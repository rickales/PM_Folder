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C308F" w14:textId="1BC0F8A9" w:rsidR="000502A8" w:rsidRPr="003038C9" w:rsidRDefault="000502A8" w:rsidP="000502A8">
      <w:pPr>
        <w:pStyle w:val="ReportBody"/>
        <w:ind w:left="0"/>
        <w:jc w:val="center"/>
        <w:rPr>
          <w:rFonts w:ascii="Arial" w:hAnsi="Arial" w:cs="Arial"/>
          <w:sz w:val="22"/>
          <w:szCs w:val="22"/>
        </w:rPr>
      </w:pPr>
      <w:r w:rsidRPr="003038C9">
        <w:rPr>
          <w:rFonts w:ascii="Arial" w:hAnsi="Arial" w:cs="Arial"/>
          <w:sz w:val="22"/>
          <w:szCs w:val="22"/>
        </w:rPr>
        <w:t>QUALIFICATION TEST PROCEDURE</w:t>
      </w:r>
    </w:p>
    <w:p w14:paraId="715FA02F" w14:textId="223522E3" w:rsidR="000502A8" w:rsidRPr="003038C9" w:rsidRDefault="000502A8" w:rsidP="000502A8">
      <w:pPr>
        <w:pStyle w:val="ReportBody"/>
        <w:ind w:left="0"/>
        <w:jc w:val="center"/>
        <w:rPr>
          <w:rFonts w:ascii="Arial" w:hAnsi="Arial" w:cs="Arial"/>
          <w:sz w:val="22"/>
          <w:szCs w:val="22"/>
        </w:rPr>
      </w:pPr>
    </w:p>
    <w:p w14:paraId="7C911ACB" w14:textId="15B23DAE" w:rsidR="000502A8" w:rsidRPr="003038C9" w:rsidRDefault="000502A8" w:rsidP="000502A8">
      <w:pPr>
        <w:pStyle w:val="ReportBody"/>
        <w:ind w:left="0"/>
        <w:jc w:val="center"/>
        <w:rPr>
          <w:rFonts w:ascii="Arial" w:hAnsi="Arial" w:cs="Arial"/>
          <w:sz w:val="22"/>
          <w:szCs w:val="22"/>
        </w:rPr>
      </w:pPr>
      <w:bookmarkStart w:id="0" w:name="_Ref303324067"/>
      <w:bookmarkEnd w:id="0"/>
      <w:r w:rsidRPr="003038C9">
        <w:rPr>
          <w:rFonts w:ascii="Arial" w:hAnsi="Arial" w:cs="Arial"/>
          <w:sz w:val="22"/>
          <w:szCs w:val="22"/>
        </w:rPr>
        <w:t>FOR THE</w:t>
      </w:r>
    </w:p>
    <w:p w14:paraId="67BFA14B" w14:textId="0CD1C031" w:rsidR="007B6B88" w:rsidRPr="003038C9" w:rsidRDefault="007B6B88" w:rsidP="00204AE8">
      <w:pPr>
        <w:pStyle w:val="ReportBody"/>
        <w:ind w:left="0"/>
        <w:jc w:val="center"/>
        <w:rPr>
          <w:rFonts w:ascii="Arial" w:hAnsi="Arial" w:cs="Arial"/>
          <w:sz w:val="22"/>
          <w:szCs w:val="22"/>
        </w:rPr>
      </w:pPr>
    </w:p>
    <w:p w14:paraId="54C76AB9" w14:textId="3C3EEB9D" w:rsidR="00550A76" w:rsidRDefault="00550A76" w:rsidP="007132E5">
      <w:pPr>
        <w:jc w:val="center"/>
        <w:rPr>
          <w:rFonts w:cs="Arial"/>
          <w:sz w:val="24"/>
        </w:rPr>
      </w:pPr>
      <w:r>
        <w:rPr>
          <w:rFonts w:cs="Arial"/>
          <w:sz w:val="24"/>
        </w:rPr>
        <w:t>MULTI-OIL LEVEL INDICATOR</w:t>
      </w:r>
    </w:p>
    <w:p w14:paraId="3426D131" w14:textId="3A9AB9B0" w:rsidR="0064065C" w:rsidRDefault="00550A76" w:rsidP="007132E5">
      <w:pPr>
        <w:jc w:val="center"/>
        <w:rPr>
          <w:rFonts w:cs="Arial"/>
          <w:caps/>
          <w:sz w:val="24"/>
        </w:rPr>
      </w:pPr>
      <w:r>
        <w:rPr>
          <w:rFonts w:cs="Arial"/>
          <w:sz w:val="24"/>
        </w:rPr>
        <w:t>AUTOMATION OF THE OLS TEST BENCH</w:t>
      </w:r>
    </w:p>
    <w:p w14:paraId="7885BC99" w14:textId="5AD5B88A" w:rsidR="007B6B88" w:rsidRPr="003038C9" w:rsidRDefault="007B6B88" w:rsidP="00204AE8">
      <w:pPr>
        <w:pStyle w:val="ReportBody"/>
        <w:ind w:left="0"/>
        <w:jc w:val="center"/>
        <w:rPr>
          <w:rFonts w:ascii="Arial" w:hAnsi="Arial" w:cs="Arial"/>
          <w:sz w:val="22"/>
          <w:szCs w:val="22"/>
        </w:rPr>
      </w:pPr>
    </w:p>
    <w:p w14:paraId="3DA13789" w14:textId="255A93F2" w:rsidR="007B6B88" w:rsidRPr="003038C9" w:rsidRDefault="007B6B88" w:rsidP="00204AE8">
      <w:pPr>
        <w:pStyle w:val="ReportBody"/>
        <w:ind w:left="0"/>
        <w:jc w:val="center"/>
        <w:rPr>
          <w:rFonts w:ascii="Arial" w:hAnsi="Arial" w:cs="Arial"/>
          <w:sz w:val="22"/>
          <w:szCs w:val="22"/>
        </w:rPr>
      </w:pPr>
    </w:p>
    <w:p w14:paraId="6CDC69A5" w14:textId="77A9A04C"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ALLEN AIRCRAFT PRODUCTS, INC.</w:t>
      </w:r>
    </w:p>
    <w:p w14:paraId="5ECDC7D7" w14:textId="4C6980D9" w:rsidR="007B6B88" w:rsidRPr="003038C9" w:rsidRDefault="007B6B88" w:rsidP="00204AE8">
      <w:pPr>
        <w:pStyle w:val="ReportBody"/>
        <w:ind w:left="0"/>
        <w:jc w:val="center"/>
        <w:rPr>
          <w:rFonts w:ascii="Arial" w:hAnsi="Arial" w:cs="Arial"/>
          <w:sz w:val="22"/>
          <w:szCs w:val="22"/>
        </w:rPr>
      </w:pPr>
    </w:p>
    <w:p w14:paraId="17786856" w14:textId="54155F5F" w:rsidR="007B6B88" w:rsidRPr="003038C9" w:rsidRDefault="007D35CA" w:rsidP="00204AE8">
      <w:pPr>
        <w:pStyle w:val="ReportBody"/>
        <w:ind w:left="0"/>
        <w:jc w:val="center"/>
        <w:rPr>
          <w:rFonts w:ascii="Arial" w:hAnsi="Arial" w:cs="Arial"/>
          <w:sz w:val="22"/>
          <w:szCs w:val="22"/>
        </w:rPr>
      </w:pPr>
      <w:r w:rsidRPr="007D35CA">
        <w:rPr>
          <w:rFonts w:ascii="Arial" w:hAnsi="Arial" w:cs="Arial"/>
          <w:noProof/>
          <w:sz w:val="22"/>
          <w:szCs w:val="22"/>
        </w:rPr>
        <mc:AlternateContent>
          <mc:Choice Requires="wps">
            <w:drawing>
              <wp:anchor distT="0" distB="0" distL="114300" distR="114300" simplePos="0" relativeHeight="251672576" behindDoc="0" locked="0" layoutInCell="1" allowOverlap="1" wp14:anchorId="2A2EC045" wp14:editId="49D42937">
                <wp:simplePos x="0" y="0"/>
                <wp:positionH relativeFrom="column">
                  <wp:posOffset>-774700</wp:posOffset>
                </wp:positionH>
                <wp:positionV relativeFrom="paragraph">
                  <wp:posOffset>190500</wp:posOffset>
                </wp:positionV>
                <wp:extent cx="3175000" cy="1404620"/>
                <wp:effectExtent l="0" t="0" r="2540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75000" cy="1404620"/>
                        </a:xfrm>
                        <a:prstGeom prst="rect">
                          <a:avLst/>
                        </a:prstGeom>
                        <a:solidFill>
                          <a:srgbClr val="FFFFFF"/>
                        </a:solidFill>
                        <a:ln w="9525">
                          <a:solidFill>
                            <a:srgbClr val="000000"/>
                          </a:solidFill>
                          <a:miter lim="800000"/>
                          <a:headEnd/>
                          <a:tailEnd/>
                        </a:ln>
                      </wps:spPr>
                      <wps:txbx>
                        <w:txbxContent>
                          <w:p w14:paraId="3CB05ADB" w14:textId="2489CE5A" w:rsidR="007D35CA" w:rsidRDefault="007D35CA">
                            <w:r>
                              <w:t>Note:</w:t>
                            </w:r>
                          </w:p>
                          <w:p w14:paraId="79AE6D3C" w14:textId="5AB60A1D" w:rsidR="007D35CA" w:rsidRDefault="007D35CA">
                            <w:r w:rsidRPr="007D35CA">
                              <w:rPr>
                                <w:highlight w:val="yellow"/>
                              </w:rPr>
                              <w:t>Yellow Need a file path or other attention</w:t>
                            </w:r>
                          </w:p>
                          <w:p w14:paraId="0033C8FD" w14:textId="5148907F" w:rsidR="007D35CA" w:rsidRDefault="007D35CA">
                            <w:r w:rsidRPr="007D35CA">
                              <w:rPr>
                                <w:highlight w:val="cyan"/>
                              </w:rPr>
                              <w:t>Blue Needs further clarification</w:t>
                            </w:r>
                          </w:p>
                          <w:p w14:paraId="10ACCDCB" w14:textId="2D53A149" w:rsidR="007D35CA" w:rsidRDefault="007D35CA">
                            <w:r w:rsidRPr="007D35CA">
                              <w:rPr>
                                <w:highlight w:val="magenta"/>
                              </w:rPr>
                              <w:t>Magenta Not Requirement not in original Spec.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2A2EC045" id="_x0000_t202" coordsize="21600,21600" o:spt="202" path="m,l,21600r21600,l21600,xe">
                <v:stroke joinstyle="miter"/>
                <v:path gradientshapeok="t" o:connecttype="rect"/>
              </v:shapetype>
              <v:shape id="Text Box 2" o:spid="_x0000_s1026" type="#_x0000_t202" style="position:absolute;left:0;text-align:left;margin-left:-61pt;margin-top:15pt;width:250pt;height:110.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">
                <v:textbox style="mso-fit-shape-to-text:t">
                  <w:txbxContent>
                    <w:p w14:paraId="3CB05ADB" w14:textId="2489CE5A" w:rsidR="007D35CA" w:rsidRDefault="007D35CA">
                      <w:r>
                        <w:t>Note:</w:t>
                      </w:r>
                    </w:p>
                    <w:p w14:paraId="79AE6D3C" w14:textId="5AB60A1D" w:rsidR="007D35CA" w:rsidRDefault="007D35CA">
                      <w:r w:rsidRPr="007D35CA">
                        <w:rPr>
                          <w:highlight w:val="yellow"/>
                        </w:rPr>
                        <w:t>Yellow Need a file path or other attention</w:t>
                      </w:r>
                    </w:p>
                    <w:p w14:paraId="0033C8FD" w14:textId="5148907F" w:rsidR="007D35CA" w:rsidRDefault="007D35CA">
                      <w:r w:rsidRPr="007D35CA">
                        <w:rPr>
                          <w:highlight w:val="cyan"/>
                        </w:rPr>
                        <w:t>Blue Needs further clarification</w:t>
                      </w:r>
                    </w:p>
                    <w:p w14:paraId="10ACCDCB" w14:textId="2D53A149" w:rsidR="007D35CA" w:rsidRDefault="007D35CA">
                      <w:r w:rsidRPr="007D35CA">
                        <w:rPr>
                          <w:highlight w:val="magenta"/>
                        </w:rPr>
                        <w:t>Magenta Not Requirement not in original Spec.</w:t>
                      </w:r>
                    </w:p>
                  </w:txbxContent>
                </v:textbox>
                <w10:wrap type="square"/>
              </v:shape>
            </w:pict>
          </mc:Fallback>
        </mc:AlternateContent>
      </w:r>
      <w:r w:rsidR="007B6B88" w:rsidRPr="003038C9">
        <w:rPr>
          <w:rFonts w:ascii="Arial" w:hAnsi="Arial" w:cs="Arial"/>
          <w:sz w:val="22"/>
          <w:szCs w:val="22"/>
        </w:rPr>
        <w:t xml:space="preserve">REPORT </w:t>
      </w:r>
      <w:r w:rsidR="004A13B8">
        <w:rPr>
          <w:rFonts w:cs="Arial"/>
          <w:szCs w:val="22"/>
        </w:rPr>
        <w:t>#250129</w:t>
      </w:r>
    </w:p>
    <w:p w14:paraId="01476DEF" w14:textId="58427C38" w:rsidR="007B6B88" w:rsidRPr="003038C9" w:rsidRDefault="007B6B88" w:rsidP="00204AE8">
      <w:pPr>
        <w:pStyle w:val="ReportBody"/>
        <w:ind w:left="0"/>
        <w:jc w:val="center"/>
        <w:rPr>
          <w:rFonts w:ascii="Arial" w:hAnsi="Arial" w:cs="Arial"/>
          <w:sz w:val="22"/>
          <w:szCs w:val="22"/>
        </w:rPr>
      </w:pPr>
    </w:p>
    <w:p w14:paraId="2C511044" w14:textId="202880C3" w:rsidR="007B6B88" w:rsidRPr="003038C9" w:rsidRDefault="007B6B88" w:rsidP="00204AE8">
      <w:pPr>
        <w:pStyle w:val="ReportBody"/>
        <w:ind w:left="0"/>
        <w:jc w:val="center"/>
        <w:rPr>
          <w:rFonts w:ascii="Arial" w:hAnsi="Arial" w:cs="Arial"/>
          <w:sz w:val="22"/>
          <w:szCs w:val="22"/>
        </w:rPr>
      </w:pPr>
    </w:p>
    <w:p w14:paraId="3CE9BB26" w14:textId="77777777" w:rsidR="007B6B88" w:rsidRPr="003038C9" w:rsidRDefault="00EF1DFD" w:rsidP="00204AE8">
      <w:pPr>
        <w:pStyle w:val="ReportBody"/>
        <w:ind w:left="0"/>
        <w:jc w:val="center"/>
        <w:rPr>
          <w:rFonts w:ascii="Arial" w:hAnsi="Arial" w:cs="Arial"/>
          <w:sz w:val="22"/>
          <w:szCs w:val="22"/>
        </w:rPr>
      </w:pPr>
      <w:r w:rsidRPr="003038C9">
        <w:rPr>
          <w:rFonts w:ascii="Arial" w:hAnsi="Arial" w:cs="Arial"/>
          <w:sz w:val="22"/>
          <w:szCs w:val="22"/>
        </w:rPr>
        <w:t xml:space="preserve"> </w:t>
      </w:r>
    </w:p>
    <w:p w14:paraId="6DBD79DB" w14:textId="77777777" w:rsidR="007B6B88" w:rsidRPr="003038C9" w:rsidRDefault="007B6B88" w:rsidP="00204AE8">
      <w:pPr>
        <w:pStyle w:val="ReportBody"/>
        <w:ind w:left="0"/>
        <w:jc w:val="center"/>
        <w:rPr>
          <w:rFonts w:ascii="Arial" w:hAnsi="Arial" w:cs="Arial"/>
          <w:sz w:val="22"/>
          <w:szCs w:val="22"/>
        </w:rPr>
      </w:pPr>
    </w:p>
    <w:p w14:paraId="6C17F8E9" w14:textId="77777777" w:rsidR="007B6B88" w:rsidRPr="003038C9" w:rsidRDefault="007B6B88" w:rsidP="00204AE8">
      <w:pPr>
        <w:pStyle w:val="ReportBody"/>
        <w:ind w:left="0"/>
        <w:jc w:val="center"/>
        <w:rPr>
          <w:rFonts w:ascii="Arial" w:hAnsi="Arial" w:cs="Arial"/>
          <w:sz w:val="22"/>
          <w:szCs w:val="22"/>
        </w:rPr>
      </w:pPr>
    </w:p>
    <w:p w14:paraId="6EB4F954" w14:textId="77777777" w:rsidR="007B6B88" w:rsidRPr="003038C9" w:rsidRDefault="007B6B88" w:rsidP="00204AE8">
      <w:pPr>
        <w:pStyle w:val="ReportBody"/>
        <w:ind w:left="0"/>
        <w:jc w:val="center"/>
        <w:rPr>
          <w:rFonts w:ascii="Arial" w:hAnsi="Arial" w:cs="Arial"/>
          <w:sz w:val="22"/>
          <w:szCs w:val="22"/>
        </w:rPr>
      </w:pPr>
    </w:p>
    <w:p w14:paraId="2FCE00EE" w14:textId="77777777" w:rsidR="007B6B88" w:rsidRPr="003038C9" w:rsidRDefault="007B6B88" w:rsidP="00204AE8">
      <w:pPr>
        <w:pStyle w:val="ReportBody"/>
        <w:ind w:left="0"/>
        <w:jc w:val="center"/>
        <w:rPr>
          <w:rFonts w:ascii="Arial" w:hAnsi="Arial" w:cs="Arial"/>
          <w:sz w:val="22"/>
          <w:szCs w:val="22"/>
        </w:rPr>
      </w:pPr>
    </w:p>
    <w:p w14:paraId="0D067638" w14:textId="77777777" w:rsidR="007B6B88" w:rsidRPr="003038C9" w:rsidRDefault="007B6B88" w:rsidP="00204AE8">
      <w:pPr>
        <w:pStyle w:val="ReportBody"/>
        <w:ind w:left="0"/>
        <w:jc w:val="center"/>
        <w:rPr>
          <w:rFonts w:ascii="Arial" w:hAnsi="Arial" w:cs="Arial"/>
          <w:sz w:val="22"/>
          <w:szCs w:val="22"/>
        </w:rPr>
      </w:pPr>
    </w:p>
    <w:p w14:paraId="4BF1E7F5" w14:textId="2FB92694" w:rsidR="006A4D46" w:rsidRPr="003038C9" w:rsidRDefault="007B6B88" w:rsidP="006A4D46">
      <w:pPr>
        <w:pStyle w:val="ReportBody"/>
        <w:tabs>
          <w:tab w:val="left" w:pos="3330"/>
          <w:tab w:val="left" w:pos="5400"/>
        </w:tabs>
        <w:ind w:left="720" w:firstLine="720"/>
        <w:jc w:val="left"/>
        <w:rPr>
          <w:rFonts w:ascii="Arial" w:hAnsi="Arial" w:cs="Arial"/>
          <w:sz w:val="22"/>
          <w:szCs w:val="22"/>
          <w:u w:val="single"/>
        </w:rPr>
      </w:pPr>
      <w:r w:rsidRPr="003038C9">
        <w:rPr>
          <w:rFonts w:ascii="Arial" w:hAnsi="Arial" w:cs="Arial"/>
          <w:sz w:val="22"/>
          <w:szCs w:val="22"/>
        </w:rPr>
        <w:t>PREPARED BY</w:t>
      </w:r>
      <w:r w:rsidR="00AD08B1" w:rsidRPr="003038C9">
        <w:rPr>
          <w:rFonts w:ascii="Arial" w:hAnsi="Arial" w:cs="Arial"/>
          <w:sz w:val="22"/>
          <w:szCs w:val="22"/>
        </w:rPr>
        <w:t xml:space="preserve">: </w:t>
      </w:r>
      <w:r w:rsidR="008A5981" w:rsidRPr="003038C9">
        <w:rPr>
          <w:rFonts w:ascii="Arial" w:hAnsi="Arial" w:cs="Arial"/>
          <w:sz w:val="22"/>
          <w:szCs w:val="22"/>
        </w:rPr>
        <w:t xml:space="preserve"> </w:t>
      </w:r>
      <w:r w:rsidR="008A5981" w:rsidRPr="003038C9">
        <w:rPr>
          <w:rFonts w:ascii="Arial" w:hAnsi="Arial" w:cs="Arial"/>
          <w:sz w:val="22"/>
          <w:szCs w:val="22"/>
          <w:u w:val="single"/>
        </w:rPr>
        <w:tab/>
      </w:r>
      <w:r w:rsidR="0064065C">
        <w:rPr>
          <w:rFonts w:ascii="Arial" w:hAnsi="Arial" w:cs="Arial"/>
          <w:sz w:val="22"/>
          <w:szCs w:val="22"/>
          <w:u w:val="single"/>
        </w:rPr>
        <w:t xml:space="preserve">Rick Ales, </w:t>
      </w:r>
      <w:r w:rsidR="00EA19F6">
        <w:rPr>
          <w:rFonts w:ascii="Arial" w:hAnsi="Arial" w:cs="Arial"/>
          <w:sz w:val="22"/>
          <w:szCs w:val="22"/>
          <w:u w:val="single"/>
        </w:rPr>
        <w:t xml:space="preserve">Consultant, </w:t>
      </w:r>
      <w:r w:rsidR="0064065C">
        <w:rPr>
          <w:rFonts w:ascii="Arial" w:hAnsi="Arial" w:cs="Arial"/>
          <w:sz w:val="22"/>
          <w:szCs w:val="22"/>
          <w:u w:val="single"/>
        </w:rPr>
        <w:t>R. Ales Consulting LLC</w:t>
      </w:r>
      <w:r w:rsidR="006A4D46" w:rsidRPr="003038C9">
        <w:rPr>
          <w:rFonts w:ascii="Arial" w:hAnsi="Arial" w:cs="Arial"/>
          <w:sz w:val="22"/>
          <w:szCs w:val="22"/>
          <w:u w:val="single"/>
        </w:rPr>
        <w:t xml:space="preserve">  </w:t>
      </w:r>
    </w:p>
    <w:p w14:paraId="1A5C82E4" w14:textId="77777777" w:rsidR="006A4D46" w:rsidRPr="003038C9" w:rsidRDefault="006A4D46" w:rsidP="00202E4C">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006B3742" w:rsidRPr="003038C9">
        <w:rPr>
          <w:rFonts w:ascii="Arial" w:hAnsi="Arial" w:cs="Arial"/>
          <w:sz w:val="22"/>
          <w:szCs w:val="22"/>
        </w:rPr>
        <w:t>Name, Title</w:t>
      </w:r>
    </w:p>
    <w:p w14:paraId="6A1612FB" w14:textId="77777777" w:rsidR="006A4D46" w:rsidRPr="003038C9" w:rsidRDefault="006A4D46" w:rsidP="006A4D46">
      <w:pPr>
        <w:pStyle w:val="ReportBody"/>
        <w:ind w:left="0"/>
        <w:jc w:val="left"/>
        <w:rPr>
          <w:rFonts w:ascii="Arial" w:hAnsi="Arial" w:cs="Arial"/>
          <w:sz w:val="22"/>
          <w:szCs w:val="22"/>
        </w:rPr>
      </w:pPr>
    </w:p>
    <w:p w14:paraId="6BE32330" w14:textId="77777777" w:rsidR="006A4D46" w:rsidRPr="003038C9" w:rsidRDefault="006A4D46" w:rsidP="006A4D46">
      <w:pPr>
        <w:pStyle w:val="ReportBody"/>
        <w:ind w:left="0"/>
        <w:jc w:val="left"/>
        <w:rPr>
          <w:rFonts w:ascii="Arial" w:hAnsi="Arial" w:cs="Arial"/>
          <w:sz w:val="22"/>
          <w:szCs w:val="22"/>
        </w:rPr>
      </w:pPr>
    </w:p>
    <w:p w14:paraId="03C9D9E2" w14:textId="77777777" w:rsidR="006A4D46" w:rsidRPr="003038C9" w:rsidRDefault="006A4D46" w:rsidP="006A4D46">
      <w:pPr>
        <w:pStyle w:val="ReportBody"/>
        <w:ind w:left="0"/>
        <w:jc w:val="left"/>
        <w:rPr>
          <w:rFonts w:ascii="Arial" w:hAnsi="Arial" w:cs="Arial"/>
          <w:sz w:val="22"/>
          <w:szCs w:val="22"/>
        </w:rPr>
      </w:pPr>
    </w:p>
    <w:p w14:paraId="1CB5CAC9" w14:textId="77777777" w:rsidR="006A4D46" w:rsidRPr="003038C9" w:rsidRDefault="006A4D46" w:rsidP="006A4D46">
      <w:pPr>
        <w:pStyle w:val="ReportBody"/>
        <w:ind w:left="0"/>
        <w:jc w:val="left"/>
        <w:rPr>
          <w:rFonts w:ascii="Arial" w:hAnsi="Arial" w:cs="Arial"/>
          <w:sz w:val="22"/>
          <w:szCs w:val="22"/>
        </w:rPr>
      </w:pPr>
    </w:p>
    <w:p w14:paraId="0531480E" w14:textId="6D09B742" w:rsidR="006A4D46" w:rsidRPr="003038C9" w:rsidRDefault="006A4D46" w:rsidP="006A4D46">
      <w:pPr>
        <w:pStyle w:val="ReportBody"/>
        <w:tabs>
          <w:tab w:val="left" w:pos="3330"/>
        </w:tabs>
        <w:ind w:left="0" w:firstLine="1458"/>
        <w:jc w:val="left"/>
        <w:rPr>
          <w:rFonts w:ascii="Arial" w:hAnsi="Arial" w:cs="Arial"/>
          <w:sz w:val="22"/>
          <w:szCs w:val="22"/>
        </w:rPr>
      </w:pPr>
      <w:r w:rsidRPr="003038C9">
        <w:rPr>
          <w:rFonts w:ascii="Arial" w:hAnsi="Arial" w:cs="Arial"/>
          <w:sz w:val="22"/>
          <w:szCs w:val="22"/>
        </w:rPr>
        <w:t xml:space="preserve">APPROVED BY:  </w:t>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Pr="003038C9">
        <w:rPr>
          <w:rFonts w:ascii="Arial" w:hAnsi="Arial" w:cs="Arial"/>
          <w:sz w:val="22"/>
          <w:szCs w:val="22"/>
          <w:u w:val="single"/>
        </w:rPr>
        <w:tab/>
      </w:r>
      <w:r w:rsidR="00EA19F6">
        <w:rPr>
          <w:rFonts w:ascii="Arial" w:hAnsi="Arial" w:cs="Arial"/>
          <w:sz w:val="22"/>
          <w:szCs w:val="22"/>
          <w:u w:val="single"/>
        </w:rPr>
        <w:tab/>
      </w:r>
      <w:r w:rsidRPr="003038C9">
        <w:rPr>
          <w:rFonts w:ascii="Arial" w:hAnsi="Arial" w:cs="Arial"/>
          <w:sz w:val="22"/>
          <w:szCs w:val="22"/>
          <w:u w:val="single"/>
        </w:rPr>
        <w:t xml:space="preserve">                                                                  </w:t>
      </w:r>
      <w:r w:rsidRPr="003038C9">
        <w:rPr>
          <w:rFonts w:ascii="Arial" w:hAnsi="Arial" w:cs="Arial"/>
          <w:sz w:val="22"/>
          <w:szCs w:val="22"/>
        </w:rPr>
        <w:t xml:space="preserve">                                               </w:t>
      </w:r>
    </w:p>
    <w:p w14:paraId="4EA5FC0E" w14:textId="37A996F8" w:rsidR="006A4D46" w:rsidRPr="003038C9" w:rsidRDefault="006A4D46" w:rsidP="00202E4C">
      <w:pPr>
        <w:pStyle w:val="ReportBody"/>
        <w:tabs>
          <w:tab w:val="left" w:pos="3150"/>
        </w:tabs>
        <w:ind w:left="0"/>
        <w:jc w:val="left"/>
        <w:rPr>
          <w:rFonts w:ascii="Arial" w:hAnsi="Arial" w:cs="Arial"/>
          <w:sz w:val="22"/>
          <w:szCs w:val="22"/>
        </w:rPr>
      </w:pPr>
      <w:r w:rsidRPr="003038C9">
        <w:rPr>
          <w:rFonts w:ascii="Arial" w:hAnsi="Arial" w:cs="Arial"/>
          <w:sz w:val="22"/>
          <w:szCs w:val="22"/>
        </w:rPr>
        <w:t xml:space="preserve">                           </w:t>
      </w:r>
      <w:r w:rsidRPr="003038C9">
        <w:rPr>
          <w:rFonts w:ascii="Arial" w:hAnsi="Arial" w:cs="Arial"/>
          <w:sz w:val="22"/>
          <w:szCs w:val="22"/>
        </w:rPr>
        <w:tab/>
      </w:r>
      <w:r w:rsidR="006B3742" w:rsidRPr="003038C9">
        <w:rPr>
          <w:rFonts w:ascii="Arial" w:hAnsi="Arial" w:cs="Arial"/>
          <w:sz w:val="22"/>
          <w:szCs w:val="22"/>
        </w:rPr>
        <w:t>Name</w:t>
      </w:r>
      <w:r w:rsidR="00182B6A">
        <w:rPr>
          <w:rFonts w:ascii="Arial" w:hAnsi="Arial" w:cs="Arial"/>
          <w:sz w:val="22"/>
          <w:szCs w:val="22"/>
        </w:rPr>
        <w:t>,</w:t>
      </w:r>
      <w:r w:rsidR="006B3742" w:rsidRPr="003038C9">
        <w:rPr>
          <w:rFonts w:ascii="Arial" w:hAnsi="Arial" w:cs="Arial"/>
          <w:sz w:val="22"/>
          <w:szCs w:val="22"/>
        </w:rPr>
        <w:t xml:space="preserve"> Title</w:t>
      </w:r>
    </w:p>
    <w:p w14:paraId="50C37D0D" w14:textId="77777777" w:rsidR="007B6B88" w:rsidRPr="003038C9" w:rsidRDefault="007B6B88" w:rsidP="00204AE8">
      <w:pPr>
        <w:pStyle w:val="ReportBody"/>
        <w:ind w:left="0"/>
        <w:jc w:val="left"/>
        <w:rPr>
          <w:rFonts w:ascii="Arial" w:hAnsi="Arial" w:cs="Arial"/>
          <w:sz w:val="22"/>
          <w:szCs w:val="22"/>
        </w:rPr>
      </w:pPr>
    </w:p>
    <w:p w14:paraId="76A13F00" w14:textId="77777777" w:rsidR="007B6B88" w:rsidRPr="003038C9" w:rsidRDefault="007B6B88" w:rsidP="00204AE8">
      <w:pPr>
        <w:pStyle w:val="ReportBody"/>
        <w:ind w:left="0"/>
        <w:jc w:val="left"/>
        <w:rPr>
          <w:rFonts w:ascii="Arial" w:hAnsi="Arial" w:cs="Arial"/>
          <w:sz w:val="22"/>
          <w:szCs w:val="22"/>
        </w:rPr>
      </w:pPr>
    </w:p>
    <w:p w14:paraId="22FAD6B1" w14:textId="77777777" w:rsidR="007B6B88" w:rsidRPr="003038C9" w:rsidRDefault="007B6B88" w:rsidP="00204AE8">
      <w:pPr>
        <w:pStyle w:val="ReportBody"/>
        <w:ind w:left="0"/>
        <w:jc w:val="left"/>
        <w:rPr>
          <w:rFonts w:ascii="Arial" w:hAnsi="Arial" w:cs="Arial"/>
          <w:sz w:val="22"/>
          <w:szCs w:val="22"/>
        </w:rPr>
      </w:pPr>
    </w:p>
    <w:p w14:paraId="0C0B092A" w14:textId="77777777" w:rsidR="007B6B88" w:rsidRPr="003038C9" w:rsidRDefault="007B6B88" w:rsidP="00204AE8">
      <w:pPr>
        <w:pStyle w:val="ReportBody"/>
        <w:ind w:left="0"/>
        <w:jc w:val="left"/>
        <w:rPr>
          <w:rFonts w:ascii="Arial" w:hAnsi="Arial" w:cs="Arial"/>
          <w:sz w:val="22"/>
          <w:szCs w:val="22"/>
        </w:rPr>
      </w:pPr>
    </w:p>
    <w:p w14:paraId="1E6B40F7" w14:textId="77777777" w:rsidR="007B6B88" w:rsidRPr="003038C9" w:rsidRDefault="007B6B88" w:rsidP="00204AE8">
      <w:pPr>
        <w:pStyle w:val="ReportBody"/>
        <w:ind w:left="0"/>
        <w:jc w:val="left"/>
        <w:rPr>
          <w:rFonts w:ascii="Arial" w:hAnsi="Arial" w:cs="Arial"/>
          <w:sz w:val="22"/>
          <w:szCs w:val="22"/>
        </w:rPr>
      </w:pPr>
    </w:p>
    <w:p w14:paraId="13A7F9C2" w14:textId="77777777" w:rsidR="007B6B88" w:rsidRPr="003038C9" w:rsidRDefault="007B6B88" w:rsidP="00204AE8">
      <w:pPr>
        <w:pStyle w:val="ReportBody"/>
        <w:ind w:left="0"/>
        <w:jc w:val="center"/>
        <w:rPr>
          <w:rFonts w:ascii="Arial" w:hAnsi="Arial" w:cs="Arial"/>
          <w:sz w:val="22"/>
          <w:szCs w:val="22"/>
        </w:rPr>
      </w:pPr>
      <w:r w:rsidRPr="003038C9">
        <w:rPr>
          <w:rFonts w:ascii="Arial" w:hAnsi="Arial" w:cs="Arial"/>
          <w:sz w:val="22"/>
          <w:szCs w:val="22"/>
        </w:rPr>
        <w:t>ALLEN AIRCRAFT PRODUCTS, INC.</w:t>
      </w:r>
    </w:p>
    <w:p w14:paraId="2E253988" w14:textId="77777777" w:rsidR="007B6B88" w:rsidRPr="003038C9" w:rsidRDefault="007B6B88" w:rsidP="00204AE8">
      <w:pPr>
        <w:pStyle w:val="ReportBody"/>
        <w:ind w:left="0"/>
        <w:jc w:val="center"/>
        <w:rPr>
          <w:rFonts w:ascii="Arial" w:hAnsi="Arial" w:cs="Arial"/>
          <w:sz w:val="22"/>
          <w:szCs w:val="22"/>
        </w:rPr>
      </w:pPr>
    </w:p>
    <w:p w14:paraId="651CD6C5" w14:textId="42DB595C" w:rsidR="00550A76" w:rsidRPr="003038C9" w:rsidRDefault="007B6B88" w:rsidP="000141BC">
      <w:pPr>
        <w:pStyle w:val="ReportBody"/>
        <w:ind w:left="0"/>
        <w:jc w:val="center"/>
        <w:rPr>
          <w:rFonts w:ascii="Arial" w:hAnsi="Arial" w:cs="Arial"/>
          <w:sz w:val="22"/>
          <w:szCs w:val="22"/>
        </w:rPr>
        <w:sectPr w:rsidR="00550A76" w:rsidRPr="003038C9" w:rsidSect="005D15DE">
          <w:headerReference w:type="default" r:id="rId8"/>
          <w:pgSz w:w="12240" w:h="15840" w:code="1"/>
          <w:pgMar w:top="2160" w:right="1440" w:bottom="720" w:left="1440" w:header="720" w:footer="0" w:gutter="0"/>
          <w:cols w:space="720"/>
          <w:vAlign w:val="center"/>
        </w:sectPr>
      </w:pPr>
      <w:r w:rsidRPr="003038C9">
        <w:rPr>
          <w:rFonts w:ascii="Arial" w:hAnsi="Arial" w:cs="Arial"/>
          <w:sz w:val="22"/>
          <w:szCs w:val="22"/>
        </w:rPr>
        <w:t>RAVENNA, OHIO</w:t>
      </w:r>
    </w:p>
    <w:p w14:paraId="508013F1" w14:textId="1DA4D406" w:rsidR="00C4226E" w:rsidRDefault="00C4226E" w:rsidP="000664BF">
      <w:pPr>
        <w:rPr>
          <w:rFonts w:cs="Arial"/>
          <w:szCs w:val="22"/>
        </w:rPr>
      </w:pPr>
      <w:bookmarkStart w:id="1" w:name="_Hlk191715830"/>
      <w:r>
        <w:rPr>
          <w:rFonts w:cs="Arial"/>
          <w:szCs w:val="22"/>
        </w:rPr>
        <w:lastRenderedPageBreak/>
        <w:t>Revision History</w:t>
      </w:r>
    </w:p>
    <w:tbl>
      <w:tblPr>
        <w:tblStyle w:val="TableGrid"/>
        <w:tblW w:w="0" w:type="auto"/>
        <w:tblLook w:val="04A0" w:firstRow="1" w:lastRow="0" w:firstColumn="1" w:lastColumn="0" w:noHBand="0" w:noVBand="1"/>
      </w:tblPr>
      <w:tblGrid>
        <w:gridCol w:w="1075"/>
        <w:gridCol w:w="4680"/>
        <w:gridCol w:w="2250"/>
        <w:gridCol w:w="1345"/>
      </w:tblGrid>
      <w:tr w:rsidR="00C4226E" w14:paraId="3D079651" w14:textId="77777777" w:rsidTr="00C4226E">
        <w:tc>
          <w:tcPr>
            <w:tcW w:w="1075" w:type="dxa"/>
            <w:shd w:val="clear" w:color="auto" w:fill="F2F2F2" w:themeFill="background1" w:themeFillShade="F2"/>
          </w:tcPr>
          <w:p w14:paraId="2B35D163" w14:textId="4CAA1A09" w:rsidR="00C4226E" w:rsidRPr="00550A76" w:rsidRDefault="00C4226E" w:rsidP="00DE6C3A">
            <w:pPr>
              <w:rPr>
                <w:rFonts w:cs="Arial"/>
                <w:b/>
                <w:bCs/>
                <w:szCs w:val="22"/>
              </w:rPr>
            </w:pPr>
            <w:r w:rsidRPr="00550A76">
              <w:rPr>
                <w:rFonts w:cs="Arial"/>
                <w:b/>
                <w:bCs/>
                <w:szCs w:val="22"/>
              </w:rPr>
              <w:t>Rev</w:t>
            </w:r>
          </w:p>
        </w:tc>
        <w:tc>
          <w:tcPr>
            <w:tcW w:w="4680" w:type="dxa"/>
            <w:shd w:val="clear" w:color="auto" w:fill="F2F2F2" w:themeFill="background1" w:themeFillShade="F2"/>
          </w:tcPr>
          <w:p w14:paraId="4AAE8F04" w14:textId="77777777" w:rsidR="00C4226E" w:rsidRPr="00550A76" w:rsidRDefault="00C4226E" w:rsidP="00DE6C3A">
            <w:pPr>
              <w:rPr>
                <w:rFonts w:cs="Arial"/>
                <w:b/>
                <w:bCs/>
                <w:szCs w:val="22"/>
              </w:rPr>
            </w:pPr>
            <w:r w:rsidRPr="00550A76">
              <w:rPr>
                <w:rFonts w:cs="Arial"/>
                <w:b/>
                <w:bCs/>
                <w:szCs w:val="22"/>
              </w:rPr>
              <w:t>Notes</w:t>
            </w:r>
          </w:p>
        </w:tc>
        <w:tc>
          <w:tcPr>
            <w:tcW w:w="2250" w:type="dxa"/>
            <w:shd w:val="clear" w:color="auto" w:fill="F2F2F2" w:themeFill="background1" w:themeFillShade="F2"/>
          </w:tcPr>
          <w:p w14:paraId="25B1744E" w14:textId="77777777" w:rsidR="00C4226E" w:rsidRPr="00550A76" w:rsidRDefault="00C4226E" w:rsidP="00DE6C3A">
            <w:pPr>
              <w:rPr>
                <w:rFonts w:cs="Arial"/>
                <w:b/>
                <w:bCs/>
                <w:szCs w:val="22"/>
              </w:rPr>
            </w:pPr>
            <w:r w:rsidRPr="00550A76">
              <w:rPr>
                <w:rFonts w:cs="Arial"/>
                <w:b/>
                <w:bCs/>
                <w:szCs w:val="22"/>
              </w:rPr>
              <w:t>By</w:t>
            </w:r>
          </w:p>
        </w:tc>
        <w:tc>
          <w:tcPr>
            <w:tcW w:w="1345" w:type="dxa"/>
            <w:shd w:val="clear" w:color="auto" w:fill="F2F2F2" w:themeFill="background1" w:themeFillShade="F2"/>
          </w:tcPr>
          <w:p w14:paraId="23C7A4BC" w14:textId="77777777" w:rsidR="00C4226E" w:rsidRPr="00550A76" w:rsidRDefault="00C4226E" w:rsidP="00DE6C3A">
            <w:pPr>
              <w:rPr>
                <w:rFonts w:cs="Arial"/>
                <w:b/>
                <w:bCs/>
                <w:szCs w:val="22"/>
              </w:rPr>
            </w:pPr>
            <w:r w:rsidRPr="00550A76">
              <w:rPr>
                <w:rFonts w:cs="Arial"/>
                <w:b/>
                <w:bCs/>
                <w:szCs w:val="22"/>
              </w:rPr>
              <w:t>Date</w:t>
            </w:r>
          </w:p>
        </w:tc>
      </w:tr>
      <w:tr w:rsidR="00465464" w14:paraId="11C40FF8" w14:textId="77777777" w:rsidTr="00352FB7">
        <w:tc>
          <w:tcPr>
            <w:tcW w:w="1075" w:type="dxa"/>
          </w:tcPr>
          <w:p w14:paraId="0240FCF4" w14:textId="77777777" w:rsidR="00465464" w:rsidRDefault="00465464" w:rsidP="00352FB7">
            <w:pPr>
              <w:rPr>
                <w:rFonts w:cs="Arial"/>
                <w:szCs w:val="22"/>
              </w:rPr>
            </w:pPr>
            <w:r>
              <w:rPr>
                <w:rFonts w:cs="Arial"/>
                <w:szCs w:val="22"/>
              </w:rPr>
              <w:t>Draft 1</w:t>
            </w:r>
          </w:p>
        </w:tc>
        <w:tc>
          <w:tcPr>
            <w:tcW w:w="4680" w:type="dxa"/>
          </w:tcPr>
          <w:p w14:paraId="1234BCB7" w14:textId="77777777" w:rsidR="00465464" w:rsidRDefault="00465464" w:rsidP="00352FB7">
            <w:pPr>
              <w:rPr>
                <w:rFonts w:cs="Arial"/>
                <w:szCs w:val="22"/>
              </w:rPr>
            </w:pPr>
            <w:r>
              <w:rPr>
                <w:rFonts w:cs="Arial"/>
                <w:szCs w:val="22"/>
              </w:rPr>
              <w:t>Initial Draft</w:t>
            </w:r>
          </w:p>
        </w:tc>
        <w:tc>
          <w:tcPr>
            <w:tcW w:w="2250" w:type="dxa"/>
          </w:tcPr>
          <w:p w14:paraId="0C386212" w14:textId="77777777" w:rsidR="00465464" w:rsidRDefault="00465464" w:rsidP="00352FB7">
            <w:pPr>
              <w:rPr>
                <w:rFonts w:cs="Arial"/>
                <w:szCs w:val="22"/>
              </w:rPr>
            </w:pPr>
            <w:r>
              <w:rPr>
                <w:rFonts w:cs="Arial"/>
                <w:szCs w:val="22"/>
              </w:rPr>
              <w:t>R. Ales</w:t>
            </w:r>
          </w:p>
        </w:tc>
        <w:tc>
          <w:tcPr>
            <w:tcW w:w="1345" w:type="dxa"/>
          </w:tcPr>
          <w:p w14:paraId="6A170FBF" w14:textId="77777777" w:rsidR="00465464" w:rsidRDefault="00465464" w:rsidP="00352FB7">
            <w:pPr>
              <w:rPr>
                <w:rFonts w:cs="Arial"/>
                <w:szCs w:val="22"/>
              </w:rPr>
            </w:pPr>
            <w:r>
              <w:rPr>
                <w:rFonts w:cs="Arial"/>
                <w:szCs w:val="22"/>
              </w:rPr>
              <w:t>2025/03/18</w:t>
            </w:r>
          </w:p>
        </w:tc>
      </w:tr>
      <w:tr w:rsidR="00C4226E" w14:paraId="2D02072E" w14:textId="77777777" w:rsidTr="00DE6C3A">
        <w:tc>
          <w:tcPr>
            <w:tcW w:w="1075" w:type="dxa"/>
          </w:tcPr>
          <w:p w14:paraId="671E68FB" w14:textId="48892642" w:rsidR="00C4226E" w:rsidRDefault="00C4226E" w:rsidP="00DE6C3A">
            <w:pPr>
              <w:rPr>
                <w:rFonts w:cs="Arial"/>
                <w:szCs w:val="22"/>
              </w:rPr>
            </w:pPr>
            <w:r>
              <w:rPr>
                <w:rFonts w:cs="Arial"/>
                <w:szCs w:val="22"/>
              </w:rPr>
              <w:t xml:space="preserve">Draft </w:t>
            </w:r>
            <w:r w:rsidR="00465464">
              <w:rPr>
                <w:rFonts w:cs="Arial"/>
                <w:szCs w:val="22"/>
              </w:rPr>
              <w:t>4</w:t>
            </w:r>
          </w:p>
        </w:tc>
        <w:tc>
          <w:tcPr>
            <w:tcW w:w="4680" w:type="dxa"/>
          </w:tcPr>
          <w:p w14:paraId="14AE50EF" w14:textId="4E07517F" w:rsidR="00C4226E" w:rsidRDefault="00465464" w:rsidP="00DE6C3A">
            <w:pPr>
              <w:rPr>
                <w:rFonts w:cs="Arial"/>
                <w:szCs w:val="22"/>
              </w:rPr>
            </w:pPr>
            <w:r>
              <w:rPr>
                <w:rFonts w:cs="Arial"/>
                <w:szCs w:val="22"/>
              </w:rPr>
              <w:t xml:space="preserve">Update to reflect Pre &amp; Post-Pot test requirement changes </w:t>
            </w:r>
          </w:p>
        </w:tc>
        <w:tc>
          <w:tcPr>
            <w:tcW w:w="2250" w:type="dxa"/>
          </w:tcPr>
          <w:p w14:paraId="7E639BF0" w14:textId="77777777" w:rsidR="00C4226E" w:rsidRDefault="00C4226E" w:rsidP="00DE6C3A">
            <w:pPr>
              <w:rPr>
                <w:rFonts w:cs="Arial"/>
                <w:szCs w:val="22"/>
              </w:rPr>
            </w:pPr>
            <w:r>
              <w:rPr>
                <w:rFonts w:cs="Arial"/>
                <w:szCs w:val="22"/>
              </w:rPr>
              <w:t>R. Ales</w:t>
            </w:r>
          </w:p>
        </w:tc>
        <w:tc>
          <w:tcPr>
            <w:tcW w:w="1345" w:type="dxa"/>
          </w:tcPr>
          <w:p w14:paraId="4E625274" w14:textId="54BBA6C6" w:rsidR="00C4226E" w:rsidRDefault="00465464" w:rsidP="00DE6C3A">
            <w:pPr>
              <w:rPr>
                <w:rFonts w:cs="Arial"/>
                <w:szCs w:val="22"/>
              </w:rPr>
            </w:pPr>
            <w:r>
              <w:rPr>
                <w:rFonts w:cs="Arial"/>
                <w:szCs w:val="22"/>
              </w:rPr>
              <w:t>2026/0</w:t>
            </w:r>
            <w:r w:rsidR="009C59BD">
              <w:rPr>
                <w:rFonts w:cs="Arial"/>
                <w:szCs w:val="22"/>
              </w:rPr>
              <w:t>6</w:t>
            </w:r>
            <w:r>
              <w:rPr>
                <w:rFonts w:cs="Arial"/>
                <w:szCs w:val="22"/>
              </w:rPr>
              <w:t>/</w:t>
            </w:r>
            <w:r w:rsidR="009C59BD">
              <w:rPr>
                <w:rFonts w:cs="Arial"/>
                <w:szCs w:val="22"/>
              </w:rPr>
              <w:t>12</w:t>
            </w:r>
          </w:p>
        </w:tc>
      </w:tr>
      <w:tr w:rsidR="009C59BD" w14:paraId="1E81AD5A" w14:textId="77777777" w:rsidTr="006602BF">
        <w:tc>
          <w:tcPr>
            <w:tcW w:w="1075" w:type="dxa"/>
            <w:tcBorders>
              <w:bottom w:val="single" w:sz="4" w:space="0" w:color="auto"/>
            </w:tcBorders>
          </w:tcPr>
          <w:p w14:paraId="3A7C9EB8" w14:textId="740886E8" w:rsidR="009C59BD" w:rsidRDefault="009C59BD" w:rsidP="00C91CF4">
            <w:pPr>
              <w:rPr>
                <w:rFonts w:cs="Arial"/>
                <w:szCs w:val="22"/>
              </w:rPr>
            </w:pPr>
            <w:r>
              <w:rPr>
                <w:rFonts w:cs="Arial"/>
                <w:szCs w:val="22"/>
              </w:rPr>
              <w:t>Draft 5</w:t>
            </w:r>
          </w:p>
        </w:tc>
        <w:tc>
          <w:tcPr>
            <w:tcW w:w="4680" w:type="dxa"/>
            <w:tcBorders>
              <w:bottom w:val="single" w:sz="4" w:space="0" w:color="auto"/>
            </w:tcBorders>
          </w:tcPr>
          <w:p w14:paraId="59E1CB6A" w14:textId="222104F3" w:rsidR="009C59BD" w:rsidRDefault="009C59BD" w:rsidP="00C91CF4">
            <w:pPr>
              <w:rPr>
                <w:rFonts w:cs="Arial"/>
                <w:szCs w:val="22"/>
              </w:rPr>
            </w:pPr>
            <w:r>
              <w:rPr>
                <w:rFonts w:cs="Arial"/>
                <w:szCs w:val="22"/>
              </w:rPr>
              <w:t xml:space="preserve">Rearranged the order of the test cases to more align with logical operation of the MLIO </w:t>
            </w:r>
          </w:p>
        </w:tc>
        <w:tc>
          <w:tcPr>
            <w:tcW w:w="2250" w:type="dxa"/>
            <w:tcBorders>
              <w:bottom w:val="single" w:sz="4" w:space="0" w:color="auto"/>
            </w:tcBorders>
          </w:tcPr>
          <w:p w14:paraId="464581CA" w14:textId="77777777" w:rsidR="009C59BD" w:rsidRDefault="009C59BD" w:rsidP="00C91CF4">
            <w:pPr>
              <w:rPr>
                <w:rFonts w:cs="Arial"/>
                <w:szCs w:val="22"/>
              </w:rPr>
            </w:pPr>
            <w:r>
              <w:rPr>
                <w:rFonts w:cs="Arial"/>
                <w:szCs w:val="22"/>
              </w:rPr>
              <w:t>R. Ales</w:t>
            </w:r>
          </w:p>
        </w:tc>
        <w:tc>
          <w:tcPr>
            <w:tcW w:w="1345" w:type="dxa"/>
            <w:tcBorders>
              <w:bottom w:val="single" w:sz="4" w:space="0" w:color="auto"/>
            </w:tcBorders>
          </w:tcPr>
          <w:p w14:paraId="73910BE1" w14:textId="77777777" w:rsidR="009C59BD" w:rsidRDefault="009C59BD" w:rsidP="00C91CF4">
            <w:pPr>
              <w:rPr>
                <w:rFonts w:cs="Arial"/>
                <w:szCs w:val="22"/>
              </w:rPr>
            </w:pPr>
            <w:r>
              <w:rPr>
                <w:rFonts w:cs="Arial"/>
                <w:szCs w:val="22"/>
              </w:rPr>
              <w:t>2026/07/08</w:t>
            </w:r>
          </w:p>
        </w:tc>
      </w:tr>
      <w:tr w:rsidR="009C59BD" w14:paraId="16A5853F" w14:textId="77777777" w:rsidTr="006602BF">
        <w:tc>
          <w:tcPr>
            <w:tcW w:w="1075" w:type="dxa"/>
          </w:tcPr>
          <w:p w14:paraId="6FE41DD9" w14:textId="71C74166" w:rsidR="009C59BD" w:rsidRDefault="009C59BD" w:rsidP="00C91CF4">
            <w:pPr>
              <w:rPr>
                <w:rFonts w:cs="Arial"/>
                <w:szCs w:val="22"/>
              </w:rPr>
            </w:pPr>
            <w:r>
              <w:rPr>
                <w:rFonts w:cs="Arial"/>
                <w:szCs w:val="22"/>
              </w:rPr>
              <w:t>Draft 6</w:t>
            </w:r>
          </w:p>
        </w:tc>
        <w:tc>
          <w:tcPr>
            <w:tcW w:w="4680" w:type="dxa"/>
          </w:tcPr>
          <w:p w14:paraId="1D5A0AF7" w14:textId="39FC91FC" w:rsidR="006602BF" w:rsidRDefault="009C59BD" w:rsidP="00C91CF4">
            <w:pPr>
              <w:rPr>
                <w:rFonts w:cs="Arial"/>
                <w:szCs w:val="22"/>
              </w:rPr>
            </w:pPr>
            <w:r>
              <w:rPr>
                <w:rFonts w:cs="Arial"/>
                <w:szCs w:val="22"/>
              </w:rPr>
              <w:t>Clean proofread and aligned requirements with QTP.</w:t>
            </w:r>
            <w:r w:rsidR="006602BF">
              <w:rPr>
                <w:rFonts w:cs="Arial"/>
                <w:szCs w:val="22"/>
              </w:rPr>
              <w:t xml:space="preserve">  Added review comments made by Engineering.</w:t>
            </w:r>
          </w:p>
        </w:tc>
        <w:tc>
          <w:tcPr>
            <w:tcW w:w="2250" w:type="dxa"/>
          </w:tcPr>
          <w:p w14:paraId="22636665" w14:textId="77777777" w:rsidR="009C59BD" w:rsidRDefault="009C59BD" w:rsidP="00C91CF4">
            <w:pPr>
              <w:rPr>
                <w:rFonts w:cs="Arial"/>
                <w:szCs w:val="22"/>
              </w:rPr>
            </w:pPr>
            <w:r>
              <w:rPr>
                <w:rFonts w:cs="Arial"/>
                <w:szCs w:val="22"/>
              </w:rPr>
              <w:t>R. Ales</w:t>
            </w:r>
          </w:p>
        </w:tc>
        <w:tc>
          <w:tcPr>
            <w:tcW w:w="1345" w:type="dxa"/>
          </w:tcPr>
          <w:p w14:paraId="5A5C012A" w14:textId="7CF0D048" w:rsidR="009C59BD" w:rsidRDefault="009C59BD" w:rsidP="00C91CF4">
            <w:pPr>
              <w:rPr>
                <w:rFonts w:cs="Arial"/>
                <w:szCs w:val="22"/>
              </w:rPr>
            </w:pPr>
            <w:r>
              <w:rPr>
                <w:rFonts w:cs="Arial"/>
                <w:szCs w:val="22"/>
              </w:rPr>
              <w:t>2026/09/23</w:t>
            </w:r>
          </w:p>
        </w:tc>
      </w:tr>
      <w:tr w:rsidR="006602BF" w14:paraId="45421A39" w14:textId="77777777" w:rsidTr="006602BF">
        <w:tc>
          <w:tcPr>
            <w:tcW w:w="1075" w:type="dxa"/>
            <w:tcBorders>
              <w:bottom w:val="nil"/>
            </w:tcBorders>
          </w:tcPr>
          <w:p w14:paraId="7291D514" w14:textId="65A2EE1F" w:rsidR="006602BF" w:rsidRDefault="006602BF" w:rsidP="00C91CF4">
            <w:pPr>
              <w:rPr>
                <w:rFonts w:cs="Arial"/>
                <w:szCs w:val="22"/>
              </w:rPr>
            </w:pPr>
          </w:p>
        </w:tc>
        <w:tc>
          <w:tcPr>
            <w:tcW w:w="4680" w:type="dxa"/>
            <w:tcBorders>
              <w:bottom w:val="nil"/>
            </w:tcBorders>
          </w:tcPr>
          <w:p w14:paraId="5FA85DB2" w14:textId="1A9BCA0C" w:rsidR="006602BF" w:rsidRDefault="006602BF" w:rsidP="00C91CF4">
            <w:pPr>
              <w:rPr>
                <w:rFonts w:cs="Arial"/>
                <w:szCs w:val="22"/>
              </w:rPr>
            </w:pPr>
          </w:p>
        </w:tc>
        <w:tc>
          <w:tcPr>
            <w:tcW w:w="2250" w:type="dxa"/>
            <w:tcBorders>
              <w:bottom w:val="nil"/>
            </w:tcBorders>
          </w:tcPr>
          <w:p w14:paraId="591F5233" w14:textId="7296B49C" w:rsidR="006602BF" w:rsidRDefault="006602BF" w:rsidP="00C91CF4">
            <w:pPr>
              <w:rPr>
                <w:rFonts w:cs="Arial"/>
                <w:szCs w:val="22"/>
              </w:rPr>
            </w:pPr>
          </w:p>
        </w:tc>
        <w:tc>
          <w:tcPr>
            <w:tcW w:w="1345" w:type="dxa"/>
            <w:tcBorders>
              <w:bottom w:val="nil"/>
            </w:tcBorders>
          </w:tcPr>
          <w:p w14:paraId="21A154E2" w14:textId="35FAD3A8" w:rsidR="006602BF" w:rsidRDefault="006602BF" w:rsidP="00C91CF4">
            <w:pPr>
              <w:rPr>
                <w:rFonts w:cs="Arial"/>
                <w:szCs w:val="22"/>
              </w:rPr>
            </w:pPr>
          </w:p>
        </w:tc>
      </w:tr>
    </w:tbl>
    <w:p w14:paraId="66E839A4" w14:textId="4898781A" w:rsidR="007D5CA6" w:rsidRDefault="007D5CA6" w:rsidP="000664BF">
      <w:pPr>
        <w:rPr>
          <w:rFonts w:cs="Arial"/>
          <w:szCs w:val="22"/>
        </w:rPr>
      </w:pPr>
    </w:p>
    <w:p w14:paraId="3A3DE912" w14:textId="77777777" w:rsidR="002E6504" w:rsidRDefault="007D5CA6" w:rsidP="002E6504">
      <w:pPr>
        <w:pStyle w:val="Report"/>
        <w:numPr>
          <w:ilvl w:val="0"/>
          <w:numId w:val="0"/>
        </w:numPr>
        <w:tabs>
          <w:tab w:val="clear" w:pos="432"/>
          <w:tab w:val="left" w:pos="450"/>
          <w:tab w:val="left" w:pos="630"/>
          <w:tab w:val="left" w:pos="900"/>
        </w:tabs>
        <w:ind w:left="720" w:hanging="720"/>
        <w:jc w:val="center"/>
        <w:rPr>
          <w:rFonts w:cs="Arial"/>
          <w:szCs w:val="22"/>
        </w:rPr>
      </w:pPr>
      <w:r>
        <w:rPr>
          <w:rFonts w:cs="Arial"/>
          <w:szCs w:val="22"/>
        </w:rPr>
        <w:br w:type="page"/>
      </w:r>
      <w:bookmarkStart w:id="2" w:name="_Ref316544384"/>
    </w:p>
    <w:sdt>
      <w:sdtPr>
        <w:id w:val="690882570"/>
        <w:docPartObj>
          <w:docPartGallery w:val="Table of Contents"/>
          <w:docPartUnique/>
        </w:docPartObj>
      </w:sdtPr>
      <w:sdtEndPr>
        <w:rPr>
          <w:b/>
          <w:bCs/>
          <w:noProof/>
        </w:rPr>
      </w:sdtEndPr>
      <w:sdtContent>
        <w:p w14:paraId="5F550D39" w14:textId="48DBFB20" w:rsidR="007D5CA6" w:rsidRPr="004702FF" w:rsidRDefault="007D5CA6" w:rsidP="002E6504">
          <w:pPr>
            <w:pStyle w:val="Report"/>
            <w:numPr>
              <w:ilvl w:val="0"/>
              <w:numId w:val="0"/>
            </w:numPr>
            <w:tabs>
              <w:tab w:val="clear" w:pos="432"/>
              <w:tab w:val="left" w:pos="450"/>
              <w:tab w:val="left" w:pos="630"/>
              <w:tab w:val="left" w:pos="900"/>
            </w:tabs>
            <w:ind w:left="720" w:hanging="720"/>
            <w:jc w:val="center"/>
            <w:rPr>
              <w:rFonts w:cs="Arial"/>
              <w:smallCaps/>
              <w:szCs w:val="22"/>
              <w:u w:val="single"/>
            </w:rPr>
          </w:pPr>
          <w:r w:rsidRPr="004702FF">
            <w:rPr>
              <w:rFonts w:cs="Arial"/>
              <w:smallCaps/>
              <w:szCs w:val="22"/>
              <w:u w:val="single"/>
            </w:rPr>
            <w:t>Table Of Contents</w:t>
          </w:r>
        </w:p>
        <w:p w14:paraId="53E0B4CF" w14:textId="336D51B1" w:rsidR="00D415D4" w:rsidRDefault="007D5CA6">
          <w:pPr>
            <w:pStyle w:val="TOC1"/>
            <w:rPr>
              <w:rFonts w:asciiTheme="minorHAnsi" w:eastAsiaTheme="minorEastAsia" w:hAnsiTheme="minorHAnsi" w:cstheme="minorBidi"/>
              <w:smallCaps w:val="0"/>
              <w:kern w:val="2"/>
              <w:sz w:val="24"/>
              <w:szCs w:val="24"/>
              <w14:ligatures w14:val="standardContextual"/>
            </w:rPr>
          </w:pPr>
          <w:r>
            <w:rPr>
              <w:b/>
              <w:bCs/>
            </w:rPr>
            <w:fldChar w:fldCharType="begin"/>
          </w:r>
          <w:r>
            <w:rPr>
              <w:b/>
              <w:bCs/>
            </w:rPr>
            <w:instrText xml:space="preserve"> TOC \h \z \t "Z. L3 Section,1,Z. L2 Section,2,Z. L1 Section,1,Append,1,L3 Section,3" </w:instrText>
          </w:r>
          <w:r>
            <w:rPr>
              <w:b/>
              <w:bCs/>
            </w:rPr>
            <w:fldChar w:fldCharType="separate"/>
          </w:r>
          <w:hyperlink w:anchor="_Toc241158944" w:history="1">
            <w:r w:rsidR="00D415D4" w:rsidRPr="00217C8F">
              <w:rPr>
                <w:rStyle w:val="Hyperlink"/>
              </w:rPr>
              <w:t>1.0</w:t>
            </w:r>
            <w:r w:rsidR="00D415D4">
              <w:rPr>
                <w:rFonts w:asciiTheme="minorHAnsi" w:eastAsiaTheme="minorEastAsia" w:hAnsiTheme="minorHAnsi" w:cstheme="minorBidi"/>
                <w:smallCaps w:val="0"/>
                <w:kern w:val="2"/>
                <w:sz w:val="24"/>
                <w:szCs w:val="24"/>
                <w14:ligatures w14:val="standardContextual"/>
              </w:rPr>
              <w:tab/>
            </w:r>
            <w:r w:rsidR="00D415D4" w:rsidRPr="00217C8F">
              <w:rPr>
                <w:rStyle w:val="Hyperlink"/>
              </w:rPr>
              <w:t>Purpose of Test Procedure</w:t>
            </w:r>
            <w:r w:rsidR="00D415D4">
              <w:rPr>
                <w:webHidden/>
              </w:rPr>
              <w:tab/>
            </w:r>
            <w:r w:rsidR="00D415D4">
              <w:rPr>
                <w:webHidden/>
              </w:rPr>
              <w:fldChar w:fldCharType="begin"/>
            </w:r>
            <w:r w:rsidR="00D415D4">
              <w:rPr>
                <w:webHidden/>
              </w:rPr>
              <w:instrText xml:space="preserve"> PAGEREF _Toc241158944 \h </w:instrText>
            </w:r>
            <w:r w:rsidR="00D415D4">
              <w:rPr>
                <w:webHidden/>
              </w:rPr>
            </w:r>
            <w:r w:rsidR="00D415D4">
              <w:rPr>
                <w:webHidden/>
              </w:rPr>
              <w:fldChar w:fldCharType="separate"/>
            </w:r>
            <w:r w:rsidR="00D415D4">
              <w:rPr>
                <w:webHidden/>
              </w:rPr>
              <w:t>6</w:t>
            </w:r>
            <w:r w:rsidR="00D415D4">
              <w:rPr>
                <w:webHidden/>
              </w:rPr>
              <w:fldChar w:fldCharType="end"/>
            </w:r>
          </w:hyperlink>
        </w:p>
        <w:p w14:paraId="6E8548CE" w14:textId="50E0A230" w:rsidR="00D415D4" w:rsidRDefault="00D415D4">
          <w:pPr>
            <w:pStyle w:val="TOC2"/>
            <w:rPr>
              <w:rFonts w:asciiTheme="minorHAnsi" w:eastAsiaTheme="minorEastAsia" w:hAnsiTheme="minorHAnsi" w:cstheme="minorBidi"/>
              <w:smallCaps w:val="0"/>
              <w:noProof/>
              <w:kern w:val="2"/>
              <w:sz w:val="24"/>
              <w:szCs w:val="24"/>
              <w14:ligatures w14:val="standardContextual"/>
            </w:rPr>
          </w:pPr>
          <w:hyperlink w:anchor="_Toc241158945" w:history="1">
            <w:r w:rsidRPr="00217C8F">
              <w:rPr>
                <w:rStyle w:val="Hyperlink"/>
                <w:noProof/>
              </w:rPr>
              <w:t>1.1</w:t>
            </w:r>
            <w:r>
              <w:rPr>
                <w:rFonts w:asciiTheme="minorHAnsi" w:eastAsiaTheme="minorEastAsia" w:hAnsiTheme="minorHAnsi" w:cstheme="minorBidi"/>
                <w:smallCaps w:val="0"/>
                <w:noProof/>
                <w:kern w:val="2"/>
                <w:sz w:val="24"/>
                <w:szCs w:val="24"/>
                <w14:ligatures w14:val="standardContextual"/>
              </w:rPr>
              <w:tab/>
            </w:r>
            <w:r w:rsidRPr="00217C8F">
              <w:rPr>
                <w:rStyle w:val="Hyperlink"/>
                <w:noProof/>
              </w:rPr>
              <w:t>Reference Documents:</w:t>
            </w:r>
            <w:r>
              <w:rPr>
                <w:noProof/>
                <w:webHidden/>
              </w:rPr>
              <w:tab/>
            </w:r>
            <w:r>
              <w:rPr>
                <w:noProof/>
                <w:webHidden/>
              </w:rPr>
              <w:fldChar w:fldCharType="begin"/>
            </w:r>
            <w:r>
              <w:rPr>
                <w:noProof/>
                <w:webHidden/>
              </w:rPr>
              <w:instrText xml:space="preserve"> PAGEREF _Toc241158945 \h </w:instrText>
            </w:r>
            <w:r>
              <w:rPr>
                <w:noProof/>
                <w:webHidden/>
              </w:rPr>
            </w:r>
            <w:r>
              <w:rPr>
                <w:noProof/>
                <w:webHidden/>
              </w:rPr>
              <w:fldChar w:fldCharType="separate"/>
            </w:r>
            <w:r>
              <w:rPr>
                <w:noProof/>
                <w:webHidden/>
              </w:rPr>
              <w:t>6</w:t>
            </w:r>
            <w:r>
              <w:rPr>
                <w:noProof/>
                <w:webHidden/>
              </w:rPr>
              <w:fldChar w:fldCharType="end"/>
            </w:r>
          </w:hyperlink>
        </w:p>
        <w:p w14:paraId="0A46FE5A" w14:textId="204E2E3A" w:rsidR="00D415D4" w:rsidRDefault="00D415D4">
          <w:pPr>
            <w:pStyle w:val="TOC2"/>
            <w:rPr>
              <w:rFonts w:asciiTheme="minorHAnsi" w:eastAsiaTheme="minorEastAsia" w:hAnsiTheme="minorHAnsi" w:cstheme="minorBidi"/>
              <w:smallCaps w:val="0"/>
              <w:noProof/>
              <w:kern w:val="2"/>
              <w:sz w:val="24"/>
              <w:szCs w:val="24"/>
              <w14:ligatures w14:val="standardContextual"/>
            </w:rPr>
          </w:pPr>
          <w:hyperlink w:anchor="_Toc241158946" w:history="1">
            <w:r w:rsidRPr="00217C8F">
              <w:rPr>
                <w:rStyle w:val="Hyperlink"/>
                <w:noProof/>
              </w:rPr>
              <w:t>1.2</w:t>
            </w:r>
            <w:r>
              <w:rPr>
                <w:rFonts w:asciiTheme="minorHAnsi" w:eastAsiaTheme="minorEastAsia" w:hAnsiTheme="minorHAnsi" w:cstheme="minorBidi"/>
                <w:smallCaps w:val="0"/>
                <w:noProof/>
                <w:kern w:val="2"/>
                <w:sz w:val="24"/>
                <w:szCs w:val="24"/>
                <w14:ligatures w14:val="standardContextual"/>
              </w:rPr>
              <w:tab/>
            </w:r>
            <w:r w:rsidRPr="00217C8F">
              <w:rPr>
                <w:rStyle w:val="Hyperlink"/>
                <w:noProof/>
              </w:rPr>
              <w:t>Notation</w:t>
            </w:r>
            <w:r>
              <w:rPr>
                <w:noProof/>
                <w:webHidden/>
              </w:rPr>
              <w:tab/>
            </w:r>
            <w:r>
              <w:rPr>
                <w:noProof/>
                <w:webHidden/>
              </w:rPr>
              <w:fldChar w:fldCharType="begin"/>
            </w:r>
            <w:r>
              <w:rPr>
                <w:noProof/>
                <w:webHidden/>
              </w:rPr>
              <w:instrText xml:space="preserve"> PAGEREF _Toc241158946 \h </w:instrText>
            </w:r>
            <w:r>
              <w:rPr>
                <w:noProof/>
                <w:webHidden/>
              </w:rPr>
            </w:r>
            <w:r>
              <w:rPr>
                <w:noProof/>
                <w:webHidden/>
              </w:rPr>
              <w:fldChar w:fldCharType="separate"/>
            </w:r>
            <w:r>
              <w:rPr>
                <w:noProof/>
                <w:webHidden/>
              </w:rPr>
              <w:t>6</w:t>
            </w:r>
            <w:r>
              <w:rPr>
                <w:noProof/>
                <w:webHidden/>
              </w:rPr>
              <w:fldChar w:fldCharType="end"/>
            </w:r>
          </w:hyperlink>
        </w:p>
        <w:p w14:paraId="60986B61" w14:textId="089561D3" w:rsidR="00D415D4" w:rsidRDefault="00D415D4">
          <w:pPr>
            <w:pStyle w:val="TOC1"/>
            <w:rPr>
              <w:rFonts w:asciiTheme="minorHAnsi" w:eastAsiaTheme="minorEastAsia" w:hAnsiTheme="minorHAnsi" w:cstheme="minorBidi"/>
              <w:smallCaps w:val="0"/>
              <w:kern w:val="2"/>
              <w:sz w:val="24"/>
              <w:szCs w:val="24"/>
              <w14:ligatures w14:val="standardContextual"/>
            </w:rPr>
          </w:pPr>
          <w:hyperlink w:anchor="_Toc241158947" w:history="1">
            <w:r w:rsidRPr="00217C8F">
              <w:rPr>
                <w:rStyle w:val="Hyperlink"/>
              </w:rPr>
              <w:t>2.0</w:t>
            </w:r>
            <w:r>
              <w:rPr>
                <w:rFonts w:asciiTheme="minorHAnsi" w:eastAsiaTheme="minorEastAsia" w:hAnsiTheme="minorHAnsi" w:cstheme="minorBidi"/>
                <w:smallCaps w:val="0"/>
                <w:kern w:val="2"/>
                <w:sz w:val="24"/>
                <w:szCs w:val="24"/>
                <w14:ligatures w14:val="standardContextual"/>
              </w:rPr>
              <w:tab/>
            </w:r>
            <w:r w:rsidRPr="00217C8F">
              <w:rPr>
                <w:rStyle w:val="Hyperlink"/>
              </w:rPr>
              <w:t>Test Plan</w:t>
            </w:r>
            <w:r>
              <w:rPr>
                <w:webHidden/>
              </w:rPr>
              <w:tab/>
            </w:r>
            <w:r>
              <w:rPr>
                <w:webHidden/>
              </w:rPr>
              <w:fldChar w:fldCharType="begin"/>
            </w:r>
            <w:r>
              <w:rPr>
                <w:webHidden/>
              </w:rPr>
              <w:instrText xml:space="preserve"> PAGEREF _Toc241158947 \h </w:instrText>
            </w:r>
            <w:r>
              <w:rPr>
                <w:webHidden/>
              </w:rPr>
            </w:r>
            <w:r>
              <w:rPr>
                <w:webHidden/>
              </w:rPr>
              <w:fldChar w:fldCharType="separate"/>
            </w:r>
            <w:r>
              <w:rPr>
                <w:webHidden/>
              </w:rPr>
              <w:t>7</w:t>
            </w:r>
            <w:r>
              <w:rPr>
                <w:webHidden/>
              </w:rPr>
              <w:fldChar w:fldCharType="end"/>
            </w:r>
          </w:hyperlink>
        </w:p>
        <w:p w14:paraId="525C5A47" w14:textId="740CAD59" w:rsidR="00D415D4" w:rsidRDefault="00D415D4">
          <w:pPr>
            <w:pStyle w:val="TOC2"/>
            <w:rPr>
              <w:rFonts w:asciiTheme="minorHAnsi" w:eastAsiaTheme="minorEastAsia" w:hAnsiTheme="minorHAnsi" w:cstheme="minorBidi"/>
              <w:smallCaps w:val="0"/>
              <w:noProof/>
              <w:kern w:val="2"/>
              <w:sz w:val="24"/>
              <w:szCs w:val="24"/>
              <w14:ligatures w14:val="standardContextual"/>
            </w:rPr>
          </w:pPr>
          <w:hyperlink w:anchor="_Toc241158948" w:history="1">
            <w:r w:rsidRPr="00217C8F">
              <w:rPr>
                <w:rStyle w:val="Hyperlink"/>
                <w:noProof/>
              </w:rPr>
              <w:t>2.1</w:t>
            </w:r>
            <w:r>
              <w:rPr>
                <w:rFonts w:asciiTheme="minorHAnsi" w:eastAsiaTheme="minorEastAsia" w:hAnsiTheme="minorHAnsi" w:cstheme="minorBidi"/>
                <w:smallCaps w:val="0"/>
                <w:noProof/>
                <w:kern w:val="2"/>
                <w:sz w:val="24"/>
                <w:szCs w:val="24"/>
                <w14:ligatures w14:val="standardContextual"/>
              </w:rPr>
              <w:tab/>
            </w:r>
            <w:r w:rsidRPr="00217C8F">
              <w:rPr>
                <w:rStyle w:val="Hyperlink"/>
                <w:noProof/>
              </w:rPr>
              <w:t>Requirements Cross Reference Summaries</w:t>
            </w:r>
            <w:r>
              <w:rPr>
                <w:noProof/>
                <w:webHidden/>
              </w:rPr>
              <w:tab/>
            </w:r>
            <w:r>
              <w:rPr>
                <w:noProof/>
                <w:webHidden/>
              </w:rPr>
              <w:fldChar w:fldCharType="begin"/>
            </w:r>
            <w:r>
              <w:rPr>
                <w:noProof/>
                <w:webHidden/>
              </w:rPr>
              <w:instrText xml:space="preserve"> PAGEREF _Toc241158948 \h </w:instrText>
            </w:r>
            <w:r>
              <w:rPr>
                <w:noProof/>
                <w:webHidden/>
              </w:rPr>
            </w:r>
            <w:r>
              <w:rPr>
                <w:noProof/>
                <w:webHidden/>
              </w:rPr>
              <w:fldChar w:fldCharType="separate"/>
            </w:r>
            <w:r>
              <w:rPr>
                <w:noProof/>
                <w:webHidden/>
              </w:rPr>
              <w:t>7</w:t>
            </w:r>
            <w:r>
              <w:rPr>
                <w:noProof/>
                <w:webHidden/>
              </w:rPr>
              <w:fldChar w:fldCharType="end"/>
            </w:r>
          </w:hyperlink>
        </w:p>
        <w:p w14:paraId="3C00412A" w14:textId="64D95DEB" w:rsidR="00D415D4" w:rsidRDefault="00D415D4">
          <w:pPr>
            <w:pStyle w:val="TOC2"/>
            <w:rPr>
              <w:rFonts w:asciiTheme="minorHAnsi" w:eastAsiaTheme="minorEastAsia" w:hAnsiTheme="minorHAnsi" w:cstheme="minorBidi"/>
              <w:smallCaps w:val="0"/>
              <w:noProof/>
              <w:kern w:val="2"/>
              <w:sz w:val="24"/>
              <w:szCs w:val="24"/>
              <w14:ligatures w14:val="standardContextual"/>
            </w:rPr>
          </w:pPr>
          <w:hyperlink w:anchor="_Toc241158949" w:history="1">
            <w:r w:rsidRPr="00217C8F">
              <w:rPr>
                <w:rStyle w:val="Hyperlink"/>
                <w:noProof/>
              </w:rPr>
              <w:t>2.2</w:t>
            </w:r>
            <w:r>
              <w:rPr>
                <w:rFonts w:asciiTheme="minorHAnsi" w:eastAsiaTheme="minorEastAsia" w:hAnsiTheme="minorHAnsi" w:cstheme="minorBidi"/>
                <w:smallCaps w:val="0"/>
                <w:noProof/>
                <w:kern w:val="2"/>
                <w:sz w:val="24"/>
                <w:szCs w:val="24"/>
                <w14:ligatures w14:val="standardContextual"/>
              </w:rPr>
              <w:tab/>
            </w:r>
            <w:r w:rsidRPr="00217C8F">
              <w:rPr>
                <w:rStyle w:val="Hyperlink"/>
                <w:noProof/>
              </w:rPr>
              <w:t>Test</w:t>
            </w:r>
            <w:r>
              <w:rPr>
                <w:noProof/>
                <w:webHidden/>
              </w:rPr>
              <w:tab/>
            </w:r>
            <w:r>
              <w:rPr>
                <w:noProof/>
                <w:webHidden/>
              </w:rPr>
              <w:fldChar w:fldCharType="begin"/>
            </w:r>
            <w:r>
              <w:rPr>
                <w:noProof/>
                <w:webHidden/>
              </w:rPr>
              <w:instrText xml:space="preserve"> PAGEREF _Toc241158949 \h </w:instrText>
            </w:r>
            <w:r>
              <w:rPr>
                <w:noProof/>
                <w:webHidden/>
              </w:rPr>
            </w:r>
            <w:r>
              <w:rPr>
                <w:noProof/>
                <w:webHidden/>
              </w:rPr>
              <w:fldChar w:fldCharType="separate"/>
            </w:r>
            <w:r>
              <w:rPr>
                <w:noProof/>
                <w:webHidden/>
              </w:rPr>
              <w:t>7</w:t>
            </w:r>
            <w:r>
              <w:rPr>
                <w:noProof/>
                <w:webHidden/>
              </w:rPr>
              <w:fldChar w:fldCharType="end"/>
            </w:r>
          </w:hyperlink>
        </w:p>
        <w:p w14:paraId="70D0CD42" w14:textId="2A91EDB6" w:rsidR="00D415D4" w:rsidRDefault="00D415D4">
          <w:pPr>
            <w:pStyle w:val="TOC2"/>
            <w:rPr>
              <w:rFonts w:asciiTheme="minorHAnsi" w:eastAsiaTheme="minorEastAsia" w:hAnsiTheme="minorHAnsi" w:cstheme="minorBidi"/>
              <w:smallCaps w:val="0"/>
              <w:noProof/>
              <w:kern w:val="2"/>
              <w:sz w:val="24"/>
              <w:szCs w:val="24"/>
              <w14:ligatures w14:val="standardContextual"/>
            </w:rPr>
          </w:pPr>
          <w:hyperlink w:anchor="_Toc241158950" w:history="1">
            <w:r w:rsidRPr="00217C8F">
              <w:rPr>
                <w:rStyle w:val="Hyperlink"/>
                <w:noProof/>
              </w:rPr>
              <w:t>2.3</w:t>
            </w:r>
            <w:r>
              <w:rPr>
                <w:rFonts w:asciiTheme="minorHAnsi" w:eastAsiaTheme="minorEastAsia" w:hAnsiTheme="minorHAnsi" w:cstheme="minorBidi"/>
                <w:smallCaps w:val="0"/>
                <w:noProof/>
                <w:kern w:val="2"/>
                <w:sz w:val="24"/>
                <w:szCs w:val="24"/>
                <w14:ligatures w14:val="standardContextual"/>
              </w:rPr>
              <w:tab/>
            </w:r>
            <w:r w:rsidRPr="00217C8F">
              <w:rPr>
                <w:rStyle w:val="Hyperlink"/>
                <w:noProof/>
              </w:rPr>
              <w:t>Analysis</w:t>
            </w:r>
            <w:r>
              <w:rPr>
                <w:noProof/>
                <w:webHidden/>
              </w:rPr>
              <w:tab/>
            </w:r>
            <w:r>
              <w:rPr>
                <w:noProof/>
                <w:webHidden/>
              </w:rPr>
              <w:fldChar w:fldCharType="begin"/>
            </w:r>
            <w:r>
              <w:rPr>
                <w:noProof/>
                <w:webHidden/>
              </w:rPr>
              <w:instrText xml:space="preserve"> PAGEREF _Toc241158950 \h </w:instrText>
            </w:r>
            <w:r>
              <w:rPr>
                <w:noProof/>
                <w:webHidden/>
              </w:rPr>
            </w:r>
            <w:r>
              <w:rPr>
                <w:noProof/>
                <w:webHidden/>
              </w:rPr>
              <w:fldChar w:fldCharType="separate"/>
            </w:r>
            <w:r>
              <w:rPr>
                <w:noProof/>
                <w:webHidden/>
              </w:rPr>
              <w:t>7</w:t>
            </w:r>
            <w:r>
              <w:rPr>
                <w:noProof/>
                <w:webHidden/>
              </w:rPr>
              <w:fldChar w:fldCharType="end"/>
            </w:r>
          </w:hyperlink>
        </w:p>
        <w:p w14:paraId="155F577D" w14:textId="673EAAF2" w:rsidR="00D415D4" w:rsidRDefault="00D415D4">
          <w:pPr>
            <w:pStyle w:val="TOC2"/>
            <w:rPr>
              <w:rFonts w:asciiTheme="minorHAnsi" w:eastAsiaTheme="minorEastAsia" w:hAnsiTheme="minorHAnsi" w:cstheme="minorBidi"/>
              <w:smallCaps w:val="0"/>
              <w:noProof/>
              <w:kern w:val="2"/>
              <w:sz w:val="24"/>
              <w:szCs w:val="24"/>
              <w14:ligatures w14:val="standardContextual"/>
            </w:rPr>
          </w:pPr>
          <w:hyperlink w:anchor="_Toc241158951" w:history="1">
            <w:r w:rsidRPr="00217C8F">
              <w:rPr>
                <w:rStyle w:val="Hyperlink"/>
                <w:noProof/>
              </w:rPr>
              <w:t>2.4</w:t>
            </w:r>
            <w:r>
              <w:rPr>
                <w:rFonts w:asciiTheme="minorHAnsi" w:eastAsiaTheme="minorEastAsia" w:hAnsiTheme="minorHAnsi" w:cstheme="minorBidi"/>
                <w:smallCaps w:val="0"/>
                <w:noProof/>
                <w:kern w:val="2"/>
                <w:sz w:val="24"/>
                <w:szCs w:val="24"/>
                <w14:ligatures w14:val="standardContextual"/>
              </w:rPr>
              <w:tab/>
            </w:r>
            <w:r w:rsidRPr="00217C8F">
              <w:rPr>
                <w:rStyle w:val="Hyperlink"/>
                <w:noProof/>
              </w:rPr>
              <w:t>Inspection</w:t>
            </w:r>
            <w:r>
              <w:rPr>
                <w:noProof/>
                <w:webHidden/>
              </w:rPr>
              <w:tab/>
            </w:r>
            <w:r>
              <w:rPr>
                <w:noProof/>
                <w:webHidden/>
              </w:rPr>
              <w:fldChar w:fldCharType="begin"/>
            </w:r>
            <w:r>
              <w:rPr>
                <w:noProof/>
                <w:webHidden/>
              </w:rPr>
              <w:instrText xml:space="preserve"> PAGEREF _Toc241158951 \h </w:instrText>
            </w:r>
            <w:r>
              <w:rPr>
                <w:noProof/>
                <w:webHidden/>
              </w:rPr>
            </w:r>
            <w:r>
              <w:rPr>
                <w:noProof/>
                <w:webHidden/>
              </w:rPr>
              <w:fldChar w:fldCharType="separate"/>
            </w:r>
            <w:r>
              <w:rPr>
                <w:noProof/>
                <w:webHidden/>
              </w:rPr>
              <w:t>7</w:t>
            </w:r>
            <w:r>
              <w:rPr>
                <w:noProof/>
                <w:webHidden/>
              </w:rPr>
              <w:fldChar w:fldCharType="end"/>
            </w:r>
          </w:hyperlink>
        </w:p>
        <w:p w14:paraId="05AC094A" w14:textId="74600E9B" w:rsidR="00D415D4" w:rsidRDefault="00D415D4">
          <w:pPr>
            <w:pStyle w:val="TOC2"/>
            <w:rPr>
              <w:rFonts w:asciiTheme="minorHAnsi" w:eastAsiaTheme="minorEastAsia" w:hAnsiTheme="minorHAnsi" w:cstheme="minorBidi"/>
              <w:smallCaps w:val="0"/>
              <w:noProof/>
              <w:kern w:val="2"/>
              <w:sz w:val="24"/>
              <w:szCs w:val="24"/>
              <w14:ligatures w14:val="standardContextual"/>
            </w:rPr>
          </w:pPr>
          <w:hyperlink w:anchor="_Toc241158952" w:history="1">
            <w:r w:rsidRPr="00217C8F">
              <w:rPr>
                <w:rStyle w:val="Hyperlink"/>
                <w:noProof/>
              </w:rPr>
              <w:t>2.5</w:t>
            </w:r>
            <w:r>
              <w:rPr>
                <w:rFonts w:asciiTheme="minorHAnsi" w:eastAsiaTheme="minorEastAsia" w:hAnsiTheme="minorHAnsi" w:cstheme="minorBidi"/>
                <w:smallCaps w:val="0"/>
                <w:noProof/>
                <w:kern w:val="2"/>
                <w:sz w:val="24"/>
                <w:szCs w:val="24"/>
                <w14:ligatures w14:val="standardContextual"/>
              </w:rPr>
              <w:tab/>
            </w:r>
            <w:r w:rsidRPr="00217C8F">
              <w:rPr>
                <w:rStyle w:val="Hyperlink"/>
                <w:noProof/>
              </w:rPr>
              <w:t>Test Results Record</w:t>
            </w:r>
            <w:r>
              <w:rPr>
                <w:noProof/>
                <w:webHidden/>
              </w:rPr>
              <w:tab/>
            </w:r>
            <w:r>
              <w:rPr>
                <w:noProof/>
                <w:webHidden/>
              </w:rPr>
              <w:fldChar w:fldCharType="begin"/>
            </w:r>
            <w:r>
              <w:rPr>
                <w:noProof/>
                <w:webHidden/>
              </w:rPr>
              <w:instrText xml:space="preserve"> PAGEREF _Toc241158952 \h </w:instrText>
            </w:r>
            <w:r>
              <w:rPr>
                <w:noProof/>
                <w:webHidden/>
              </w:rPr>
            </w:r>
            <w:r>
              <w:rPr>
                <w:noProof/>
                <w:webHidden/>
              </w:rPr>
              <w:fldChar w:fldCharType="separate"/>
            </w:r>
            <w:r>
              <w:rPr>
                <w:noProof/>
                <w:webHidden/>
              </w:rPr>
              <w:t>7</w:t>
            </w:r>
            <w:r>
              <w:rPr>
                <w:noProof/>
                <w:webHidden/>
              </w:rPr>
              <w:fldChar w:fldCharType="end"/>
            </w:r>
          </w:hyperlink>
        </w:p>
        <w:p w14:paraId="33ED1C2C" w14:textId="0FACF11F" w:rsidR="00D415D4" w:rsidRDefault="00D415D4">
          <w:pPr>
            <w:pStyle w:val="TOC1"/>
            <w:rPr>
              <w:rFonts w:asciiTheme="minorHAnsi" w:eastAsiaTheme="minorEastAsia" w:hAnsiTheme="minorHAnsi" w:cstheme="minorBidi"/>
              <w:smallCaps w:val="0"/>
              <w:kern w:val="2"/>
              <w:sz w:val="24"/>
              <w:szCs w:val="24"/>
              <w14:ligatures w14:val="standardContextual"/>
            </w:rPr>
          </w:pPr>
          <w:hyperlink w:anchor="_Toc241158953" w:history="1">
            <w:r w:rsidRPr="00217C8F">
              <w:rPr>
                <w:rStyle w:val="Hyperlink"/>
              </w:rPr>
              <w:t>3.0</w:t>
            </w:r>
            <w:r>
              <w:rPr>
                <w:rFonts w:asciiTheme="minorHAnsi" w:eastAsiaTheme="minorEastAsia" w:hAnsiTheme="minorHAnsi" w:cstheme="minorBidi"/>
                <w:smallCaps w:val="0"/>
                <w:kern w:val="2"/>
                <w:sz w:val="24"/>
                <w:szCs w:val="24"/>
                <w14:ligatures w14:val="standardContextual"/>
              </w:rPr>
              <w:tab/>
            </w:r>
            <w:r w:rsidRPr="00217C8F">
              <w:rPr>
                <w:rStyle w:val="Hyperlink"/>
              </w:rPr>
              <w:t>Description of Test Item</w:t>
            </w:r>
            <w:r>
              <w:rPr>
                <w:webHidden/>
              </w:rPr>
              <w:tab/>
            </w:r>
            <w:r>
              <w:rPr>
                <w:webHidden/>
              </w:rPr>
              <w:fldChar w:fldCharType="begin"/>
            </w:r>
            <w:r>
              <w:rPr>
                <w:webHidden/>
              </w:rPr>
              <w:instrText xml:space="preserve"> PAGEREF _Toc241158953 \h </w:instrText>
            </w:r>
            <w:r>
              <w:rPr>
                <w:webHidden/>
              </w:rPr>
            </w:r>
            <w:r>
              <w:rPr>
                <w:webHidden/>
              </w:rPr>
              <w:fldChar w:fldCharType="separate"/>
            </w:r>
            <w:r>
              <w:rPr>
                <w:webHidden/>
              </w:rPr>
              <w:t>7</w:t>
            </w:r>
            <w:r>
              <w:rPr>
                <w:webHidden/>
              </w:rPr>
              <w:fldChar w:fldCharType="end"/>
            </w:r>
          </w:hyperlink>
        </w:p>
        <w:p w14:paraId="2A5E97FB" w14:textId="505EA845" w:rsidR="00D415D4" w:rsidRDefault="00D415D4">
          <w:pPr>
            <w:pStyle w:val="TOC2"/>
            <w:rPr>
              <w:rFonts w:asciiTheme="minorHAnsi" w:eastAsiaTheme="minorEastAsia" w:hAnsiTheme="minorHAnsi" w:cstheme="minorBidi"/>
              <w:smallCaps w:val="0"/>
              <w:noProof/>
              <w:kern w:val="2"/>
              <w:sz w:val="24"/>
              <w:szCs w:val="24"/>
              <w14:ligatures w14:val="standardContextual"/>
            </w:rPr>
          </w:pPr>
          <w:hyperlink w:anchor="_Toc241158954" w:history="1">
            <w:r w:rsidRPr="00217C8F">
              <w:rPr>
                <w:rStyle w:val="Hyperlink"/>
                <w:noProof/>
              </w:rPr>
              <w:t>3.1</w:t>
            </w:r>
            <w:r>
              <w:rPr>
                <w:rFonts w:asciiTheme="minorHAnsi" w:eastAsiaTheme="minorEastAsia" w:hAnsiTheme="minorHAnsi" w:cstheme="minorBidi"/>
                <w:smallCaps w:val="0"/>
                <w:noProof/>
                <w:kern w:val="2"/>
                <w:sz w:val="24"/>
                <w:szCs w:val="24"/>
                <w14:ligatures w14:val="standardContextual"/>
              </w:rPr>
              <w:tab/>
            </w:r>
            <w:r w:rsidRPr="00217C8F">
              <w:rPr>
                <w:rStyle w:val="Hyperlink"/>
                <w:noProof/>
              </w:rPr>
              <w:t>General Test Data Requirements</w:t>
            </w:r>
            <w:r>
              <w:rPr>
                <w:noProof/>
                <w:webHidden/>
              </w:rPr>
              <w:tab/>
            </w:r>
            <w:r>
              <w:rPr>
                <w:noProof/>
                <w:webHidden/>
              </w:rPr>
              <w:fldChar w:fldCharType="begin"/>
            </w:r>
            <w:r>
              <w:rPr>
                <w:noProof/>
                <w:webHidden/>
              </w:rPr>
              <w:instrText xml:space="preserve"> PAGEREF _Toc241158954 \h </w:instrText>
            </w:r>
            <w:r>
              <w:rPr>
                <w:noProof/>
                <w:webHidden/>
              </w:rPr>
            </w:r>
            <w:r>
              <w:rPr>
                <w:noProof/>
                <w:webHidden/>
              </w:rPr>
              <w:fldChar w:fldCharType="separate"/>
            </w:r>
            <w:r>
              <w:rPr>
                <w:noProof/>
                <w:webHidden/>
              </w:rPr>
              <w:t>8</w:t>
            </w:r>
            <w:r>
              <w:rPr>
                <w:noProof/>
                <w:webHidden/>
              </w:rPr>
              <w:fldChar w:fldCharType="end"/>
            </w:r>
          </w:hyperlink>
        </w:p>
        <w:p w14:paraId="09F9436A" w14:textId="38E4E4A4" w:rsidR="00D415D4" w:rsidRDefault="00D415D4">
          <w:pPr>
            <w:pStyle w:val="TOC2"/>
            <w:rPr>
              <w:rFonts w:asciiTheme="minorHAnsi" w:eastAsiaTheme="minorEastAsia" w:hAnsiTheme="minorHAnsi" w:cstheme="minorBidi"/>
              <w:smallCaps w:val="0"/>
              <w:noProof/>
              <w:kern w:val="2"/>
              <w:sz w:val="24"/>
              <w:szCs w:val="24"/>
              <w14:ligatures w14:val="standardContextual"/>
            </w:rPr>
          </w:pPr>
          <w:hyperlink w:anchor="_Toc241158955" w:history="1">
            <w:r w:rsidRPr="00217C8F">
              <w:rPr>
                <w:rStyle w:val="Hyperlink"/>
                <w:noProof/>
              </w:rPr>
              <w:t>3.2</w:t>
            </w:r>
            <w:r>
              <w:rPr>
                <w:rFonts w:asciiTheme="minorHAnsi" w:eastAsiaTheme="minorEastAsia" w:hAnsiTheme="minorHAnsi" w:cstheme="minorBidi"/>
                <w:smallCaps w:val="0"/>
                <w:noProof/>
                <w:kern w:val="2"/>
                <w:sz w:val="24"/>
                <w:szCs w:val="24"/>
                <w14:ligatures w14:val="standardContextual"/>
              </w:rPr>
              <w:tab/>
            </w:r>
            <w:r w:rsidRPr="00217C8F">
              <w:rPr>
                <w:rStyle w:val="Hyperlink"/>
                <w:noProof/>
              </w:rPr>
              <w:t>Criteria for Retest</w:t>
            </w:r>
            <w:r>
              <w:rPr>
                <w:noProof/>
                <w:webHidden/>
              </w:rPr>
              <w:tab/>
            </w:r>
            <w:r>
              <w:rPr>
                <w:noProof/>
                <w:webHidden/>
              </w:rPr>
              <w:fldChar w:fldCharType="begin"/>
            </w:r>
            <w:r>
              <w:rPr>
                <w:noProof/>
                <w:webHidden/>
              </w:rPr>
              <w:instrText xml:space="preserve"> PAGEREF _Toc241158955 \h </w:instrText>
            </w:r>
            <w:r>
              <w:rPr>
                <w:noProof/>
                <w:webHidden/>
              </w:rPr>
            </w:r>
            <w:r>
              <w:rPr>
                <w:noProof/>
                <w:webHidden/>
              </w:rPr>
              <w:fldChar w:fldCharType="separate"/>
            </w:r>
            <w:r>
              <w:rPr>
                <w:noProof/>
                <w:webHidden/>
              </w:rPr>
              <w:t>8</w:t>
            </w:r>
            <w:r>
              <w:rPr>
                <w:noProof/>
                <w:webHidden/>
              </w:rPr>
              <w:fldChar w:fldCharType="end"/>
            </w:r>
          </w:hyperlink>
        </w:p>
        <w:p w14:paraId="3A9BFB12" w14:textId="4B6426BB" w:rsidR="00D415D4" w:rsidRDefault="00D415D4">
          <w:pPr>
            <w:pStyle w:val="TOC1"/>
            <w:rPr>
              <w:rFonts w:asciiTheme="minorHAnsi" w:eastAsiaTheme="minorEastAsia" w:hAnsiTheme="minorHAnsi" w:cstheme="minorBidi"/>
              <w:smallCaps w:val="0"/>
              <w:kern w:val="2"/>
              <w:sz w:val="24"/>
              <w:szCs w:val="24"/>
              <w14:ligatures w14:val="standardContextual"/>
            </w:rPr>
          </w:pPr>
          <w:hyperlink w:anchor="_Toc241158956" w:history="1">
            <w:r w:rsidRPr="00217C8F">
              <w:rPr>
                <w:rStyle w:val="Hyperlink"/>
              </w:rPr>
              <w:t>4.0</w:t>
            </w:r>
            <w:r>
              <w:rPr>
                <w:rFonts w:asciiTheme="minorHAnsi" w:eastAsiaTheme="minorEastAsia" w:hAnsiTheme="minorHAnsi" w:cstheme="minorBidi"/>
                <w:smallCaps w:val="0"/>
                <w:kern w:val="2"/>
                <w:sz w:val="24"/>
                <w:szCs w:val="24"/>
                <w14:ligatures w14:val="standardContextual"/>
              </w:rPr>
              <w:tab/>
            </w:r>
            <w:r w:rsidRPr="00217C8F">
              <w:rPr>
                <w:rStyle w:val="Hyperlink"/>
              </w:rPr>
              <w:t>Test Approach</w:t>
            </w:r>
            <w:r>
              <w:rPr>
                <w:webHidden/>
              </w:rPr>
              <w:tab/>
            </w:r>
            <w:r>
              <w:rPr>
                <w:webHidden/>
              </w:rPr>
              <w:fldChar w:fldCharType="begin"/>
            </w:r>
            <w:r>
              <w:rPr>
                <w:webHidden/>
              </w:rPr>
              <w:instrText xml:space="preserve"> PAGEREF _Toc241158956 \h </w:instrText>
            </w:r>
            <w:r>
              <w:rPr>
                <w:webHidden/>
              </w:rPr>
            </w:r>
            <w:r>
              <w:rPr>
                <w:webHidden/>
              </w:rPr>
              <w:fldChar w:fldCharType="separate"/>
            </w:r>
            <w:r>
              <w:rPr>
                <w:webHidden/>
              </w:rPr>
              <w:t>8</w:t>
            </w:r>
            <w:r>
              <w:rPr>
                <w:webHidden/>
              </w:rPr>
              <w:fldChar w:fldCharType="end"/>
            </w:r>
          </w:hyperlink>
        </w:p>
        <w:p w14:paraId="0CFBB8E9" w14:textId="05EFD50E" w:rsidR="00D415D4" w:rsidRDefault="00D415D4">
          <w:pPr>
            <w:pStyle w:val="TOC2"/>
            <w:rPr>
              <w:rFonts w:asciiTheme="minorHAnsi" w:eastAsiaTheme="minorEastAsia" w:hAnsiTheme="minorHAnsi" w:cstheme="minorBidi"/>
              <w:smallCaps w:val="0"/>
              <w:noProof/>
              <w:kern w:val="2"/>
              <w:sz w:val="24"/>
              <w:szCs w:val="24"/>
              <w14:ligatures w14:val="standardContextual"/>
            </w:rPr>
          </w:pPr>
          <w:hyperlink w:anchor="_Toc241158957" w:history="1">
            <w:r w:rsidRPr="00217C8F">
              <w:rPr>
                <w:rStyle w:val="Hyperlink"/>
                <w:noProof/>
              </w:rPr>
              <w:t>4.1</w:t>
            </w:r>
            <w:r>
              <w:rPr>
                <w:rFonts w:asciiTheme="minorHAnsi" w:eastAsiaTheme="minorEastAsia" w:hAnsiTheme="minorHAnsi" w:cstheme="minorBidi"/>
                <w:smallCaps w:val="0"/>
                <w:noProof/>
                <w:kern w:val="2"/>
                <w:sz w:val="24"/>
                <w:szCs w:val="24"/>
                <w14:ligatures w14:val="standardContextual"/>
              </w:rPr>
              <w:tab/>
            </w:r>
            <w:r w:rsidRPr="00217C8F">
              <w:rPr>
                <w:rStyle w:val="Hyperlink"/>
                <w:noProof/>
              </w:rPr>
              <w:t>Test Conditions</w:t>
            </w:r>
            <w:r>
              <w:rPr>
                <w:noProof/>
                <w:webHidden/>
              </w:rPr>
              <w:tab/>
            </w:r>
            <w:r>
              <w:rPr>
                <w:noProof/>
                <w:webHidden/>
              </w:rPr>
              <w:fldChar w:fldCharType="begin"/>
            </w:r>
            <w:r>
              <w:rPr>
                <w:noProof/>
                <w:webHidden/>
              </w:rPr>
              <w:instrText xml:space="preserve"> PAGEREF _Toc241158957 \h </w:instrText>
            </w:r>
            <w:r>
              <w:rPr>
                <w:noProof/>
                <w:webHidden/>
              </w:rPr>
            </w:r>
            <w:r>
              <w:rPr>
                <w:noProof/>
                <w:webHidden/>
              </w:rPr>
              <w:fldChar w:fldCharType="separate"/>
            </w:r>
            <w:r>
              <w:rPr>
                <w:noProof/>
                <w:webHidden/>
              </w:rPr>
              <w:t>8</w:t>
            </w:r>
            <w:r>
              <w:rPr>
                <w:noProof/>
                <w:webHidden/>
              </w:rPr>
              <w:fldChar w:fldCharType="end"/>
            </w:r>
          </w:hyperlink>
        </w:p>
        <w:p w14:paraId="2FF16E2E" w14:textId="449F12E7" w:rsidR="00D415D4" w:rsidRDefault="00D415D4">
          <w:pPr>
            <w:pStyle w:val="TOC2"/>
            <w:rPr>
              <w:rFonts w:asciiTheme="minorHAnsi" w:eastAsiaTheme="minorEastAsia" w:hAnsiTheme="minorHAnsi" w:cstheme="minorBidi"/>
              <w:smallCaps w:val="0"/>
              <w:noProof/>
              <w:kern w:val="2"/>
              <w:sz w:val="24"/>
              <w:szCs w:val="24"/>
              <w14:ligatures w14:val="standardContextual"/>
            </w:rPr>
          </w:pPr>
          <w:hyperlink w:anchor="_Toc241158958" w:history="1">
            <w:r w:rsidRPr="00217C8F">
              <w:rPr>
                <w:rStyle w:val="Hyperlink"/>
                <w:noProof/>
              </w:rPr>
              <w:t>4.2</w:t>
            </w:r>
            <w:r>
              <w:rPr>
                <w:rFonts w:asciiTheme="minorHAnsi" w:eastAsiaTheme="minorEastAsia" w:hAnsiTheme="minorHAnsi" w:cstheme="minorBidi"/>
                <w:smallCaps w:val="0"/>
                <w:noProof/>
                <w:kern w:val="2"/>
                <w:sz w:val="24"/>
                <w:szCs w:val="24"/>
                <w14:ligatures w14:val="standardContextual"/>
              </w:rPr>
              <w:tab/>
            </w:r>
            <w:r w:rsidRPr="00217C8F">
              <w:rPr>
                <w:rStyle w:val="Hyperlink"/>
                <w:noProof/>
              </w:rPr>
              <w:t>Measurement Tolerances</w:t>
            </w:r>
            <w:r>
              <w:rPr>
                <w:noProof/>
                <w:webHidden/>
              </w:rPr>
              <w:tab/>
            </w:r>
            <w:r>
              <w:rPr>
                <w:noProof/>
                <w:webHidden/>
              </w:rPr>
              <w:fldChar w:fldCharType="begin"/>
            </w:r>
            <w:r>
              <w:rPr>
                <w:noProof/>
                <w:webHidden/>
              </w:rPr>
              <w:instrText xml:space="preserve"> PAGEREF _Toc241158958 \h </w:instrText>
            </w:r>
            <w:r>
              <w:rPr>
                <w:noProof/>
                <w:webHidden/>
              </w:rPr>
            </w:r>
            <w:r>
              <w:rPr>
                <w:noProof/>
                <w:webHidden/>
              </w:rPr>
              <w:fldChar w:fldCharType="separate"/>
            </w:r>
            <w:r>
              <w:rPr>
                <w:noProof/>
                <w:webHidden/>
              </w:rPr>
              <w:t>9</w:t>
            </w:r>
            <w:r>
              <w:rPr>
                <w:noProof/>
                <w:webHidden/>
              </w:rPr>
              <w:fldChar w:fldCharType="end"/>
            </w:r>
          </w:hyperlink>
        </w:p>
        <w:p w14:paraId="5C1CA2A4" w14:textId="438F6030" w:rsidR="00D415D4" w:rsidRDefault="00D415D4">
          <w:pPr>
            <w:pStyle w:val="TOC2"/>
            <w:rPr>
              <w:rFonts w:asciiTheme="minorHAnsi" w:eastAsiaTheme="minorEastAsia" w:hAnsiTheme="minorHAnsi" w:cstheme="minorBidi"/>
              <w:smallCaps w:val="0"/>
              <w:noProof/>
              <w:kern w:val="2"/>
              <w:sz w:val="24"/>
              <w:szCs w:val="24"/>
              <w14:ligatures w14:val="standardContextual"/>
            </w:rPr>
          </w:pPr>
          <w:hyperlink w:anchor="_Toc241158959" w:history="1">
            <w:r w:rsidRPr="00217C8F">
              <w:rPr>
                <w:rStyle w:val="Hyperlink"/>
                <w:noProof/>
              </w:rPr>
              <w:t>4.3</w:t>
            </w:r>
            <w:r>
              <w:rPr>
                <w:rFonts w:asciiTheme="minorHAnsi" w:eastAsiaTheme="minorEastAsia" w:hAnsiTheme="minorHAnsi" w:cstheme="minorBidi"/>
                <w:smallCaps w:val="0"/>
                <w:noProof/>
                <w:kern w:val="2"/>
                <w:sz w:val="24"/>
                <w:szCs w:val="24"/>
                <w14:ligatures w14:val="standardContextual"/>
              </w:rPr>
              <w:tab/>
            </w:r>
            <w:r w:rsidRPr="00217C8F">
              <w:rPr>
                <w:rStyle w:val="Hyperlink"/>
                <w:noProof/>
              </w:rPr>
              <w:t>Test Fluids</w:t>
            </w:r>
            <w:r>
              <w:rPr>
                <w:noProof/>
                <w:webHidden/>
              </w:rPr>
              <w:tab/>
            </w:r>
            <w:r>
              <w:rPr>
                <w:noProof/>
                <w:webHidden/>
              </w:rPr>
              <w:fldChar w:fldCharType="begin"/>
            </w:r>
            <w:r>
              <w:rPr>
                <w:noProof/>
                <w:webHidden/>
              </w:rPr>
              <w:instrText xml:space="preserve"> PAGEREF _Toc241158959 \h </w:instrText>
            </w:r>
            <w:r>
              <w:rPr>
                <w:noProof/>
                <w:webHidden/>
              </w:rPr>
            </w:r>
            <w:r>
              <w:rPr>
                <w:noProof/>
                <w:webHidden/>
              </w:rPr>
              <w:fldChar w:fldCharType="separate"/>
            </w:r>
            <w:r>
              <w:rPr>
                <w:noProof/>
                <w:webHidden/>
              </w:rPr>
              <w:t>9</w:t>
            </w:r>
            <w:r>
              <w:rPr>
                <w:noProof/>
                <w:webHidden/>
              </w:rPr>
              <w:fldChar w:fldCharType="end"/>
            </w:r>
          </w:hyperlink>
        </w:p>
        <w:p w14:paraId="519855CD" w14:textId="6F20A3B9" w:rsidR="00D415D4" w:rsidRDefault="00D415D4">
          <w:pPr>
            <w:pStyle w:val="TOC2"/>
            <w:rPr>
              <w:rFonts w:asciiTheme="minorHAnsi" w:eastAsiaTheme="minorEastAsia" w:hAnsiTheme="minorHAnsi" w:cstheme="minorBidi"/>
              <w:smallCaps w:val="0"/>
              <w:noProof/>
              <w:kern w:val="2"/>
              <w:sz w:val="24"/>
              <w:szCs w:val="24"/>
              <w14:ligatures w14:val="standardContextual"/>
            </w:rPr>
          </w:pPr>
          <w:hyperlink w:anchor="_Toc241158960" w:history="1">
            <w:r w:rsidRPr="00217C8F">
              <w:rPr>
                <w:rStyle w:val="Hyperlink"/>
                <w:noProof/>
              </w:rPr>
              <w:t>4.4</w:t>
            </w:r>
            <w:r>
              <w:rPr>
                <w:rFonts w:asciiTheme="minorHAnsi" w:eastAsiaTheme="minorEastAsia" w:hAnsiTheme="minorHAnsi" w:cstheme="minorBidi"/>
                <w:smallCaps w:val="0"/>
                <w:noProof/>
                <w:kern w:val="2"/>
                <w:sz w:val="24"/>
                <w:szCs w:val="24"/>
                <w14:ligatures w14:val="standardContextual"/>
              </w:rPr>
              <w:tab/>
            </w:r>
            <w:r w:rsidRPr="00217C8F">
              <w:rPr>
                <w:rStyle w:val="Hyperlink"/>
                <w:noProof/>
              </w:rPr>
              <w:t>Test Setups/Equipment</w:t>
            </w:r>
            <w:r>
              <w:rPr>
                <w:noProof/>
                <w:webHidden/>
              </w:rPr>
              <w:tab/>
            </w:r>
            <w:r>
              <w:rPr>
                <w:noProof/>
                <w:webHidden/>
              </w:rPr>
              <w:fldChar w:fldCharType="begin"/>
            </w:r>
            <w:r>
              <w:rPr>
                <w:noProof/>
                <w:webHidden/>
              </w:rPr>
              <w:instrText xml:space="preserve"> PAGEREF _Toc241158960 \h </w:instrText>
            </w:r>
            <w:r>
              <w:rPr>
                <w:noProof/>
                <w:webHidden/>
              </w:rPr>
            </w:r>
            <w:r>
              <w:rPr>
                <w:noProof/>
                <w:webHidden/>
              </w:rPr>
              <w:fldChar w:fldCharType="separate"/>
            </w:r>
            <w:r>
              <w:rPr>
                <w:noProof/>
                <w:webHidden/>
              </w:rPr>
              <w:t>9</w:t>
            </w:r>
            <w:r>
              <w:rPr>
                <w:noProof/>
                <w:webHidden/>
              </w:rPr>
              <w:fldChar w:fldCharType="end"/>
            </w:r>
          </w:hyperlink>
        </w:p>
        <w:p w14:paraId="5C208CB6" w14:textId="78665422" w:rsidR="00D415D4" w:rsidRDefault="00D415D4">
          <w:pPr>
            <w:pStyle w:val="TOC2"/>
            <w:rPr>
              <w:rFonts w:asciiTheme="minorHAnsi" w:eastAsiaTheme="minorEastAsia" w:hAnsiTheme="minorHAnsi" w:cstheme="minorBidi"/>
              <w:smallCaps w:val="0"/>
              <w:noProof/>
              <w:kern w:val="2"/>
              <w:sz w:val="24"/>
              <w:szCs w:val="24"/>
              <w14:ligatures w14:val="standardContextual"/>
            </w:rPr>
          </w:pPr>
          <w:hyperlink w:anchor="_Toc241158961" w:history="1">
            <w:r w:rsidRPr="00217C8F">
              <w:rPr>
                <w:rStyle w:val="Hyperlink"/>
                <w:noProof/>
              </w:rPr>
              <w:t>4.5</w:t>
            </w:r>
            <w:r>
              <w:rPr>
                <w:rFonts w:asciiTheme="minorHAnsi" w:eastAsiaTheme="minorEastAsia" w:hAnsiTheme="minorHAnsi" w:cstheme="minorBidi"/>
                <w:smallCaps w:val="0"/>
                <w:noProof/>
                <w:kern w:val="2"/>
                <w:sz w:val="24"/>
                <w:szCs w:val="24"/>
                <w14:ligatures w14:val="standardContextual"/>
              </w:rPr>
              <w:tab/>
            </w:r>
            <w:r w:rsidRPr="00217C8F">
              <w:rPr>
                <w:rStyle w:val="Hyperlink"/>
                <w:noProof/>
              </w:rPr>
              <w:t>Test Procedure Revisions</w:t>
            </w:r>
            <w:r>
              <w:rPr>
                <w:noProof/>
                <w:webHidden/>
              </w:rPr>
              <w:tab/>
            </w:r>
            <w:r>
              <w:rPr>
                <w:noProof/>
                <w:webHidden/>
              </w:rPr>
              <w:fldChar w:fldCharType="begin"/>
            </w:r>
            <w:r>
              <w:rPr>
                <w:noProof/>
                <w:webHidden/>
              </w:rPr>
              <w:instrText xml:space="preserve"> PAGEREF _Toc241158961 \h </w:instrText>
            </w:r>
            <w:r>
              <w:rPr>
                <w:noProof/>
                <w:webHidden/>
              </w:rPr>
            </w:r>
            <w:r>
              <w:rPr>
                <w:noProof/>
                <w:webHidden/>
              </w:rPr>
              <w:fldChar w:fldCharType="separate"/>
            </w:r>
            <w:r>
              <w:rPr>
                <w:noProof/>
                <w:webHidden/>
              </w:rPr>
              <w:t>9</w:t>
            </w:r>
            <w:r>
              <w:rPr>
                <w:noProof/>
                <w:webHidden/>
              </w:rPr>
              <w:fldChar w:fldCharType="end"/>
            </w:r>
          </w:hyperlink>
        </w:p>
        <w:p w14:paraId="67C309E4" w14:textId="5E987CD0" w:rsidR="00D415D4" w:rsidRDefault="00D415D4">
          <w:pPr>
            <w:pStyle w:val="TOC2"/>
            <w:rPr>
              <w:rFonts w:asciiTheme="minorHAnsi" w:eastAsiaTheme="minorEastAsia" w:hAnsiTheme="minorHAnsi" w:cstheme="minorBidi"/>
              <w:smallCaps w:val="0"/>
              <w:noProof/>
              <w:kern w:val="2"/>
              <w:sz w:val="24"/>
              <w:szCs w:val="24"/>
              <w14:ligatures w14:val="standardContextual"/>
            </w:rPr>
          </w:pPr>
          <w:hyperlink w:anchor="_Toc241158962" w:history="1">
            <w:r w:rsidRPr="00217C8F">
              <w:rPr>
                <w:rStyle w:val="Hyperlink"/>
                <w:noProof/>
              </w:rPr>
              <w:t>4.6</w:t>
            </w:r>
            <w:r>
              <w:rPr>
                <w:rFonts w:asciiTheme="minorHAnsi" w:eastAsiaTheme="minorEastAsia" w:hAnsiTheme="minorHAnsi" w:cstheme="minorBidi"/>
                <w:smallCaps w:val="0"/>
                <w:noProof/>
                <w:kern w:val="2"/>
                <w:sz w:val="24"/>
                <w:szCs w:val="24"/>
                <w14:ligatures w14:val="standardContextual"/>
              </w:rPr>
              <w:tab/>
            </w:r>
            <w:r w:rsidRPr="00217C8F">
              <w:rPr>
                <w:rStyle w:val="Hyperlink"/>
                <w:noProof/>
              </w:rPr>
              <w:t>Allen Aircraft Contacts:</w:t>
            </w:r>
            <w:r>
              <w:rPr>
                <w:noProof/>
                <w:webHidden/>
              </w:rPr>
              <w:tab/>
            </w:r>
            <w:r>
              <w:rPr>
                <w:noProof/>
                <w:webHidden/>
              </w:rPr>
              <w:fldChar w:fldCharType="begin"/>
            </w:r>
            <w:r>
              <w:rPr>
                <w:noProof/>
                <w:webHidden/>
              </w:rPr>
              <w:instrText xml:space="preserve"> PAGEREF _Toc241158962 \h </w:instrText>
            </w:r>
            <w:r>
              <w:rPr>
                <w:noProof/>
                <w:webHidden/>
              </w:rPr>
            </w:r>
            <w:r>
              <w:rPr>
                <w:noProof/>
                <w:webHidden/>
              </w:rPr>
              <w:fldChar w:fldCharType="separate"/>
            </w:r>
            <w:r>
              <w:rPr>
                <w:noProof/>
                <w:webHidden/>
              </w:rPr>
              <w:t>9</w:t>
            </w:r>
            <w:r>
              <w:rPr>
                <w:noProof/>
                <w:webHidden/>
              </w:rPr>
              <w:fldChar w:fldCharType="end"/>
            </w:r>
          </w:hyperlink>
        </w:p>
        <w:p w14:paraId="405F5F9F" w14:textId="64AF5974" w:rsidR="00D415D4" w:rsidRDefault="00D415D4">
          <w:pPr>
            <w:pStyle w:val="TOC1"/>
            <w:rPr>
              <w:rFonts w:asciiTheme="minorHAnsi" w:eastAsiaTheme="minorEastAsia" w:hAnsiTheme="minorHAnsi" w:cstheme="minorBidi"/>
              <w:smallCaps w:val="0"/>
              <w:kern w:val="2"/>
              <w:sz w:val="24"/>
              <w:szCs w:val="24"/>
              <w14:ligatures w14:val="standardContextual"/>
            </w:rPr>
          </w:pPr>
          <w:hyperlink w:anchor="_Toc241158963" w:history="1">
            <w:r w:rsidRPr="00217C8F">
              <w:rPr>
                <w:rStyle w:val="Hyperlink"/>
              </w:rPr>
              <w:t>5.0</w:t>
            </w:r>
            <w:r>
              <w:rPr>
                <w:rFonts w:asciiTheme="minorHAnsi" w:eastAsiaTheme="minorEastAsia" w:hAnsiTheme="minorHAnsi" w:cstheme="minorBidi"/>
                <w:smallCaps w:val="0"/>
                <w:kern w:val="2"/>
                <w:sz w:val="24"/>
                <w:szCs w:val="24"/>
                <w14:ligatures w14:val="standardContextual"/>
              </w:rPr>
              <w:tab/>
            </w:r>
            <w:r w:rsidRPr="00217C8F">
              <w:rPr>
                <w:rStyle w:val="Hyperlink"/>
              </w:rPr>
              <w:t>QTP Testing</w:t>
            </w:r>
            <w:r>
              <w:rPr>
                <w:webHidden/>
              </w:rPr>
              <w:tab/>
            </w:r>
            <w:r>
              <w:rPr>
                <w:webHidden/>
              </w:rPr>
              <w:fldChar w:fldCharType="begin"/>
            </w:r>
            <w:r>
              <w:rPr>
                <w:webHidden/>
              </w:rPr>
              <w:instrText xml:space="preserve"> PAGEREF _Toc241158963 \h </w:instrText>
            </w:r>
            <w:r>
              <w:rPr>
                <w:webHidden/>
              </w:rPr>
            </w:r>
            <w:r>
              <w:rPr>
                <w:webHidden/>
              </w:rPr>
              <w:fldChar w:fldCharType="separate"/>
            </w:r>
            <w:r>
              <w:rPr>
                <w:webHidden/>
              </w:rPr>
              <w:t>10</w:t>
            </w:r>
            <w:r>
              <w:rPr>
                <w:webHidden/>
              </w:rPr>
              <w:fldChar w:fldCharType="end"/>
            </w:r>
          </w:hyperlink>
        </w:p>
        <w:p w14:paraId="25E430E7" w14:textId="5CDB8D23" w:rsidR="00D415D4" w:rsidRDefault="00D415D4">
          <w:pPr>
            <w:pStyle w:val="TOC2"/>
            <w:rPr>
              <w:rFonts w:asciiTheme="minorHAnsi" w:eastAsiaTheme="minorEastAsia" w:hAnsiTheme="minorHAnsi" w:cstheme="minorBidi"/>
              <w:smallCaps w:val="0"/>
              <w:noProof/>
              <w:kern w:val="2"/>
              <w:sz w:val="24"/>
              <w:szCs w:val="24"/>
              <w14:ligatures w14:val="standardContextual"/>
            </w:rPr>
          </w:pPr>
          <w:hyperlink w:anchor="_Toc241158964" w:history="1">
            <w:r w:rsidRPr="00217C8F">
              <w:rPr>
                <w:rStyle w:val="Hyperlink"/>
                <w:noProof/>
              </w:rPr>
              <w:t>5.1</w:t>
            </w:r>
            <w:r>
              <w:rPr>
                <w:rFonts w:asciiTheme="minorHAnsi" w:eastAsiaTheme="minorEastAsia" w:hAnsiTheme="minorHAnsi" w:cstheme="minorBidi"/>
                <w:smallCaps w:val="0"/>
                <w:noProof/>
                <w:kern w:val="2"/>
                <w:sz w:val="24"/>
                <w:szCs w:val="24"/>
                <w14:ligatures w14:val="standardContextual"/>
              </w:rPr>
              <w:tab/>
            </w:r>
            <w:r w:rsidRPr="00217C8F">
              <w:rPr>
                <w:rStyle w:val="Hyperlink"/>
                <w:noProof/>
              </w:rPr>
              <w:t>Functional Requirements Test Procedures</w:t>
            </w:r>
            <w:r>
              <w:rPr>
                <w:noProof/>
                <w:webHidden/>
              </w:rPr>
              <w:tab/>
            </w:r>
            <w:r>
              <w:rPr>
                <w:noProof/>
                <w:webHidden/>
              </w:rPr>
              <w:fldChar w:fldCharType="begin"/>
            </w:r>
            <w:r>
              <w:rPr>
                <w:noProof/>
                <w:webHidden/>
              </w:rPr>
              <w:instrText xml:space="preserve"> PAGEREF _Toc241158964 \h </w:instrText>
            </w:r>
            <w:r>
              <w:rPr>
                <w:noProof/>
                <w:webHidden/>
              </w:rPr>
            </w:r>
            <w:r>
              <w:rPr>
                <w:noProof/>
                <w:webHidden/>
              </w:rPr>
              <w:fldChar w:fldCharType="separate"/>
            </w:r>
            <w:r>
              <w:rPr>
                <w:noProof/>
                <w:webHidden/>
              </w:rPr>
              <w:t>10</w:t>
            </w:r>
            <w:r>
              <w:rPr>
                <w:noProof/>
                <w:webHidden/>
              </w:rPr>
              <w:fldChar w:fldCharType="end"/>
            </w:r>
          </w:hyperlink>
        </w:p>
        <w:p w14:paraId="3E34D51A" w14:textId="544F1448" w:rsidR="00D415D4" w:rsidRDefault="00D415D4">
          <w:pPr>
            <w:pStyle w:val="TOC3"/>
            <w:rPr>
              <w:rFonts w:asciiTheme="minorHAnsi" w:eastAsiaTheme="minorEastAsia" w:hAnsiTheme="minorHAnsi" w:cstheme="minorBidi"/>
              <w:smallCaps w:val="0"/>
              <w:kern w:val="2"/>
              <w:sz w:val="24"/>
              <w:szCs w:val="24"/>
              <w14:ligatures w14:val="standardContextual"/>
            </w:rPr>
          </w:pPr>
          <w:hyperlink w:anchor="_Toc241158965" w:history="1">
            <w:r w:rsidRPr="00217C8F">
              <w:rPr>
                <w:rStyle w:val="Hyperlink"/>
              </w:rPr>
              <w:t>5.1.1</w:t>
            </w:r>
            <w:r>
              <w:rPr>
                <w:rFonts w:asciiTheme="minorHAnsi" w:eastAsiaTheme="minorEastAsia" w:hAnsiTheme="minorHAnsi" w:cstheme="minorBidi"/>
                <w:smallCaps w:val="0"/>
                <w:kern w:val="2"/>
                <w:sz w:val="24"/>
                <w:szCs w:val="24"/>
                <w14:ligatures w14:val="standardContextual"/>
              </w:rPr>
              <w:tab/>
            </w:r>
            <w:r w:rsidRPr="00217C8F">
              <w:rPr>
                <w:rStyle w:val="Hyperlink"/>
              </w:rPr>
              <w:t>Test Initialization</w:t>
            </w:r>
            <w:r>
              <w:rPr>
                <w:webHidden/>
              </w:rPr>
              <w:tab/>
            </w:r>
            <w:r>
              <w:rPr>
                <w:webHidden/>
              </w:rPr>
              <w:fldChar w:fldCharType="begin"/>
            </w:r>
            <w:r>
              <w:rPr>
                <w:webHidden/>
              </w:rPr>
              <w:instrText xml:space="preserve"> PAGEREF _Toc241158965 \h </w:instrText>
            </w:r>
            <w:r>
              <w:rPr>
                <w:webHidden/>
              </w:rPr>
            </w:r>
            <w:r>
              <w:rPr>
                <w:webHidden/>
              </w:rPr>
              <w:fldChar w:fldCharType="separate"/>
            </w:r>
            <w:r>
              <w:rPr>
                <w:webHidden/>
              </w:rPr>
              <w:t>10</w:t>
            </w:r>
            <w:r>
              <w:rPr>
                <w:webHidden/>
              </w:rPr>
              <w:fldChar w:fldCharType="end"/>
            </w:r>
          </w:hyperlink>
        </w:p>
        <w:p w14:paraId="0BE00F5B" w14:textId="752C2F6D" w:rsidR="00D415D4" w:rsidRDefault="00D415D4">
          <w:pPr>
            <w:pStyle w:val="TOC3"/>
            <w:rPr>
              <w:rFonts w:asciiTheme="minorHAnsi" w:eastAsiaTheme="minorEastAsia" w:hAnsiTheme="minorHAnsi" w:cstheme="minorBidi"/>
              <w:smallCaps w:val="0"/>
              <w:kern w:val="2"/>
              <w:sz w:val="24"/>
              <w:szCs w:val="24"/>
              <w14:ligatures w14:val="standardContextual"/>
            </w:rPr>
          </w:pPr>
          <w:hyperlink w:anchor="_Toc241158966" w:history="1">
            <w:r w:rsidRPr="00217C8F">
              <w:rPr>
                <w:rStyle w:val="Hyperlink"/>
              </w:rPr>
              <w:t>5.1.2</w:t>
            </w:r>
            <w:r>
              <w:rPr>
                <w:rFonts w:asciiTheme="minorHAnsi" w:eastAsiaTheme="minorEastAsia" w:hAnsiTheme="minorHAnsi" w:cstheme="minorBidi"/>
                <w:smallCaps w:val="0"/>
                <w:kern w:val="2"/>
                <w:sz w:val="24"/>
                <w:szCs w:val="24"/>
                <w14:ligatures w14:val="standardContextual"/>
              </w:rPr>
              <w:tab/>
            </w:r>
            <w:r w:rsidRPr="00217C8F">
              <w:rPr>
                <w:rStyle w:val="Hyperlink"/>
              </w:rPr>
              <w:t>Instrument Inputs:</w:t>
            </w:r>
            <w:r>
              <w:rPr>
                <w:webHidden/>
              </w:rPr>
              <w:tab/>
            </w:r>
            <w:r>
              <w:rPr>
                <w:webHidden/>
              </w:rPr>
              <w:fldChar w:fldCharType="begin"/>
            </w:r>
            <w:r>
              <w:rPr>
                <w:webHidden/>
              </w:rPr>
              <w:instrText xml:space="preserve"> PAGEREF _Toc241158966 \h </w:instrText>
            </w:r>
            <w:r>
              <w:rPr>
                <w:webHidden/>
              </w:rPr>
            </w:r>
            <w:r>
              <w:rPr>
                <w:webHidden/>
              </w:rPr>
              <w:fldChar w:fldCharType="separate"/>
            </w:r>
            <w:r>
              <w:rPr>
                <w:webHidden/>
              </w:rPr>
              <w:t>14</w:t>
            </w:r>
            <w:r>
              <w:rPr>
                <w:webHidden/>
              </w:rPr>
              <w:fldChar w:fldCharType="end"/>
            </w:r>
          </w:hyperlink>
        </w:p>
        <w:p w14:paraId="2DB9BF6C" w14:textId="7D7C61BC" w:rsidR="00D415D4" w:rsidRDefault="00D415D4">
          <w:pPr>
            <w:pStyle w:val="TOC3"/>
            <w:rPr>
              <w:rFonts w:asciiTheme="minorHAnsi" w:eastAsiaTheme="minorEastAsia" w:hAnsiTheme="minorHAnsi" w:cstheme="minorBidi"/>
              <w:smallCaps w:val="0"/>
              <w:kern w:val="2"/>
              <w:sz w:val="24"/>
              <w:szCs w:val="24"/>
              <w14:ligatures w14:val="standardContextual"/>
            </w:rPr>
          </w:pPr>
          <w:hyperlink w:anchor="_Toc241158967" w:history="1">
            <w:r w:rsidRPr="00217C8F">
              <w:rPr>
                <w:rStyle w:val="Hyperlink"/>
              </w:rPr>
              <w:t>5.1.3</w:t>
            </w:r>
            <w:r>
              <w:rPr>
                <w:rFonts w:asciiTheme="minorHAnsi" w:eastAsiaTheme="minorEastAsia" w:hAnsiTheme="minorHAnsi" w:cstheme="minorBidi"/>
                <w:smallCaps w:val="0"/>
                <w:kern w:val="2"/>
                <w:sz w:val="24"/>
                <w:szCs w:val="24"/>
                <w14:ligatures w14:val="standardContextual"/>
              </w:rPr>
              <w:tab/>
            </w:r>
            <w:r w:rsidRPr="00217C8F">
              <w:rPr>
                <w:rStyle w:val="Hyperlink"/>
              </w:rPr>
              <w:t>Hardware Outputs:</w:t>
            </w:r>
            <w:r>
              <w:rPr>
                <w:webHidden/>
              </w:rPr>
              <w:tab/>
            </w:r>
            <w:r>
              <w:rPr>
                <w:webHidden/>
              </w:rPr>
              <w:fldChar w:fldCharType="begin"/>
            </w:r>
            <w:r>
              <w:rPr>
                <w:webHidden/>
              </w:rPr>
              <w:instrText xml:space="preserve"> PAGEREF _Toc241158967 \h </w:instrText>
            </w:r>
            <w:r>
              <w:rPr>
                <w:webHidden/>
              </w:rPr>
            </w:r>
            <w:r>
              <w:rPr>
                <w:webHidden/>
              </w:rPr>
              <w:fldChar w:fldCharType="separate"/>
            </w:r>
            <w:r>
              <w:rPr>
                <w:webHidden/>
              </w:rPr>
              <w:t>17</w:t>
            </w:r>
            <w:r>
              <w:rPr>
                <w:webHidden/>
              </w:rPr>
              <w:fldChar w:fldCharType="end"/>
            </w:r>
          </w:hyperlink>
        </w:p>
        <w:p w14:paraId="49F14FE6" w14:textId="4F3B4150" w:rsidR="00D415D4" w:rsidRDefault="00D415D4">
          <w:pPr>
            <w:pStyle w:val="TOC3"/>
            <w:rPr>
              <w:rFonts w:asciiTheme="minorHAnsi" w:eastAsiaTheme="minorEastAsia" w:hAnsiTheme="minorHAnsi" w:cstheme="minorBidi"/>
              <w:smallCaps w:val="0"/>
              <w:kern w:val="2"/>
              <w:sz w:val="24"/>
              <w:szCs w:val="24"/>
              <w14:ligatures w14:val="standardContextual"/>
            </w:rPr>
          </w:pPr>
          <w:hyperlink w:anchor="_Toc241158968" w:history="1">
            <w:r w:rsidRPr="00217C8F">
              <w:rPr>
                <w:rStyle w:val="Hyperlink"/>
              </w:rPr>
              <w:t>5.1.4</w:t>
            </w:r>
            <w:r>
              <w:rPr>
                <w:rFonts w:asciiTheme="minorHAnsi" w:eastAsiaTheme="minorEastAsia" w:hAnsiTheme="minorHAnsi" w:cstheme="minorBidi"/>
                <w:smallCaps w:val="0"/>
                <w:kern w:val="2"/>
                <w:sz w:val="24"/>
                <w:szCs w:val="24"/>
                <w14:ligatures w14:val="standardContextual"/>
              </w:rPr>
              <w:tab/>
            </w:r>
            <w:r w:rsidRPr="00217C8F">
              <w:rPr>
                <w:rStyle w:val="Hyperlink"/>
              </w:rPr>
              <w:t>Production HMI:</w:t>
            </w:r>
            <w:r>
              <w:rPr>
                <w:webHidden/>
              </w:rPr>
              <w:tab/>
            </w:r>
            <w:r>
              <w:rPr>
                <w:webHidden/>
              </w:rPr>
              <w:fldChar w:fldCharType="begin"/>
            </w:r>
            <w:r>
              <w:rPr>
                <w:webHidden/>
              </w:rPr>
              <w:instrText xml:space="preserve"> PAGEREF _Toc241158968 \h </w:instrText>
            </w:r>
            <w:r>
              <w:rPr>
                <w:webHidden/>
              </w:rPr>
            </w:r>
            <w:r>
              <w:rPr>
                <w:webHidden/>
              </w:rPr>
              <w:fldChar w:fldCharType="separate"/>
            </w:r>
            <w:r>
              <w:rPr>
                <w:webHidden/>
              </w:rPr>
              <w:t>20</w:t>
            </w:r>
            <w:r>
              <w:rPr>
                <w:webHidden/>
              </w:rPr>
              <w:fldChar w:fldCharType="end"/>
            </w:r>
          </w:hyperlink>
        </w:p>
        <w:p w14:paraId="49931733" w14:textId="169BD52C" w:rsidR="00D415D4" w:rsidRDefault="00D415D4">
          <w:pPr>
            <w:pStyle w:val="TOC3"/>
            <w:rPr>
              <w:rFonts w:asciiTheme="minorHAnsi" w:eastAsiaTheme="minorEastAsia" w:hAnsiTheme="minorHAnsi" w:cstheme="minorBidi"/>
              <w:smallCaps w:val="0"/>
              <w:kern w:val="2"/>
              <w:sz w:val="24"/>
              <w:szCs w:val="24"/>
              <w14:ligatures w14:val="standardContextual"/>
            </w:rPr>
          </w:pPr>
          <w:hyperlink w:anchor="_Toc241158969" w:history="1">
            <w:r w:rsidRPr="00217C8F">
              <w:rPr>
                <w:rStyle w:val="Hyperlink"/>
              </w:rPr>
              <w:t>5.1.5</w:t>
            </w:r>
            <w:r>
              <w:rPr>
                <w:rFonts w:asciiTheme="minorHAnsi" w:eastAsiaTheme="minorEastAsia" w:hAnsiTheme="minorHAnsi" w:cstheme="minorBidi"/>
                <w:smallCaps w:val="0"/>
                <w:kern w:val="2"/>
                <w:sz w:val="24"/>
                <w:szCs w:val="24"/>
                <w14:ligatures w14:val="standardContextual"/>
              </w:rPr>
              <w:tab/>
            </w:r>
            <w:r w:rsidRPr="00217C8F">
              <w:rPr>
                <w:rStyle w:val="Hyperlink"/>
              </w:rPr>
              <w:t>Development HMI:</w:t>
            </w:r>
            <w:r>
              <w:rPr>
                <w:webHidden/>
              </w:rPr>
              <w:tab/>
            </w:r>
            <w:r>
              <w:rPr>
                <w:webHidden/>
              </w:rPr>
              <w:fldChar w:fldCharType="begin"/>
            </w:r>
            <w:r>
              <w:rPr>
                <w:webHidden/>
              </w:rPr>
              <w:instrText xml:space="preserve"> PAGEREF _Toc241158969 \h </w:instrText>
            </w:r>
            <w:r>
              <w:rPr>
                <w:webHidden/>
              </w:rPr>
            </w:r>
            <w:r>
              <w:rPr>
                <w:webHidden/>
              </w:rPr>
              <w:fldChar w:fldCharType="separate"/>
            </w:r>
            <w:r>
              <w:rPr>
                <w:webHidden/>
              </w:rPr>
              <w:t>39</w:t>
            </w:r>
            <w:r>
              <w:rPr>
                <w:webHidden/>
              </w:rPr>
              <w:fldChar w:fldCharType="end"/>
            </w:r>
          </w:hyperlink>
        </w:p>
        <w:p w14:paraId="2AEDE7E7" w14:textId="04C16959" w:rsidR="00D415D4" w:rsidRDefault="00D415D4">
          <w:pPr>
            <w:pStyle w:val="TOC3"/>
            <w:rPr>
              <w:rFonts w:asciiTheme="minorHAnsi" w:eastAsiaTheme="minorEastAsia" w:hAnsiTheme="minorHAnsi" w:cstheme="minorBidi"/>
              <w:smallCaps w:val="0"/>
              <w:kern w:val="2"/>
              <w:sz w:val="24"/>
              <w:szCs w:val="24"/>
              <w14:ligatures w14:val="standardContextual"/>
            </w:rPr>
          </w:pPr>
          <w:hyperlink w:anchor="_Toc241158970" w:history="1">
            <w:r w:rsidRPr="00217C8F">
              <w:rPr>
                <w:rStyle w:val="Hyperlink"/>
              </w:rPr>
              <w:t>5.1.6</w:t>
            </w:r>
            <w:r>
              <w:rPr>
                <w:rFonts w:asciiTheme="minorHAnsi" w:eastAsiaTheme="minorEastAsia" w:hAnsiTheme="minorHAnsi" w:cstheme="minorBidi"/>
                <w:smallCaps w:val="0"/>
                <w:kern w:val="2"/>
                <w:sz w:val="24"/>
                <w:szCs w:val="24"/>
                <w14:ligatures w14:val="standardContextual"/>
              </w:rPr>
              <w:tab/>
            </w:r>
            <w:r w:rsidRPr="00217C8F">
              <w:rPr>
                <w:rStyle w:val="Hyperlink"/>
              </w:rPr>
              <w:t>Document management</w:t>
            </w:r>
            <w:r>
              <w:rPr>
                <w:webHidden/>
              </w:rPr>
              <w:tab/>
            </w:r>
            <w:r>
              <w:rPr>
                <w:webHidden/>
              </w:rPr>
              <w:fldChar w:fldCharType="begin"/>
            </w:r>
            <w:r>
              <w:rPr>
                <w:webHidden/>
              </w:rPr>
              <w:instrText xml:space="preserve"> PAGEREF _Toc241158970 \h </w:instrText>
            </w:r>
            <w:r>
              <w:rPr>
                <w:webHidden/>
              </w:rPr>
            </w:r>
            <w:r>
              <w:rPr>
                <w:webHidden/>
              </w:rPr>
              <w:fldChar w:fldCharType="separate"/>
            </w:r>
            <w:r>
              <w:rPr>
                <w:webHidden/>
              </w:rPr>
              <w:t>43</w:t>
            </w:r>
            <w:r>
              <w:rPr>
                <w:webHidden/>
              </w:rPr>
              <w:fldChar w:fldCharType="end"/>
            </w:r>
          </w:hyperlink>
        </w:p>
        <w:p w14:paraId="03E663BC" w14:textId="2C2FA5B4" w:rsidR="00D415D4" w:rsidRDefault="00D415D4">
          <w:pPr>
            <w:pStyle w:val="TOC3"/>
            <w:rPr>
              <w:rFonts w:asciiTheme="minorHAnsi" w:eastAsiaTheme="minorEastAsia" w:hAnsiTheme="minorHAnsi" w:cstheme="minorBidi"/>
              <w:smallCaps w:val="0"/>
              <w:kern w:val="2"/>
              <w:sz w:val="24"/>
              <w:szCs w:val="24"/>
              <w14:ligatures w14:val="standardContextual"/>
            </w:rPr>
          </w:pPr>
          <w:hyperlink w:anchor="_Toc241158971" w:history="1">
            <w:r w:rsidRPr="00217C8F">
              <w:rPr>
                <w:rStyle w:val="Hyperlink"/>
              </w:rPr>
              <w:t>5.1.7</w:t>
            </w:r>
            <w:r>
              <w:rPr>
                <w:rFonts w:asciiTheme="minorHAnsi" w:eastAsiaTheme="minorEastAsia" w:hAnsiTheme="minorHAnsi" w:cstheme="minorBidi"/>
                <w:smallCaps w:val="0"/>
                <w:kern w:val="2"/>
                <w:sz w:val="24"/>
                <w:szCs w:val="24"/>
                <w14:ligatures w14:val="standardContextual"/>
              </w:rPr>
              <w:tab/>
            </w:r>
            <w:r w:rsidRPr="00217C8F">
              <w:rPr>
                <w:rStyle w:val="Hyperlink"/>
              </w:rPr>
              <w:t>Generate DUT Test Report</w:t>
            </w:r>
            <w:r>
              <w:rPr>
                <w:webHidden/>
              </w:rPr>
              <w:tab/>
            </w:r>
            <w:r>
              <w:rPr>
                <w:webHidden/>
              </w:rPr>
              <w:fldChar w:fldCharType="begin"/>
            </w:r>
            <w:r>
              <w:rPr>
                <w:webHidden/>
              </w:rPr>
              <w:instrText xml:space="preserve"> PAGEREF _Toc241158971 \h </w:instrText>
            </w:r>
            <w:r>
              <w:rPr>
                <w:webHidden/>
              </w:rPr>
            </w:r>
            <w:r>
              <w:rPr>
                <w:webHidden/>
              </w:rPr>
              <w:fldChar w:fldCharType="separate"/>
            </w:r>
            <w:r>
              <w:rPr>
                <w:webHidden/>
              </w:rPr>
              <w:t>47</w:t>
            </w:r>
            <w:r>
              <w:rPr>
                <w:webHidden/>
              </w:rPr>
              <w:fldChar w:fldCharType="end"/>
            </w:r>
          </w:hyperlink>
        </w:p>
        <w:p w14:paraId="388CDC78" w14:textId="58DFB6B6" w:rsidR="00D415D4" w:rsidRDefault="00D415D4">
          <w:pPr>
            <w:pStyle w:val="TOC3"/>
            <w:rPr>
              <w:rFonts w:asciiTheme="minorHAnsi" w:eastAsiaTheme="minorEastAsia" w:hAnsiTheme="minorHAnsi" w:cstheme="minorBidi"/>
              <w:smallCaps w:val="0"/>
              <w:kern w:val="2"/>
              <w:sz w:val="24"/>
              <w:szCs w:val="24"/>
              <w14:ligatures w14:val="standardContextual"/>
            </w:rPr>
          </w:pPr>
          <w:hyperlink w:anchor="_Toc241158972" w:history="1">
            <w:r w:rsidRPr="00217C8F">
              <w:rPr>
                <w:rStyle w:val="Hyperlink"/>
              </w:rPr>
              <w:t>5.1.8</w:t>
            </w:r>
            <w:r>
              <w:rPr>
                <w:rFonts w:asciiTheme="minorHAnsi" w:eastAsiaTheme="minorEastAsia" w:hAnsiTheme="minorHAnsi" w:cstheme="minorBidi"/>
                <w:smallCaps w:val="0"/>
                <w:kern w:val="2"/>
                <w:sz w:val="24"/>
                <w:szCs w:val="24"/>
                <w14:ligatures w14:val="standardContextual"/>
              </w:rPr>
              <w:tab/>
            </w:r>
            <w:r w:rsidRPr="00217C8F">
              <w:rPr>
                <w:rStyle w:val="Hyperlink"/>
              </w:rPr>
              <w:t>Troubleshooting Aids</w:t>
            </w:r>
            <w:r>
              <w:rPr>
                <w:webHidden/>
              </w:rPr>
              <w:tab/>
            </w:r>
            <w:r>
              <w:rPr>
                <w:webHidden/>
              </w:rPr>
              <w:fldChar w:fldCharType="begin"/>
            </w:r>
            <w:r>
              <w:rPr>
                <w:webHidden/>
              </w:rPr>
              <w:instrText xml:space="preserve"> PAGEREF _Toc241158972 \h </w:instrText>
            </w:r>
            <w:r>
              <w:rPr>
                <w:webHidden/>
              </w:rPr>
            </w:r>
            <w:r>
              <w:rPr>
                <w:webHidden/>
              </w:rPr>
              <w:fldChar w:fldCharType="separate"/>
            </w:r>
            <w:r>
              <w:rPr>
                <w:webHidden/>
              </w:rPr>
              <w:t>53</w:t>
            </w:r>
            <w:r>
              <w:rPr>
                <w:webHidden/>
              </w:rPr>
              <w:fldChar w:fldCharType="end"/>
            </w:r>
          </w:hyperlink>
        </w:p>
        <w:p w14:paraId="0EF2B1C7" w14:textId="29DE209B" w:rsidR="00D415D4" w:rsidRDefault="00D415D4">
          <w:pPr>
            <w:pStyle w:val="TOC2"/>
            <w:rPr>
              <w:rFonts w:asciiTheme="minorHAnsi" w:eastAsiaTheme="minorEastAsia" w:hAnsiTheme="minorHAnsi" w:cstheme="minorBidi"/>
              <w:smallCaps w:val="0"/>
              <w:noProof/>
              <w:kern w:val="2"/>
              <w:sz w:val="24"/>
              <w:szCs w:val="24"/>
              <w14:ligatures w14:val="standardContextual"/>
            </w:rPr>
          </w:pPr>
          <w:hyperlink w:anchor="_Toc241158973" w:history="1">
            <w:r w:rsidRPr="00217C8F">
              <w:rPr>
                <w:rStyle w:val="Hyperlink"/>
                <w:noProof/>
              </w:rPr>
              <w:t>5.2</w:t>
            </w:r>
            <w:r>
              <w:rPr>
                <w:rFonts w:asciiTheme="minorHAnsi" w:eastAsiaTheme="minorEastAsia" w:hAnsiTheme="minorHAnsi" w:cstheme="minorBidi"/>
                <w:smallCaps w:val="0"/>
                <w:noProof/>
                <w:kern w:val="2"/>
                <w:sz w:val="24"/>
                <w:szCs w:val="24"/>
                <w14:ligatures w14:val="standardContextual"/>
              </w:rPr>
              <w:tab/>
            </w:r>
            <w:r w:rsidRPr="00217C8F">
              <w:rPr>
                <w:rStyle w:val="Hyperlink"/>
                <w:noProof/>
              </w:rPr>
              <w:t>Non - Functional Requirements Test Procedures</w:t>
            </w:r>
            <w:r>
              <w:rPr>
                <w:noProof/>
                <w:webHidden/>
              </w:rPr>
              <w:tab/>
            </w:r>
            <w:r>
              <w:rPr>
                <w:noProof/>
                <w:webHidden/>
              </w:rPr>
              <w:fldChar w:fldCharType="begin"/>
            </w:r>
            <w:r>
              <w:rPr>
                <w:noProof/>
                <w:webHidden/>
              </w:rPr>
              <w:instrText xml:space="preserve"> PAGEREF _Toc241158973 \h </w:instrText>
            </w:r>
            <w:r>
              <w:rPr>
                <w:noProof/>
                <w:webHidden/>
              </w:rPr>
            </w:r>
            <w:r>
              <w:rPr>
                <w:noProof/>
                <w:webHidden/>
              </w:rPr>
              <w:fldChar w:fldCharType="separate"/>
            </w:r>
            <w:r>
              <w:rPr>
                <w:noProof/>
                <w:webHidden/>
              </w:rPr>
              <w:t>57</w:t>
            </w:r>
            <w:r>
              <w:rPr>
                <w:noProof/>
                <w:webHidden/>
              </w:rPr>
              <w:fldChar w:fldCharType="end"/>
            </w:r>
          </w:hyperlink>
        </w:p>
        <w:p w14:paraId="0F9ACC07" w14:textId="0E133427" w:rsidR="00D415D4" w:rsidRDefault="00D415D4">
          <w:pPr>
            <w:pStyle w:val="TOC3"/>
            <w:rPr>
              <w:rFonts w:asciiTheme="minorHAnsi" w:eastAsiaTheme="minorEastAsia" w:hAnsiTheme="minorHAnsi" w:cstheme="minorBidi"/>
              <w:smallCaps w:val="0"/>
              <w:kern w:val="2"/>
              <w:sz w:val="24"/>
              <w:szCs w:val="24"/>
              <w14:ligatures w14:val="standardContextual"/>
            </w:rPr>
          </w:pPr>
          <w:hyperlink w:anchor="_Toc241158974" w:history="1">
            <w:r w:rsidRPr="00217C8F">
              <w:rPr>
                <w:rStyle w:val="Hyperlink"/>
              </w:rPr>
              <w:t>5.2.1</w:t>
            </w:r>
            <w:r>
              <w:rPr>
                <w:rFonts w:asciiTheme="minorHAnsi" w:eastAsiaTheme="minorEastAsia" w:hAnsiTheme="minorHAnsi" w:cstheme="minorBidi"/>
                <w:smallCaps w:val="0"/>
                <w:kern w:val="2"/>
                <w:sz w:val="24"/>
                <w:szCs w:val="24"/>
                <w14:ligatures w14:val="standardContextual"/>
              </w:rPr>
              <w:tab/>
            </w:r>
            <w:r w:rsidRPr="00217C8F">
              <w:rPr>
                <w:rStyle w:val="Hyperlink"/>
              </w:rPr>
              <w:t>Annual Level Calibration Type 1 Gage and Capability Study</w:t>
            </w:r>
            <w:r>
              <w:rPr>
                <w:webHidden/>
              </w:rPr>
              <w:tab/>
            </w:r>
            <w:r>
              <w:rPr>
                <w:webHidden/>
              </w:rPr>
              <w:fldChar w:fldCharType="begin"/>
            </w:r>
            <w:r>
              <w:rPr>
                <w:webHidden/>
              </w:rPr>
              <w:instrText xml:space="preserve"> PAGEREF _Toc241158974 \h </w:instrText>
            </w:r>
            <w:r>
              <w:rPr>
                <w:webHidden/>
              </w:rPr>
            </w:r>
            <w:r>
              <w:rPr>
                <w:webHidden/>
              </w:rPr>
              <w:fldChar w:fldCharType="separate"/>
            </w:r>
            <w:r>
              <w:rPr>
                <w:webHidden/>
              </w:rPr>
              <w:t>57</w:t>
            </w:r>
            <w:r>
              <w:rPr>
                <w:webHidden/>
              </w:rPr>
              <w:fldChar w:fldCharType="end"/>
            </w:r>
          </w:hyperlink>
        </w:p>
        <w:p w14:paraId="4091ECE1" w14:textId="3AF2BC79" w:rsidR="00D415D4" w:rsidRDefault="00D415D4">
          <w:pPr>
            <w:pStyle w:val="TOC3"/>
            <w:rPr>
              <w:rFonts w:asciiTheme="minorHAnsi" w:eastAsiaTheme="minorEastAsia" w:hAnsiTheme="minorHAnsi" w:cstheme="minorBidi"/>
              <w:smallCaps w:val="0"/>
              <w:kern w:val="2"/>
              <w:sz w:val="24"/>
              <w:szCs w:val="24"/>
              <w14:ligatures w14:val="standardContextual"/>
            </w:rPr>
          </w:pPr>
          <w:hyperlink w:anchor="_Toc241158975" w:history="1">
            <w:r w:rsidRPr="00217C8F">
              <w:rPr>
                <w:rStyle w:val="Hyperlink"/>
              </w:rPr>
              <w:t>5.2.2</w:t>
            </w:r>
            <w:r>
              <w:rPr>
                <w:rFonts w:asciiTheme="minorHAnsi" w:eastAsiaTheme="minorEastAsia" w:hAnsiTheme="minorHAnsi" w:cstheme="minorBidi"/>
                <w:smallCaps w:val="0"/>
                <w:kern w:val="2"/>
                <w:sz w:val="24"/>
                <w:szCs w:val="24"/>
                <w14:ligatures w14:val="standardContextual"/>
              </w:rPr>
              <w:tab/>
            </w:r>
            <w:r w:rsidRPr="00217C8F">
              <w:rPr>
                <w:rStyle w:val="Hyperlink"/>
              </w:rPr>
              <w:t>Daily Level Zero Correction Check</w:t>
            </w:r>
            <w:r>
              <w:rPr>
                <w:webHidden/>
              </w:rPr>
              <w:tab/>
            </w:r>
            <w:r>
              <w:rPr>
                <w:webHidden/>
              </w:rPr>
              <w:fldChar w:fldCharType="begin"/>
            </w:r>
            <w:r>
              <w:rPr>
                <w:webHidden/>
              </w:rPr>
              <w:instrText xml:space="preserve"> PAGEREF _Toc241158975 \h </w:instrText>
            </w:r>
            <w:r>
              <w:rPr>
                <w:webHidden/>
              </w:rPr>
            </w:r>
            <w:r>
              <w:rPr>
                <w:webHidden/>
              </w:rPr>
              <w:fldChar w:fldCharType="separate"/>
            </w:r>
            <w:r>
              <w:rPr>
                <w:webHidden/>
              </w:rPr>
              <w:t>58</w:t>
            </w:r>
            <w:r>
              <w:rPr>
                <w:webHidden/>
              </w:rPr>
              <w:fldChar w:fldCharType="end"/>
            </w:r>
          </w:hyperlink>
        </w:p>
        <w:p w14:paraId="39394064" w14:textId="4DEE075A" w:rsidR="00D415D4" w:rsidRDefault="00D415D4">
          <w:pPr>
            <w:pStyle w:val="TOC3"/>
            <w:rPr>
              <w:rFonts w:asciiTheme="minorHAnsi" w:eastAsiaTheme="minorEastAsia" w:hAnsiTheme="minorHAnsi" w:cstheme="minorBidi"/>
              <w:smallCaps w:val="0"/>
              <w:kern w:val="2"/>
              <w:sz w:val="24"/>
              <w:szCs w:val="24"/>
              <w14:ligatures w14:val="standardContextual"/>
            </w:rPr>
          </w:pPr>
          <w:hyperlink w:anchor="_Toc241158976" w:history="1">
            <w:r w:rsidRPr="00217C8F">
              <w:rPr>
                <w:rStyle w:val="Hyperlink"/>
              </w:rPr>
              <w:t>5.2.3</w:t>
            </w:r>
            <w:r>
              <w:rPr>
                <w:rFonts w:asciiTheme="minorHAnsi" w:eastAsiaTheme="minorEastAsia" w:hAnsiTheme="minorHAnsi" w:cstheme="minorBidi"/>
                <w:smallCaps w:val="0"/>
                <w:kern w:val="2"/>
                <w:sz w:val="24"/>
                <w:szCs w:val="24"/>
                <w14:ligatures w14:val="standardContextual"/>
              </w:rPr>
              <w:tab/>
            </w:r>
            <w:r w:rsidRPr="00217C8F">
              <w:rPr>
                <w:rStyle w:val="Hyperlink"/>
              </w:rPr>
              <w:t>Resistance Calibration Repeatability &amp; Accuracy</w:t>
            </w:r>
            <w:r>
              <w:rPr>
                <w:webHidden/>
              </w:rPr>
              <w:tab/>
            </w:r>
            <w:r>
              <w:rPr>
                <w:webHidden/>
              </w:rPr>
              <w:fldChar w:fldCharType="begin"/>
            </w:r>
            <w:r>
              <w:rPr>
                <w:webHidden/>
              </w:rPr>
              <w:instrText xml:space="preserve"> PAGEREF _Toc241158976 \h </w:instrText>
            </w:r>
            <w:r>
              <w:rPr>
                <w:webHidden/>
              </w:rPr>
            </w:r>
            <w:r>
              <w:rPr>
                <w:webHidden/>
              </w:rPr>
              <w:fldChar w:fldCharType="separate"/>
            </w:r>
            <w:r>
              <w:rPr>
                <w:webHidden/>
              </w:rPr>
              <w:t>59</w:t>
            </w:r>
            <w:r>
              <w:rPr>
                <w:webHidden/>
              </w:rPr>
              <w:fldChar w:fldCharType="end"/>
            </w:r>
          </w:hyperlink>
        </w:p>
        <w:p w14:paraId="64680F32" w14:textId="02CF7C10" w:rsidR="00D415D4" w:rsidRDefault="00D415D4">
          <w:pPr>
            <w:pStyle w:val="TOC3"/>
            <w:rPr>
              <w:rFonts w:asciiTheme="minorHAnsi" w:eastAsiaTheme="minorEastAsia" w:hAnsiTheme="minorHAnsi" w:cstheme="minorBidi"/>
              <w:smallCaps w:val="0"/>
              <w:kern w:val="2"/>
              <w:sz w:val="24"/>
              <w:szCs w:val="24"/>
              <w14:ligatures w14:val="standardContextual"/>
            </w:rPr>
          </w:pPr>
          <w:hyperlink w:anchor="_Toc241158977" w:history="1">
            <w:r w:rsidRPr="00217C8F">
              <w:rPr>
                <w:rStyle w:val="Hyperlink"/>
              </w:rPr>
              <w:t>5.2.4</w:t>
            </w:r>
            <w:r>
              <w:rPr>
                <w:rFonts w:asciiTheme="minorHAnsi" w:eastAsiaTheme="minorEastAsia" w:hAnsiTheme="minorHAnsi" w:cstheme="minorBidi"/>
                <w:smallCaps w:val="0"/>
                <w:kern w:val="2"/>
                <w:sz w:val="24"/>
                <w:szCs w:val="24"/>
                <w14:ligatures w14:val="standardContextual"/>
              </w:rPr>
              <w:tab/>
            </w:r>
            <w:r w:rsidRPr="00217C8F">
              <w:rPr>
                <w:rStyle w:val="Hyperlink"/>
              </w:rPr>
              <w:t>Measurement Gage R &amp; R</w:t>
            </w:r>
            <w:r>
              <w:rPr>
                <w:webHidden/>
              </w:rPr>
              <w:tab/>
            </w:r>
            <w:r>
              <w:rPr>
                <w:webHidden/>
              </w:rPr>
              <w:fldChar w:fldCharType="begin"/>
            </w:r>
            <w:r>
              <w:rPr>
                <w:webHidden/>
              </w:rPr>
              <w:instrText xml:space="preserve"> PAGEREF _Toc241158977 \h </w:instrText>
            </w:r>
            <w:r>
              <w:rPr>
                <w:webHidden/>
              </w:rPr>
            </w:r>
            <w:r>
              <w:rPr>
                <w:webHidden/>
              </w:rPr>
              <w:fldChar w:fldCharType="separate"/>
            </w:r>
            <w:r>
              <w:rPr>
                <w:webHidden/>
              </w:rPr>
              <w:t>60</w:t>
            </w:r>
            <w:r>
              <w:rPr>
                <w:webHidden/>
              </w:rPr>
              <w:fldChar w:fldCharType="end"/>
            </w:r>
          </w:hyperlink>
        </w:p>
        <w:p w14:paraId="071BED53" w14:textId="152B94A5" w:rsidR="00D415D4" w:rsidRDefault="00D415D4">
          <w:pPr>
            <w:pStyle w:val="TOC3"/>
            <w:rPr>
              <w:rFonts w:asciiTheme="minorHAnsi" w:eastAsiaTheme="minorEastAsia" w:hAnsiTheme="minorHAnsi" w:cstheme="minorBidi"/>
              <w:smallCaps w:val="0"/>
              <w:kern w:val="2"/>
              <w:sz w:val="24"/>
              <w:szCs w:val="24"/>
              <w14:ligatures w14:val="standardContextual"/>
            </w:rPr>
          </w:pPr>
          <w:hyperlink w:anchor="_Toc241158978" w:history="1">
            <w:r w:rsidRPr="00217C8F">
              <w:rPr>
                <w:rStyle w:val="Hyperlink"/>
              </w:rPr>
              <w:t>5.2.5</w:t>
            </w:r>
            <w:r>
              <w:rPr>
                <w:rFonts w:asciiTheme="minorHAnsi" w:eastAsiaTheme="minorEastAsia" w:hAnsiTheme="minorHAnsi" w:cstheme="minorBidi"/>
                <w:smallCaps w:val="0"/>
                <w:kern w:val="2"/>
                <w:sz w:val="24"/>
                <w:szCs w:val="24"/>
                <w14:ligatures w14:val="standardContextual"/>
              </w:rPr>
              <w:tab/>
            </w:r>
            <w:r w:rsidRPr="00217C8F">
              <w:rPr>
                <w:rStyle w:val="Hyperlink"/>
              </w:rPr>
              <w:t>Stability and Drift</w:t>
            </w:r>
            <w:r>
              <w:rPr>
                <w:webHidden/>
              </w:rPr>
              <w:tab/>
            </w:r>
            <w:r>
              <w:rPr>
                <w:webHidden/>
              </w:rPr>
              <w:fldChar w:fldCharType="begin"/>
            </w:r>
            <w:r>
              <w:rPr>
                <w:webHidden/>
              </w:rPr>
              <w:instrText xml:space="preserve"> PAGEREF _Toc241158978 \h </w:instrText>
            </w:r>
            <w:r>
              <w:rPr>
                <w:webHidden/>
              </w:rPr>
            </w:r>
            <w:r>
              <w:rPr>
                <w:webHidden/>
              </w:rPr>
              <w:fldChar w:fldCharType="separate"/>
            </w:r>
            <w:r>
              <w:rPr>
                <w:webHidden/>
              </w:rPr>
              <w:t>60</w:t>
            </w:r>
            <w:r>
              <w:rPr>
                <w:webHidden/>
              </w:rPr>
              <w:fldChar w:fldCharType="end"/>
            </w:r>
          </w:hyperlink>
        </w:p>
        <w:p w14:paraId="556C3BCE" w14:textId="404A05EB" w:rsidR="00D415D4" w:rsidRDefault="00D415D4">
          <w:pPr>
            <w:pStyle w:val="TOC1"/>
            <w:tabs>
              <w:tab w:val="left" w:pos="1440"/>
            </w:tabs>
            <w:rPr>
              <w:rFonts w:asciiTheme="minorHAnsi" w:eastAsiaTheme="minorEastAsia" w:hAnsiTheme="minorHAnsi" w:cstheme="minorBidi"/>
              <w:smallCaps w:val="0"/>
              <w:kern w:val="2"/>
              <w:sz w:val="24"/>
              <w:szCs w:val="24"/>
              <w14:ligatures w14:val="standardContextual"/>
            </w:rPr>
          </w:pPr>
          <w:hyperlink w:anchor="_Toc241158979" w:history="1">
            <w:r w:rsidRPr="00217C8F">
              <w:rPr>
                <w:rStyle w:val="Hyperlink"/>
              </w:rPr>
              <w:t>Appendix I.</w:t>
            </w:r>
            <w:r>
              <w:rPr>
                <w:rFonts w:asciiTheme="minorHAnsi" w:eastAsiaTheme="minorEastAsia" w:hAnsiTheme="minorHAnsi" w:cstheme="minorBidi"/>
                <w:smallCaps w:val="0"/>
                <w:kern w:val="2"/>
                <w:sz w:val="24"/>
                <w:szCs w:val="24"/>
                <w14:ligatures w14:val="standardContextual"/>
              </w:rPr>
              <w:tab/>
            </w:r>
            <w:r w:rsidRPr="00217C8F">
              <w:rPr>
                <w:rStyle w:val="Hyperlink"/>
              </w:rPr>
              <w:t>Hardware Installation</w:t>
            </w:r>
            <w:r>
              <w:rPr>
                <w:webHidden/>
              </w:rPr>
              <w:tab/>
            </w:r>
            <w:r>
              <w:rPr>
                <w:webHidden/>
              </w:rPr>
              <w:fldChar w:fldCharType="begin"/>
            </w:r>
            <w:r>
              <w:rPr>
                <w:webHidden/>
              </w:rPr>
              <w:instrText xml:space="preserve"> PAGEREF _Toc241158979 \h </w:instrText>
            </w:r>
            <w:r>
              <w:rPr>
                <w:webHidden/>
              </w:rPr>
            </w:r>
            <w:r>
              <w:rPr>
                <w:webHidden/>
              </w:rPr>
              <w:fldChar w:fldCharType="separate"/>
            </w:r>
            <w:r>
              <w:rPr>
                <w:webHidden/>
              </w:rPr>
              <w:t>62</w:t>
            </w:r>
            <w:r>
              <w:rPr>
                <w:webHidden/>
              </w:rPr>
              <w:fldChar w:fldCharType="end"/>
            </w:r>
          </w:hyperlink>
        </w:p>
        <w:p w14:paraId="343F1F95" w14:textId="79363F68" w:rsidR="00D415D4" w:rsidRDefault="00D415D4">
          <w:pPr>
            <w:pStyle w:val="TOC1"/>
            <w:tabs>
              <w:tab w:val="left" w:pos="1440"/>
            </w:tabs>
            <w:rPr>
              <w:rFonts w:asciiTheme="minorHAnsi" w:eastAsiaTheme="minorEastAsia" w:hAnsiTheme="minorHAnsi" w:cstheme="minorBidi"/>
              <w:smallCaps w:val="0"/>
              <w:kern w:val="2"/>
              <w:sz w:val="24"/>
              <w:szCs w:val="24"/>
              <w14:ligatures w14:val="standardContextual"/>
            </w:rPr>
          </w:pPr>
          <w:hyperlink w:anchor="_Toc241158980" w:history="1">
            <w:r w:rsidRPr="00217C8F">
              <w:rPr>
                <w:rStyle w:val="Hyperlink"/>
              </w:rPr>
              <w:t>Appendix II.</w:t>
            </w:r>
            <w:r>
              <w:rPr>
                <w:rFonts w:asciiTheme="minorHAnsi" w:eastAsiaTheme="minorEastAsia" w:hAnsiTheme="minorHAnsi" w:cstheme="minorBidi"/>
                <w:smallCaps w:val="0"/>
                <w:kern w:val="2"/>
                <w:sz w:val="24"/>
                <w:szCs w:val="24"/>
                <w14:ligatures w14:val="standardContextual"/>
              </w:rPr>
              <w:tab/>
            </w:r>
            <w:r w:rsidRPr="00217C8F">
              <w:rPr>
                <w:rStyle w:val="Hyperlink"/>
              </w:rPr>
              <w:t>Instrument Initialization</w:t>
            </w:r>
            <w:r>
              <w:rPr>
                <w:webHidden/>
              </w:rPr>
              <w:tab/>
            </w:r>
            <w:r>
              <w:rPr>
                <w:webHidden/>
              </w:rPr>
              <w:fldChar w:fldCharType="begin"/>
            </w:r>
            <w:r>
              <w:rPr>
                <w:webHidden/>
              </w:rPr>
              <w:instrText xml:space="preserve"> PAGEREF _Toc241158980 \h </w:instrText>
            </w:r>
            <w:r>
              <w:rPr>
                <w:webHidden/>
              </w:rPr>
            </w:r>
            <w:r>
              <w:rPr>
                <w:webHidden/>
              </w:rPr>
              <w:fldChar w:fldCharType="separate"/>
            </w:r>
            <w:r>
              <w:rPr>
                <w:webHidden/>
              </w:rPr>
              <w:t>62</w:t>
            </w:r>
            <w:r>
              <w:rPr>
                <w:webHidden/>
              </w:rPr>
              <w:fldChar w:fldCharType="end"/>
            </w:r>
          </w:hyperlink>
        </w:p>
        <w:p w14:paraId="74AB777C" w14:textId="6A743CCF" w:rsidR="00D415D4" w:rsidRDefault="00D415D4">
          <w:pPr>
            <w:pStyle w:val="TOC1"/>
            <w:tabs>
              <w:tab w:val="left" w:pos="1680"/>
            </w:tabs>
            <w:rPr>
              <w:rFonts w:asciiTheme="minorHAnsi" w:eastAsiaTheme="minorEastAsia" w:hAnsiTheme="minorHAnsi" w:cstheme="minorBidi"/>
              <w:smallCaps w:val="0"/>
              <w:kern w:val="2"/>
              <w:sz w:val="24"/>
              <w:szCs w:val="24"/>
              <w14:ligatures w14:val="standardContextual"/>
            </w:rPr>
          </w:pPr>
          <w:hyperlink w:anchor="_Toc241158981" w:history="1">
            <w:r w:rsidRPr="00217C8F">
              <w:rPr>
                <w:rStyle w:val="Hyperlink"/>
              </w:rPr>
              <w:t>Appendix III.</w:t>
            </w:r>
            <w:r>
              <w:rPr>
                <w:rFonts w:asciiTheme="minorHAnsi" w:eastAsiaTheme="minorEastAsia" w:hAnsiTheme="minorHAnsi" w:cstheme="minorBidi"/>
                <w:smallCaps w:val="0"/>
                <w:kern w:val="2"/>
                <w:sz w:val="24"/>
                <w:szCs w:val="24"/>
                <w14:ligatures w14:val="standardContextual"/>
              </w:rPr>
              <w:tab/>
            </w:r>
            <w:r w:rsidRPr="00217C8F">
              <w:rPr>
                <w:rStyle w:val="Hyperlink"/>
              </w:rPr>
              <w:t>LabVIEW Application Installation</w:t>
            </w:r>
            <w:r>
              <w:rPr>
                <w:webHidden/>
              </w:rPr>
              <w:tab/>
            </w:r>
            <w:r>
              <w:rPr>
                <w:webHidden/>
              </w:rPr>
              <w:fldChar w:fldCharType="begin"/>
            </w:r>
            <w:r>
              <w:rPr>
                <w:webHidden/>
              </w:rPr>
              <w:instrText xml:space="preserve"> PAGEREF _Toc241158981 \h </w:instrText>
            </w:r>
            <w:r>
              <w:rPr>
                <w:webHidden/>
              </w:rPr>
            </w:r>
            <w:r>
              <w:rPr>
                <w:webHidden/>
              </w:rPr>
              <w:fldChar w:fldCharType="separate"/>
            </w:r>
            <w:r>
              <w:rPr>
                <w:webHidden/>
              </w:rPr>
              <w:t>65</w:t>
            </w:r>
            <w:r>
              <w:rPr>
                <w:webHidden/>
              </w:rPr>
              <w:fldChar w:fldCharType="end"/>
            </w:r>
          </w:hyperlink>
        </w:p>
        <w:p w14:paraId="70008B05" w14:textId="7113C083" w:rsidR="00EF1165" w:rsidRDefault="007D5CA6">
          <w:r>
            <w:rPr>
              <w:b/>
              <w:bCs/>
              <w:noProof/>
            </w:rPr>
            <w:fldChar w:fldCharType="end"/>
          </w:r>
        </w:p>
      </w:sdtContent>
    </w:sdt>
    <w:p w14:paraId="0D9DA7CA" w14:textId="4F8C028E" w:rsidR="004702FF" w:rsidRDefault="004702FF" w:rsidP="00A75F0D">
      <w:r>
        <w:br w:type="page"/>
      </w:r>
    </w:p>
    <w:p w14:paraId="7BB60248" w14:textId="77777777" w:rsidR="00A75F0D" w:rsidRDefault="00A75F0D" w:rsidP="00A75F0D"/>
    <w:p w14:paraId="7A9B097A" w14:textId="08827F42" w:rsidR="00A75F0D" w:rsidRPr="00A75F0D" w:rsidRDefault="00A75F0D" w:rsidP="00A75F0D">
      <w:pPr>
        <w:jc w:val="center"/>
        <w:rPr>
          <w:u w:val="single"/>
        </w:rPr>
      </w:pPr>
      <w:r w:rsidRPr="00A75F0D">
        <w:rPr>
          <w:u w:val="single"/>
        </w:rPr>
        <w:t>List of Test Cases</w:t>
      </w:r>
    </w:p>
    <w:p w14:paraId="79954ABF" w14:textId="143B824B" w:rsidR="00452CA9" w:rsidRDefault="00A75F0D">
      <w:pPr>
        <w:pStyle w:val="TableofFigures"/>
        <w:tabs>
          <w:tab w:val="left" w:pos="1440"/>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\h \z \t "Test Case" \c </w:instrText>
      </w:r>
      <w:r>
        <w:fldChar w:fldCharType="separate"/>
      </w:r>
      <w:hyperlink w:anchor="_Toc241156765" w:history="1">
        <w:r w:rsidR="00452CA9" w:rsidRPr="003B257F">
          <w:rPr>
            <w:rStyle w:val="Hyperlink"/>
            <w:noProof/>
          </w:rPr>
          <w:t>TC# 1.</w:t>
        </w:r>
        <w:r w:rsidR="00452CA9">
          <w:rPr>
            <w:rFonts w:asciiTheme="minorHAnsi" w:eastAsiaTheme="minorEastAsia" w:hAnsiTheme="minorHAnsi" w:cstheme="minorBidi"/>
            <w:noProof/>
            <w:kern w:val="2"/>
            <w:sz w:val="24"/>
            <w:szCs w:val="24"/>
            <w14:ligatures w14:val="standardContextual"/>
          </w:rPr>
          <w:tab/>
        </w:r>
        <w:r w:rsidR="00452CA9" w:rsidRPr="003B257F">
          <w:rPr>
            <w:rStyle w:val="Hyperlink"/>
            <w:noProof/>
          </w:rPr>
          <w:t>Test Initialization</w:t>
        </w:r>
        <w:r w:rsidR="00452CA9">
          <w:rPr>
            <w:noProof/>
            <w:webHidden/>
          </w:rPr>
          <w:tab/>
        </w:r>
        <w:r w:rsidR="00452CA9">
          <w:rPr>
            <w:noProof/>
            <w:webHidden/>
          </w:rPr>
          <w:fldChar w:fldCharType="begin"/>
        </w:r>
        <w:r w:rsidR="00452CA9">
          <w:rPr>
            <w:noProof/>
            <w:webHidden/>
          </w:rPr>
          <w:instrText xml:space="preserve"> PAGEREF _Toc241156765 \h </w:instrText>
        </w:r>
        <w:r w:rsidR="00452CA9">
          <w:rPr>
            <w:noProof/>
            <w:webHidden/>
          </w:rPr>
        </w:r>
        <w:r w:rsidR="00452CA9">
          <w:rPr>
            <w:noProof/>
            <w:webHidden/>
          </w:rPr>
          <w:fldChar w:fldCharType="separate"/>
        </w:r>
        <w:r w:rsidR="00452CA9">
          <w:rPr>
            <w:noProof/>
            <w:webHidden/>
          </w:rPr>
          <w:t>10</w:t>
        </w:r>
        <w:r w:rsidR="00452CA9">
          <w:rPr>
            <w:noProof/>
            <w:webHidden/>
          </w:rPr>
          <w:fldChar w:fldCharType="end"/>
        </w:r>
      </w:hyperlink>
    </w:p>
    <w:p w14:paraId="6F617034" w14:textId="524A3491" w:rsidR="00452CA9" w:rsidRDefault="00452CA9">
      <w:pPr>
        <w:pStyle w:val="TableofFigures"/>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41156766" w:history="1">
        <w:r w:rsidRPr="003B257F">
          <w:rPr>
            <w:rStyle w:val="Hyperlink"/>
            <w:noProof/>
          </w:rPr>
          <w:t>TC# 2.</w:t>
        </w:r>
        <w:r>
          <w:rPr>
            <w:rFonts w:asciiTheme="minorHAnsi" w:eastAsiaTheme="minorEastAsia" w:hAnsiTheme="minorHAnsi" w:cstheme="minorBidi"/>
            <w:noProof/>
            <w:kern w:val="2"/>
            <w:sz w:val="24"/>
            <w:szCs w:val="24"/>
            <w14:ligatures w14:val="standardContextual"/>
          </w:rPr>
          <w:tab/>
        </w:r>
        <w:r w:rsidRPr="003B257F">
          <w:rPr>
            <w:rStyle w:val="Hyperlink"/>
            <w:noProof/>
          </w:rPr>
          <w:t>Launch LV Application</w:t>
        </w:r>
        <w:r>
          <w:rPr>
            <w:noProof/>
            <w:webHidden/>
          </w:rPr>
          <w:tab/>
        </w:r>
        <w:r>
          <w:rPr>
            <w:noProof/>
            <w:webHidden/>
          </w:rPr>
          <w:fldChar w:fldCharType="begin"/>
        </w:r>
        <w:r>
          <w:rPr>
            <w:noProof/>
            <w:webHidden/>
          </w:rPr>
          <w:instrText xml:space="preserve"> PAGEREF _Toc241156766 \h </w:instrText>
        </w:r>
        <w:r>
          <w:rPr>
            <w:noProof/>
            <w:webHidden/>
          </w:rPr>
        </w:r>
        <w:r>
          <w:rPr>
            <w:noProof/>
            <w:webHidden/>
          </w:rPr>
          <w:fldChar w:fldCharType="separate"/>
        </w:r>
        <w:r>
          <w:rPr>
            <w:noProof/>
            <w:webHidden/>
          </w:rPr>
          <w:t>11</w:t>
        </w:r>
        <w:r>
          <w:rPr>
            <w:noProof/>
            <w:webHidden/>
          </w:rPr>
          <w:fldChar w:fldCharType="end"/>
        </w:r>
      </w:hyperlink>
    </w:p>
    <w:p w14:paraId="081A6D9C" w14:textId="481E7F55" w:rsidR="00452CA9" w:rsidRDefault="00452CA9">
      <w:pPr>
        <w:pStyle w:val="TableofFigures"/>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41156767" w:history="1">
        <w:r w:rsidRPr="003B257F">
          <w:rPr>
            <w:rStyle w:val="Hyperlink"/>
            <w:noProof/>
          </w:rPr>
          <w:t>TC# 3.</w:t>
        </w:r>
        <w:r>
          <w:rPr>
            <w:rFonts w:asciiTheme="minorHAnsi" w:eastAsiaTheme="minorEastAsia" w:hAnsiTheme="minorHAnsi" w:cstheme="minorBidi"/>
            <w:noProof/>
            <w:kern w:val="2"/>
            <w:sz w:val="24"/>
            <w:szCs w:val="24"/>
            <w14:ligatures w14:val="standardContextual"/>
          </w:rPr>
          <w:tab/>
        </w:r>
        <w:r w:rsidRPr="003B257F">
          <w:rPr>
            <w:rStyle w:val="Hyperlink"/>
            <w:noProof/>
          </w:rPr>
          <w:t>System Hardware Inspection</w:t>
        </w:r>
        <w:r>
          <w:rPr>
            <w:noProof/>
            <w:webHidden/>
          </w:rPr>
          <w:tab/>
        </w:r>
        <w:r>
          <w:rPr>
            <w:noProof/>
            <w:webHidden/>
          </w:rPr>
          <w:fldChar w:fldCharType="begin"/>
        </w:r>
        <w:r>
          <w:rPr>
            <w:noProof/>
            <w:webHidden/>
          </w:rPr>
          <w:instrText xml:space="preserve"> PAGEREF _Toc241156767 \h </w:instrText>
        </w:r>
        <w:r>
          <w:rPr>
            <w:noProof/>
            <w:webHidden/>
          </w:rPr>
        </w:r>
        <w:r>
          <w:rPr>
            <w:noProof/>
            <w:webHidden/>
          </w:rPr>
          <w:fldChar w:fldCharType="separate"/>
        </w:r>
        <w:r>
          <w:rPr>
            <w:noProof/>
            <w:webHidden/>
          </w:rPr>
          <w:t>12</w:t>
        </w:r>
        <w:r>
          <w:rPr>
            <w:noProof/>
            <w:webHidden/>
          </w:rPr>
          <w:fldChar w:fldCharType="end"/>
        </w:r>
      </w:hyperlink>
    </w:p>
    <w:p w14:paraId="78EBB0BE" w14:textId="269480B0" w:rsidR="00452CA9" w:rsidRDefault="00452CA9">
      <w:pPr>
        <w:pStyle w:val="TableofFigures"/>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41156768" w:history="1">
        <w:r w:rsidRPr="003B257F">
          <w:rPr>
            <w:rStyle w:val="Hyperlink"/>
            <w:noProof/>
          </w:rPr>
          <w:t>TC# 4.</w:t>
        </w:r>
        <w:r>
          <w:rPr>
            <w:rFonts w:asciiTheme="minorHAnsi" w:eastAsiaTheme="minorEastAsia" w:hAnsiTheme="minorHAnsi" w:cstheme="minorBidi"/>
            <w:noProof/>
            <w:kern w:val="2"/>
            <w:sz w:val="24"/>
            <w:szCs w:val="24"/>
            <w14:ligatures w14:val="standardContextual"/>
          </w:rPr>
          <w:tab/>
        </w:r>
        <w:r w:rsidRPr="003B257F">
          <w:rPr>
            <w:rStyle w:val="Hyperlink"/>
            <w:noProof/>
          </w:rPr>
          <w:t>Hardware Indicators</w:t>
        </w:r>
        <w:r>
          <w:rPr>
            <w:noProof/>
            <w:webHidden/>
          </w:rPr>
          <w:tab/>
        </w:r>
        <w:r>
          <w:rPr>
            <w:noProof/>
            <w:webHidden/>
          </w:rPr>
          <w:fldChar w:fldCharType="begin"/>
        </w:r>
        <w:r>
          <w:rPr>
            <w:noProof/>
            <w:webHidden/>
          </w:rPr>
          <w:instrText xml:space="preserve"> PAGEREF _Toc241156768 \h </w:instrText>
        </w:r>
        <w:r>
          <w:rPr>
            <w:noProof/>
            <w:webHidden/>
          </w:rPr>
        </w:r>
        <w:r>
          <w:rPr>
            <w:noProof/>
            <w:webHidden/>
          </w:rPr>
          <w:fldChar w:fldCharType="separate"/>
        </w:r>
        <w:r>
          <w:rPr>
            <w:noProof/>
            <w:webHidden/>
          </w:rPr>
          <w:t>13</w:t>
        </w:r>
        <w:r>
          <w:rPr>
            <w:noProof/>
            <w:webHidden/>
          </w:rPr>
          <w:fldChar w:fldCharType="end"/>
        </w:r>
      </w:hyperlink>
    </w:p>
    <w:p w14:paraId="04E85646" w14:textId="344FC320" w:rsidR="00452CA9" w:rsidRDefault="00452CA9">
      <w:pPr>
        <w:pStyle w:val="TableofFigures"/>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41156769" w:history="1">
        <w:r w:rsidRPr="003B257F">
          <w:rPr>
            <w:rStyle w:val="Hyperlink"/>
            <w:noProof/>
          </w:rPr>
          <w:t>TC# 5.</w:t>
        </w:r>
        <w:r>
          <w:rPr>
            <w:rFonts w:asciiTheme="minorHAnsi" w:eastAsiaTheme="minorEastAsia" w:hAnsiTheme="minorHAnsi" w:cstheme="minorBidi"/>
            <w:noProof/>
            <w:kern w:val="2"/>
            <w:sz w:val="24"/>
            <w:szCs w:val="24"/>
            <w14:ligatures w14:val="standardContextual"/>
          </w:rPr>
          <w:tab/>
        </w:r>
        <w:r w:rsidRPr="003B257F">
          <w:rPr>
            <w:rStyle w:val="Hyperlink"/>
            <w:noProof/>
          </w:rPr>
          <w:t>Resistance Measurement</w:t>
        </w:r>
        <w:r>
          <w:rPr>
            <w:noProof/>
            <w:webHidden/>
          </w:rPr>
          <w:tab/>
        </w:r>
        <w:r>
          <w:rPr>
            <w:noProof/>
            <w:webHidden/>
          </w:rPr>
          <w:fldChar w:fldCharType="begin"/>
        </w:r>
        <w:r>
          <w:rPr>
            <w:noProof/>
            <w:webHidden/>
          </w:rPr>
          <w:instrText xml:space="preserve"> PAGEREF _Toc241156769 \h </w:instrText>
        </w:r>
        <w:r>
          <w:rPr>
            <w:noProof/>
            <w:webHidden/>
          </w:rPr>
        </w:r>
        <w:r>
          <w:rPr>
            <w:noProof/>
            <w:webHidden/>
          </w:rPr>
          <w:fldChar w:fldCharType="separate"/>
        </w:r>
        <w:r>
          <w:rPr>
            <w:noProof/>
            <w:webHidden/>
          </w:rPr>
          <w:t>14</w:t>
        </w:r>
        <w:r>
          <w:rPr>
            <w:noProof/>
            <w:webHidden/>
          </w:rPr>
          <w:fldChar w:fldCharType="end"/>
        </w:r>
      </w:hyperlink>
    </w:p>
    <w:p w14:paraId="6042689C" w14:textId="01A83264" w:rsidR="00452CA9" w:rsidRDefault="00452CA9">
      <w:pPr>
        <w:pStyle w:val="TableofFigures"/>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41156770" w:history="1">
        <w:r w:rsidRPr="003B257F">
          <w:rPr>
            <w:rStyle w:val="Hyperlink"/>
            <w:noProof/>
          </w:rPr>
          <w:t>TC# 6.</w:t>
        </w:r>
        <w:r>
          <w:rPr>
            <w:rFonts w:asciiTheme="minorHAnsi" w:eastAsiaTheme="minorEastAsia" w:hAnsiTheme="minorHAnsi" w:cstheme="minorBidi"/>
            <w:noProof/>
            <w:kern w:val="2"/>
            <w:sz w:val="24"/>
            <w:szCs w:val="24"/>
            <w14:ligatures w14:val="standardContextual"/>
          </w:rPr>
          <w:tab/>
        </w:r>
        <w:r w:rsidRPr="003B257F">
          <w:rPr>
            <w:rStyle w:val="Hyperlink"/>
            <w:noProof/>
          </w:rPr>
          <w:t>Current Source Validation</w:t>
        </w:r>
        <w:r>
          <w:rPr>
            <w:noProof/>
            <w:webHidden/>
          </w:rPr>
          <w:tab/>
        </w:r>
        <w:r>
          <w:rPr>
            <w:noProof/>
            <w:webHidden/>
          </w:rPr>
          <w:fldChar w:fldCharType="begin"/>
        </w:r>
        <w:r>
          <w:rPr>
            <w:noProof/>
            <w:webHidden/>
          </w:rPr>
          <w:instrText xml:space="preserve"> PAGEREF _Toc241156770 \h </w:instrText>
        </w:r>
        <w:r>
          <w:rPr>
            <w:noProof/>
            <w:webHidden/>
          </w:rPr>
        </w:r>
        <w:r>
          <w:rPr>
            <w:noProof/>
            <w:webHidden/>
          </w:rPr>
          <w:fldChar w:fldCharType="separate"/>
        </w:r>
        <w:r>
          <w:rPr>
            <w:noProof/>
            <w:webHidden/>
          </w:rPr>
          <w:t>16</w:t>
        </w:r>
        <w:r>
          <w:rPr>
            <w:noProof/>
            <w:webHidden/>
          </w:rPr>
          <w:fldChar w:fldCharType="end"/>
        </w:r>
      </w:hyperlink>
    </w:p>
    <w:p w14:paraId="6EB416D0" w14:textId="55A9A27A" w:rsidR="00452CA9" w:rsidRDefault="00452CA9">
      <w:pPr>
        <w:pStyle w:val="TableofFigures"/>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41156771" w:history="1">
        <w:r w:rsidRPr="003B257F">
          <w:rPr>
            <w:rStyle w:val="Hyperlink"/>
            <w:noProof/>
          </w:rPr>
          <w:t>TC# 7.</w:t>
        </w:r>
        <w:r>
          <w:rPr>
            <w:rFonts w:asciiTheme="minorHAnsi" w:eastAsiaTheme="minorEastAsia" w:hAnsiTheme="minorHAnsi" w:cstheme="minorBidi"/>
            <w:noProof/>
            <w:kern w:val="2"/>
            <w:sz w:val="24"/>
            <w:szCs w:val="24"/>
            <w14:ligatures w14:val="standardContextual"/>
          </w:rPr>
          <w:tab/>
        </w:r>
        <w:r w:rsidRPr="003B257F">
          <w:rPr>
            <w:rStyle w:val="Hyperlink"/>
            <w:noProof/>
          </w:rPr>
          <w:t>Level Measuremet Validation</w:t>
        </w:r>
        <w:r>
          <w:rPr>
            <w:noProof/>
            <w:webHidden/>
          </w:rPr>
          <w:tab/>
        </w:r>
        <w:r>
          <w:rPr>
            <w:noProof/>
            <w:webHidden/>
          </w:rPr>
          <w:fldChar w:fldCharType="begin"/>
        </w:r>
        <w:r>
          <w:rPr>
            <w:noProof/>
            <w:webHidden/>
          </w:rPr>
          <w:instrText xml:space="preserve"> PAGEREF _Toc241156771 \h </w:instrText>
        </w:r>
        <w:r>
          <w:rPr>
            <w:noProof/>
            <w:webHidden/>
          </w:rPr>
        </w:r>
        <w:r>
          <w:rPr>
            <w:noProof/>
            <w:webHidden/>
          </w:rPr>
          <w:fldChar w:fldCharType="separate"/>
        </w:r>
        <w:r>
          <w:rPr>
            <w:noProof/>
            <w:webHidden/>
          </w:rPr>
          <w:t>17</w:t>
        </w:r>
        <w:r>
          <w:rPr>
            <w:noProof/>
            <w:webHidden/>
          </w:rPr>
          <w:fldChar w:fldCharType="end"/>
        </w:r>
      </w:hyperlink>
    </w:p>
    <w:p w14:paraId="0DDC2A38" w14:textId="733C7B63" w:rsidR="00452CA9" w:rsidRDefault="00452CA9">
      <w:pPr>
        <w:pStyle w:val="TableofFigures"/>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41156772" w:history="1">
        <w:r w:rsidRPr="003B257F">
          <w:rPr>
            <w:rStyle w:val="Hyperlink"/>
            <w:noProof/>
          </w:rPr>
          <w:t>TC# 8.</w:t>
        </w:r>
        <w:r>
          <w:rPr>
            <w:rFonts w:asciiTheme="minorHAnsi" w:eastAsiaTheme="minorEastAsia" w:hAnsiTheme="minorHAnsi" w:cstheme="minorBidi"/>
            <w:noProof/>
            <w:kern w:val="2"/>
            <w:sz w:val="24"/>
            <w:szCs w:val="24"/>
            <w14:ligatures w14:val="standardContextual"/>
          </w:rPr>
          <w:tab/>
        </w:r>
        <w:r w:rsidRPr="003B257F">
          <w:rPr>
            <w:rStyle w:val="Hyperlink"/>
            <w:noProof/>
          </w:rPr>
          <w:t>Level Controller</w:t>
        </w:r>
        <w:r>
          <w:rPr>
            <w:noProof/>
            <w:webHidden/>
          </w:rPr>
          <w:tab/>
        </w:r>
        <w:r>
          <w:rPr>
            <w:noProof/>
            <w:webHidden/>
          </w:rPr>
          <w:fldChar w:fldCharType="begin"/>
        </w:r>
        <w:r>
          <w:rPr>
            <w:noProof/>
            <w:webHidden/>
          </w:rPr>
          <w:instrText xml:space="preserve"> PAGEREF _Toc241156772 \h </w:instrText>
        </w:r>
        <w:r>
          <w:rPr>
            <w:noProof/>
            <w:webHidden/>
          </w:rPr>
        </w:r>
        <w:r>
          <w:rPr>
            <w:noProof/>
            <w:webHidden/>
          </w:rPr>
          <w:fldChar w:fldCharType="separate"/>
        </w:r>
        <w:r>
          <w:rPr>
            <w:noProof/>
            <w:webHidden/>
          </w:rPr>
          <w:t>17</w:t>
        </w:r>
        <w:r>
          <w:rPr>
            <w:noProof/>
            <w:webHidden/>
          </w:rPr>
          <w:fldChar w:fldCharType="end"/>
        </w:r>
      </w:hyperlink>
    </w:p>
    <w:p w14:paraId="524C552C" w14:textId="7B14A1D1" w:rsidR="00452CA9" w:rsidRDefault="00452CA9">
      <w:pPr>
        <w:pStyle w:val="TableofFigures"/>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41156773" w:history="1">
        <w:r w:rsidRPr="003B257F">
          <w:rPr>
            <w:rStyle w:val="Hyperlink"/>
            <w:noProof/>
          </w:rPr>
          <w:t>TC# 9.</w:t>
        </w:r>
        <w:r>
          <w:rPr>
            <w:rFonts w:asciiTheme="minorHAnsi" w:eastAsiaTheme="minorEastAsia" w:hAnsiTheme="minorHAnsi" w:cstheme="minorBidi"/>
            <w:noProof/>
            <w:kern w:val="2"/>
            <w:sz w:val="24"/>
            <w:szCs w:val="24"/>
            <w14:ligatures w14:val="standardContextual"/>
          </w:rPr>
          <w:tab/>
        </w:r>
        <w:r w:rsidRPr="003B257F">
          <w:rPr>
            <w:rStyle w:val="Hyperlink"/>
            <w:noProof/>
          </w:rPr>
          <w:t>Tank Backflow Preventer</w:t>
        </w:r>
        <w:r>
          <w:rPr>
            <w:noProof/>
            <w:webHidden/>
          </w:rPr>
          <w:tab/>
        </w:r>
        <w:r>
          <w:rPr>
            <w:noProof/>
            <w:webHidden/>
          </w:rPr>
          <w:fldChar w:fldCharType="begin"/>
        </w:r>
        <w:r>
          <w:rPr>
            <w:noProof/>
            <w:webHidden/>
          </w:rPr>
          <w:instrText xml:space="preserve"> PAGEREF _Toc241156773 \h </w:instrText>
        </w:r>
        <w:r>
          <w:rPr>
            <w:noProof/>
            <w:webHidden/>
          </w:rPr>
        </w:r>
        <w:r>
          <w:rPr>
            <w:noProof/>
            <w:webHidden/>
          </w:rPr>
          <w:fldChar w:fldCharType="separate"/>
        </w:r>
        <w:r>
          <w:rPr>
            <w:noProof/>
            <w:webHidden/>
          </w:rPr>
          <w:t>18</w:t>
        </w:r>
        <w:r>
          <w:rPr>
            <w:noProof/>
            <w:webHidden/>
          </w:rPr>
          <w:fldChar w:fldCharType="end"/>
        </w:r>
      </w:hyperlink>
    </w:p>
    <w:p w14:paraId="556C66FA" w14:textId="07A12231" w:rsidR="00452CA9" w:rsidRDefault="00452CA9">
      <w:pPr>
        <w:pStyle w:val="TableofFigures"/>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41156774" w:history="1">
        <w:r w:rsidRPr="003B257F">
          <w:rPr>
            <w:rStyle w:val="Hyperlink"/>
            <w:noProof/>
          </w:rPr>
          <w:t>TC# 10.</w:t>
        </w:r>
        <w:r>
          <w:rPr>
            <w:rFonts w:asciiTheme="minorHAnsi" w:eastAsiaTheme="minorEastAsia" w:hAnsiTheme="minorHAnsi" w:cstheme="minorBidi"/>
            <w:noProof/>
            <w:kern w:val="2"/>
            <w:sz w:val="24"/>
            <w:szCs w:val="24"/>
            <w14:ligatures w14:val="standardContextual"/>
          </w:rPr>
          <w:tab/>
        </w:r>
        <w:r w:rsidRPr="003B257F">
          <w:rPr>
            <w:rStyle w:val="Hyperlink"/>
            <w:noProof/>
          </w:rPr>
          <w:t>Pump Emergency Stop</w:t>
        </w:r>
        <w:r>
          <w:rPr>
            <w:noProof/>
            <w:webHidden/>
          </w:rPr>
          <w:tab/>
        </w:r>
        <w:r>
          <w:rPr>
            <w:noProof/>
            <w:webHidden/>
          </w:rPr>
          <w:fldChar w:fldCharType="begin"/>
        </w:r>
        <w:r>
          <w:rPr>
            <w:noProof/>
            <w:webHidden/>
          </w:rPr>
          <w:instrText xml:space="preserve"> PAGEREF _Toc241156774 \h </w:instrText>
        </w:r>
        <w:r>
          <w:rPr>
            <w:noProof/>
            <w:webHidden/>
          </w:rPr>
        </w:r>
        <w:r>
          <w:rPr>
            <w:noProof/>
            <w:webHidden/>
          </w:rPr>
          <w:fldChar w:fldCharType="separate"/>
        </w:r>
        <w:r>
          <w:rPr>
            <w:noProof/>
            <w:webHidden/>
          </w:rPr>
          <w:t>18</w:t>
        </w:r>
        <w:r>
          <w:rPr>
            <w:noProof/>
            <w:webHidden/>
          </w:rPr>
          <w:fldChar w:fldCharType="end"/>
        </w:r>
      </w:hyperlink>
    </w:p>
    <w:p w14:paraId="3AB77789" w14:textId="3E233502" w:rsidR="00452CA9" w:rsidRDefault="00452CA9">
      <w:pPr>
        <w:pStyle w:val="TableofFigures"/>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41156775" w:history="1">
        <w:r w:rsidRPr="003B257F">
          <w:rPr>
            <w:rStyle w:val="Hyperlink"/>
            <w:noProof/>
          </w:rPr>
          <w:t>TC# 11.</w:t>
        </w:r>
        <w:r>
          <w:rPr>
            <w:rFonts w:asciiTheme="minorHAnsi" w:eastAsiaTheme="minorEastAsia" w:hAnsiTheme="minorHAnsi" w:cstheme="minorBidi"/>
            <w:noProof/>
            <w:kern w:val="2"/>
            <w:sz w:val="24"/>
            <w:szCs w:val="24"/>
            <w14:ligatures w14:val="standardContextual"/>
          </w:rPr>
          <w:tab/>
        </w:r>
        <w:r w:rsidRPr="003B257F">
          <w:rPr>
            <w:rStyle w:val="Hyperlink"/>
            <w:noProof/>
          </w:rPr>
          <w:t>Level Zero Check</w:t>
        </w:r>
        <w:r>
          <w:rPr>
            <w:noProof/>
            <w:webHidden/>
          </w:rPr>
          <w:tab/>
        </w:r>
        <w:r>
          <w:rPr>
            <w:noProof/>
            <w:webHidden/>
          </w:rPr>
          <w:fldChar w:fldCharType="begin"/>
        </w:r>
        <w:r>
          <w:rPr>
            <w:noProof/>
            <w:webHidden/>
          </w:rPr>
          <w:instrText xml:space="preserve"> PAGEREF _Toc241156775 \h </w:instrText>
        </w:r>
        <w:r>
          <w:rPr>
            <w:noProof/>
            <w:webHidden/>
          </w:rPr>
        </w:r>
        <w:r>
          <w:rPr>
            <w:noProof/>
            <w:webHidden/>
          </w:rPr>
          <w:fldChar w:fldCharType="separate"/>
        </w:r>
        <w:r>
          <w:rPr>
            <w:noProof/>
            <w:webHidden/>
          </w:rPr>
          <w:t>20</w:t>
        </w:r>
        <w:r>
          <w:rPr>
            <w:noProof/>
            <w:webHidden/>
          </w:rPr>
          <w:fldChar w:fldCharType="end"/>
        </w:r>
      </w:hyperlink>
    </w:p>
    <w:p w14:paraId="2B71A022" w14:textId="325EF95D" w:rsidR="00452CA9" w:rsidRDefault="00452CA9">
      <w:pPr>
        <w:pStyle w:val="TableofFigures"/>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41156776" w:history="1">
        <w:r w:rsidRPr="003B257F">
          <w:rPr>
            <w:rStyle w:val="Hyperlink"/>
            <w:noProof/>
          </w:rPr>
          <w:t>TC# 12.</w:t>
        </w:r>
        <w:r>
          <w:rPr>
            <w:rFonts w:asciiTheme="minorHAnsi" w:eastAsiaTheme="minorEastAsia" w:hAnsiTheme="minorHAnsi" w:cstheme="minorBidi"/>
            <w:noProof/>
            <w:kern w:val="2"/>
            <w:sz w:val="24"/>
            <w:szCs w:val="24"/>
            <w14:ligatures w14:val="standardContextual"/>
          </w:rPr>
          <w:tab/>
        </w:r>
        <w:r w:rsidRPr="003B257F">
          <w:rPr>
            <w:rStyle w:val="Hyperlink"/>
            <w:noProof/>
          </w:rPr>
          <w:t>Daily Zero Check Enforcement</w:t>
        </w:r>
        <w:r>
          <w:rPr>
            <w:noProof/>
            <w:webHidden/>
          </w:rPr>
          <w:tab/>
        </w:r>
        <w:r>
          <w:rPr>
            <w:noProof/>
            <w:webHidden/>
          </w:rPr>
          <w:fldChar w:fldCharType="begin"/>
        </w:r>
        <w:r>
          <w:rPr>
            <w:noProof/>
            <w:webHidden/>
          </w:rPr>
          <w:instrText xml:space="preserve"> PAGEREF _Toc241156776 \h </w:instrText>
        </w:r>
        <w:r>
          <w:rPr>
            <w:noProof/>
            <w:webHidden/>
          </w:rPr>
        </w:r>
        <w:r>
          <w:rPr>
            <w:noProof/>
            <w:webHidden/>
          </w:rPr>
          <w:fldChar w:fldCharType="separate"/>
        </w:r>
        <w:r>
          <w:rPr>
            <w:noProof/>
            <w:webHidden/>
          </w:rPr>
          <w:t>22</w:t>
        </w:r>
        <w:r>
          <w:rPr>
            <w:noProof/>
            <w:webHidden/>
          </w:rPr>
          <w:fldChar w:fldCharType="end"/>
        </w:r>
      </w:hyperlink>
    </w:p>
    <w:p w14:paraId="4118F844" w14:textId="5ABE241A" w:rsidR="00452CA9" w:rsidRDefault="00452CA9">
      <w:pPr>
        <w:pStyle w:val="TableofFigures"/>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41156777" w:history="1">
        <w:r w:rsidRPr="003B257F">
          <w:rPr>
            <w:rStyle w:val="Hyperlink"/>
            <w:noProof/>
          </w:rPr>
          <w:t>TC# 13.</w:t>
        </w:r>
        <w:r>
          <w:rPr>
            <w:rFonts w:asciiTheme="minorHAnsi" w:eastAsiaTheme="minorEastAsia" w:hAnsiTheme="minorHAnsi" w:cstheme="minorBidi"/>
            <w:noProof/>
            <w:kern w:val="2"/>
            <w:sz w:val="24"/>
            <w:szCs w:val="24"/>
            <w14:ligatures w14:val="standardContextual"/>
          </w:rPr>
          <w:tab/>
        </w:r>
        <w:r w:rsidRPr="003B257F">
          <w:rPr>
            <w:rStyle w:val="Hyperlink"/>
            <w:noProof/>
          </w:rPr>
          <w:t>MLOI App Initialization</w:t>
        </w:r>
        <w:r>
          <w:rPr>
            <w:noProof/>
            <w:webHidden/>
          </w:rPr>
          <w:tab/>
        </w:r>
        <w:r>
          <w:rPr>
            <w:noProof/>
            <w:webHidden/>
          </w:rPr>
          <w:fldChar w:fldCharType="begin"/>
        </w:r>
        <w:r>
          <w:rPr>
            <w:noProof/>
            <w:webHidden/>
          </w:rPr>
          <w:instrText xml:space="preserve"> PAGEREF _Toc241156777 \h </w:instrText>
        </w:r>
        <w:r>
          <w:rPr>
            <w:noProof/>
            <w:webHidden/>
          </w:rPr>
        </w:r>
        <w:r>
          <w:rPr>
            <w:noProof/>
            <w:webHidden/>
          </w:rPr>
          <w:fldChar w:fldCharType="separate"/>
        </w:r>
        <w:r>
          <w:rPr>
            <w:noProof/>
            <w:webHidden/>
          </w:rPr>
          <w:t>23</w:t>
        </w:r>
        <w:r>
          <w:rPr>
            <w:noProof/>
            <w:webHidden/>
          </w:rPr>
          <w:fldChar w:fldCharType="end"/>
        </w:r>
      </w:hyperlink>
    </w:p>
    <w:p w14:paraId="75F92037" w14:textId="6CDAA150" w:rsidR="00452CA9" w:rsidRDefault="00452CA9">
      <w:pPr>
        <w:pStyle w:val="TableofFigures"/>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41156778" w:history="1">
        <w:r w:rsidRPr="003B257F">
          <w:rPr>
            <w:rStyle w:val="Hyperlink"/>
            <w:noProof/>
          </w:rPr>
          <w:t>TC# 14.</w:t>
        </w:r>
        <w:r>
          <w:rPr>
            <w:rFonts w:asciiTheme="minorHAnsi" w:eastAsiaTheme="minorEastAsia" w:hAnsiTheme="minorHAnsi" w:cstheme="minorBidi"/>
            <w:noProof/>
            <w:kern w:val="2"/>
            <w:sz w:val="24"/>
            <w:szCs w:val="24"/>
            <w14:ligatures w14:val="standardContextual"/>
          </w:rPr>
          <w:tab/>
        </w:r>
        <w:r w:rsidRPr="003B257F">
          <w:rPr>
            <w:rStyle w:val="Hyperlink"/>
            <w:noProof/>
          </w:rPr>
          <w:t>Test Information</w:t>
        </w:r>
        <w:r>
          <w:rPr>
            <w:noProof/>
            <w:webHidden/>
          </w:rPr>
          <w:tab/>
        </w:r>
        <w:r>
          <w:rPr>
            <w:noProof/>
            <w:webHidden/>
          </w:rPr>
          <w:fldChar w:fldCharType="begin"/>
        </w:r>
        <w:r>
          <w:rPr>
            <w:noProof/>
            <w:webHidden/>
          </w:rPr>
          <w:instrText xml:space="preserve"> PAGEREF _Toc241156778 \h </w:instrText>
        </w:r>
        <w:r>
          <w:rPr>
            <w:noProof/>
            <w:webHidden/>
          </w:rPr>
        </w:r>
        <w:r>
          <w:rPr>
            <w:noProof/>
            <w:webHidden/>
          </w:rPr>
          <w:fldChar w:fldCharType="separate"/>
        </w:r>
        <w:r>
          <w:rPr>
            <w:noProof/>
            <w:webHidden/>
          </w:rPr>
          <w:t>24</w:t>
        </w:r>
        <w:r>
          <w:rPr>
            <w:noProof/>
            <w:webHidden/>
          </w:rPr>
          <w:fldChar w:fldCharType="end"/>
        </w:r>
      </w:hyperlink>
    </w:p>
    <w:p w14:paraId="7155E42D" w14:textId="23420DDF" w:rsidR="00452CA9" w:rsidRDefault="00452CA9">
      <w:pPr>
        <w:pStyle w:val="TableofFigures"/>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41156779" w:history="1">
        <w:r w:rsidRPr="003B257F">
          <w:rPr>
            <w:rStyle w:val="Hyperlink"/>
            <w:noProof/>
          </w:rPr>
          <w:t>TC# 15.</w:t>
        </w:r>
        <w:r>
          <w:rPr>
            <w:rFonts w:asciiTheme="minorHAnsi" w:eastAsiaTheme="minorEastAsia" w:hAnsiTheme="minorHAnsi" w:cstheme="minorBidi"/>
            <w:noProof/>
            <w:kern w:val="2"/>
            <w:sz w:val="24"/>
            <w:szCs w:val="24"/>
            <w14:ligatures w14:val="standardContextual"/>
          </w:rPr>
          <w:tab/>
        </w:r>
        <w:r w:rsidRPr="003B257F">
          <w:rPr>
            <w:rStyle w:val="Hyperlink"/>
            <w:noProof/>
          </w:rPr>
          <w:t>Control and Tool Tips</w:t>
        </w:r>
        <w:r>
          <w:rPr>
            <w:noProof/>
            <w:webHidden/>
          </w:rPr>
          <w:tab/>
        </w:r>
        <w:r>
          <w:rPr>
            <w:noProof/>
            <w:webHidden/>
          </w:rPr>
          <w:fldChar w:fldCharType="begin"/>
        </w:r>
        <w:r>
          <w:rPr>
            <w:noProof/>
            <w:webHidden/>
          </w:rPr>
          <w:instrText xml:space="preserve"> PAGEREF _Toc241156779 \h </w:instrText>
        </w:r>
        <w:r>
          <w:rPr>
            <w:noProof/>
            <w:webHidden/>
          </w:rPr>
        </w:r>
        <w:r>
          <w:rPr>
            <w:noProof/>
            <w:webHidden/>
          </w:rPr>
          <w:fldChar w:fldCharType="separate"/>
        </w:r>
        <w:r>
          <w:rPr>
            <w:noProof/>
            <w:webHidden/>
          </w:rPr>
          <w:t>27</w:t>
        </w:r>
        <w:r>
          <w:rPr>
            <w:noProof/>
            <w:webHidden/>
          </w:rPr>
          <w:fldChar w:fldCharType="end"/>
        </w:r>
      </w:hyperlink>
    </w:p>
    <w:p w14:paraId="071F787B" w14:textId="7DC30ECA" w:rsidR="00452CA9" w:rsidRDefault="00452CA9">
      <w:pPr>
        <w:pStyle w:val="TableofFigures"/>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41156780" w:history="1">
        <w:r w:rsidRPr="003B257F">
          <w:rPr>
            <w:rStyle w:val="Hyperlink"/>
            <w:noProof/>
          </w:rPr>
          <w:t>TC# 16.</w:t>
        </w:r>
        <w:r>
          <w:rPr>
            <w:rFonts w:asciiTheme="minorHAnsi" w:eastAsiaTheme="minorEastAsia" w:hAnsiTheme="minorHAnsi" w:cstheme="minorBidi"/>
            <w:noProof/>
            <w:kern w:val="2"/>
            <w:sz w:val="24"/>
            <w:szCs w:val="24"/>
            <w14:ligatures w14:val="standardContextual"/>
          </w:rPr>
          <w:tab/>
        </w:r>
        <w:r w:rsidRPr="003B257F">
          <w:rPr>
            <w:rStyle w:val="Hyperlink"/>
            <w:noProof/>
          </w:rPr>
          <w:t>Main Menu Functions</w:t>
        </w:r>
        <w:r>
          <w:rPr>
            <w:noProof/>
            <w:webHidden/>
          </w:rPr>
          <w:tab/>
        </w:r>
        <w:r>
          <w:rPr>
            <w:noProof/>
            <w:webHidden/>
          </w:rPr>
          <w:fldChar w:fldCharType="begin"/>
        </w:r>
        <w:r>
          <w:rPr>
            <w:noProof/>
            <w:webHidden/>
          </w:rPr>
          <w:instrText xml:space="preserve"> PAGEREF _Toc241156780 \h </w:instrText>
        </w:r>
        <w:r>
          <w:rPr>
            <w:noProof/>
            <w:webHidden/>
          </w:rPr>
        </w:r>
        <w:r>
          <w:rPr>
            <w:noProof/>
            <w:webHidden/>
          </w:rPr>
          <w:fldChar w:fldCharType="separate"/>
        </w:r>
        <w:r>
          <w:rPr>
            <w:noProof/>
            <w:webHidden/>
          </w:rPr>
          <w:t>27</w:t>
        </w:r>
        <w:r>
          <w:rPr>
            <w:noProof/>
            <w:webHidden/>
          </w:rPr>
          <w:fldChar w:fldCharType="end"/>
        </w:r>
      </w:hyperlink>
    </w:p>
    <w:p w14:paraId="5D5DA9F9" w14:textId="1422E2DF" w:rsidR="00452CA9" w:rsidRDefault="00452CA9">
      <w:pPr>
        <w:pStyle w:val="TableofFigures"/>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41156781" w:history="1">
        <w:r w:rsidRPr="003B257F">
          <w:rPr>
            <w:rStyle w:val="Hyperlink"/>
            <w:noProof/>
          </w:rPr>
          <w:t>TC# 17.</w:t>
        </w:r>
        <w:r>
          <w:rPr>
            <w:rFonts w:asciiTheme="minorHAnsi" w:eastAsiaTheme="minorEastAsia" w:hAnsiTheme="minorHAnsi" w:cstheme="minorBidi"/>
            <w:noProof/>
            <w:kern w:val="2"/>
            <w:sz w:val="24"/>
            <w:szCs w:val="24"/>
            <w14:ligatures w14:val="standardContextual"/>
          </w:rPr>
          <w:tab/>
        </w:r>
        <w:r w:rsidRPr="003B257F">
          <w:rPr>
            <w:rStyle w:val="Hyperlink"/>
            <w:noProof/>
          </w:rPr>
          <w:t>User Testing Procedure</w:t>
        </w:r>
        <w:r>
          <w:rPr>
            <w:noProof/>
            <w:webHidden/>
          </w:rPr>
          <w:tab/>
        </w:r>
        <w:r>
          <w:rPr>
            <w:noProof/>
            <w:webHidden/>
          </w:rPr>
          <w:fldChar w:fldCharType="begin"/>
        </w:r>
        <w:r>
          <w:rPr>
            <w:noProof/>
            <w:webHidden/>
          </w:rPr>
          <w:instrText xml:space="preserve"> PAGEREF _Toc241156781 \h </w:instrText>
        </w:r>
        <w:r>
          <w:rPr>
            <w:noProof/>
            <w:webHidden/>
          </w:rPr>
        </w:r>
        <w:r>
          <w:rPr>
            <w:noProof/>
            <w:webHidden/>
          </w:rPr>
          <w:fldChar w:fldCharType="separate"/>
        </w:r>
        <w:r>
          <w:rPr>
            <w:noProof/>
            <w:webHidden/>
          </w:rPr>
          <w:t>32</w:t>
        </w:r>
        <w:r>
          <w:rPr>
            <w:noProof/>
            <w:webHidden/>
          </w:rPr>
          <w:fldChar w:fldCharType="end"/>
        </w:r>
      </w:hyperlink>
    </w:p>
    <w:p w14:paraId="6D4EA480" w14:textId="01610749" w:rsidR="00452CA9" w:rsidRDefault="00452CA9">
      <w:pPr>
        <w:pStyle w:val="TableofFigures"/>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41156782" w:history="1">
        <w:r w:rsidRPr="003B257F">
          <w:rPr>
            <w:rStyle w:val="Hyperlink"/>
            <w:noProof/>
          </w:rPr>
          <w:t>TC# 18.</w:t>
        </w:r>
        <w:r>
          <w:rPr>
            <w:rFonts w:asciiTheme="minorHAnsi" w:eastAsiaTheme="minorEastAsia" w:hAnsiTheme="minorHAnsi" w:cstheme="minorBidi"/>
            <w:noProof/>
            <w:kern w:val="2"/>
            <w:sz w:val="24"/>
            <w:szCs w:val="24"/>
            <w14:ligatures w14:val="standardContextual"/>
          </w:rPr>
          <w:tab/>
        </w:r>
        <w:r w:rsidRPr="003B257F">
          <w:rPr>
            <w:rStyle w:val="Hyperlink"/>
            <w:noProof/>
          </w:rPr>
          <w:t>Manual Level Controller</w:t>
        </w:r>
        <w:r>
          <w:rPr>
            <w:noProof/>
            <w:webHidden/>
          </w:rPr>
          <w:tab/>
        </w:r>
        <w:r>
          <w:rPr>
            <w:noProof/>
            <w:webHidden/>
          </w:rPr>
          <w:fldChar w:fldCharType="begin"/>
        </w:r>
        <w:r>
          <w:rPr>
            <w:noProof/>
            <w:webHidden/>
          </w:rPr>
          <w:instrText xml:space="preserve"> PAGEREF _Toc241156782 \h </w:instrText>
        </w:r>
        <w:r>
          <w:rPr>
            <w:noProof/>
            <w:webHidden/>
          </w:rPr>
        </w:r>
        <w:r>
          <w:rPr>
            <w:noProof/>
            <w:webHidden/>
          </w:rPr>
          <w:fldChar w:fldCharType="separate"/>
        </w:r>
        <w:r>
          <w:rPr>
            <w:noProof/>
            <w:webHidden/>
          </w:rPr>
          <w:t>39</w:t>
        </w:r>
        <w:r>
          <w:rPr>
            <w:noProof/>
            <w:webHidden/>
          </w:rPr>
          <w:fldChar w:fldCharType="end"/>
        </w:r>
      </w:hyperlink>
    </w:p>
    <w:p w14:paraId="7D09A3AE" w14:textId="6443AA98" w:rsidR="00452CA9" w:rsidRDefault="00452CA9">
      <w:pPr>
        <w:pStyle w:val="TableofFigures"/>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41156783" w:history="1">
        <w:r w:rsidRPr="003B257F">
          <w:rPr>
            <w:rStyle w:val="Hyperlink"/>
            <w:noProof/>
          </w:rPr>
          <w:t>TC# 19.</w:t>
        </w:r>
        <w:r>
          <w:rPr>
            <w:rFonts w:asciiTheme="minorHAnsi" w:eastAsiaTheme="minorEastAsia" w:hAnsiTheme="minorHAnsi" w:cstheme="minorBidi"/>
            <w:noProof/>
            <w:kern w:val="2"/>
            <w:sz w:val="24"/>
            <w:szCs w:val="24"/>
            <w14:ligatures w14:val="standardContextual"/>
          </w:rPr>
          <w:tab/>
        </w:r>
        <w:r w:rsidRPr="003B257F">
          <w:rPr>
            <w:rStyle w:val="Hyperlink"/>
            <w:noProof/>
          </w:rPr>
          <w:t>Instrument Displays</w:t>
        </w:r>
        <w:r>
          <w:rPr>
            <w:noProof/>
            <w:webHidden/>
          </w:rPr>
          <w:tab/>
        </w:r>
        <w:r>
          <w:rPr>
            <w:noProof/>
            <w:webHidden/>
          </w:rPr>
          <w:fldChar w:fldCharType="begin"/>
        </w:r>
        <w:r>
          <w:rPr>
            <w:noProof/>
            <w:webHidden/>
          </w:rPr>
          <w:instrText xml:space="preserve"> PAGEREF _Toc241156783 \h </w:instrText>
        </w:r>
        <w:r>
          <w:rPr>
            <w:noProof/>
            <w:webHidden/>
          </w:rPr>
        </w:r>
        <w:r>
          <w:rPr>
            <w:noProof/>
            <w:webHidden/>
          </w:rPr>
          <w:fldChar w:fldCharType="separate"/>
        </w:r>
        <w:r>
          <w:rPr>
            <w:noProof/>
            <w:webHidden/>
          </w:rPr>
          <w:t>41</w:t>
        </w:r>
        <w:r>
          <w:rPr>
            <w:noProof/>
            <w:webHidden/>
          </w:rPr>
          <w:fldChar w:fldCharType="end"/>
        </w:r>
      </w:hyperlink>
    </w:p>
    <w:p w14:paraId="75D93AAD" w14:textId="475EC080" w:rsidR="00452CA9" w:rsidRDefault="00452CA9">
      <w:pPr>
        <w:pStyle w:val="TableofFigures"/>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41156784" w:history="1">
        <w:r w:rsidRPr="003B257F">
          <w:rPr>
            <w:rStyle w:val="Hyperlink"/>
            <w:noProof/>
          </w:rPr>
          <w:t>TC# 20.</w:t>
        </w:r>
        <w:r>
          <w:rPr>
            <w:rFonts w:asciiTheme="minorHAnsi" w:eastAsiaTheme="minorEastAsia" w:hAnsiTheme="minorHAnsi" w:cstheme="minorBidi"/>
            <w:noProof/>
            <w:kern w:val="2"/>
            <w:sz w:val="24"/>
            <w:szCs w:val="24"/>
            <w14:ligatures w14:val="standardContextual"/>
          </w:rPr>
          <w:tab/>
        </w:r>
        <w:r w:rsidRPr="003B257F">
          <w:rPr>
            <w:rStyle w:val="Hyperlink"/>
            <w:noProof/>
          </w:rPr>
          <w:t>Test Status Table Display</w:t>
        </w:r>
        <w:r>
          <w:rPr>
            <w:noProof/>
            <w:webHidden/>
          </w:rPr>
          <w:tab/>
        </w:r>
        <w:r>
          <w:rPr>
            <w:noProof/>
            <w:webHidden/>
          </w:rPr>
          <w:fldChar w:fldCharType="begin"/>
        </w:r>
        <w:r>
          <w:rPr>
            <w:noProof/>
            <w:webHidden/>
          </w:rPr>
          <w:instrText xml:space="preserve"> PAGEREF _Toc241156784 \h </w:instrText>
        </w:r>
        <w:r>
          <w:rPr>
            <w:noProof/>
            <w:webHidden/>
          </w:rPr>
        </w:r>
        <w:r>
          <w:rPr>
            <w:noProof/>
            <w:webHidden/>
          </w:rPr>
          <w:fldChar w:fldCharType="separate"/>
        </w:r>
        <w:r>
          <w:rPr>
            <w:noProof/>
            <w:webHidden/>
          </w:rPr>
          <w:t>42</w:t>
        </w:r>
        <w:r>
          <w:rPr>
            <w:noProof/>
            <w:webHidden/>
          </w:rPr>
          <w:fldChar w:fldCharType="end"/>
        </w:r>
      </w:hyperlink>
    </w:p>
    <w:p w14:paraId="29ACF16A" w14:textId="752B369A" w:rsidR="00452CA9" w:rsidRDefault="00452CA9">
      <w:pPr>
        <w:pStyle w:val="TableofFigures"/>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41156785" w:history="1">
        <w:r w:rsidRPr="003B257F">
          <w:rPr>
            <w:rStyle w:val="Hyperlink"/>
            <w:noProof/>
          </w:rPr>
          <w:t>TC# 21.</w:t>
        </w:r>
        <w:r>
          <w:rPr>
            <w:rFonts w:asciiTheme="minorHAnsi" w:eastAsiaTheme="minorEastAsia" w:hAnsiTheme="minorHAnsi" w:cstheme="minorBidi"/>
            <w:noProof/>
            <w:kern w:val="2"/>
            <w:sz w:val="24"/>
            <w:szCs w:val="24"/>
            <w14:ligatures w14:val="standardContextual"/>
          </w:rPr>
          <w:tab/>
        </w:r>
        <w:r w:rsidRPr="003B257F">
          <w:rPr>
            <w:rStyle w:val="Hyperlink"/>
            <w:noProof/>
          </w:rPr>
          <w:t>Test Configuration File Management</w:t>
        </w:r>
        <w:r>
          <w:rPr>
            <w:noProof/>
            <w:webHidden/>
          </w:rPr>
          <w:tab/>
        </w:r>
        <w:r>
          <w:rPr>
            <w:noProof/>
            <w:webHidden/>
          </w:rPr>
          <w:fldChar w:fldCharType="begin"/>
        </w:r>
        <w:r>
          <w:rPr>
            <w:noProof/>
            <w:webHidden/>
          </w:rPr>
          <w:instrText xml:space="preserve"> PAGEREF _Toc241156785 \h </w:instrText>
        </w:r>
        <w:r>
          <w:rPr>
            <w:noProof/>
            <w:webHidden/>
          </w:rPr>
        </w:r>
        <w:r>
          <w:rPr>
            <w:noProof/>
            <w:webHidden/>
          </w:rPr>
          <w:fldChar w:fldCharType="separate"/>
        </w:r>
        <w:r>
          <w:rPr>
            <w:noProof/>
            <w:webHidden/>
          </w:rPr>
          <w:t>43</w:t>
        </w:r>
        <w:r>
          <w:rPr>
            <w:noProof/>
            <w:webHidden/>
          </w:rPr>
          <w:fldChar w:fldCharType="end"/>
        </w:r>
      </w:hyperlink>
    </w:p>
    <w:p w14:paraId="6AB63F01" w14:textId="7ED7D13E" w:rsidR="00452CA9" w:rsidRDefault="00452CA9">
      <w:pPr>
        <w:pStyle w:val="TableofFigures"/>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41156786" w:history="1">
        <w:r w:rsidRPr="003B257F">
          <w:rPr>
            <w:rStyle w:val="Hyperlink"/>
            <w:noProof/>
          </w:rPr>
          <w:t>TC# 22.</w:t>
        </w:r>
        <w:r>
          <w:rPr>
            <w:rFonts w:asciiTheme="minorHAnsi" w:eastAsiaTheme="minorEastAsia" w:hAnsiTheme="minorHAnsi" w:cstheme="minorBidi"/>
            <w:noProof/>
            <w:kern w:val="2"/>
            <w:sz w:val="24"/>
            <w:szCs w:val="24"/>
            <w14:ligatures w14:val="standardContextual"/>
          </w:rPr>
          <w:tab/>
        </w:r>
        <w:r w:rsidRPr="003B257F">
          <w:rPr>
            <w:rStyle w:val="Hyperlink"/>
            <w:noProof/>
          </w:rPr>
          <w:t>Test Report Management</w:t>
        </w:r>
        <w:r>
          <w:rPr>
            <w:noProof/>
            <w:webHidden/>
          </w:rPr>
          <w:tab/>
        </w:r>
        <w:r>
          <w:rPr>
            <w:noProof/>
            <w:webHidden/>
          </w:rPr>
          <w:fldChar w:fldCharType="begin"/>
        </w:r>
        <w:r>
          <w:rPr>
            <w:noProof/>
            <w:webHidden/>
          </w:rPr>
          <w:instrText xml:space="preserve"> PAGEREF _Toc241156786 \h </w:instrText>
        </w:r>
        <w:r>
          <w:rPr>
            <w:noProof/>
            <w:webHidden/>
          </w:rPr>
        </w:r>
        <w:r>
          <w:rPr>
            <w:noProof/>
            <w:webHidden/>
          </w:rPr>
          <w:fldChar w:fldCharType="separate"/>
        </w:r>
        <w:r>
          <w:rPr>
            <w:noProof/>
            <w:webHidden/>
          </w:rPr>
          <w:t>47</w:t>
        </w:r>
        <w:r>
          <w:rPr>
            <w:noProof/>
            <w:webHidden/>
          </w:rPr>
          <w:fldChar w:fldCharType="end"/>
        </w:r>
      </w:hyperlink>
    </w:p>
    <w:p w14:paraId="6C9BFED9" w14:textId="1BF2586C" w:rsidR="00452CA9" w:rsidRDefault="00452CA9">
      <w:pPr>
        <w:pStyle w:val="TableofFigures"/>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41156787" w:history="1">
        <w:r w:rsidRPr="003B257F">
          <w:rPr>
            <w:rStyle w:val="Hyperlink"/>
            <w:noProof/>
          </w:rPr>
          <w:t>TC# 23.</w:t>
        </w:r>
        <w:r>
          <w:rPr>
            <w:rFonts w:asciiTheme="minorHAnsi" w:eastAsiaTheme="minorEastAsia" w:hAnsiTheme="minorHAnsi" w:cstheme="minorBidi"/>
            <w:noProof/>
            <w:kern w:val="2"/>
            <w:sz w:val="24"/>
            <w:szCs w:val="24"/>
            <w14:ligatures w14:val="standardContextual"/>
          </w:rPr>
          <w:tab/>
        </w:r>
        <w:r w:rsidRPr="003B257F">
          <w:rPr>
            <w:rStyle w:val="Hyperlink"/>
            <w:noProof/>
          </w:rPr>
          <w:t>ATP Test Report</w:t>
        </w:r>
        <w:r>
          <w:rPr>
            <w:noProof/>
            <w:webHidden/>
          </w:rPr>
          <w:tab/>
        </w:r>
        <w:r>
          <w:rPr>
            <w:noProof/>
            <w:webHidden/>
          </w:rPr>
          <w:fldChar w:fldCharType="begin"/>
        </w:r>
        <w:r>
          <w:rPr>
            <w:noProof/>
            <w:webHidden/>
          </w:rPr>
          <w:instrText xml:space="preserve"> PAGEREF _Toc241156787 \h </w:instrText>
        </w:r>
        <w:r>
          <w:rPr>
            <w:noProof/>
            <w:webHidden/>
          </w:rPr>
        </w:r>
        <w:r>
          <w:rPr>
            <w:noProof/>
            <w:webHidden/>
          </w:rPr>
          <w:fldChar w:fldCharType="separate"/>
        </w:r>
        <w:r>
          <w:rPr>
            <w:noProof/>
            <w:webHidden/>
          </w:rPr>
          <w:t>49</w:t>
        </w:r>
        <w:r>
          <w:rPr>
            <w:noProof/>
            <w:webHidden/>
          </w:rPr>
          <w:fldChar w:fldCharType="end"/>
        </w:r>
      </w:hyperlink>
    </w:p>
    <w:p w14:paraId="378CC3D8" w14:textId="44685328" w:rsidR="00452CA9" w:rsidRDefault="00452CA9">
      <w:pPr>
        <w:pStyle w:val="TableofFigures"/>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41156788" w:history="1">
        <w:r w:rsidRPr="003B257F">
          <w:rPr>
            <w:rStyle w:val="Hyperlink"/>
            <w:noProof/>
          </w:rPr>
          <w:t>TC# 24.</w:t>
        </w:r>
        <w:r>
          <w:rPr>
            <w:rFonts w:asciiTheme="minorHAnsi" w:eastAsiaTheme="minorEastAsia" w:hAnsiTheme="minorHAnsi" w:cstheme="minorBidi"/>
            <w:noProof/>
            <w:kern w:val="2"/>
            <w:sz w:val="24"/>
            <w:szCs w:val="24"/>
            <w14:ligatures w14:val="standardContextual"/>
          </w:rPr>
          <w:tab/>
        </w:r>
        <w:r w:rsidRPr="003B257F">
          <w:rPr>
            <w:rStyle w:val="Hyperlink"/>
            <w:noProof/>
          </w:rPr>
          <w:t>Test Report Raw Data and Plot</w:t>
        </w:r>
        <w:r>
          <w:rPr>
            <w:noProof/>
            <w:webHidden/>
          </w:rPr>
          <w:tab/>
        </w:r>
        <w:r>
          <w:rPr>
            <w:noProof/>
            <w:webHidden/>
          </w:rPr>
          <w:fldChar w:fldCharType="begin"/>
        </w:r>
        <w:r>
          <w:rPr>
            <w:noProof/>
            <w:webHidden/>
          </w:rPr>
          <w:instrText xml:space="preserve"> PAGEREF _Toc241156788 \h </w:instrText>
        </w:r>
        <w:r>
          <w:rPr>
            <w:noProof/>
            <w:webHidden/>
          </w:rPr>
        </w:r>
        <w:r>
          <w:rPr>
            <w:noProof/>
            <w:webHidden/>
          </w:rPr>
          <w:fldChar w:fldCharType="separate"/>
        </w:r>
        <w:r>
          <w:rPr>
            <w:noProof/>
            <w:webHidden/>
          </w:rPr>
          <w:t>50</w:t>
        </w:r>
        <w:r>
          <w:rPr>
            <w:noProof/>
            <w:webHidden/>
          </w:rPr>
          <w:fldChar w:fldCharType="end"/>
        </w:r>
      </w:hyperlink>
    </w:p>
    <w:p w14:paraId="2E41F66F" w14:textId="664A84A3" w:rsidR="00452CA9" w:rsidRDefault="00452CA9">
      <w:pPr>
        <w:pStyle w:val="TableofFigures"/>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41156789" w:history="1">
        <w:r w:rsidRPr="003B257F">
          <w:rPr>
            <w:rStyle w:val="Hyperlink"/>
            <w:noProof/>
          </w:rPr>
          <w:t>TC# 25.</w:t>
        </w:r>
        <w:r>
          <w:rPr>
            <w:rFonts w:asciiTheme="minorHAnsi" w:eastAsiaTheme="minorEastAsia" w:hAnsiTheme="minorHAnsi" w:cstheme="minorBidi"/>
            <w:noProof/>
            <w:kern w:val="2"/>
            <w:sz w:val="24"/>
            <w:szCs w:val="24"/>
            <w14:ligatures w14:val="standardContextual"/>
          </w:rPr>
          <w:tab/>
        </w:r>
        <w:r w:rsidRPr="003B257F">
          <w:rPr>
            <w:rStyle w:val="Hyperlink"/>
            <w:noProof/>
          </w:rPr>
          <w:t>Test Report Detailed Analysis</w:t>
        </w:r>
        <w:r>
          <w:rPr>
            <w:noProof/>
            <w:webHidden/>
          </w:rPr>
          <w:tab/>
        </w:r>
        <w:r>
          <w:rPr>
            <w:noProof/>
            <w:webHidden/>
          </w:rPr>
          <w:fldChar w:fldCharType="begin"/>
        </w:r>
        <w:r>
          <w:rPr>
            <w:noProof/>
            <w:webHidden/>
          </w:rPr>
          <w:instrText xml:space="preserve"> PAGEREF _Toc241156789 \h </w:instrText>
        </w:r>
        <w:r>
          <w:rPr>
            <w:noProof/>
            <w:webHidden/>
          </w:rPr>
        </w:r>
        <w:r>
          <w:rPr>
            <w:noProof/>
            <w:webHidden/>
          </w:rPr>
          <w:fldChar w:fldCharType="separate"/>
        </w:r>
        <w:r>
          <w:rPr>
            <w:noProof/>
            <w:webHidden/>
          </w:rPr>
          <w:t>51</w:t>
        </w:r>
        <w:r>
          <w:rPr>
            <w:noProof/>
            <w:webHidden/>
          </w:rPr>
          <w:fldChar w:fldCharType="end"/>
        </w:r>
      </w:hyperlink>
    </w:p>
    <w:p w14:paraId="3397C64F" w14:textId="5360B3FE" w:rsidR="00452CA9" w:rsidRDefault="00452CA9">
      <w:pPr>
        <w:pStyle w:val="TableofFigures"/>
        <w:tabs>
          <w:tab w:val="left" w:pos="1440"/>
          <w:tab w:val="right" w:leader="dot" w:pos="9350"/>
        </w:tabs>
        <w:rPr>
          <w:rFonts w:asciiTheme="minorHAnsi" w:eastAsiaTheme="minorEastAsia" w:hAnsiTheme="minorHAnsi" w:cstheme="minorBidi"/>
          <w:noProof/>
          <w:kern w:val="2"/>
          <w:sz w:val="24"/>
          <w:szCs w:val="24"/>
          <w14:ligatures w14:val="standardContextual"/>
        </w:rPr>
      </w:pPr>
      <w:hyperlink w:anchor="_Toc241156790" w:history="1">
        <w:r w:rsidRPr="003B257F">
          <w:rPr>
            <w:rStyle w:val="Hyperlink"/>
            <w:noProof/>
          </w:rPr>
          <w:t>TC# 26.</w:t>
        </w:r>
        <w:r>
          <w:rPr>
            <w:rFonts w:asciiTheme="minorHAnsi" w:eastAsiaTheme="minorEastAsia" w:hAnsiTheme="minorHAnsi" w:cstheme="minorBidi"/>
            <w:noProof/>
            <w:kern w:val="2"/>
            <w:sz w:val="24"/>
            <w:szCs w:val="24"/>
            <w14:ligatures w14:val="standardContextual"/>
          </w:rPr>
          <w:tab/>
        </w:r>
        <w:r w:rsidRPr="003B257F">
          <w:rPr>
            <w:rStyle w:val="Hyperlink"/>
            <w:noProof/>
          </w:rPr>
          <w:t>Testing MLOI App Accuracy</w:t>
        </w:r>
        <w:r>
          <w:rPr>
            <w:noProof/>
            <w:webHidden/>
          </w:rPr>
          <w:tab/>
        </w:r>
        <w:r>
          <w:rPr>
            <w:noProof/>
            <w:webHidden/>
          </w:rPr>
          <w:fldChar w:fldCharType="begin"/>
        </w:r>
        <w:r>
          <w:rPr>
            <w:noProof/>
            <w:webHidden/>
          </w:rPr>
          <w:instrText xml:space="preserve"> PAGEREF _Toc241156790 \h </w:instrText>
        </w:r>
        <w:r>
          <w:rPr>
            <w:noProof/>
            <w:webHidden/>
          </w:rPr>
        </w:r>
        <w:r>
          <w:rPr>
            <w:noProof/>
            <w:webHidden/>
          </w:rPr>
          <w:fldChar w:fldCharType="separate"/>
        </w:r>
        <w:r>
          <w:rPr>
            <w:noProof/>
            <w:webHidden/>
          </w:rPr>
          <w:t>53</w:t>
        </w:r>
        <w:r>
          <w:rPr>
            <w:noProof/>
            <w:webHidden/>
          </w:rPr>
          <w:fldChar w:fldCharType="end"/>
        </w:r>
      </w:hyperlink>
    </w:p>
    <w:p w14:paraId="0759E45D" w14:textId="609F9133" w:rsidR="00A75F0D" w:rsidRDefault="00A75F0D" w:rsidP="00A75F0D">
      <w:r>
        <w:fldChar w:fldCharType="end"/>
      </w:r>
    </w:p>
    <w:p w14:paraId="5CAC9915" w14:textId="77777777" w:rsidR="00A75F0D" w:rsidRDefault="00A75F0D" w:rsidP="00A75F0D"/>
    <w:p w14:paraId="273BD187" w14:textId="77777777" w:rsidR="00A75F0D" w:rsidRDefault="00A75F0D" w:rsidP="00A75F0D"/>
    <w:p w14:paraId="40DA418A" w14:textId="77777777" w:rsidR="00A75F0D" w:rsidRDefault="00A75F0D" w:rsidP="00A75F0D"/>
    <w:p w14:paraId="626B3F90" w14:textId="0EB107BC" w:rsidR="00750A45" w:rsidRDefault="00750A45">
      <w:pPr>
        <w:rPr>
          <w:rFonts w:cs="Arial"/>
          <w:szCs w:val="22"/>
          <w:u w:val="single"/>
        </w:rPr>
      </w:pPr>
    </w:p>
    <w:p w14:paraId="697F245E" w14:textId="06CED2B3" w:rsidR="000502A8" w:rsidRPr="003038C9" w:rsidRDefault="000502A8" w:rsidP="002E6504">
      <w:pPr>
        <w:pStyle w:val="ZL1Section"/>
      </w:pPr>
      <w:bookmarkStart w:id="3" w:name="_Toc172621994"/>
      <w:bookmarkStart w:id="4" w:name="_Toc172621995"/>
      <w:bookmarkStart w:id="5" w:name="_Toc172621996"/>
      <w:bookmarkStart w:id="6" w:name="_Toc172621997"/>
      <w:bookmarkStart w:id="7" w:name="_Toc172621998"/>
      <w:bookmarkStart w:id="8" w:name="_Toc172621999"/>
      <w:bookmarkStart w:id="9" w:name="_Toc172622000"/>
      <w:bookmarkStart w:id="10" w:name="_Toc172622001"/>
      <w:bookmarkStart w:id="11" w:name="_Toc172622002"/>
      <w:bookmarkStart w:id="12" w:name="_Toc172622003"/>
      <w:bookmarkStart w:id="13" w:name="_Toc172622004"/>
      <w:bookmarkStart w:id="14" w:name="_Toc172622005"/>
      <w:bookmarkStart w:id="15" w:name="_Toc193204592"/>
      <w:bookmarkStart w:id="16" w:name="_Toc193205005"/>
      <w:bookmarkStart w:id="17" w:name="_Toc193205098"/>
      <w:bookmarkStart w:id="18" w:name="_Toc193205139"/>
      <w:bookmarkStart w:id="19" w:name="_Toc15026304"/>
      <w:bookmarkStart w:id="20" w:name="_Toc241158944"/>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sidRPr="00491B6E">
        <w:lastRenderedPageBreak/>
        <w:t>Purpose</w:t>
      </w:r>
      <w:r w:rsidRPr="003038C9">
        <w:t xml:space="preserve"> of Test Procedure</w:t>
      </w:r>
      <w:bookmarkEnd w:id="19"/>
      <w:bookmarkEnd w:id="20"/>
    </w:p>
    <w:p w14:paraId="18E66E60" w14:textId="7D65F0C6" w:rsidR="002E591F" w:rsidRDefault="000502A8" w:rsidP="000502A8">
      <w:r w:rsidRPr="003038C9">
        <w:t xml:space="preserve">The purpose of the Qualification Testing Procedure is to demonstrate how the Allen Aircraft </w:t>
      </w:r>
      <w:r>
        <w:t xml:space="preserve">Automated Oil Level Sensor Test Bench, aka Multi-Level Oil Indicator (MLOI) </w:t>
      </w:r>
      <w:r w:rsidRPr="003038C9">
        <w:t xml:space="preserve">shall perform within the requirements </w:t>
      </w:r>
      <w:bookmarkStart w:id="21" w:name="_Hlk144965636"/>
      <w:r w:rsidRPr="003038C9">
        <w:t xml:space="preserve">of </w:t>
      </w:r>
      <w:r>
        <w:t>Technical Requirements for the Multi-Level Oil Indicator Automated OLS Test Bench, Report #250129 (ReqSpec).</w:t>
      </w:r>
    </w:p>
    <w:p w14:paraId="7665E83C" w14:textId="77777777" w:rsidR="002E591F" w:rsidRDefault="002E591F" w:rsidP="00EF49F5">
      <w:pPr>
        <w:pStyle w:val="ZL2Section"/>
        <w:numPr>
          <w:ilvl w:val="1"/>
          <w:numId w:val="5"/>
        </w:numPr>
      </w:pPr>
      <w:bookmarkStart w:id="22" w:name="_Toc241158945"/>
      <w:r>
        <w:t>Reference Documents:</w:t>
      </w:r>
      <w:bookmarkEnd w:id="22"/>
    </w:p>
    <w:p w14:paraId="3E8B35BD" w14:textId="77777777" w:rsidR="002E591F" w:rsidRDefault="002E591F" w:rsidP="00E3661D">
      <w:pPr>
        <w:pStyle w:val="ZPara"/>
      </w:pPr>
      <w:r>
        <w:t>ACCEPTANCE TEST PROCEDURE FOR ALLEN 8005571.05, Report# 200333</w:t>
      </w:r>
    </w:p>
    <w:p w14:paraId="7D997BE2" w14:textId="77777777" w:rsidR="002E591F" w:rsidRDefault="002E591F" w:rsidP="00EF49F5">
      <w:pPr>
        <w:pStyle w:val="ZL2Section"/>
        <w:numPr>
          <w:ilvl w:val="1"/>
          <w:numId w:val="5"/>
        </w:numPr>
      </w:pPr>
      <w:bookmarkStart w:id="23" w:name="_Toc241158946"/>
      <w:r>
        <w:t>Notation</w:t>
      </w:r>
      <w:bookmarkEnd w:id="23"/>
    </w:p>
    <w:p w14:paraId="04328058" w14:textId="77777777" w:rsidR="002E591F" w:rsidRDefault="002E591F" w:rsidP="00500ED2">
      <w:pPr>
        <w:pStyle w:val="ListParagraph"/>
        <w:numPr>
          <w:ilvl w:val="0"/>
          <w:numId w:val="6"/>
        </w:numPr>
        <w:autoSpaceDN w:val="0"/>
        <w:spacing w:line="276" w:lineRule="auto"/>
        <w:ind w:left="1620" w:hanging="1080"/>
        <w:contextualSpacing/>
        <w:rPr>
          <w:rFonts w:cs="Arial"/>
          <w:szCs w:val="22"/>
        </w:rPr>
      </w:pPr>
      <w:r>
        <w:rPr>
          <w:rFonts w:cs="Arial"/>
          <w:szCs w:val="22"/>
        </w:rPr>
        <w:t xml:space="preserve">Means Informative </w:t>
      </w:r>
    </w:p>
    <w:p w14:paraId="20727189" w14:textId="6C3ABE9E" w:rsidR="002E591F" w:rsidRPr="00500ED2" w:rsidRDefault="002E591F" w:rsidP="00BA2E11">
      <w:pPr>
        <w:pStyle w:val="ListParagraph"/>
        <w:numPr>
          <w:ilvl w:val="0"/>
          <w:numId w:val="11"/>
        </w:numPr>
        <w:ind w:left="1620" w:hanging="1080"/>
        <w:rPr>
          <w:b/>
          <w:bCs/>
        </w:rPr>
      </w:pPr>
      <w:r w:rsidRPr="00500ED2">
        <w:rPr>
          <w:b/>
          <w:bCs/>
        </w:rPr>
        <w:t>Means Test Case traceable to a Requirement</w:t>
      </w:r>
    </w:p>
    <w:p w14:paraId="617A45C5" w14:textId="77777777" w:rsidR="002E591F" w:rsidRDefault="002E591F" w:rsidP="00500ED2">
      <w:pPr>
        <w:spacing w:line="276" w:lineRule="auto"/>
        <w:ind w:left="1620" w:hanging="1080"/>
        <w:rPr>
          <w:rFonts w:cs="Arial"/>
          <w:szCs w:val="22"/>
        </w:rPr>
      </w:pPr>
      <w:r>
        <w:rPr>
          <w:rFonts w:cs="Arial"/>
          <w:szCs w:val="22"/>
        </w:rPr>
        <w:t xml:space="preserve">LV </w:t>
      </w:r>
      <w:r>
        <w:rPr>
          <w:rFonts w:cs="Arial"/>
          <w:szCs w:val="22"/>
        </w:rPr>
        <w:tab/>
        <w:t>LabVIEW</w:t>
      </w:r>
    </w:p>
    <w:p w14:paraId="798C024D" w14:textId="5A48A54C" w:rsidR="00151E11" w:rsidRDefault="00151E11" w:rsidP="00500ED2">
      <w:pPr>
        <w:spacing w:line="276" w:lineRule="auto"/>
        <w:ind w:left="1620" w:hanging="1080"/>
        <w:rPr>
          <w:rFonts w:cs="Arial"/>
          <w:szCs w:val="22"/>
        </w:rPr>
      </w:pPr>
      <w:r>
        <w:rPr>
          <w:rFonts w:cs="Arial"/>
          <w:szCs w:val="22"/>
        </w:rPr>
        <w:t>VI</w:t>
      </w:r>
      <w:r>
        <w:rPr>
          <w:rFonts w:cs="Arial"/>
          <w:szCs w:val="22"/>
        </w:rPr>
        <w:tab/>
        <w:t>Virtual Instrument, a top-level LabVIEW app or a sub processing block</w:t>
      </w:r>
    </w:p>
    <w:p w14:paraId="2AD38ED4" w14:textId="77777777" w:rsidR="002E591F" w:rsidRDefault="002E591F" w:rsidP="00500ED2">
      <w:pPr>
        <w:spacing w:line="276" w:lineRule="auto"/>
        <w:ind w:left="1620" w:hanging="1080"/>
        <w:rPr>
          <w:rFonts w:cs="Arial"/>
          <w:szCs w:val="22"/>
        </w:rPr>
      </w:pPr>
      <w:r>
        <w:rPr>
          <w:rFonts w:cs="Arial"/>
          <w:szCs w:val="22"/>
        </w:rPr>
        <w:t xml:space="preserve">AAP </w:t>
      </w:r>
      <w:r>
        <w:rPr>
          <w:rFonts w:cs="Arial"/>
          <w:szCs w:val="22"/>
        </w:rPr>
        <w:tab/>
        <w:t>Allen Aircraft Products</w:t>
      </w:r>
    </w:p>
    <w:p w14:paraId="111B22F3" w14:textId="63A5E1E9" w:rsidR="002E591F" w:rsidRDefault="002E591F" w:rsidP="00500ED2">
      <w:pPr>
        <w:spacing w:line="276" w:lineRule="auto"/>
        <w:ind w:left="1620" w:hanging="1080"/>
        <w:rPr>
          <w:rFonts w:cs="Arial"/>
          <w:szCs w:val="22"/>
        </w:rPr>
      </w:pPr>
      <w:r>
        <w:rPr>
          <w:rFonts w:cs="Arial"/>
          <w:szCs w:val="22"/>
        </w:rPr>
        <w:t xml:space="preserve">QUAM </w:t>
      </w:r>
      <w:r>
        <w:rPr>
          <w:rFonts w:cs="Arial"/>
          <w:szCs w:val="22"/>
        </w:rPr>
        <w:tab/>
        <w:t>AAP AS9100 Quality Manual</w:t>
      </w:r>
    </w:p>
    <w:p w14:paraId="59188623" w14:textId="77777777" w:rsidR="002E591F" w:rsidRDefault="002E591F" w:rsidP="00500ED2">
      <w:pPr>
        <w:spacing w:line="276" w:lineRule="auto"/>
        <w:ind w:left="1620" w:hanging="1080"/>
        <w:rPr>
          <w:rFonts w:cs="Arial"/>
          <w:szCs w:val="22"/>
        </w:rPr>
      </w:pPr>
      <w:r>
        <w:rPr>
          <w:rFonts w:cs="Arial"/>
          <w:szCs w:val="22"/>
        </w:rPr>
        <w:t xml:space="preserve">ATP </w:t>
      </w:r>
      <w:r>
        <w:rPr>
          <w:rFonts w:cs="Arial"/>
          <w:szCs w:val="22"/>
        </w:rPr>
        <w:tab/>
        <w:t>Acceptance Test Procedure</w:t>
      </w:r>
    </w:p>
    <w:p w14:paraId="1CDEDFF5" w14:textId="77777777" w:rsidR="002E591F" w:rsidRDefault="002E591F" w:rsidP="00500ED2">
      <w:pPr>
        <w:spacing w:line="276" w:lineRule="auto"/>
        <w:ind w:left="1620" w:hanging="1080"/>
        <w:rPr>
          <w:rFonts w:cs="Arial"/>
          <w:szCs w:val="22"/>
        </w:rPr>
      </w:pPr>
      <w:r>
        <w:rPr>
          <w:rFonts w:cs="Arial"/>
          <w:szCs w:val="22"/>
        </w:rPr>
        <w:t>OLS</w:t>
      </w:r>
      <w:r>
        <w:rPr>
          <w:rFonts w:cs="Arial"/>
          <w:szCs w:val="22"/>
        </w:rPr>
        <w:tab/>
        <w:t>Oil Level Sensor</w:t>
      </w:r>
    </w:p>
    <w:p w14:paraId="2D427B6B" w14:textId="77777777" w:rsidR="002E591F" w:rsidRDefault="002E591F" w:rsidP="00500ED2">
      <w:pPr>
        <w:spacing w:line="276" w:lineRule="auto"/>
        <w:ind w:left="1620" w:hanging="1080"/>
        <w:rPr>
          <w:rFonts w:cs="Arial"/>
          <w:szCs w:val="22"/>
        </w:rPr>
      </w:pPr>
      <w:r>
        <w:rPr>
          <w:rFonts w:cs="Arial"/>
          <w:szCs w:val="22"/>
        </w:rPr>
        <w:t>CIP</w:t>
      </w:r>
      <w:r>
        <w:rPr>
          <w:rFonts w:cs="Arial"/>
          <w:szCs w:val="22"/>
        </w:rPr>
        <w:tab/>
        <w:t>Custom Interface PCB</w:t>
      </w:r>
    </w:p>
    <w:p w14:paraId="6A85814C" w14:textId="77777777" w:rsidR="002E591F" w:rsidRDefault="002E591F" w:rsidP="00500ED2">
      <w:pPr>
        <w:spacing w:line="276" w:lineRule="auto"/>
        <w:ind w:left="1620" w:hanging="1080"/>
        <w:rPr>
          <w:rFonts w:cs="Arial"/>
          <w:szCs w:val="22"/>
        </w:rPr>
      </w:pPr>
      <w:r>
        <w:rPr>
          <w:rFonts w:cs="Arial"/>
          <w:szCs w:val="22"/>
        </w:rPr>
        <w:t>DUT</w:t>
      </w:r>
      <w:r>
        <w:rPr>
          <w:rFonts w:cs="Arial"/>
          <w:szCs w:val="22"/>
        </w:rPr>
        <w:tab/>
        <w:t>Device Under Test</w:t>
      </w:r>
    </w:p>
    <w:p w14:paraId="1EBE411D" w14:textId="77777777" w:rsidR="002E591F" w:rsidRDefault="002E591F" w:rsidP="00500ED2">
      <w:pPr>
        <w:spacing w:line="276" w:lineRule="auto"/>
        <w:ind w:left="1620" w:hanging="1080"/>
        <w:rPr>
          <w:rFonts w:cs="Arial"/>
          <w:szCs w:val="22"/>
        </w:rPr>
      </w:pPr>
      <w:r>
        <w:rPr>
          <w:rFonts w:cs="Arial"/>
          <w:szCs w:val="22"/>
        </w:rPr>
        <w:t xml:space="preserve">AI </w:t>
      </w:r>
      <w:r>
        <w:rPr>
          <w:rFonts w:cs="Arial"/>
          <w:szCs w:val="22"/>
        </w:rPr>
        <w:tab/>
        <w:t>Analog Input</w:t>
      </w:r>
    </w:p>
    <w:p w14:paraId="03D4BCB9" w14:textId="77777777" w:rsidR="002E591F" w:rsidRDefault="002E591F" w:rsidP="00500ED2">
      <w:pPr>
        <w:spacing w:line="276" w:lineRule="auto"/>
        <w:ind w:left="1620" w:hanging="1080"/>
        <w:rPr>
          <w:rFonts w:cs="Arial"/>
          <w:szCs w:val="22"/>
        </w:rPr>
      </w:pPr>
      <w:r>
        <w:rPr>
          <w:rFonts w:cs="Arial"/>
          <w:szCs w:val="22"/>
        </w:rPr>
        <w:t>XL</w:t>
      </w:r>
      <w:r>
        <w:rPr>
          <w:rFonts w:cs="Arial"/>
          <w:szCs w:val="22"/>
        </w:rPr>
        <w:tab/>
        <w:t>MS Excel</w:t>
      </w:r>
    </w:p>
    <w:p w14:paraId="0CE4CC5D" w14:textId="77777777" w:rsidR="002E591F" w:rsidRDefault="002E591F" w:rsidP="00500ED2">
      <w:pPr>
        <w:spacing w:line="276" w:lineRule="auto"/>
        <w:ind w:left="1620" w:hanging="1080"/>
        <w:rPr>
          <w:rFonts w:cs="Arial"/>
          <w:szCs w:val="22"/>
        </w:rPr>
      </w:pPr>
      <w:r>
        <w:rPr>
          <w:rFonts w:cs="Arial"/>
          <w:szCs w:val="22"/>
        </w:rPr>
        <w:t>MLOI</w:t>
      </w:r>
      <w:r>
        <w:rPr>
          <w:rFonts w:cs="Arial"/>
          <w:szCs w:val="22"/>
        </w:rPr>
        <w:tab/>
        <w:t>Multi-Level Oil Indicator, designation of the automated tester described herein.</w:t>
      </w:r>
    </w:p>
    <w:p w14:paraId="72F29ED1" w14:textId="6090AFB3" w:rsidR="002E591F" w:rsidRDefault="002E591F" w:rsidP="00500ED2">
      <w:pPr>
        <w:spacing w:line="276" w:lineRule="auto"/>
        <w:ind w:left="1620" w:hanging="1080"/>
      </w:pPr>
      <w:r w:rsidRPr="00572BE2">
        <w:t xml:space="preserve">Epic 1 </w:t>
      </w:r>
      <w:r>
        <w:tab/>
      </w:r>
      <w:r w:rsidRPr="00572BE2">
        <w:t>Single DUT automated test</w:t>
      </w:r>
      <w:r w:rsidR="00FA08A6">
        <w:t xml:space="preserve"> capability</w:t>
      </w:r>
    </w:p>
    <w:p w14:paraId="35BF54B0" w14:textId="0FBE3D65" w:rsidR="002E591F" w:rsidRDefault="002E591F" w:rsidP="00500ED2">
      <w:pPr>
        <w:spacing w:line="276" w:lineRule="auto"/>
        <w:ind w:left="1620" w:hanging="1080"/>
      </w:pPr>
      <w:r>
        <w:t xml:space="preserve">Epic 2 </w:t>
      </w:r>
      <w:r>
        <w:tab/>
        <w:t>MLOI capability extended to accommodate other OLS product lines.</w:t>
      </w:r>
    </w:p>
    <w:p w14:paraId="68A8B6BE" w14:textId="643AF4B8" w:rsidR="002E591F" w:rsidRDefault="002E591F" w:rsidP="00500ED2">
      <w:pPr>
        <w:spacing w:line="276" w:lineRule="auto"/>
        <w:ind w:left="1620" w:hanging="1080"/>
      </w:pPr>
      <w:r w:rsidRPr="002E591F">
        <w:t xml:space="preserve">Epic 3+ </w:t>
      </w:r>
      <w:r>
        <w:tab/>
        <w:t>U</w:t>
      </w:r>
      <w:r w:rsidRPr="002E591F">
        <w:t>ses the Custom Interface PCB (CIP). Also, the MLOI capability may be extended</w:t>
      </w:r>
      <w:r>
        <w:t xml:space="preserve"> to accommodate multiple DUT sensors tested simultaneously</w:t>
      </w:r>
      <w:r w:rsidR="00FA08A6">
        <w:t xml:space="preserve"> (TBD)</w:t>
      </w:r>
    </w:p>
    <w:p w14:paraId="6FF087F4" w14:textId="1D9C033E" w:rsidR="002E591F" w:rsidRDefault="002E591F" w:rsidP="00500ED2">
      <w:pPr>
        <w:spacing w:line="276" w:lineRule="auto"/>
        <w:ind w:left="1620" w:hanging="1080"/>
      </w:pPr>
      <w:r>
        <w:t>H</w:t>
      </w:r>
      <w:r w:rsidRPr="00572BE2">
        <w:t xml:space="preserve">W 1 </w:t>
      </w:r>
      <w:r>
        <w:t xml:space="preserve">  </w:t>
      </w:r>
      <w:r>
        <w:tab/>
      </w:r>
      <w:r w:rsidRPr="00572BE2">
        <w:t>Prototype phase where all items are COTS and custom configurations are achieved through breadboards or otherwise temporary connections.</w:t>
      </w:r>
    </w:p>
    <w:p w14:paraId="6E6D710F" w14:textId="72D8BA0A" w:rsidR="002E591F" w:rsidRDefault="002E591F" w:rsidP="00500ED2">
      <w:pPr>
        <w:spacing w:line="276" w:lineRule="auto"/>
        <w:ind w:left="1620" w:hanging="1080"/>
      </w:pPr>
      <w:r w:rsidRPr="00572BE2">
        <w:t xml:space="preserve">HW 2 </w:t>
      </w:r>
      <w:r>
        <w:tab/>
      </w:r>
      <w:r w:rsidRPr="00572BE2">
        <w:t>Production where custom interfaces have been designed and fit-for-purpose interfaces implemented, i.e., an interface unit manufactured as a custom</w:t>
      </w:r>
      <w:r>
        <w:t xml:space="preserve"> PCB.</w:t>
      </w:r>
    </w:p>
    <w:p w14:paraId="3D1CD935" w14:textId="52DDDE2E" w:rsidR="00EC41FD" w:rsidRDefault="00EC41FD" w:rsidP="00500ED2">
      <w:pPr>
        <w:spacing w:line="276" w:lineRule="auto"/>
        <w:ind w:left="1620" w:hanging="1080"/>
      </w:pPr>
      <w:r>
        <w:t>&lt;parm&gt;</w:t>
      </w:r>
      <w:r>
        <w:tab/>
        <w:t>Indicates that the tester should supply the indicated parameter as appropriate.</w:t>
      </w:r>
    </w:p>
    <w:p w14:paraId="54D85956" w14:textId="27B63388" w:rsidR="000502A8" w:rsidRDefault="00491B6E" w:rsidP="002E6504">
      <w:pPr>
        <w:pStyle w:val="ZL1Section"/>
      </w:pPr>
      <w:bookmarkStart w:id="24" w:name="_Toc241158947"/>
      <w:r>
        <w:lastRenderedPageBreak/>
        <w:t>Test Plan</w:t>
      </w:r>
      <w:bookmarkEnd w:id="24"/>
    </w:p>
    <w:p w14:paraId="0319045C" w14:textId="77777777" w:rsidR="000502A8" w:rsidRPr="003038C9" w:rsidRDefault="000502A8" w:rsidP="00EF49F5">
      <w:pPr>
        <w:pStyle w:val="ZL2Section"/>
      </w:pPr>
      <w:bookmarkStart w:id="25" w:name="_Toc15026305"/>
      <w:bookmarkStart w:id="26" w:name="_Toc241158948"/>
      <w:bookmarkEnd w:id="21"/>
      <w:r w:rsidRPr="003038C9">
        <w:t>Requirements Cross Reference Summaries</w:t>
      </w:r>
      <w:bookmarkEnd w:id="25"/>
      <w:bookmarkEnd w:id="26"/>
    </w:p>
    <w:p w14:paraId="5F9A7FEB" w14:textId="77777777" w:rsidR="00086220" w:rsidRDefault="000502A8" w:rsidP="000502A8">
      <w:pPr>
        <w:spacing w:before="120"/>
        <w:rPr>
          <w:rFonts w:cs="Arial"/>
          <w:szCs w:val="22"/>
        </w:rPr>
      </w:pPr>
      <w:r>
        <w:rPr>
          <w:rFonts w:cs="Arial"/>
          <w:szCs w:val="22"/>
        </w:rPr>
        <w:t xml:space="preserve">Test cases and procedures are traceable to the requirements of the ReqSpec by </w:t>
      </w:r>
      <w:r w:rsidR="00086220">
        <w:rPr>
          <w:rFonts w:cs="Arial"/>
          <w:szCs w:val="22"/>
        </w:rPr>
        <w:t xml:space="preserve">being numbered with the corresponding requirement number. </w:t>
      </w:r>
    </w:p>
    <w:p w14:paraId="06B137D4" w14:textId="6FE06105" w:rsidR="00086220" w:rsidRDefault="00086220" w:rsidP="000502A8">
      <w:pPr>
        <w:spacing w:before="120"/>
        <w:rPr>
          <w:rFonts w:cs="Arial"/>
          <w:szCs w:val="22"/>
        </w:rPr>
      </w:pPr>
      <w:r>
        <w:rPr>
          <w:rFonts w:cs="Arial"/>
          <w:szCs w:val="22"/>
        </w:rPr>
        <w:t xml:space="preserve">Upon successful execution of this QTP, the MLOI Automated OLS Test shall be deemed suitable for ATP and production testing of the approved corresponding OLS product. The initial test shall cover EPIC 1 as defined in the ReqSpec for Elevate OLS sensor </w:t>
      </w:r>
      <w:r>
        <w:t>(PN 8005571.05).</w:t>
      </w:r>
    </w:p>
    <w:p w14:paraId="7617D819" w14:textId="77777777" w:rsidR="00086220" w:rsidRPr="003038C9" w:rsidRDefault="00086220" w:rsidP="00EF49F5">
      <w:pPr>
        <w:pStyle w:val="ZL2Section"/>
      </w:pPr>
      <w:bookmarkStart w:id="27" w:name="_Toc300041138"/>
      <w:bookmarkStart w:id="28" w:name="_Toc15026306"/>
      <w:bookmarkStart w:id="29" w:name="_Toc241158949"/>
      <w:r w:rsidRPr="003038C9">
        <w:t>Test</w:t>
      </w:r>
      <w:bookmarkEnd w:id="27"/>
      <w:bookmarkEnd w:id="28"/>
      <w:bookmarkEnd w:id="29"/>
    </w:p>
    <w:p w14:paraId="0BCA253B" w14:textId="77777777" w:rsidR="00086220" w:rsidRPr="003038C9" w:rsidRDefault="00086220" w:rsidP="00086220">
      <w:pPr>
        <w:pStyle w:val="BodyText1"/>
        <w:keepLines w:val="0"/>
        <w:tabs>
          <w:tab w:val="clear" w:pos="576"/>
          <w:tab w:val="clear" w:pos="1440"/>
          <w:tab w:val="left" w:pos="-1980"/>
        </w:tabs>
        <w:spacing w:before="120" w:line="240" w:lineRule="auto"/>
        <w:ind w:left="0"/>
        <w:rPr>
          <w:rFonts w:cs="Arial"/>
          <w:szCs w:val="22"/>
        </w:rPr>
      </w:pPr>
      <w:r w:rsidRPr="003038C9">
        <w:rPr>
          <w:rFonts w:cs="Arial"/>
          <w:szCs w:val="22"/>
        </w:rPr>
        <w:t>Verification that a requirement is met is accomplished by thoroughly exercising the item.  This includes actual measurement of unit performance with calculations/analysis as required under controlled and/or recorded environment and in accordance with approved test procedures.</w:t>
      </w:r>
    </w:p>
    <w:p w14:paraId="6502FC82" w14:textId="77777777" w:rsidR="00086220" w:rsidRPr="00491B6E" w:rsidRDefault="00086220" w:rsidP="00EF49F5">
      <w:pPr>
        <w:pStyle w:val="ZL2Section"/>
      </w:pPr>
      <w:bookmarkStart w:id="30" w:name="_Toc15026307"/>
      <w:bookmarkStart w:id="31" w:name="_Toc241158950"/>
      <w:r w:rsidRPr="00491B6E">
        <w:t>Analysis</w:t>
      </w:r>
      <w:bookmarkEnd w:id="30"/>
      <w:bookmarkEnd w:id="31"/>
    </w:p>
    <w:p w14:paraId="3E9DEA48" w14:textId="77777777" w:rsidR="00086220" w:rsidRPr="003038C9" w:rsidRDefault="00086220" w:rsidP="00086220">
      <w:pPr>
        <w:spacing w:before="120"/>
        <w:rPr>
          <w:rFonts w:cs="Arial"/>
          <w:szCs w:val="22"/>
        </w:rPr>
      </w:pPr>
      <w:r w:rsidRPr="003038C9">
        <w:rPr>
          <w:rFonts w:cs="Arial"/>
          <w:szCs w:val="22"/>
        </w:rPr>
        <w:t>The requirement is substantiated by Analysis. Analysis is the processing of accumulated results and conclusions to determine whether a requirement has been verified.  The analytical results may be based on original study, or derived from lower-level examination, test, demonstration, or a formal analysis.</w:t>
      </w:r>
    </w:p>
    <w:p w14:paraId="49C571DF" w14:textId="77777777" w:rsidR="00086220" w:rsidRPr="003038C9" w:rsidRDefault="00086220" w:rsidP="00EF49F5">
      <w:pPr>
        <w:pStyle w:val="ZL2Section"/>
      </w:pPr>
      <w:bookmarkStart w:id="32" w:name="_Toc15026309"/>
      <w:bookmarkStart w:id="33" w:name="_Toc241158951"/>
      <w:r w:rsidRPr="003038C9">
        <w:t>Inspection</w:t>
      </w:r>
      <w:bookmarkEnd w:id="32"/>
      <w:bookmarkEnd w:id="33"/>
    </w:p>
    <w:p w14:paraId="36AE5EF7" w14:textId="77777777" w:rsidR="00086220" w:rsidRPr="003038C9" w:rsidRDefault="00086220" w:rsidP="00086220">
      <w:pPr>
        <w:spacing w:before="120"/>
        <w:rPr>
          <w:rFonts w:cs="Arial"/>
          <w:szCs w:val="22"/>
        </w:rPr>
      </w:pPr>
      <w:r w:rsidRPr="003038C9">
        <w:rPr>
          <w:rFonts w:cs="Arial"/>
          <w:szCs w:val="22"/>
        </w:rPr>
        <w:t>Inspection is a visual examination, physical manipulation, weighing and/or measurements to verify that the hardware item conforms to the design requirements and includes review of documentation controlling configuration and requirements.</w:t>
      </w:r>
    </w:p>
    <w:p w14:paraId="2D94B978" w14:textId="77777777" w:rsidR="00086220" w:rsidRDefault="00086220" w:rsidP="00C7257F"/>
    <w:p w14:paraId="314F4460" w14:textId="3B16692C" w:rsidR="00E851AB" w:rsidRPr="003038C9" w:rsidRDefault="00E851AB" w:rsidP="00EF49F5">
      <w:pPr>
        <w:pStyle w:val="ZL2Section"/>
      </w:pPr>
      <w:bookmarkStart w:id="34" w:name="_Toc241158952"/>
      <w:r>
        <w:t>Test Results Record</w:t>
      </w:r>
      <w:bookmarkEnd w:id="34"/>
    </w:p>
    <w:p w14:paraId="12D13BF6" w14:textId="77777777" w:rsidR="00086220" w:rsidRDefault="00086220" w:rsidP="00C7257F"/>
    <w:p w14:paraId="0DBBC62D" w14:textId="2F84CDF3" w:rsidR="00086220" w:rsidRDefault="00E851AB" w:rsidP="00C7257F">
      <w:r>
        <w:t>The test cases shall provide space to record the results of that test case and an overall PASS/FAIL score shall be recorded. This will serve as the Test Results Record when completed and signed off by the designated stakeholders.</w:t>
      </w:r>
    </w:p>
    <w:p w14:paraId="4FDE30E1" w14:textId="77777777" w:rsidR="00E851AB" w:rsidRDefault="00E851AB" w:rsidP="00C7257F"/>
    <w:p w14:paraId="3886D7A4" w14:textId="77777777" w:rsidR="00E851AB" w:rsidRPr="003038C9" w:rsidRDefault="00E851AB" w:rsidP="002E6504">
      <w:pPr>
        <w:pStyle w:val="ZL1Section"/>
      </w:pPr>
      <w:bookmarkStart w:id="35" w:name="_Toc15026310"/>
      <w:bookmarkStart w:id="36" w:name="_Toc241158953"/>
      <w:r w:rsidRPr="003038C9">
        <w:t>Description of Test Item</w:t>
      </w:r>
      <w:bookmarkEnd w:id="35"/>
      <w:bookmarkEnd w:id="36"/>
    </w:p>
    <w:p w14:paraId="280B8918" w14:textId="286CBD95" w:rsidR="00E851AB" w:rsidRPr="003038C9" w:rsidRDefault="00E851AB" w:rsidP="00E851AB">
      <w:pPr>
        <w:spacing w:before="120"/>
        <w:rPr>
          <w:rFonts w:cs="Arial"/>
          <w:szCs w:val="22"/>
        </w:rPr>
      </w:pPr>
      <w:r w:rsidRPr="003038C9">
        <w:rPr>
          <w:rFonts w:cs="Arial"/>
          <w:szCs w:val="22"/>
        </w:rPr>
        <w:t xml:space="preserve">The Allen </w:t>
      </w:r>
      <w:r>
        <w:rPr>
          <w:rFonts w:cs="Arial"/>
          <w:szCs w:val="22"/>
        </w:rPr>
        <w:t xml:space="preserve">MLOI Automated OLS Test Bench </w:t>
      </w:r>
      <w:r w:rsidRPr="003038C9">
        <w:rPr>
          <w:rFonts w:cs="Arial"/>
          <w:szCs w:val="22"/>
        </w:rPr>
        <w:t xml:space="preserve">is illustrated in Appendix II.  The </w:t>
      </w:r>
      <w:r w:rsidR="00C153A3">
        <w:rPr>
          <w:rFonts w:cs="Arial"/>
          <w:szCs w:val="22"/>
        </w:rPr>
        <w:t xml:space="preserve">MLOI is a LabVIEW automated system intended to be a hands-free product test bench that minimizes human product evaluation by controlling the pump and data acquisition system used to precisely control the test tank oil level to a specified Test Point and measure and record the OLS response then determine if the Device Under Test response complies with the designated product ATP specification and report a PASS/FAIL status for that product at the completion of the test. </w:t>
      </w:r>
    </w:p>
    <w:p w14:paraId="5D972161" w14:textId="77777777" w:rsidR="00E851AB" w:rsidRPr="003038C9" w:rsidRDefault="00E851AB" w:rsidP="00EF49F5">
      <w:pPr>
        <w:pStyle w:val="ZL2Section"/>
      </w:pPr>
      <w:bookmarkStart w:id="37" w:name="_Toc15026311"/>
      <w:bookmarkStart w:id="38" w:name="_Toc241158954"/>
      <w:r w:rsidRPr="003038C9">
        <w:lastRenderedPageBreak/>
        <w:t>General Test Data Requirements</w:t>
      </w:r>
      <w:bookmarkEnd w:id="37"/>
      <w:bookmarkEnd w:id="38"/>
    </w:p>
    <w:p w14:paraId="09E860E8" w14:textId="79AF51EF" w:rsidR="00E851AB" w:rsidRPr="003038C9" w:rsidRDefault="00C2237B" w:rsidP="00E851AB">
      <w:pPr>
        <w:spacing w:before="120"/>
        <w:rPr>
          <w:rFonts w:cs="Arial"/>
          <w:szCs w:val="22"/>
        </w:rPr>
      </w:pPr>
      <w:r>
        <w:rPr>
          <w:rFonts w:cs="Arial"/>
          <w:szCs w:val="22"/>
        </w:rPr>
        <w:t xml:space="preserve">One MLOI Automated OLS test bench designed to comply with EPIC 1 of the ReqSpec shall be evaluated.  One or more designated and characterized OLS products will be used as DUTs to evaluate the performance of the MLOI under test. </w:t>
      </w:r>
    </w:p>
    <w:p w14:paraId="32DA4F84" w14:textId="77777777" w:rsidR="00E851AB" w:rsidRPr="003038C9" w:rsidRDefault="00E851AB" w:rsidP="00E851AB">
      <w:pPr>
        <w:spacing w:before="120"/>
        <w:rPr>
          <w:rFonts w:cs="Arial"/>
          <w:szCs w:val="22"/>
        </w:rPr>
      </w:pPr>
      <w:r w:rsidRPr="003038C9">
        <w:rPr>
          <w:rFonts w:cs="Arial"/>
          <w:szCs w:val="22"/>
        </w:rPr>
        <w:t>Data for each test shall be recorded on individual data sheets.  Each sheet shall contain as a minimum the following:</w:t>
      </w:r>
    </w:p>
    <w:p w14:paraId="7C294D5F" w14:textId="064B98A1" w:rsidR="00E851AB" w:rsidRPr="003038C9" w:rsidRDefault="00E851AB" w:rsidP="00BA2E11">
      <w:pPr>
        <w:numPr>
          <w:ilvl w:val="0"/>
          <w:numId w:val="9"/>
        </w:numPr>
        <w:spacing w:before="120"/>
        <w:rPr>
          <w:rFonts w:cs="Arial"/>
          <w:szCs w:val="22"/>
        </w:rPr>
      </w:pPr>
      <w:r w:rsidRPr="003038C9">
        <w:rPr>
          <w:rFonts w:cs="Arial"/>
          <w:szCs w:val="22"/>
        </w:rPr>
        <w:t>Test Title</w:t>
      </w:r>
      <w:r w:rsidR="00C2237B">
        <w:rPr>
          <w:rFonts w:cs="Arial"/>
          <w:szCs w:val="22"/>
        </w:rPr>
        <w:t xml:space="preserve">:  “QTP Results for </w:t>
      </w:r>
      <w:r w:rsidR="00C2237B">
        <w:t xml:space="preserve">MLOI Automated OLS Test Bench, EPIC 1” </w:t>
      </w:r>
    </w:p>
    <w:p w14:paraId="6B1C0C28" w14:textId="77777777" w:rsidR="00E851AB" w:rsidRPr="003038C9" w:rsidRDefault="00E851AB" w:rsidP="00BA2E11">
      <w:pPr>
        <w:numPr>
          <w:ilvl w:val="0"/>
          <w:numId w:val="9"/>
        </w:numPr>
        <w:rPr>
          <w:rFonts w:cs="Arial"/>
          <w:szCs w:val="22"/>
        </w:rPr>
      </w:pPr>
      <w:r w:rsidRPr="003038C9">
        <w:rPr>
          <w:rFonts w:cs="Arial"/>
          <w:szCs w:val="22"/>
        </w:rPr>
        <w:t>Date of test</w:t>
      </w:r>
    </w:p>
    <w:p w14:paraId="2E0B575D" w14:textId="77777777" w:rsidR="00E851AB" w:rsidRPr="003038C9" w:rsidRDefault="00E851AB" w:rsidP="00BA2E11">
      <w:pPr>
        <w:numPr>
          <w:ilvl w:val="0"/>
          <w:numId w:val="9"/>
        </w:numPr>
        <w:rPr>
          <w:rFonts w:cs="Arial"/>
          <w:szCs w:val="22"/>
        </w:rPr>
      </w:pPr>
      <w:r w:rsidRPr="003038C9">
        <w:rPr>
          <w:rFonts w:cs="Arial"/>
          <w:szCs w:val="22"/>
        </w:rPr>
        <w:t>Test procedure paragraph reference</w:t>
      </w:r>
    </w:p>
    <w:p w14:paraId="042355F1" w14:textId="77777777" w:rsidR="00E851AB" w:rsidRPr="003038C9" w:rsidRDefault="00E851AB" w:rsidP="00BA2E11">
      <w:pPr>
        <w:numPr>
          <w:ilvl w:val="0"/>
          <w:numId w:val="9"/>
        </w:numPr>
        <w:rPr>
          <w:rFonts w:cs="Arial"/>
          <w:szCs w:val="22"/>
        </w:rPr>
      </w:pPr>
      <w:r w:rsidRPr="003038C9">
        <w:rPr>
          <w:rFonts w:cs="Arial"/>
          <w:szCs w:val="22"/>
        </w:rPr>
        <w:t>All pertinent environmental conditions</w:t>
      </w:r>
    </w:p>
    <w:p w14:paraId="5AA4B925" w14:textId="77777777" w:rsidR="00E851AB" w:rsidRPr="003038C9" w:rsidRDefault="00E851AB" w:rsidP="00BA2E11">
      <w:pPr>
        <w:numPr>
          <w:ilvl w:val="0"/>
          <w:numId w:val="9"/>
        </w:numPr>
        <w:rPr>
          <w:rFonts w:cs="Arial"/>
          <w:szCs w:val="22"/>
        </w:rPr>
      </w:pPr>
      <w:r w:rsidRPr="003038C9">
        <w:rPr>
          <w:rFonts w:cs="Arial"/>
          <w:szCs w:val="22"/>
        </w:rPr>
        <w:t>Type of fluid used and temperature (if applicable)</w:t>
      </w:r>
    </w:p>
    <w:p w14:paraId="7C5F9BED" w14:textId="77777777" w:rsidR="00E851AB" w:rsidRPr="003038C9" w:rsidRDefault="00E851AB" w:rsidP="00BA2E11">
      <w:pPr>
        <w:numPr>
          <w:ilvl w:val="0"/>
          <w:numId w:val="9"/>
        </w:numPr>
        <w:rPr>
          <w:rFonts w:cs="Arial"/>
          <w:szCs w:val="22"/>
        </w:rPr>
      </w:pPr>
      <w:r w:rsidRPr="003038C9">
        <w:rPr>
          <w:rFonts w:cs="Arial"/>
          <w:szCs w:val="22"/>
        </w:rPr>
        <w:t>Name and signature of test operator(s)</w:t>
      </w:r>
    </w:p>
    <w:p w14:paraId="7AEDCAFB" w14:textId="77777777" w:rsidR="00E851AB" w:rsidRPr="003038C9" w:rsidRDefault="00E851AB" w:rsidP="00BA2E11">
      <w:pPr>
        <w:numPr>
          <w:ilvl w:val="0"/>
          <w:numId w:val="9"/>
        </w:numPr>
        <w:rPr>
          <w:rFonts w:cs="Arial"/>
          <w:szCs w:val="22"/>
        </w:rPr>
      </w:pPr>
      <w:r w:rsidRPr="003038C9">
        <w:rPr>
          <w:rFonts w:cs="Arial"/>
          <w:szCs w:val="22"/>
        </w:rPr>
        <w:t>Equipment, instruments, tolerances, and calibration</w:t>
      </w:r>
    </w:p>
    <w:p w14:paraId="0F90F101" w14:textId="77777777" w:rsidR="00E851AB" w:rsidRPr="003038C9" w:rsidRDefault="00E851AB" w:rsidP="00BA2E11">
      <w:pPr>
        <w:numPr>
          <w:ilvl w:val="0"/>
          <w:numId w:val="9"/>
        </w:numPr>
        <w:rPr>
          <w:rFonts w:cs="Arial"/>
          <w:szCs w:val="22"/>
        </w:rPr>
      </w:pPr>
      <w:r w:rsidRPr="003038C9">
        <w:rPr>
          <w:rFonts w:cs="Arial"/>
          <w:szCs w:val="22"/>
        </w:rPr>
        <w:t>Input, output, and computed data</w:t>
      </w:r>
    </w:p>
    <w:p w14:paraId="467A638B" w14:textId="77777777" w:rsidR="00E851AB" w:rsidRPr="003038C9" w:rsidRDefault="00E851AB" w:rsidP="00E851AB">
      <w:pPr>
        <w:spacing w:before="120"/>
        <w:rPr>
          <w:rFonts w:cs="Arial"/>
          <w:szCs w:val="22"/>
        </w:rPr>
      </w:pPr>
      <w:r w:rsidRPr="003038C9">
        <w:rPr>
          <w:rFonts w:cs="Arial"/>
          <w:szCs w:val="22"/>
        </w:rPr>
        <w:t xml:space="preserve">In addition, photographs of the test unit before and after testing, and of the test setup prior to testing must be taken and provided in the Test Report. Photographs shall be available for customer review prior to testing, if required. </w:t>
      </w:r>
    </w:p>
    <w:p w14:paraId="60499D77" w14:textId="77777777" w:rsidR="00E851AB" w:rsidRPr="003038C9" w:rsidRDefault="00E851AB" w:rsidP="00E851AB">
      <w:pPr>
        <w:spacing w:before="120"/>
        <w:rPr>
          <w:rFonts w:cs="Arial"/>
          <w:szCs w:val="22"/>
        </w:rPr>
      </w:pPr>
      <w:r w:rsidRPr="003038C9">
        <w:rPr>
          <w:rFonts w:cs="Arial"/>
          <w:szCs w:val="22"/>
        </w:rPr>
        <w:t>Supporting data, such as a test log, a narrative history of the test and a data acquisition recording of the required test parameters (input and output), if applicable, per the test procedure, shall be made available for customer review.</w:t>
      </w:r>
    </w:p>
    <w:p w14:paraId="032AD37F" w14:textId="77777777" w:rsidR="00E851AB" w:rsidRPr="003038C9" w:rsidRDefault="00E851AB" w:rsidP="00EF49F5">
      <w:pPr>
        <w:pStyle w:val="ZL2Section"/>
      </w:pPr>
      <w:bookmarkStart w:id="39" w:name="_Toc15026312"/>
      <w:bookmarkStart w:id="40" w:name="_Toc241158955"/>
      <w:r w:rsidRPr="003038C9">
        <w:t>Criteria for Retest</w:t>
      </w:r>
      <w:bookmarkEnd w:id="39"/>
      <w:bookmarkEnd w:id="40"/>
    </w:p>
    <w:p w14:paraId="1D006CE1" w14:textId="77777777" w:rsidR="00E851AB" w:rsidRPr="003038C9" w:rsidRDefault="00E851AB" w:rsidP="00E851AB">
      <w:pPr>
        <w:spacing w:before="120"/>
        <w:rPr>
          <w:rFonts w:cs="Arial"/>
          <w:szCs w:val="22"/>
        </w:rPr>
      </w:pPr>
      <w:r w:rsidRPr="003038C9">
        <w:rPr>
          <w:rFonts w:cs="Arial"/>
          <w:szCs w:val="22"/>
        </w:rPr>
        <w:t>In the event of a test failure, the test shall be suspended and the cognizant &lt;customer&gt; representative shall be notified with</w:t>
      </w:r>
      <w:r>
        <w:rPr>
          <w:rFonts w:cs="Arial"/>
          <w:szCs w:val="22"/>
        </w:rPr>
        <w:t>in</w:t>
      </w:r>
      <w:r w:rsidRPr="003038C9">
        <w:rPr>
          <w:rFonts w:cs="Arial"/>
          <w:szCs w:val="22"/>
        </w:rPr>
        <w:t xml:space="preserve"> 24 hours of the finding.  The nature and amount of any redesign and retest shall be coordinated with and approved by &lt;customer&gt; prior to resumption of the test program.</w:t>
      </w:r>
    </w:p>
    <w:p w14:paraId="0BC1A52C" w14:textId="77777777" w:rsidR="00E851AB" w:rsidRPr="003038C9" w:rsidRDefault="00E851AB" w:rsidP="002E6504">
      <w:pPr>
        <w:pStyle w:val="ZL1Section"/>
      </w:pPr>
      <w:bookmarkStart w:id="41" w:name="_Toc193210337"/>
      <w:bookmarkStart w:id="42" w:name="_Toc193210461"/>
      <w:bookmarkStart w:id="43" w:name="_Toc15026314"/>
      <w:bookmarkStart w:id="44" w:name="_Toc241158956"/>
      <w:bookmarkEnd w:id="41"/>
      <w:bookmarkEnd w:id="42"/>
      <w:r w:rsidRPr="003038C9">
        <w:t>Test Approach</w:t>
      </w:r>
      <w:bookmarkEnd w:id="43"/>
      <w:bookmarkEnd w:id="44"/>
    </w:p>
    <w:p w14:paraId="1EEA34BF" w14:textId="54C5F9CE" w:rsidR="00E851AB" w:rsidRPr="003038C9" w:rsidRDefault="00E851AB" w:rsidP="00E851AB">
      <w:pPr>
        <w:spacing w:before="120"/>
        <w:rPr>
          <w:rFonts w:cs="Arial"/>
          <w:szCs w:val="22"/>
        </w:rPr>
      </w:pPr>
      <w:r w:rsidRPr="003038C9">
        <w:rPr>
          <w:rFonts w:cs="Arial"/>
          <w:szCs w:val="22"/>
        </w:rPr>
        <w:t xml:space="preserve">Unless otherwise specified, the following general requirements shall apply to all Section </w:t>
      </w:r>
      <w:r>
        <w:rPr>
          <w:rFonts w:cs="Arial"/>
          <w:szCs w:val="22"/>
        </w:rPr>
        <w:t xml:space="preserve">5 </w:t>
      </w:r>
      <w:r w:rsidRPr="003038C9">
        <w:rPr>
          <w:rFonts w:cs="Arial"/>
          <w:szCs w:val="22"/>
        </w:rPr>
        <w:t>procedures</w:t>
      </w:r>
      <w:r>
        <w:rPr>
          <w:rFonts w:cs="Arial"/>
          <w:szCs w:val="22"/>
        </w:rPr>
        <w:t>.</w:t>
      </w:r>
    </w:p>
    <w:p w14:paraId="19F639DD" w14:textId="77777777" w:rsidR="00E851AB" w:rsidRPr="003038C9" w:rsidRDefault="00E851AB" w:rsidP="00EF49F5">
      <w:pPr>
        <w:pStyle w:val="ZL2Section"/>
      </w:pPr>
      <w:bookmarkStart w:id="45" w:name="_Toc15026315"/>
      <w:bookmarkStart w:id="46" w:name="_Toc241158957"/>
      <w:r w:rsidRPr="003038C9">
        <w:t>Test Conditions</w:t>
      </w:r>
      <w:bookmarkEnd w:id="45"/>
      <w:bookmarkEnd w:id="46"/>
    </w:p>
    <w:p w14:paraId="161688C9" w14:textId="0835D4A5" w:rsidR="00E851AB" w:rsidRPr="003038C9" w:rsidRDefault="00E851AB" w:rsidP="00E851AB">
      <w:pPr>
        <w:spacing w:before="120"/>
        <w:rPr>
          <w:rFonts w:cs="Arial"/>
          <w:szCs w:val="22"/>
        </w:rPr>
      </w:pPr>
      <w:r w:rsidRPr="003038C9">
        <w:rPr>
          <w:rFonts w:cs="Arial"/>
          <w:szCs w:val="22"/>
        </w:rPr>
        <w:t>Unless otherwise specified, the tests shall be conducted at ambient temperatures between +</w:t>
      </w:r>
      <w:r>
        <w:rPr>
          <w:rFonts w:cs="Arial"/>
          <w:szCs w:val="22"/>
        </w:rPr>
        <w:t>70</w:t>
      </w:r>
      <w:r w:rsidRPr="003038C9">
        <w:rPr>
          <w:rFonts w:cs="Arial"/>
          <w:szCs w:val="22"/>
        </w:rPr>
        <w:sym w:font="Symbol" w:char="F0B0"/>
      </w:r>
      <w:r w:rsidRPr="003038C9">
        <w:rPr>
          <w:rFonts w:cs="Arial"/>
          <w:szCs w:val="22"/>
        </w:rPr>
        <w:t>F and +</w:t>
      </w:r>
      <w:r>
        <w:rPr>
          <w:rFonts w:cs="Arial"/>
          <w:szCs w:val="22"/>
        </w:rPr>
        <w:t>80</w:t>
      </w:r>
      <w:r w:rsidRPr="003038C9">
        <w:rPr>
          <w:rFonts w:cs="Arial"/>
          <w:szCs w:val="22"/>
        </w:rPr>
        <w:sym w:font="Symbol" w:char="F0B0"/>
      </w:r>
      <w:r w:rsidRPr="003038C9">
        <w:rPr>
          <w:rFonts w:cs="Arial"/>
          <w:szCs w:val="22"/>
        </w:rPr>
        <w:t xml:space="preserve">F and at local laboratory ambient pressure and humidity conditions up to 90% relative humidity.  </w:t>
      </w:r>
      <w:r w:rsidRPr="003038C9">
        <w:rPr>
          <w:rFonts w:cs="Arial"/>
          <w:color w:val="000000"/>
          <w:szCs w:val="22"/>
        </w:rPr>
        <w:t>The ambient conditions at time of testing shall be provided on the test data sheet, as noted in Section 3.1.</w:t>
      </w:r>
    </w:p>
    <w:p w14:paraId="798A5504" w14:textId="77777777" w:rsidR="00E851AB" w:rsidRPr="003038C9" w:rsidRDefault="00E851AB" w:rsidP="00EF49F5">
      <w:pPr>
        <w:pStyle w:val="ZL2Section"/>
      </w:pPr>
      <w:bookmarkStart w:id="47" w:name="_Toc15026316"/>
      <w:bookmarkStart w:id="48" w:name="_Toc241158958"/>
      <w:r w:rsidRPr="003038C9">
        <w:lastRenderedPageBreak/>
        <w:t>Measurement Tolerances</w:t>
      </w:r>
      <w:bookmarkEnd w:id="47"/>
      <w:bookmarkEnd w:id="48"/>
    </w:p>
    <w:p w14:paraId="4AEC7E07" w14:textId="77777777" w:rsidR="00E851AB" w:rsidRPr="003038C9" w:rsidRDefault="00E851AB" w:rsidP="00E851AB">
      <w:pPr>
        <w:keepNext/>
        <w:keepLines/>
        <w:spacing w:before="120"/>
        <w:rPr>
          <w:rFonts w:cs="Arial"/>
          <w:szCs w:val="22"/>
        </w:rPr>
      </w:pPr>
      <w:r w:rsidRPr="003038C9">
        <w:rPr>
          <w:rFonts w:cs="Arial"/>
          <w:szCs w:val="22"/>
        </w:rPr>
        <w:t>The maximum allowable tolerance on test condition measurements shall be as follows:</w:t>
      </w:r>
    </w:p>
    <w:p w14:paraId="6DABAAE2" w14:textId="77777777" w:rsidR="00E851AB" w:rsidRPr="003038C9" w:rsidRDefault="00E851AB" w:rsidP="00BA2E11">
      <w:pPr>
        <w:keepNext/>
        <w:keepLines/>
        <w:widowControl w:val="0"/>
        <w:numPr>
          <w:ilvl w:val="0"/>
          <w:numId w:val="10"/>
        </w:numPr>
        <w:tabs>
          <w:tab w:val="left" w:pos="1080"/>
          <w:tab w:val="left" w:pos="2880"/>
        </w:tabs>
        <w:spacing w:before="120"/>
        <w:ind w:left="720" w:firstLine="0"/>
        <w:rPr>
          <w:rFonts w:cs="Arial"/>
          <w:szCs w:val="22"/>
        </w:rPr>
      </w:pPr>
      <w:r w:rsidRPr="003038C9">
        <w:rPr>
          <w:rFonts w:cs="Arial"/>
          <w:szCs w:val="22"/>
        </w:rPr>
        <w:t>Pressure:</w:t>
      </w:r>
      <w:r w:rsidRPr="003038C9">
        <w:rPr>
          <w:rFonts w:cs="Arial"/>
          <w:szCs w:val="22"/>
        </w:rPr>
        <w:tab/>
      </w:r>
      <w:r w:rsidRPr="003038C9">
        <w:rPr>
          <w:rFonts w:cs="Arial"/>
          <w:szCs w:val="22"/>
        </w:rPr>
        <w:sym w:font="Symbol" w:char="F0B1"/>
      </w:r>
      <w:r w:rsidRPr="003038C9">
        <w:rPr>
          <w:rFonts w:cs="Arial"/>
          <w:szCs w:val="22"/>
        </w:rPr>
        <w:t xml:space="preserve"> 2%</w:t>
      </w:r>
    </w:p>
    <w:p w14:paraId="6DC77FDC" w14:textId="77777777" w:rsidR="00E851AB" w:rsidRPr="003038C9" w:rsidRDefault="00E851AB" w:rsidP="00BA2E11">
      <w:pPr>
        <w:keepNext/>
        <w:keepLines/>
        <w:widowControl w:val="0"/>
        <w:numPr>
          <w:ilvl w:val="0"/>
          <w:numId w:val="10"/>
        </w:numPr>
        <w:tabs>
          <w:tab w:val="left" w:pos="1080"/>
          <w:tab w:val="left" w:pos="2880"/>
        </w:tabs>
        <w:ind w:left="720" w:firstLine="0"/>
        <w:rPr>
          <w:rFonts w:cs="Arial"/>
          <w:szCs w:val="22"/>
        </w:rPr>
      </w:pPr>
      <w:r w:rsidRPr="003038C9">
        <w:rPr>
          <w:rFonts w:cs="Arial"/>
          <w:szCs w:val="22"/>
        </w:rPr>
        <w:t>Temperature:</w:t>
      </w:r>
      <w:r w:rsidRPr="003038C9">
        <w:rPr>
          <w:rFonts w:cs="Arial"/>
          <w:szCs w:val="22"/>
        </w:rPr>
        <w:tab/>
      </w:r>
      <w:r w:rsidRPr="003038C9">
        <w:rPr>
          <w:rFonts w:cs="Arial"/>
          <w:szCs w:val="22"/>
        </w:rPr>
        <w:sym w:font="Symbol" w:char="F0B1"/>
      </w:r>
      <w:r w:rsidRPr="003038C9">
        <w:rPr>
          <w:rFonts w:cs="Arial"/>
          <w:szCs w:val="22"/>
        </w:rPr>
        <w:t xml:space="preserve"> 2</w:t>
      </w:r>
      <w:r w:rsidRPr="003038C9">
        <w:rPr>
          <w:rFonts w:cs="Arial"/>
          <w:szCs w:val="22"/>
        </w:rPr>
        <w:sym w:font="Symbol" w:char="F0B0"/>
      </w:r>
      <w:r w:rsidRPr="003038C9">
        <w:rPr>
          <w:rFonts w:cs="Arial"/>
          <w:szCs w:val="22"/>
        </w:rPr>
        <w:t>F</w:t>
      </w:r>
    </w:p>
    <w:p w14:paraId="1980FA29" w14:textId="77777777" w:rsidR="00E851AB" w:rsidRDefault="00E851AB" w:rsidP="00BA2E11">
      <w:pPr>
        <w:keepNext/>
        <w:keepLines/>
        <w:widowControl w:val="0"/>
        <w:numPr>
          <w:ilvl w:val="0"/>
          <w:numId w:val="10"/>
        </w:numPr>
        <w:tabs>
          <w:tab w:val="left" w:pos="1080"/>
          <w:tab w:val="left" w:pos="2880"/>
        </w:tabs>
        <w:ind w:left="720" w:firstLine="0"/>
        <w:rPr>
          <w:rFonts w:cs="Arial"/>
          <w:szCs w:val="22"/>
        </w:rPr>
      </w:pPr>
      <w:r w:rsidRPr="003038C9">
        <w:rPr>
          <w:rFonts w:cs="Arial"/>
          <w:szCs w:val="22"/>
        </w:rPr>
        <w:t>Flow:</w:t>
      </w:r>
      <w:r w:rsidRPr="003038C9">
        <w:rPr>
          <w:rFonts w:cs="Arial"/>
          <w:szCs w:val="22"/>
        </w:rPr>
        <w:tab/>
      </w:r>
      <w:r w:rsidRPr="003038C9">
        <w:rPr>
          <w:rFonts w:cs="Arial"/>
          <w:szCs w:val="22"/>
        </w:rPr>
        <w:sym w:font="Symbol" w:char="F0B1"/>
      </w:r>
      <w:r w:rsidRPr="003038C9">
        <w:rPr>
          <w:rFonts w:cs="Arial"/>
          <w:szCs w:val="22"/>
        </w:rPr>
        <w:t xml:space="preserve"> 2%</w:t>
      </w:r>
    </w:p>
    <w:p w14:paraId="0409A547" w14:textId="77777777" w:rsidR="00E851AB" w:rsidRPr="003038C9" w:rsidRDefault="00E851AB" w:rsidP="00E851AB">
      <w:pPr>
        <w:spacing w:before="120"/>
        <w:rPr>
          <w:rFonts w:cs="Arial"/>
          <w:szCs w:val="22"/>
        </w:rPr>
      </w:pPr>
      <w:r w:rsidRPr="003038C9">
        <w:rPr>
          <w:rFonts w:cs="Arial"/>
          <w:szCs w:val="22"/>
        </w:rPr>
        <w:t>Other tolerances shall be as specified in the detailed procedure..</w:t>
      </w:r>
    </w:p>
    <w:p w14:paraId="011658FB" w14:textId="77777777" w:rsidR="00E851AB" w:rsidRPr="003038C9" w:rsidRDefault="00E851AB" w:rsidP="00EF49F5">
      <w:pPr>
        <w:pStyle w:val="ZL2Section"/>
      </w:pPr>
      <w:bookmarkStart w:id="49" w:name="_Toc300041149"/>
      <w:bookmarkStart w:id="50" w:name="_Toc15026317"/>
      <w:bookmarkStart w:id="51" w:name="_Toc241158959"/>
      <w:r w:rsidRPr="003038C9">
        <w:t>Test Fluids</w:t>
      </w:r>
      <w:bookmarkEnd w:id="49"/>
      <w:bookmarkEnd w:id="50"/>
      <w:bookmarkEnd w:id="51"/>
    </w:p>
    <w:p w14:paraId="516053E6" w14:textId="61E02EED" w:rsidR="00E851AB" w:rsidRPr="003038C9" w:rsidRDefault="006563D9" w:rsidP="00E851AB">
      <w:pPr>
        <w:pStyle w:val="BodyText1"/>
        <w:keepNext/>
        <w:widowControl w:val="0"/>
        <w:tabs>
          <w:tab w:val="clear" w:pos="576"/>
          <w:tab w:val="clear" w:pos="1440"/>
        </w:tabs>
        <w:spacing w:before="120" w:line="240" w:lineRule="auto"/>
        <w:ind w:left="0"/>
        <w:rPr>
          <w:rFonts w:cs="Arial"/>
          <w:szCs w:val="22"/>
        </w:rPr>
      </w:pPr>
      <w:r>
        <w:rPr>
          <w:rFonts w:cs="Arial"/>
          <w:szCs w:val="22"/>
        </w:rPr>
        <w:t>The MLOI test tank will use</w:t>
      </w:r>
      <w:r w:rsidR="006602BF">
        <w:rPr>
          <w:rFonts w:cs="Arial"/>
          <w:szCs w:val="22"/>
        </w:rPr>
        <w:t xml:space="preserve"> turbined engine</w:t>
      </w:r>
      <w:r>
        <w:rPr>
          <w:rFonts w:cs="Arial"/>
          <w:szCs w:val="22"/>
        </w:rPr>
        <w:t xml:space="preserve"> </w:t>
      </w:r>
      <w:r w:rsidR="00E851AB" w:rsidRPr="003038C9">
        <w:rPr>
          <w:rFonts w:cs="Arial"/>
          <w:szCs w:val="22"/>
        </w:rPr>
        <w:t xml:space="preserve">oil conforming to </w:t>
      </w:r>
      <w:r w:rsidR="006602BF">
        <w:rPr>
          <w:rFonts w:cs="Arial"/>
          <w:szCs w:val="22"/>
        </w:rPr>
        <w:t>MIL-PRF-2369 or MIL-PRF-78</w:t>
      </w:r>
      <w:r w:rsidR="006602BF" w:rsidRPr="006602BF">
        <w:rPr>
          <w:rFonts w:cs="Arial"/>
          <w:szCs w:val="22"/>
        </w:rPr>
        <w:t>08.</w:t>
      </w:r>
      <w:r w:rsidR="00E851AB" w:rsidRPr="003038C9">
        <w:rPr>
          <w:rFonts w:cs="Arial"/>
          <w:szCs w:val="22"/>
        </w:rPr>
        <w:t xml:space="preserve">  The fluids for each test shall be recorded on all data sheets.</w:t>
      </w:r>
    </w:p>
    <w:p w14:paraId="777F79AA" w14:textId="77777777" w:rsidR="00E851AB" w:rsidRPr="003038C9" w:rsidRDefault="00E851AB" w:rsidP="00EF49F5">
      <w:pPr>
        <w:pStyle w:val="ZL2Section"/>
      </w:pPr>
      <w:bookmarkStart w:id="52" w:name="_Toc15026318"/>
      <w:bookmarkStart w:id="53" w:name="_Toc241158960"/>
      <w:r w:rsidRPr="003038C9">
        <w:t>Test Setups/Equipment</w:t>
      </w:r>
      <w:bookmarkEnd w:id="52"/>
      <w:bookmarkEnd w:id="53"/>
    </w:p>
    <w:p w14:paraId="706B75A0" w14:textId="038A8BCB" w:rsidR="00E851AB" w:rsidRPr="003038C9" w:rsidRDefault="00E851AB" w:rsidP="00E851AB">
      <w:pPr>
        <w:spacing w:before="120"/>
        <w:rPr>
          <w:rFonts w:cs="Arial"/>
          <w:szCs w:val="22"/>
        </w:rPr>
      </w:pPr>
      <w:r w:rsidRPr="003038C9">
        <w:rPr>
          <w:rFonts w:cs="Arial"/>
          <w:szCs w:val="22"/>
        </w:rPr>
        <w:t xml:space="preserve">Test setups are defined under the applicable sub-paragraphs of Section </w:t>
      </w:r>
      <w:r w:rsidRPr="003038C9">
        <w:rPr>
          <w:rFonts w:cs="Arial"/>
          <w:szCs w:val="22"/>
        </w:rPr>
        <w:fldChar w:fldCharType="begin"/>
      </w:r>
      <w:r w:rsidRPr="003038C9">
        <w:rPr>
          <w:rFonts w:cs="Arial"/>
          <w:szCs w:val="22"/>
        </w:rPr>
        <w:instrText xml:space="preserve"> REF _Ref144966083 \n \h  \* MERGEFORMAT </w:instrText>
      </w:r>
      <w:r w:rsidRPr="003038C9">
        <w:rPr>
          <w:rFonts w:cs="Arial"/>
          <w:szCs w:val="22"/>
        </w:rPr>
      </w:r>
      <w:r w:rsidRPr="003038C9">
        <w:rPr>
          <w:rFonts w:cs="Arial"/>
          <w:szCs w:val="22"/>
        </w:rPr>
        <w:fldChar w:fldCharType="separate"/>
      </w:r>
      <w:r w:rsidR="008A1B1E">
        <w:rPr>
          <w:rFonts w:cs="Arial"/>
          <w:szCs w:val="22"/>
        </w:rPr>
        <w:t>5.1</w:t>
      </w:r>
      <w:r w:rsidRPr="003038C9">
        <w:rPr>
          <w:rFonts w:cs="Arial"/>
          <w:szCs w:val="22"/>
        </w:rPr>
        <w:fldChar w:fldCharType="end"/>
      </w:r>
      <w:r w:rsidRPr="003038C9">
        <w:rPr>
          <w:rFonts w:cs="Arial"/>
          <w:szCs w:val="22"/>
        </w:rPr>
        <w:t xml:space="preserve"> herein.  The Qualification Test Report shall include a complete equipment list identifying each specific instrument used for each test along with its corresponding range and accuracy.</w:t>
      </w:r>
    </w:p>
    <w:p w14:paraId="658C7987" w14:textId="77777777" w:rsidR="00E851AB" w:rsidRDefault="00E851AB" w:rsidP="00E851AB">
      <w:pPr>
        <w:spacing w:before="120"/>
        <w:rPr>
          <w:rFonts w:cs="Arial"/>
          <w:szCs w:val="22"/>
        </w:rPr>
      </w:pPr>
      <w:r w:rsidRPr="003038C9">
        <w:rPr>
          <w:rFonts w:cs="Arial"/>
          <w:szCs w:val="22"/>
        </w:rPr>
        <w:t>Note:  The setups illustrated are a guide.  Equivalent instrument substitutes may be used as long as the measurement accuracy of the test parameter is not compromised.</w:t>
      </w:r>
    </w:p>
    <w:p w14:paraId="591F1A5D" w14:textId="77777777" w:rsidR="00E851AB" w:rsidRPr="00FA55B3" w:rsidRDefault="00E851AB" w:rsidP="00EF49F5">
      <w:pPr>
        <w:pStyle w:val="ZL2Section"/>
      </w:pPr>
      <w:bookmarkStart w:id="54" w:name="_Toc481402894"/>
      <w:bookmarkStart w:id="55" w:name="_Toc241158961"/>
      <w:r w:rsidRPr="00FA55B3">
        <w:t>Test Procedure Revisions</w:t>
      </w:r>
      <w:bookmarkEnd w:id="54"/>
      <w:bookmarkEnd w:id="55"/>
    </w:p>
    <w:p w14:paraId="19435853" w14:textId="77777777" w:rsidR="00E851AB" w:rsidRDefault="00E851AB" w:rsidP="00E851AB">
      <w:pPr>
        <w:pStyle w:val="BodyText1"/>
        <w:keepLines w:val="0"/>
        <w:tabs>
          <w:tab w:val="clear" w:pos="576"/>
        </w:tabs>
        <w:spacing w:before="120"/>
        <w:ind w:left="0"/>
      </w:pPr>
      <w:r>
        <w:t>All test procedure revisions required during test – other than typographical errors that do not change the technical intent of the test - shall be approved in writing by the responsible AR at a minimum and included in the test report. These revisions include, but are not limited to, revisions where the initial stated objective of the procedure or method is not altered, and the means of achieving those stated goals are not altered.</w:t>
      </w:r>
    </w:p>
    <w:p w14:paraId="47A02944" w14:textId="77777777" w:rsidR="00E851AB" w:rsidRPr="00FA55B3" w:rsidRDefault="00E851AB" w:rsidP="00EF49F5">
      <w:pPr>
        <w:pStyle w:val="ZL2Section"/>
      </w:pPr>
      <w:bookmarkStart w:id="56" w:name="_Toc481402895"/>
      <w:bookmarkStart w:id="57" w:name="_Toc241158962"/>
      <w:r w:rsidRPr="00FA55B3">
        <w:t>Allen Aircraft Contacts:</w:t>
      </w:r>
      <w:bookmarkEnd w:id="56"/>
      <w:bookmarkEnd w:id="57"/>
    </w:p>
    <w:p w14:paraId="665BE99F" w14:textId="77777777" w:rsidR="00E851AB" w:rsidRDefault="00E851AB" w:rsidP="00E851AB">
      <w:pPr>
        <w:pStyle w:val="BodyText1"/>
        <w:keepLines w:val="0"/>
        <w:tabs>
          <w:tab w:val="clear" w:pos="576"/>
        </w:tabs>
        <w:spacing w:before="120"/>
        <w:ind w:left="0"/>
      </w:pPr>
      <w:r>
        <w:t>The following list of Allen Aircraft personnel, unless otherwise noted, are responsible for the Design Testing and Quality verification of the product under test:</w:t>
      </w:r>
    </w:p>
    <w:p w14:paraId="599B6C8D" w14:textId="04D50B65" w:rsidR="006602BF" w:rsidRDefault="006602BF" w:rsidP="00E851AB">
      <w:pPr>
        <w:pStyle w:val="BodyText1"/>
        <w:keepLines w:val="0"/>
        <w:tabs>
          <w:tab w:val="clear" w:pos="576"/>
        </w:tabs>
        <w:spacing w:before="120"/>
        <w:ind w:left="0"/>
      </w:pPr>
      <w:r>
        <w:t xml:space="preserve">George Bush, Chief Engineer, </w:t>
      </w:r>
      <w:hyperlink r:id="rId9" w:history="1">
        <w:r w:rsidRPr="001F47E4">
          <w:rPr>
            <w:rStyle w:val="Hyperlink"/>
          </w:rPr>
          <w:t>gerogeb@allenaircraft.com</w:t>
        </w:r>
      </w:hyperlink>
    </w:p>
    <w:p w14:paraId="762D83F0" w14:textId="653E81D6" w:rsidR="006602BF" w:rsidRDefault="006602BF" w:rsidP="00E851AB">
      <w:pPr>
        <w:pStyle w:val="BodyText1"/>
        <w:keepLines w:val="0"/>
        <w:tabs>
          <w:tab w:val="clear" w:pos="576"/>
        </w:tabs>
        <w:spacing w:before="120"/>
        <w:ind w:left="0"/>
      </w:pPr>
      <w:r>
        <w:t xml:space="preserve">Rober Kline, Product Support Specialist, </w:t>
      </w:r>
      <w:hyperlink r:id="rId10" w:history="1">
        <w:r w:rsidRPr="001F47E4">
          <w:rPr>
            <w:rStyle w:val="Hyperlink"/>
          </w:rPr>
          <w:t>robertk@allenaircraft.com</w:t>
        </w:r>
      </w:hyperlink>
    </w:p>
    <w:p w14:paraId="32821FF3" w14:textId="398603E7" w:rsidR="006602BF" w:rsidRDefault="006602BF" w:rsidP="00E851AB">
      <w:pPr>
        <w:pStyle w:val="BodyText1"/>
        <w:keepLines w:val="0"/>
        <w:tabs>
          <w:tab w:val="clear" w:pos="576"/>
        </w:tabs>
        <w:spacing w:before="120"/>
        <w:ind w:left="0"/>
      </w:pPr>
      <w:r>
        <w:t xml:space="preserve">Kenneth Duncan, Quality Director, </w:t>
      </w:r>
      <w:hyperlink r:id="rId11" w:history="1">
        <w:r w:rsidRPr="001F47E4">
          <w:rPr>
            <w:rStyle w:val="Hyperlink"/>
          </w:rPr>
          <w:t>kennethd@allenaircraft.com</w:t>
        </w:r>
      </w:hyperlink>
    </w:p>
    <w:p w14:paraId="39989805" w14:textId="77777777" w:rsidR="006602BF" w:rsidRDefault="006602BF">
      <w:pPr>
        <w:spacing w:after="0"/>
      </w:pPr>
      <w:r>
        <w:br w:type="page"/>
      </w:r>
    </w:p>
    <w:p w14:paraId="620715D8" w14:textId="160D5E38" w:rsidR="00E851AB" w:rsidRPr="003038C9" w:rsidRDefault="006563D9" w:rsidP="00EF49F5">
      <w:pPr>
        <w:pStyle w:val="ZL1Section"/>
        <w:ind w:left="763" w:hanging="763"/>
      </w:pPr>
      <w:bookmarkStart w:id="58" w:name="_Toc241158963"/>
      <w:r>
        <w:lastRenderedPageBreak/>
        <w:t>QTP</w:t>
      </w:r>
      <w:r w:rsidR="00E851AB" w:rsidRPr="003038C9">
        <w:t xml:space="preserve"> Testing</w:t>
      </w:r>
      <w:bookmarkEnd w:id="58"/>
    </w:p>
    <w:p w14:paraId="290D0005" w14:textId="10D2341E" w:rsidR="00063764" w:rsidRPr="00A22669" w:rsidRDefault="00F17B74" w:rsidP="00A22669">
      <w:r>
        <w:rPr>
          <w:rFonts w:cs="Arial"/>
          <w:szCs w:val="22"/>
        </w:rPr>
        <w:t>Functional</w:t>
      </w:r>
      <w:r w:rsidR="00063764" w:rsidRPr="00063764">
        <w:rPr>
          <w:rFonts w:cs="Arial"/>
          <w:szCs w:val="22"/>
        </w:rPr>
        <w:t xml:space="preserve"> testing </w:t>
      </w:r>
      <w:r w:rsidR="00063764">
        <w:rPr>
          <w:rFonts w:cs="Arial"/>
          <w:szCs w:val="22"/>
        </w:rPr>
        <w:t>is</w:t>
      </w:r>
      <w:r w:rsidR="00063764" w:rsidRPr="00063764">
        <w:rPr>
          <w:rFonts w:cs="Arial"/>
          <w:szCs w:val="22"/>
        </w:rPr>
        <w:t xml:space="preserve"> based on an analysis of </w:t>
      </w:r>
      <w:r w:rsidR="00063764">
        <w:rPr>
          <w:rFonts w:cs="Arial"/>
          <w:szCs w:val="22"/>
        </w:rPr>
        <w:t xml:space="preserve">ReqSpec. </w:t>
      </w:r>
      <w:r w:rsidR="00A22669">
        <w:rPr>
          <w:rFonts w:cs="Arial"/>
          <w:szCs w:val="22"/>
        </w:rPr>
        <w:t xml:space="preserve">  </w:t>
      </w:r>
      <w:r w:rsidR="00A22669">
        <w:rPr>
          <w:rFonts w:cs="Arial"/>
          <w:szCs w:val="22"/>
        </w:rPr>
        <w:t xml:space="preserve">Each Requirement of the ReqSpec shall be tested on a PASS/FAIL basis by the procedures described by </w:t>
      </w:r>
      <w:r w:rsidR="00A22669">
        <w:rPr>
          <w:rFonts w:cs="Arial"/>
          <w:szCs w:val="22"/>
        </w:rPr>
        <w:t>T</w:t>
      </w:r>
      <w:r w:rsidR="00A22669">
        <w:rPr>
          <w:rFonts w:cs="Arial"/>
          <w:szCs w:val="22"/>
        </w:rPr>
        <w:t xml:space="preserve">est </w:t>
      </w:r>
      <w:r w:rsidR="00A22669">
        <w:rPr>
          <w:rFonts w:cs="Arial"/>
          <w:szCs w:val="22"/>
        </w:rPr>
        <w:t>C</w:t>
      </w:r>
      <w:r w:rsidR="00A22669">
        <w:rPr>
          <w:rFonts w:cs="Arial"/>
          <w:szCs w:val="22"/>
        </w:rPr>
        <w:t>ases of Section 5.1</w:t>
      </w:r>
      <w:r w:rsidR="00A22669">
        <w:rPr>
          <w:rFonts w:cs="Arial"/>
          <w:szCs w:val="22"/>
        </w:rPr>
        <w:t>.</w:t>
      </w:r>
    </w:p>
    <w:p w14:paraId="5D0BC2E1" w14:textId="3680F299" w:rsidR="006563D9" w:rsidRPr="003038C9" w:rsidRDefault="00F17B74" w:rsidP="00EF49F5">
      <w:pPr>
        <w:spacing w:before="120"/>
        <w:rPr>
          <w:rFonts w:cs="Arial"/>
          <w:szCs w:val="22"/>
        </w:rPr>
      </w:pPr>
      <w:r>
        <w:rPr>
          <w:rFonts w:cs="Arial"/>
          <w:szCs w:val="22"/>
        </w:rPr>
        <w:t xml:space="preserve">Performance </w:t>
      </w:r>
      <w:r w:rsidRPr="00063764">
        <w:rPr>
          <w:rFonts w:cs="Arial"/>
          <w:szCs w:val="22"/>
        </w:rPr>
        <w:t>testing</w:t>
      </w:r>
      <w:r w:rsidR="00FA08A6">
        <w:rPr>
          <w:rFonts w:cs="Arial"/>
          <w:szCs w:val="22"/>
        </w:rPr>
        <w:t xml:space="preserve"> </w:t>
      </w:r>
      <w:r w:rsidRPr="00063764">
        <w:rPr>
          <w:rFonts w:cs="Arial"/>
          <w:szCs w:val="22"/>
        </w:rPr>
        <w:t>includes but</w:t>
      </w:r>
      <w:r w:rsidR="00063764" w:rsidRPr="00063764">
        <w:rPr>
          <w:rFonts w:cs="Arial"/>
          <w:szCs w:val="22"/>
        </w:rPr>
        <w:t xml:space="preserve"> is not limited to</w:t>
      </w:r>
      <w:r>
        <w:rPr>
          <w:rFonts w:cs="Arial"/>
          <w:szCs w:val="22"/>
        </w:rPr>
        <w:t xml:space="preserve"> activities </w:t>
      </w:r>
      <w:r w:rsidR="00063764">
        <w:rPr>
          <w:rFonts w:cs="Arial"/>
          <w:szCs w:val="22"/>
        </w:rPr>
        <w:t xml:space="preserve">such as </w:t>
      </w:r>
      <w:r>
        <w:rPr>
          <w:rFonts w:cs="Arial"/>
          <w:szCs w:val="22"/>
        </w:rPr>
        <w:t xml:space="preserve">Calibration and </w:t>
      </w:r>
      <w:r w:rsidR="00063764">
        <w:rPr>
          <w:rFonts w:cs="Arial"/>
          <w:szCs w:val="22"/>
        </w:rPr>
        <w:t>Gage R&amp;R</w:t>
      </w:r>
      <w:r w:rsidR="00063764" w:rsidRPr="00063764">
        <w:rPr>
          <w:rFonts w:cs="Arial"/>
          <w:szCs w:val="22"/>
        </w:rPr>
        <w:t xml:space="preserve">, </w:t>
      </w:r>
      <w:r>
        <w:rPr>
          <w:rFonts w:cs="Arial"/>
          <w:szCs w:val="22"/>
        </w:rPr>
        <w:t xml:space="preserve">which </w:t>
      </w:r>
      <w:r w:rsidR="00063764">
        <w:rPr>
          <w:rFonts w:cs="Arial"/>
          <w:szCs w:val="22"/>
        </w:rPr>
        <w:t xml:space="preserve">will be described in Section 5.2 and may deviate from the functional requirement numbering system. </w:t>
      </w:r>
    </w:p>
    <w:p w14:paraId="3495AA5C" w14:textId="25F3CB45" w:rsidR="00084D8B" w:rsidRPr="00EF49F5" w:rsidRDefault="00063764" w:rsidP="00EF49F5">
      <w:pPr>
        <w:pStyle w:val="ZL2Section"/>
      </w:pPr>
      <w:bookmarkStart w:id="59" w:name="_Ref144966083"/>
      <w:bookmarkStart w:id="60" w:name="_Toc241158964"/>
      <w:r>
        <w:t xml:space="preserve">Functional Requirements </w:t>
      </w:r>
      <w:r w:rsidR="00E851AB" w:rsidRPr="003038C9">
        <w:t>Test</w:t>
      </w:r>
      <w:bookmarkEnd w:id="59"/>
      <w:r w:rsidR="001378EB">
        <w:t xml:space="preserve"> Procedures</w:t>
      </w:r>
      <w:bookmarkEnd w:id="60"/>
    </w:p>
    <w:p w14:paraId="7E603A55" w14:textId="77777777" w:rsidR="00084D8B" w:rsidRDefault="00084D8B" w:rsidP="00084D8B">
      <w:r w:rsidRPr="00084D8B">
        <w:t xml:space="preserve">The following test cases describe the test procedures to be used to verify the functional requirement and the success (PASS/FAIL) criteria. The tester should mark the check box if they concur; the test case passed if all check boxes are marked then the test should circle PASS otherwise circle FAIL. </w:t>
      </w:r>
    </w:p>
    <w:p w14:paraId="0779D486" w14:textId="77777777" w:rsidR="00A22669" w:rsidRDefault="00A22669" w:rsidP="00A22669">
      <w:r>
        <w:t>The Test Procedures are referenced as TC#N where TC means Test Case and N is the Test Case Number.  Below this header are listed:</w:t>
      </w:r>
    </w:p>
    <w:p w14:paraId="67DADFDC" w14:textId="77777777" w:rsidR="00A22669" w:rsidRDefault="00A22669" w:rsidP="00A22669">
      <w:pPr>
        <w:pStyle w:val="ListParagraph"/>
        <w:numPr>
          <w:ilvl w:val="0"/>
          <w:numId w:val="6"/>
        </w:numPr>
        <w:ind w:left="900" w:hanging="270"/>
      </w:pPr>
      <w:r>
        <w:t>Any special tools required to perform the test</w:t>
      </w:r>
    </w:p>
    <w:p w14:paraId="52CAEA31" w14:textId="2BBDBB94" w:rsidR="00A22669" w:rsidRDefault="00A22669" w:rsidP="00A22669">
      <w:pPr>
        <w:pStyle w:val="ListParagraph"/>
        <w:numPr>
          <w:ilvl w:val="0"/>
          <w:numId w:val="6"/>
        </w:numPr>
        <w:ind w:left="900" w:hanging="270"/>
      </w:pPr>
      <w:r>
        <w:t>The requirement(s) referenced by number from the Requirement spec</w:t>
      </w:r>
      <w:r w:rsidR="00E82567">
        <w:t xml:space="preserve"> </w:t>
      </w:r>
      <w:proofErr w:type="spellStart"/>
      <w:r w:rsidR="009B63F1">
        <w:t>ie</w:t>
      </w:r>
      <w:proofErr w:type="spellEnd"/>
      <w:r w:rsidR="009B63F1">
        <w:t xml:space="preserve"> </w:t>
      </w:r>
      <w:proofErr w:type="gramStart"/>
      <w:r w:rsidR="009B63F1">
        <w:t>10</w:t>
      </w:r>
      <w:r w:rsidR="00E82567">
        <w:t>)</w:t>
      </w:r>
      <w:r w:rsidR="009B63F1">
        <w:t>…</w:t>
      </w:r>
      <w:proofErr w:type="gramEnd"/>
      <w:r w:rsidR="009B63F1">
        <w:t>.</w:t>
      </w:r>
    </w:p>
    <w:p w14:paraId="17172AB4" w14:textId="1BB4316E" w:rsidR="009B63F1" w:rsidRDefault="009B63F1" w:rsidP="009B63F1">
      <w:pPr>
        <w:pStyle w:val="ListParagraph"/>
        <w:numPr>
          <w:ilvl w:val="0"/>
          <w:numId w:val="6"/>
        </w:numPr>
        <w:ind w:left="900" w:hanging="270"/>
      </w:pPr>
      <w:r>
        <w:t xml:space="preserve">The requirement(s) </w:t>
      </w:r>
      <w:r>
        <w:t>added during development are numbered</w:t>
      </w:r>
      <w:r>
        <w:t xml:space="preserve"> </w:t>
      </w:r>
      <w:r>
        <w:t xml:space="preserve">and letter </w:t>
      </w:r>
      <w:proofErr w:type="spellStart"/>
      <w:r>
        <w:t>ie</w:t>
      </w:r>
      <w:proofErr w:type="spellEnd"/>
      <w:r>
        <w:t xml:space="preserve"> 10</w:t>
      </w:r>
      <w:proofErr w:type="gramStart"/>
      <w:r>
        <w:t>a)…</w:t>
      </w:r>
      <w:proofErr w:type="gramEnd"/>
    </w:p>
    <w:p w14:paraId="4D872986" w14:textId="77777777" w:rsidR="00A22669" w:rsidRDefault="00A22669" w:rsidP="00A22669">
      <w:pPr>
        <w:pStyle w:val="ListParagraph"/>
        <w:numPr>
          <w:ilvl w:val="0"/>
          <w:numId w:val="6"/>
        </w:numPr>
        <w:ind w:left="900" w:hanging="270"/>
      </w:pPr>
      <w:r>
        <w:t xml:space="preserve">The actual step by step test procedure </w:t>
      </w:r>
    </w:p>
    <w:p w14:paraId="2E9439CA" w14:textId="377C068F" w:rsidR="00A22669" w:rsidRPr="00084D8B" w:rsidRDefault="00A22669" w:rsidP="00084D8B">
      <w:pPr>
        <w:pStyle w:val="ListParagraph"/>
        <w:numPr>
          <w:ilvl w:val="0"/>
          <w:numId w:val="6"/>
        </w:numPr>
        <w:ind w:left="900" w:hanging="270"/>
      </w:pPr>
      <w:r>
        <w:t>PASS/FAIL signoff</w:t>
      </w:r>
    </w:p>
    <w:p w14:paraId="0E41C37D" w14:textId="30798FB1" w:rsidR="006C445B" w:rsidRDefault="001378EB" w:rsidP="00C7257F">
      <w:r>
        <w:t>Perform the following steps t</w:t>
      </w:r>
      <w:r w:rsidR="006C445B">
        <w:t>o load the LabVIEW application (LV)</w:t>
      </w:r>
      <w:r w:rsidR="00C9069E">
        <w:t xml:space="preserve">, which applies to nearly all the test cases, </w:t>
      </w:r>
      <w:r>
        <w:t xml:space="preserve">to conduct the test procedures that follow. </w:t>
      </w:r>
    </w:p>
    <w:p w14:paraId="195D79D0" w14:textId="77777777" w:rsidR="006C445B" w:rsidRDefault="006C445B" w:rsidP="00C7257F"/>
    <w:p w14:paraId="2F4FF707" w14:textId="12EB019B" w:rsidR="005C5C1E" w:rsidRDefault="005C5C1E" w:rsidP="005C5C1E">
      <w:pPr>
        <w:pStyle w:val="L3Section"/>
      </w:pPr>
      <w:bookmarkStart w:id="61" w:name="_Toc241158965"/>
      <w:r w:rsidRPr="005C5C1E">
        <w:t>Test Initialization</w:t>
      </w:r>
      <w:bookmarkEnd w:id="61"/>
    </w:p>
    <w:p w14:paraId="257974C4" w14:textId="4F49807E" w:rsidR="00A22669" w:rsidRPr="00A22669" w:rsidRDefault="00A22669" w:rsidP="00A22669">
      <w:pPr>
        <w:pStyle w:val="TestCase"/>
      </w:pPr>
      <w:bookmarkStart w:id="62" w:name="_Toc241156303"/>
      <w:bookmarkStart w:id="63" w:name="_Toc241156765"/>
      <w:r>
        <w:t xml:space="preserve">Test </w:t>
      </w:r>
      <w:bookmarkEnd w:id="62"/>
      <w:r w:rsidR="00452CA9">
        <w:t>Initialization</w:t>
      </w:r>
      <w:bookmarkEnd w:id="63"/>
    </w:p>
    <w:p w14:paraId="0C5D6326" w14:textId="7385EBF3" w:rsidR="00E840EC" w:rsidRDefault="00DB3F1B" w:rsidP="001C6912">
      <w:pPr>
        <w:pStyle w:val="Step"/>
      </w:pPr>
      <w:r>
        <w:t>As required, h</w:t>
      </w:r>
      <w:r w:rsidR="00CC3398">
        <w:t>ave AAP IT department i</w:t>
      </w:r>
      <w:r w:rsidR="002E6504">
        <w:t xml:space="preserve">nstall LabVIEW (LV) </w:t>
      </w:r>
      <w:r w:rsidR="00E314C7">
        <w:t>R</w:t>
      </w:r>
      <w:r w:rsidR="002E6504">
        <w:t xml:space="preserve">untime </w:t>
      </w:r>
      <w:r w:rsidR="00E840EC">
        <w:t>and the current version of the LV MLOI application as shown in Appendix III.</w:t>
      </w:r>
    </w:p>
    <w:p w14:paraId="5473FFF7" w14:textId="78843699" w:rsidR="002E6504" w:rsidRDefault="00CC3398" w:rsidP="00CE2B46">
      <w:pPr>
        <w:pStyle w:val="Step"/>
      </w:pPr>
      <w:r>
        <w:t xml:space="preserve">If </w:t>
      </w:r>
      <w:r w:rsidR="00EF49F5">
        <w:t>t</w:t>
      </w:r>
      <w:r>
        <w:t xml:space="preserve">esting the development environment, </w:t>
      </w:r>
      <w:r w:rsidR="00DB3F1B">
        <w:t xml:space="preserve">as required, </w:t>
      </w:r>
      <w:r>
        <w:t xml:space="preserve">have AAP IT department install LabVIEW Professional Development System on the Target Test System.   </w:t>
      </w:r>
    </w:p>
    <w:p w14:paraId="50890742" w14:textId="4A924E66" w:rsidR="002E6504" w:rsidRDefault="002E6504" w:rsidP="00EF49F5">
      <w:pPr>
        <w:pStyle w:val="Step"/>
        <w:numPr>
          <w:ilvl w:val="0"/>
          <w:numId w:val="0"/>
        </w:numPr>
        <w:ind w:left="360"/>
      </w:pPr>
      <w:r>
        <w:t>NOTE: At this point, MLOI app functionality can be exercised in simulated mode</w:t>
      </w:r>
      <w:r w:rsidR="00CC3398">
        <w:t xml:space="preserve"> without </w:t>
      </w:r>
      <w:r w:rsidR="00EF49F5">
        <w:t xml:space="preserve">hardware or </w:t>
      </w:r>
      <w:r w:rsidR="00CC3398">
        <w:t>instruments installed. If so,</w:t>
      </w:r>
      <w:r w:rsidR="00EF49F5">
        <w:t xml:space="preserve"> skip to Test Case 1). </w:t>
      </w:r>
    </w:p>
    <w:p w14:paraId="0EBCB9DA" w14:textId="74663A99" w:rsidR="00C9069E" w:rsidRDefault="00C9069E" w:rsidP="000D3871">
      <w:pPr>
        <w:pStyle w:val="Step"/>
      </w:pPr>
      <w:r>
        <w:t xml:space="preserve">Configure the system hardware as shown in Appendix </w:t>
      </w:r>
      <w:r w:rsidR="00F773D2">
        <w:t>I</w:t>
      </w:r>
      <w:r>
        <w:t>.</w:t>
      </w:r>
    </w:p>
    <w:p w14:paraId="7AC7DB5E" w14:textId="7098DAC3" w:rsidR="002E6504" w:rsidRDefault="002E6504" w:rsidP="000D3871">
      <w:pPr>
        <w:pStyle w:val="Step"/>
      </w:pPr>
      <w:r>
        <w:t>Initialize the instruments and motor controller as shown in Appendix II</w:t>
      </w:r>
    </w:p>
    <w:p w14:paraId="2E988444" w14:textId="77777777" w:rsidR="002E6504" w:rsidRDefault="002E6504" w:rsidP="000D3871">
      <w:pPr>
        <w:pStyle w:val="Step"/>
        <w:numPr>
          <w:ilvl w:val="0"/>
          <w:numId w:val="0"/>
        </w:numPr>
        <w:ind w:left="360"/>
      </w:pPr>
    </w:p>
    <w:p w14:paraId="330A981C" w14:textId="0E53A809" w:rsidR="00DC6566" w:rsidRPr="002E591F" w:rsidRDefault="002E591F">
      <w:pPr>
        <w:pStyle w:val="Requirement"/>
        <w:numPr>
          <w:ilvl w:val="0"/>
          <w:numId w:val="83"/>
        </w:numPr>
      </w:pPr>
      <w:r w:rsidRPr="002E591F">
        <w:t>Verify b</w:t>
      </w:r>
      <w:r w:rsidR="00DC6566" w:rsidRPr="002E591F">
        <w:t xml:space="preserve">oth the LV application code and HW </w:t>
      </w:r>
      <w:r w:rsidRPr="002E591F">
        <w:t>are</w:t>
      </w:r>
      <w:r w:rsidR="0042019F">
        <w:t xml:space="preserve"> </w:t>
      </w:r>
      <w:r w:rsidR="00DC6566" w:rsidRPr="002E591F">
        <w:t>version controlled.</w:t>
      </w:r>
    </w:p>
    <w:p w14:paraId="14EC634B" w14:textId="61A6BAA8" w:rsidR="00441F94" w:rsidRDefault="002E591F" w:rsidP="00BA2E11">
      <w:pPr>
        <w:pStyle w:val="Step"/>
        <w:numPr>
          <w:ilvl w:val="0"/>
          <w:numId w:val="13"/>
        </w:numPr>
      </w:pPr>
      <w:r w:rsidRPr="00EC348D">
        <w:t xml:space="preserve">Login to your favorite internet browser and navigate to </w:t>
      </w:r>
      <w:hyperlink r:id="rId12" w:history="1">
        <w:r w:rsidR="00EF49F5" w:rsidRPr="00643614">
          <w:rPr>
            <w:rStyle w:val="Hyperlink"/>
          </w:rPr>
          <w:t>https://github.com/AllenAircraft/PWC-OLS/tree/main</w:t>
        </w:r>
      </w:hyperlink>
      <w:r>
        <w:t>.  Contact AAP IT department for login information</w:t>
      </w:r>
      <w:r w:rsidR="00EC348D">
        <w:t>.</w:t>
      </w:r>
      <w:r>
        <w:t xml:space="preserve">   </w:t>
      </w:r>
    </w:p>
    <w:p w14:paraId="1FFA1D0C" w14:textId="77777777" w:rsidR="00441F94" w:rsidRDefault="00441F94" w:rsidP="000D3871">
      <w:pPr>
        <w:pStyle w:val="checkbox"/>
      </w:pPr>
      <w:r>
        <w:lastRenderedPageBreak/>
        <w:t xml:space="preserve">On the code page, verify that the code under “Main” branch is populated and Release Notes are updatedd.  </w:t>
      </w:r>
    </w:p>
    <w:p w14:paraId="2863A7E4" w14:textId="13A41605" w:rsidR="00B5521D" w:rsidRDefault="00441F94" w:rsidP="00EF49F5">
      <w:pPr>
        <w:pStyle w:val="checkbox"/>
      </w:pPr>
      <w:r>
        <w:t xml:space="preserve">Under “Releases” to the right of the code block, verify the “Latest” release revision number corresponds to engineering documentation. </w:t>
      </w:r>
    </w:p>
    <w:p w14:paraId="1D12C63E" w14:textId="47DB38A3" w:rsidR="00EC348D" w:rsidRDefault="00EC348D">
      <w:pPr>
        <w:pStyle w:val="Step"/>
        <w:numPr>
          <w:ilvl w:val="0"/>
          <w:numId w:val="24"/>
        </w:numPr>
      </w:pPr>
      <w:r>
        <w:t xml:space="preserve">Verify the hardware drawings, including block diagram, schematic, </w:t>
      </w:r>
      <w:r w:rsidR="00EF1165">
        <w:t>assembly</w:t>
      </w:r>
      <w:r>
        <w:t xml:space="preserve"> drawing and </w:t>
      </w:r>
      <w:r w:rsidR="001378EB">
        <w:t>G</w:t>
      </w:r>
      <w:r>
        <w:t>erber files are released.</w:t>
      </w:r>
    </w:p>
    <w:p w14:paraId="52FEEFF2" w14:textId="4FBC4343" w:rsidR="007C2358" w:rsidRDefault="007C2358" w:rsidP="007C2358">
      <w:pPr>
        <w:pStyle w:val="checkbox"/>
      </w:pPr>
      <w:r>
        <w:t xml:space="preserve">Requirements Specification AR#250129 at </w:t>
      </w:r>
      <w:proofErr w:type="gramStart"/>
      <w:r w:rsidR="00374715">
        <w:t>M:eng</w:t>
      </w:r>
      <w:proofErr w:type="gramEnd"/>
      <w:r w:rsidR="00374715">
        <w:t>/MLOI</w:t>
      </w:r>
    </w:p>
    <w:p w14:paraId="404AF44E" w14:textId="77777777" w:rsidR="00374715" w:rsidRDefault="007C2358" w:rsidP="00374715">
      <w:pPr>
        <w:pStyle w:val="checkbox"/>
      </w:pPr>
      <w:r>
        <w:t xml:space="preserve">Design Specification AR#260826 at </w:t>
      </w:r>
      <w:proofErr w:type="gramStart"/>
      <w:r w:rsidR="00374715">
        <w:t>M:eng</w:t>
      </w:r>
      <w:proofErr w:type="gramEnd"/>
      <w:r w:rsidR="00374715">
        <w:t>/MLOI</w:t>
      </w:r>
    </w:p>
    <w:p w14:paraId="05AF1B0F" w14:textId="5A9B5B23" w:rsidR="00374715" w:rsidRDefault="00E840EC" w:rsidP="00374715">
      <w:pPr>
        <w:pStyle w:val="checkbox"/>
      </w:pPr>
      <w:r>
        <w:t>Quality Test Plan</w:t>
      </w:r>
      <w:r w:rsidR="00906B23" w:rsidRPr="00906B23">
        <w:t xml:space="preserve"> </w:t>
      </w:r>
      <w:r w:rsidR="007C2358">
        <w:t xml:space="preserve">AR#250129 </w:t>
      </w:r>
      <w:r w:rsidR="00906B23">
        <w:t xml:space="preserve">at </w:t>
      </w:r>
      <w:proofErr w:type="gramStart"/>
      <w:r w:rsidR="00374715">
        <w:t>M:eng</w:t>
      </w:r>
      <w:proofErr w:type="gramEnd"/>
      <w:r w:rsidR="00374715">
        <w:t>/</w:t>
      </w:r>
      <w:proofErr w:type="gramStart"/>
      <w:r w:rsidR="00374715">
        <w:t>MLOI  .</w:t>
      </w:r>
      <w:proofErr w:type="gramEnd"/>
      <w:r w:rsidR="00374715">
        <w:t xml:space="preserve"> </w:t>
      </w:r>
    </w:p>
    <w:p w14:paraId="180B5D40" w14:textId="2B8D624C" w:rsidR="00CD67D8" w:rsidRDefault="00906B23" w:rsidP="00374715">
      <w:pPr>
        <w:pStyle w:val="checkbox"/>
      </w:pPr>
      <w:r>
        <w:t>Gerber Files</w:t>
      </w:r>
      <w:r w:rsidR="00CD67D8">
        <w:t xml:space="preserve"> at </w:t>
      </w:r>
      <w:r w:rsidR="00F3760D" w:rsidRPr="00F3760D">
        <w:t>P:\MLOI PCB Files\8005571-05 &amp; 8005572-05</w:t>
      </w:r>
    </w:p>
    <w:p w14:paraId="04D0F21F" w14:textId="37509F1B" w:rsidR="00906B23" w:rsidRDefault="007C2358" w:rsidP="000D3871">
      <w:pPr>
        <w:pStyle w:val="checkbox"/>
      </w:pPr>
      <w:r>
        <w:t xml:space="preserve">Schematic and </w:t>
      </w:r>
      <w:r w:rsidR="00F3760D">
        <w:t>PCB</w:t>
      </w:r>
      <w:r>
        <w:t xml:space="preserve"> </w:t>
      </w:r>
      <w:r w:rsidR="00CD67D8">
        <w:t>CAD Files</w:t>
      </w:r>
      <w:r w:rsidR="00906B23" w:rsidRPr="00906B23">
        <w:t xml:space="preserve"> </w:t>
      </w:r>
      <w:proofErr w:type="gramStart"/>
      <w:r w:rsidR="00906B23">
        <w:t xml:space="preserve">at </w:t>
      </w:r>
      <w:r w:rsidR="00374715" w:rsidRPr="00374715">
        <w:t xml:space="preserve"> </w:t>
      </w:r>
      <w:r w:rsidR="00F3760D" w:rsidRPr="00F3760D">
        <w:t>P:\MLOI</w:t>
      </w:r>
      <w:proofErr w:type="gramEnd"/>
      <w:r w:rsidR="00F3760D" w:rsidRPr="00F3760D">
        <w:t xml:space="preserve"> PCB Files\8005571-05 &amp; 8005572-05</w:t>
      </w:r>
    </w:p>
    <w:p w14:paraId="42727856" w14:textId="41429350" w:rsidR="007C2358" w:rsidRDefault="007C2358" w:rsidP="007C2358">
      <w:pPr>
        <w:pStyle w:val="checkbox"/>
      </w:pPr>
      <w:r>
        <w:t xml:space="preserve">Configuration file </w:t>
      </w:r>
      <w:r w:rsidRPr="007C2358">
        <w:t xml:space="preserve">CFG_8005571-05 Elevate </w:t>
      </w:r>
      <w:proofErr w:type="spellStart"/>
      <w:r w:rsidRPr="007C2358">
        <w:t>OLS</w:t>
      </w:r>
      <w:r>
        <w:t>.xlms</w:t>
      </w:r>
      <w:proofErr w:type="spellEnd"/>
      <w:r>
        <w:t xml:space="preserve"> at</w:t>
      </w:r>
      <w:r w:rsidR="00374715">
        <w:t xml:space="preserve"> </w:t>
      </w:r>
      <w:proofErr w:type="gramStart"/>
      <w:r w:rsidR="00374715">
        <w:t>M:eng</w:t>
      </w:r>
      <w:proofErr w:type="gramEnd"/>
      <w:r w:rsidR="00374715">
        <w:t>/MLOI\$Config</w:t>
      </w:r>
    </w:p>
    <w:p w14:paraId="4E313A05" w14:textId="3A36C069" w:rsidR="00374715" w:rsidRDefault="007C2358" w:rsidP="00AF7D7E">
      <w:pPr>
        <w:pStyle w:val="checkbox"/>
      </w:pPr>
      <w:r>
        <w:t xml:space="preserve">Configuration file </w:t>
      </w:r>
      <w:r w:rsidRPr="007C2358">
        <w:t>CFG_8005571-05 Elevate OLS</w:t>
      </w:r>
      <w:r>
        <w:t xml:space="preserve">.csv (used by LV) at </w:t>
      </w:r>
      <w:proofErr w:type="gramStart"/>
      <w:r w:rsidR="00374715">
        <w:t>M:eng</w:t>
      </w:r>
      <w:proofErr w:type="gramEnd"/>
      <w:r w:rsidR="00374715">
        <w:t>/MLOI\$Con</w:t>
      </w:r>
      <w:r w:rsidR="005D1ABE">
        <w:t>f</w:t>
      </w:r>
      <w:r w:rsidR="00374715">
        <w:t>ig</w:t>
      </w:r>
    </w:p>
    <w:p w14:paraId="77469F00" w14:textId="5A30F25A" w:rsidR="007C2358" w:rsidRDefault="00374715" w:rsidP="00AF7D7E">
      <w:pPr>
        <w:pStyle w:val="checkbox"/>
      </w:pPr>
      <w:r>
        <w:t xml:space="preserve">  </w:t>
      </w:r>
      <w:r w:rsidR="007C2358">
        <w:t xml:space="preserve">Report Template File </w:t>
      </w:r>
      <w:r w:rsidR="007C2358" w:rsidRPr="007C2358">
        <w:t>RPT_Template_071.xlsx</w:t>
      </w:r>
      <w:r w:rsidR="007C2358">
        <w:t xml:space="preserve"> (used by LV) </w:t>
      </w:r>
      <w:r>
        <w:t xml:space="preserve">at </w:t>
      </w:r>
      <w:proofErr w:type="gramStart"/>
      <w:r>
        <w:t>M:eng</w:t>
      </w:r>
      <w:proofErr w:type="gramEnd"/>
      <w:r>
        <w:t>/MLOI\$Config</w:t>
      </w:r>
    </w:p>
    <w:p w14:paraId="5F2821F1" w14:textId="3694D50E" w:rsidR="007C2358" w:rsidRDefault="007C2358" w:rsidP="007C2358">
      <w:pPr>
        <w:pStyle w:val="checkbox"/>
      </w:pPr>
      <w:r>
        <w:t xml:space="preserve">The designated Report Record Repository folder is created at </w:t>
      </w:r>
      <w:r w:rsidRPr="00500ED2">
        <w:rPr>
          <w:highlight w:val="yellow"/>
        </w:rPr>
        <w:t>&lt;Path</w:t>
      </w:r>
      <w:r>
        <w:rPr>
          <w:highlight w:val="yellow"/>
        </w:rPr>
        <w:t xml:space="preserve"> file</w:t>
      </w:r>
      <w:r w:rsidRPr="00500ED2">
        <w:rPr>
          <w:highlight w:val="yellow"/>
        </w:rPr>
        <w:t>&gt;</w:t>
      </w:r>
    </w:p>
    <w:p w14:paraId="65EC6B6F" w14:textId="77777777" w:rsidR="007C2358" w:rsidRDefault="007C2358" w:rsidP="007C2358">
      <w:pPr>
        <w:pStyle w:val="checkbox"/>
        <w:numPr>
          <w:ilvl w:val="0"/>
          <w:numId w:val="0"/>
        </w:numPr>
        <w:ind w:left="1267"/>
      </w:pPr>
    </w:p>
    <w:p w14:paraId="54F876A0" w14:textId="77777777" w:rsidR="00EF49F5" w:rsidRDefault="00EF49F5" w:rsidP="00EF49F5">
      <w:pPr>
        <w:pStyle w:val="checkbox"/>
        <w:numPr>
          <w:ilvl w:val="0"/>
          <w:numId w:val="0"/>
        </w:numPr>
        <w:ind w:left="1267"/>
      </w:pPr>
    </w:p>
    <w:p w14:paraId="7B065DD3" w14:textId="53B8F1EA" w:rsidR="009034F6" w:rsidRDefault="00543DA2" w:rsidP="00E3661D">
      <w:pPr>
        <w:pStyle w:val="ZPara"/>
      </w:pPr>
      <w:r>
        <w:t>Tester   __________________      Date ______________       PASS      FAIL</w:t>
      </w:r>
    </w:p>
    <w:p w14:paraId="49730A60" w14:textId="77777777" w:rsidR="0042019F" w:rsidRDefault="0042019F" w:rsidP="00E3661D">
      <w:pPr>
        <w:pStyle w:val="ZPara"/>
      </w:pPr>
    </w:p>
    <w:p w14:paraId="4C9F2623" w14:textId="5205CABB" w:rsidR="00012ABC" w:rsidRDefault="00012ABC" w:rsidP="00012ABC">
      <w:pPr>
        <w:pStyle w:val="TestCase"/>
      </w:pPr>
      <w:bookmarkStart w:id="64" w:name="_Toc241156304"/>
      <w:bookmarkStart w:id="65" w:name="_Toc241156766"/>
      <w:r>
        <w:t>Launch LV Application</w:t>
      </w:r>
      <w:bookmarkEnd w:id="64"/>
      <w:bookmarkEnd w:id="65"/>
    </w:p>
    <w:p w14:paraId="74F0A629" w14:textId="7EDE4BB5" w:rsidR="009034F6" w:rsidRPr="009B63F1" w:rsidRDefault="009034F6" w:rsidP="00E82567">
      <w:pPr>
        <w:pStyle w:val="RequirementSub"/>
      </w:pPr>
      <w:r w:rsidRPr="009B63F1">
        <w:t xml:space="preserve">The system shall have distinct modes, </w:t>
      </w:r>
      <w:r w:rsidR="002020D9" w:rsidRPr="009B63F1">
        <w:t>Production</w:t>
      </w:r>
      <w:r w:rsidR="006677BF" w:rsidRPr="009B63F1">
        <w:t xml:space="preserve"> and </w:t>
      </w:r>
      <w:r w:rsidR="002020D9" w:rsidRPr="009B63F1">
        <w:t>Developer</w:t>
      </w:r>
      <w:r w:rsidRPr="009B63F1">
        <w:t>.</w:t>
      </w:r>
    </w:p>
    <w:p w14:paraId="74E92FA8" w14:textId="72F434A6" w:rsidR="00D5454A" w:rsidRDefault="00D5454A" w:rsidP="00D5454A">
      <w:pPr>
        <w:pStyle w:val="Requirement"/>
        <w:numPr>
          <w:ilvl w:val="0"/>
          <w:numId w:val="0"/>
        </w:numPr>
        <w:ind w:left="720"/>
      </w:pPr>
      <w:r w:rsidRPr="00D5454A">
        <w:t>37</w:t>
      </w:r>
      <w:proofErr w:type="gramStart"/>
      <w:r w:rsidRPr="00D5454A">
        <w:t>)  LV</w:t>
      </w:r>
      <w:proofErr w:type="gramEnd"/>
      <w:r w:rsidRPr="00D5454A">
        <w:t xml:space="preserve"> program must launch from PC desktop ICON in application running mode.</w:t>
      </w:r>
    </w:p>
    <w:p w14:paraId="19588B6A" w14:textId="77777777" w:rsidR="00D5454A" w:rsidRDefault="00D5454A" w:rsidP="00D5454A">
      <w:pPr>
        <w:pStyle w:val="Requirement"/>
        <w:numPr>
          <w:ilvl w:val="0"/>
          <w:numId w:val="0"/>
        </w:numPr>
        <w:ind w:left="720"/>
      </w:pPr>
    </w:p>
    <w:tbl>
      <w:tblPr>
        <w:tblStyle w:val="TableGrid"/>
        <w:tblW w:w="0" w:type="auto"/>
        <w:tblInd w:w="720" w:type="dxa"/>
        <w:tblLook w:val="04A0" w:firstRow="1" w:lastRow="0" w:firstColumn="1" w:lastColumn="0" w:noHBand="0" w:noVBand="1"/>
      </w:tblPr>
      <w:tblGrid>
        <w:gridCol w:w="2876"/>
        <w:gridCol w:w="2877"/>
        <w:gridCol w:w="2877"/>
      </w:tblGrid>
      <w:tr w:rsidR="002020D9" w14:paraId="666E3232" w14:textId="77777777" w:rsidTr="00A529B4">
        <w:tc>
          <w:tcPr>
            <w:tcW w:w="2876" w:type="dxa"/>
            <w:shd w:val="clear" w:color="auto" w:fill="D9D9D9" w:themeFill="background1" w:themeFillShade="D9"/>
          </w:tcPr>
          <w:p w14:paraId="46B6BB4F" w14:textId="09B03FFD" w:rsidR="002020D9" w:rsidRPr="002020D9" w:rsidRDefault="002020D9" w:rsidP="002020D9">
            <w:pPr>
              <w:jc w:val="center"/>
              <w:rPr>
                <w:b/>
                <w:bCs/>
              </w:rPr>
            </w:pPr>
            <w:r w:rsidRPr="002020D9">
              <w:rPr>
                <w:b/>
                <w:bCs/>
              </w:rPr>
              <w:t>Operation</w:t>
            </w:r>
          </w:p>
        </w:tc>
        <w:tc>
          <w:tcPr>
            <w:tcW w:w="2877" w:type="dxa"/>
            <w:shd w:val="clear" w:color="auto" w:fill="D9D9D9" w:themeFill="background1" w:themeFillShade="D9"/>
          </w:tcPr>
          <w:p w14:paraId="6B3CA7C7" w14:textId="4E448E8A" w:rsidR="002020D9" w:rsidRPr="002020D9" w:rsidRDefault="002020D9" w:rsidP="002020D9">
            <w:pPr>
              <w:jc w:val="center"/>
              <w:rPr>
                <w:b/>
                <w:bCs/>
              </w:rPr>
            </w:pPr>
            <w:r w:rsidRPr="002020D9">
              <w:rPr>
                <w:b/>
                <w:bCs/>
              </w:rPr>
              <w:t>Production</w:t>
            </w:r>
          </w:p>
        </w:tc>
        <w:tc>
          <w:tcPr>
            <w:tcW w:w="2877" w:type="dxa"/>
            <w:shd w:val="clear" w:color="auto" w:fill="D9D9D9" w:themeFill="background1" w:themeFillShade="D9"/>
          </w:tcPr>
          <w:p w14:paraId="10FD7495" w14:textId="46B26019" w:rsidR="002020D9" w:rsidRPr="002020D9" w:rsidRDefault="002020D9" w:rsidP="002020D9">
            <w:pPr>
              <w:jc w:val="center"/>
              <w:rPr>
                <w:b/>
                <w:bCs/>
              </w:rPr>
            </w:pPr>
            <w:r w:rsidRPr="002020D9">
              <w:rPr>
                <w:b/>
                <w:bCs/>
              </w:rPr>
              <w:t>Development</w:t>
            </w:r>
          </w:p>
        </w:tc>
      </w:tr>
      <w:tr w:rsidR="002020D9" w14:paraId="23FB4DB7" w14:textId="77777777" w:rsidTr="00A529B4">
        <w:tc>
          <w:tcPr>
            <w:tcW w:w="2876" w:type="dxa"/>
            <w:shd w:val="clear" w:color="auto" w:fill="F2F2F2" w:themeFill="background1" w:themeFillShade="F2"/>
          </w:tcPr>
          <w:p w14:paraId="2C889F9A" w14:textId="60C7ED36" w:rsidR="002020D9" w:rsidRPr="00A529B4" w:rsidRDefault="002020D9">
            <w:pPr>
              <w:pStyle w:val="ListParagraph"/>
              <w:numPr>
                <w:ilvl w:val="0"/>
                <w:numId w:val="33"/>
              </w:numPr>
              <w:rPr>
                <w:b/>
                <w:bCs/>
                <w:sz w:val="20"/>
              </w:rPr>
            </w:pPr>
            <w:r w:rsidRPr="00A529B4">
              <w:rPr>
                <w:b/>
                <w:bCs/>
                <w:sz w:val="20"/>
              </w:rPr>
              <w:t>Environment</w:t>
            </w:r>
          </w:p>
        </w:tc>
        <w:tc>
          <w:tcPr>
            <w:tcW w:w="2877" w:type="dxa"/>
          </w:tcPr>
          <w:p w14:paraId="105F9EF4" w14:textId="7C0157DC" w:rsidR="002020D9" w:rsidRDefault="002020D9" w:rsidP="00C142E9">
            <w:r>
              <w:t>Run-Time</w:t>
            </w:r>
          </w:p>
        </w:tc>
        <w:tc>
          <w:tcPr>
            <w:tcW w:w="2877" w:type="dxa"/>
          </w:tcPr>
          <w:p w14:paraId="3F61BF79" w14:textId="76F205F4" w:rsidR="002020D9" w:rsidRDefault="002020D9" w:rsidP="00C142E9">
            <w:r>
              <w:t>Developer</w:t>
            </w:r>
          </w:p>
        </w:tc>
      </w:tr>
      <w:tr w:rsidR="002020D9" w14:paraId="1BF3D6FD" w14:textId="77777777" w:rsidTr="00A529B4">
        <w:tc>
          <w:tcPr>
            <w:tcW w:w="2876" w:type="dxa"/>
            <w:shd w:val="clear" w:color="auto" w:fill="F2F2F2" w:themeFill="background1" w:themeFillShade="F2"/>
          </w:tcPr>
          <w:p w14:paraId="7AE12744" w14:textId="7A79E5D0" w:rsidR="002020D9" w:rsidRPr="00A529B4" w:rsidRDefault="002020D9">
            <w:pPr>
              <w:pStyle w:val="ListParagraph"/>
              <w:numPr>
                <w:ilvl w:val="0"/>
                <w:numId w:val="33"/>
              </w:numPr>
              <w:rPr>
                <w:b/>
                <w:bCs/>
                <w:sz w:val="20"/>
              </w:rPr>
            </w:pPr>
            <w:r w:rsidRPr="00A529B4">
              <w:rPr>
                <w:b/>
                <w:bCs/>
                <w:sz w:val="20"/>
              </w:rPr>
              <w:t>Mode</w:t>
            </w:r>
          </w:p>
        </w:tc>
        <w:tc>
          <w:tcPr>
            <w:tcW w:w="2877" w:type="dxa"/>
          </w:tcPr>
          <w:p w14:paraId="2AAC47FA" w14:textId="1B29B915" w:rsidR="002020D9" w:rsidRDefault="002020D9" w:rsidP="00C142E9">
            <w:r>
              <w:t>User</w:t>
            </w:r>
          </w:p>
        </w:tc>
        <w:tc>
          <w:tcPr>
            <w:tcW w:w="2877" w:type="dxa"/>
          </w:tcPr>
          <w:p w14:paraId="2E52076E" w14:textId="572B1952" w:rsidR="002020D9" w:rsidRDefault="002020D9" w:rsidP="00C142E9">
            <w:r>
              <w:t>Maintenance or User</w:t>
            </w:r>
          </w:p>
        </w:tc>
      </w:tr>
      <w:tr w:rsidR="002020D9" w14:paraId="65B8DB76" w14:textId="77777777" w:rsidTr="00A529B4">
        <w:tc>
          <w:tcPr>
            <w:tcW w:w="2876" w:type="dxa"/>
            <w:shd w:val="clear" w:color="auto" w:fill="F2F2F2" w:themeFill="background1" w:themeFillShade="F2"/>
          </w:tcPr>
          <w:p w14:paraId="748B5B15" w14:textId="2CA21337" w:rsidR="002020D9" w:rsidRPr="00A529B4" w:rsidRDefault="002020D9">
            <w:pPr>
              <w:pStyle w:val="ListParagraph"/>
              <w:numPr>
                <w:ilvl w:val="0"/>
                <w:numId w:val="33"/>
              </w:numPr>
              <w:rPr>
                <w:b/>
                <w:bCs/>
                <w:sz w:val="20"/>
              </w:rPr>
            </w:pPr>
            <w:r w:rsidRPr="00A529B4">
              <w:rPr>
                <w:b/>
                <w:bCs/>
                <w:sz w:val="20"/>
              </w:rPr>
              <w:t>Method</w:t>
            </w:r>
          </w:p>
        </w:tc>
        <w:tc>
          <w:tcPr>
            <w:tcW w:w="2877" w:type="dxa"/>
          </w:tcPr>
          <w:p w14:paraId="21323728" w14:textId="3AE1A31C" w:rsidR="002020D9" w:rsidRDefault="002020D9" w:rsidP="00C142E9">
            <w:r>
              <w:t xml:space="preserve">Test </w:t>
            </w:r>
          </w:p>
        </w:tc>
        <w:tc>
          <w:tcPr>
            <w:tcW w:w="2877" w:type="dxa"/>
          </w:tcPr>
          <w:p w14:paraId="1E7ABD32" w14:textId="60177917" w:rsidR="002020D9" w:rsidRDefault="002020D9" w:rsidP="00C142E9">
            <w:r>
              <w:t xml:space="preserve">Simulate or </w:t>
            </w:r>
            <w:proofErr w:type="gramStart"/>
            <w:r>
              <w:t>Test</w:t>
            </w:r>
            <w:proofErr w:type="gramEnd"/>
          </w:p>
        </w:tc>
      </w:tr>
    </w:tbl>
    <w:p w14:paraId="1E8874AF" w14:textId="77777777" w:rsidR="002020D9" w:rsidRDefault="002020D9" w:rsidP="002020D9">
      <w:pPr>
        <w:pStyle w:val="Requirement"/>
        <w:numPr>
          <w:ilvl w:val="0"/>
          <w:numId w:val="0"/>
        </w:numPr>
      </w:pPr>
    </w:p>
    <w:p w14:paraId="2ABB8FFD" w14:textId="77777777" w:rsidR="00CE2B46" w:rsidRDefault="00CE2B46">
      <w:pPr>
        <w:pStyle w:val="ListParagraph"/>
        <w:numPr>
          <w:ilvl w:val="0"/>
          <w:numId w:val="28"/>
        </w:numPr>
        <w:spacing w:before="120"/>
        <w:rPr>
          <w:rFonts w:cs="Arial"/>
          <w:szCs w:val="22"/>
        </w:rPr>
      </w:pPr>
      <w:r>
        <w:rPr>
          <w:rFonts w:cs="Arial"/>
          <w:szCs w:val="22"/>
        </w:rPr>
        <w:t>MLOI can operate in one of two environments:</w:t>
      </w:r>
    </w:p>
    <w:p w14:paraId="44FE361B" w14:textId="0712B769" w:rsidR="002020D9" w:rsidRDefault="002020D9">
      <w:pPr>
        <w:pStyle w:val="ListParagraph"/>
        <w:numPr>
          <w:ilvl w:val="1"/>
          <w:numId w:val="28"/>
        </w:numPr>
        <w:spacing w:before="120"/>
        <w:rPr>
          <w:rFonts w:cs="Arial"/>
          <w:szCs w:val="22"/>
        </w:rPr>
      </w:pPr>
      <w:r w:rsidRPr="002020D9">
        <w:rPr>
          <w:rFonts w:cs="Arial"/>
          <w:b/>
          <w:bCs/>
          <w:szCs w:val="22"/>
        </w:rPr>
        <w:t>Run-time</w:t>
      </w:r>
      <w:r>
        <w:rPr>
          <w:rFonts w:cs="Arial"/>
          <w:szCs w:val="22"/>
        </w:rPr>
        <w:t xml:space="preserve"> – using the LabVIEW Runtime Engine intended for use by the test operator (tester) to execute the MLOI LabVIEW Application</w:t>
      </w:r>
      <w:r w:rsidR="00A529B4">
        <w:rPr>
          <w:rFonts w:cs="Arial"/>
          <w:szCs w:val="22"/>
        </w:rPr>
        <w:t xml:space="preserve"> during production.</w:t>
      </w:r>
    </w:p>
    <w:p w14:paraId="2B34E637" w14:textId="14B397F6" w:rsidR="00CE2B46" w:rsidRDefault="00CE2B46">
      <w:pPr>
        <w:pStyle w:val="ListParagraph"/>
        <w:numPr>
          <w:ilvl w:val="1"/>
          <w:numId w:val="28"/>
        </w:numPr>
        <w:spacing w:before="120"/>
        <w:rPr>
          <w:rFonts w:cs="Arial"/>
          <w:szCs w:val="22"/>
        </w:rPr>
      </w:pPr>
      <w:r w:rsidRPr="002020D9">
        <w:rPr>
          <w:rFonts w:cs="Arial"/>
          <w:b/>
          <w:bCs/>
          <w:szCs w:val="22"/>
        </w:rPr>
        <w:t>Developer</w:t>
      </w:r>
      <w:r>
        <w:rPr>
          <w:rFonts w:cs="Arial"/>
          <w:szCs w:val="22"/>
        </w:rPr>
        <w:t xml:space="preserve"> – using LabVIEW Professional Development System w</w:t>
      </w:r>
      <w:r w:rsidR="008A42EF">
        <w:rPr>
          <w:rFonts w:cs="Arial"/>
          <w:szCs w:val="22"/>
        </w:rPr>
        <w:t>h</w:t>
      </w:r>
      <w:r>
        <w:rPr>
          <w:rFonts w:cs="Arial"/>
          <w:szCs w:val="22"/>
        </w:rPr>
        <w:t xml:space="preserve">ere debugging is available and is intended for use by Programmer or Test Engineer for maintenance of the MLOI Program. </w:t>
      </w:r>
      <w:r w:rsidR="008A42EF">
        <w:rPr>
          <w:rFonts w:cs="Arial"/>
          <w:szCs w:val="22"/>
        </w:rPr>
        <w:t xml:space="preserve"> In Developer environment, the user can select between User Mode and Maintenance Mode.</w:t>
      </w:r>
    </w:p>
    <w:p w14:paraId="06C69AA1" w14:textId="4D45EAB1" w:rsidR="008A42EF" w:rsidRDefault="008A42EF">
      <w:pPr>
        <w:pStyle w:val="ListParagraph"/>
        <w:numPr>
          <w:ilvl w:val="0"/>
          <w:numId w:val="28"/>
        </w:numPr>
        <w:spacing w:before="120"/>
        <w:rPr>
          <w:rFonts w:cs="Arial"/>
          <w:szCs w:val="22"/>
        </w:rPr>
      </w:pPr>
      <w:r>
        <w:rPr>
          <w:rFonts w:cs="Arial"/>
          <w:szCs w:val="22"/>
        </w:rPr>
        <w:lastRenderedPageBreak/>
        <w:t>MLOI has two Modes:</w:t>
      </w:r>
    </w:p>
    <w:p w14:paraId="10CFDCE0" w14:textId="4D40016C" w:rsidR="008A42EF" w:rsidRDefault="008A42EF">
      <w:pPr>
        <w:pStyle w:val="ListParagraph"/>
        <w:numPr>
          <w:ilvl w:val="1"/>
          <w:numId w:val="28"/>
        </w:numPr>
        <w:spacing w:before="120"/>
        <w:rPr>
          <w:rFonts w:cs="Arial"/>
          <w:szCs w:val="22"/>
        </w:rPr>
      </w:pPr>
      <w:r w:rsidRPr="002020D9">
        <w:rPr>
          <w:rFonts w:cs="Arial"/>
          <w:b/>
          <w:bCs/>
          <w:szCs w:val="22"/>
        </w:rPr>
        <w:t>User Mode</w:t>
      </w:r>
      <w:r>
        <w:rPr>
          <w:rFonts w:cs="Arial"/>
          <w:szCs w:val="22"/>
        </w:rPr>
        <w:t xml:space="preserve"> – displays limited set of front panel controls, available for selection by the production test operator</w:t>
      </w:r>
      <w:r w:rsidR="00CC215E">
        <w:rPr>
          <w:rFonts w:cs="Arial"/>
          <w:szCs w:val="22"/>
        </w:rPr>
        <w:t>, optional</w:t>
      </w:r>
      <w:r>
        <w:rPr>
          <w:rFonts w:cs="Arial"/>
          <w:szCs w:val="22"/>
        </w:rPr>
        <w:t xml:space="preserve"> in the developer environment.</w:t>
      </w:r>
    </w:p>
    <w:p w14:paraId="1862D40F" w14:textId="77777777" w:rsidR="008A42EF" w:rsidRDefault="008A42EF">
      <w:pPr>
        <w:pStyle w:val="ListParagraph"/>
        <w:numPr>
          <w:ilvl w:val="1"/>
          <w:numId w:val="28"/>
        </w:numPr>
        <w:spacing w:before="120"/>
        <w:rPr>
          <w:rFonts w:cs="Arial"/>
          <w:szCs w:val="22"/>
        </w:rPr>
      </w:pPr>
      <w:r w:rsidRPr="002020D9">
        <w:rPr>
          <w:rFonts w:cs="Arial"/>
          <w:b/>
          <w:bCs/>
          <w:szCs w:val="22"/>
        </w:rPr>
        <w:t>Maintenance Mode</w:t>
      </w:r>
      <w:r>
        <w:rPr>
          <w:rFonts w:cs="Arial"/>
          <w:szCs w:val="22"/>
        </w:rPr>
        <w:t xml:space="preserve"> – displays full set of front panel controls available for operator selection in the Developer environment but not available in Runtime environment. </w:t>
      </w:r>
    </w:p>
    <w:p w14:paraId="31B10075" w14:textId="43855DAD" w:rsidR="008A42EF" w:rsidRDefault="008A42EF">
      <w:pPr>
        <w:pStyle w:val="ListParagraph"/>
        <w:numPr>
          <w:ilvl w:val="0"/>
          <w:numId w:val="28"/>
        </w:numPr>
        <w:spacing w:before="120"/>
        <w:rPr>
          <w:rFonts w:cs="Arial"/>
          <w:szCs w:val="22"/>
        </w:rPr>
      </w:pPr>
      <w:r>
        <w:rPr>
          <w:rFonts w:cs="Arial"/>
          <w:szCs w:val="22"/>
        </w:rPr>
        <w:t xml:space="preserve">MLOI has two Methods of operation:  </w:t>
      </w:r>
    </w:p>
    <w:p w14:paraId="159ACA88" w14:textId="6C577048" w:rsidR="002020D9" w:rsidRDefault="002020D9">
      <w:pPr>
        <w:pStyle w:val="ListParagraph"/>
        <w:numPr>
          <w:ilvl w:val="1"/>
          <w:numId w:val="28"/>
        </w:numPr>
        <w:spacing w:before="120"/>
        <w:rPr>
          <w:rFonts w:cs="Arial"/>
          <w:szCs w:val="22"/>
        </w:rPr>
      </w:pPr>
      <w:r w:rsidRPr="002020D9">
        <w:rPr>
          <w:rFonts w:cs="Arial"/>
          <w:b/>
          <w:bCs/>
          <w:szCs w:val="22"/>
        </w:rPr>
        <w:t>Test</w:t>
      </w:r>
      <w:r>
        <w:rPr>
          <w:rFonts w:cs="Arial"/>
          <w:b/>
          <w:bCs/>
          <w:szCs w:val="22"/>
        </w:rPr>
        <w:t xml:space="preserve"> –</w:t>
      </w:r>
      <w:r w:rsidR="00CC215E">
        <w:rPr>
          <w:rFonts w:cs="Arial"/>
          <w:szCs w:val="22"/>
        </w:rPr>
        <w:t xml:space="preserve">Product test </w:t>
      </w:r>
      <w:r>
        <w:rPr>
          <w:rFonts w:cs="Arial"/>
          <w:szCs w:val="22"/>
        </w:rPr>
        <w:t xml:space="preserve">using actual OLS Resistor data sourced from the DataQ and Level data sourced from the Laser, </w:t>
      </w:r>
      <w:r w:rsidR="00CC215E">
        <w:rPr>
          <w:rFonts w:cs="Arial"/>
          <w:szCs w:val="22"/>
        </w:rPr>
        <w:t>using</w:t>
      </w:r>
      <w:r>
        <w:rPr>
          <w:rFonts w:cs="Arial"/>
          <w:szCs w:val="22"/>
        </w:rPr>
        <w:t xml:space="preserve"> the full functionality and performance of the complete system.</w:t>
      </w:r>
    </w:p>
    <w:p w14:paraId="66B3F85E" w14:textId="108E8F5A" w:rsidR="008A42EF" w:rsidRDefault="006677BF">
      <w:pPr>
        <w:pStyle w:val="ListParagraph"/>
        <w:numPr>
          <w:ilvl w:val="1"/>
          <w:numId w:val="28"/>
        </w:numPr>
        <w:spacing w:before="120"/>
        <w:rPr>
          <w:rFonts w:cs="Arial"/>
          <w:szCs w:val="22"/>
        </w:rPr>
      </w:pPr>
      <w:r w:rsidRPr="002020D9">
        <w:rPr>
          <w:rFonts w:cs="Arial"/>
          <w:b/>
          <w:bCs/>
          <w:szCs w:val="22"/>
        </w:rPr>
        <w:t>S</w:t>
      </w:r>
      <w:r w:rsidR="002020D9" w:rsidRPr="002020D9">
        <w:rPr>
          <w:rFonts w:cs="Arial"/>
          <w:b/>
          <w:bCs/>
          <w:szCs w:val="22"/>
        </w:rPr>
        <w:t>imulate</w:t>
      </w:r>
      <w:r w:rsidR="002020D9">
        <w:rPr>
          <w:rFonts w:cs="Arial"/>
          <w:szCs w:val="22"/>
        </w:rPr>
        <w:t xml:space="preserve"> –</w:t>
      </w:r>
      <w:r>
        <w:rPr>
          <w:rFonts w:cs="Arial"/>
          <w:szCs w:val="22"/>
        </w:rPr>
        <w:t xml:space="preserve"> </w:t>
      </w:r>
      <w:r w:rsidR="008A42EF">
        <w:rPr>
          <w:rFonts w:cs="Arial"/>
          <w:szCs w:val="22"/>
        </w:rPr>
        <w:t xml:space="preserve">Uses simulated DataQ, Laser and Motor Control data </w:t>
      </w:r>
      <w:r w:rsidR="002F6F77">
        <w:rPr>
          <w:rFonts w:cs="Arial"/>
          <w:szCs w:val="22"/>
        </w:rPr>
        <w:t xml:space="preserve">based on the ATP test table </w:t>
      </w:r>
      <w:r w:rsidR="008A42EF">
        <w:rPr>
          <w:rFonts w:cs="Arial"/>
          <w:szCs w:val="22"/>
        </w:rPr>
        <w:t xml:space="preserve">to evaluate </w:t>
      </w:r>
      <w:r>
        <w:rPr>
          <w:rFonts w:cs="Arial"/>
          <w:szCs w:val="22"/>
        </w:rPr>
        <w:t>the LabVIEW</w:t>
      </w:r>
      <w:r w:rsidR="008A42EF">
        <w:rPr>
          <w:rFonts w:cs="Arial"/>
          <w:szCs w:val="22"/>
        </w:rPr>
        <w:t xml:space="preserve"> function</w:t>
      </w:r>
      <w:r w:rsidR="002F6F77">
        <w:rPr>
          <w:rFonts w:cs="Arial"/>
          <w:szCs w:val="22"/>
        </w:rPr>
        <w:t>al</w:t>
      </w:r>
      <w:r>
        <w:rPr>
          <w:rFonts w:cs="Arial"/>
          <w:szCs w:val="22"/>
        </w:rPr>
        <w:t xml:space="preserve"> portion of the MLOI </w:t>
      </w:r>
      <w:r w:rsidR="002F6F77">
        <w:rPr>
          <w:rFonts w:cs="Arial"/>
          <w:szCs w:val="22"/>
        </w:rPr>
        <w:t>T</w:t>
      </w:r>
      <w:r>
        <w:rPr>
          <w:rFonts w:cs="Arial"/>
          <w:szCs w:val="22"/>
        </w:rPr>
        <w:t xml:space="preserve">est </w:t>
      </w:r>
      <w:r w:rsidR="002F6F77">
        <w:rPr>
          <w:rFonts w:cs="Arial"/>
          <w:szCs w:val="22"/>
        </w:rPr>
        <w:t>S</w:t>
      </w:r>
      <w:r>
        <w:rPr>
          <w:rFonts w:cs="Arial"/>
          <w:szCs w:val="22"/>
        </w:rPr>
        <w:t xml:space="preserve">ystem. </w:t>
      </w:r>
      <w:r w:rsidR="000F55EF">
        <w:rPr>
          <w:rFonts w:cs="Arial"/>
          <w:szCs w:val="22"/>
        </w:rPr>
        <w:t>Sim</w:t>
      </w:r>
      <w:r w:rsidR="002F6F77">
        <w:rPr>
          <w:rFonts w:cs="Arial"/>
          <w:szCs w:val="22"/>
        </w:rPr>
        <w:t xml:space="preserve">ulate </w:t>
      </w:r>
      <w:r>
        <w:rPr>
          <w:rFonts w:cs="Arial"/>
          <w:szCs w:val="22"/>
        </w:rPr>
        <w:t>only tests the accuracy of the LabVIEW Software.</w:t>
      </w:r>
      <w:r w:rsidR="002F6F77">
        <w:rPr>
          <w:rFonts w:cs="Arial"/>
          <w:szCs w:val="22"/>
        </w:rPr>
        <w:t xml:space="preserve">  Simulate is available only in the Developer environment and in the Runtime environment by password-enabled configuration.</w:t>
      </w:r>
    </w:p>
    <w:p w14:paraId="392D91CA" w14:textId="77777777" w:rsidR="00432382" w:rsidRDefault="00432382" w:rsidP="00432382">
      <w:pPr>
        <w:pStyle w:val="ListParagraph"/>
        <w:spacing w:before="120"/>
        <w:ind w:left="1440"/>
        <w:rPr>
          <w:rFonts w:cs="Arial"/>
          <w:szCs w:val="22"/>
        </w:rPr>
      </w:pPr>
    </w:p>
    <w:p w14:paraId="441F4F23" w14:textId="6AC64D81" w:rsidR="00D5454A" w:rsidRPr="00D5454A" w:rsidRDefault="00DB3F1B" w:rsidP="00D5454A">
      <w:pPr>
        <w:pStyle w:val="Step"/>
        <w:numPr>
          <w:ilvl w:val="0"/>
          <w:numId w:val="32"/>
        </w:numPr>
        <w:rPr>
          <w:rStyle w:val="StepChar"/>
          <w:rFonts w:cs="Arial"/>
          <w:szCs w:val="22"/>
        </w:rPr>
      </w:pPr>
      <w:r>
        <w:rPr>
          <w:rStyle w:val="StepChar"/>
        </w:rPr>
        <w:t xml:space="preserve">To Test the </w:t>
      </w:r>
      <w:r w:rsidRPr="00CB3A3F">
        <w:rPr>
          <w:rStyle w:val="StepChar"/>
        </w:rPr>
        <w:t xml:space="preserve">LabVIEW </w:t>
      </w:r>
      <w:r>
        <w:rPr>
          <w:rStyle w:val="StepChar"/>
        </w:rPr>
        <w:t xml:space="preserve">MLOI </w:t>
      </w:r>
      <w:r w:rsidRPr="00CB3A3F">
        <w:rPr>
          <w:rStyle w:val="StepChar"/>
        </w:rPr>
        <w:t xml:space="preserve">application </w:t>
      </w:r>
      <w:r>
        <w:rPr>
          <w:rStyle w:val="StepChar"/>
        </w:rPr>
        <w:t>in User Mode in the Production environment, run ..builds\</w:t>
      </w:r>
      <w:proofErr w:type="spellStart"/>
      <w:r>
        <w:rPr>
          <w:rStyle w:val="StepChar"/>
        </w:rPr>
        <w:t>MLOI_Elevate</w:t>
      </w:r>
      <w:proofErr w:type="spellEnd"/>
      <w:r>
        <w:rPr>
          <w:rStyle w:val="StepChar"/>
        </w:rPr>
        <w:t>\MLOI_Elevate.exe.</w:t>
      </w:r>
    </w:p>
    <w:p w14:paraId="62EF87F9" w14:textId="34F3ABF9" w:rsidR="00CB3A3F" w:rsidRPr="00CB3A3F" w:rsidRDefault="00DB3F1B" w:rsidP="00906B23">
      <w:pPr>
        <w:pStyle w:val="checkbox"/>
        <w:rPr>
          <w:rFonts w:cs="Arial"/>
          <w:szCs w:val="22"/>
        </w:rPr>
      </w:pPr>
      <w:r>
        <w:rPr>
          <w:rStyle w:val="StepChar"/>
        </w:rPr>
        <w:t xml:space="preserve">If testing in the Simulate mode, then proceed to </w:t>
      </w:r>
      <w:r w:rsidR="00CB3A3F" w:rsidRPr="00CB3A3F">
        <w:rPr>
          <w:rStyle w:val="StepChar"/>
        </w:rPr>
        <w:t>section</w:t>
      </w:r>
      <w:r w:rsidR="00CB3A3F" w:rsidRPr="008A42EF">
        <w:rPr>
          <w:szCs w:val="22"/>
        </w:rPr>
        <w:t xml:space="preserve"> 5.1.4 </w:t>
      </w:r>
      <w:r w:rsidR="00CB3A3F">
        <w:rPr>
          <w:szCs w:val="22"/>
        </w:rPr>
        <w:t>Production HMI</w:t>
      </w:r>
      <w:r w:rsidR="00CB3A3F" w:rsidRPr="008A42EF">
        <w:rPr>
          <w:szCs w:val="22"/>
        </w:rPr>
        <w:t>.</w:t>
      </w:r>
    </w:p>
    <w:p w14:paraId="7525A0D6" w14:textId="09961CEE" w:rsidR="00906B23" w:rsidRDefault="00DB3F1B">
      <w:pPr>
        <w:pStyle w:val="Step"/>
        <w:numPr>
          <w:ilvl w:val="0"/>
          <w:numId w:val="32"/>
        </w:numPr>
      </w:pPr>
      <w:r>
        <w:rPr>
          <w:rStyle w:val="StepChar"/>
        </w:rPr>
        <w:t xml:space="preserve">To Test both the User and Maintenance Mode in the Development environment, </w:t>
      </w:r>
      <w:r w:rsidR="00906B23">
        <w:t>n</w:t>
      </w:r>
      <w:r w:rsidR="002F6F77">
        <w:t>avigate to</w:t>
      </w:r>
      <w:proofErr w:type="gramStart"/>
      <w:r w:rsidR="002F6F77">
        <w:t xml:space="preserve"> ..</w:t>
      </w:r>
      <w:proofErr w:type="gramEnd"/>
      <w:r w:rsidR="002F6F77">
        <w:t xml:space="preserve">\PWC-OLS\ and double-click on _MLOI_Main.vi, </w:t>
      </w:r>
    </w:p>
    <w:p w14:paraId="74C93400" w14:textId="23B7A0DF" w:rsidR="00CB3A3F" w:rsidRDefault="00CB3A3F" w:rsidP="00E314C7">
      <w:pPr>
        <w:pStyle w:val="checkbox"/>
      </w:pPr>
      <w:r w:rsidRPr="00CB3A3F">
        <w:t>Verify the Mode dropdown with choice of User and Maintenance is available.  (Note other options may be present.)</w:t>
      </w:r>
    </w:p>
    <w:p w14:paraId="3F1337C3" w14:textId="51E2E4DF" w:rsidR="002F6F77" w:rsidRDefault="0045243A" w:rsidP="00906B23">
      <w:pPr>
        <w:pStyle w:val="checkbox"/>
      </w:pPr>
      <w:r>
        <w:t>Select Maintenance from the Mode dropdown and run the application.</w:t>
      </w:r>
    </w:p>
    <w:p w14:paraId="67F636C7" w14:textId="025A8562" w:rsidR="002F6F77" w:rsidRDefault="0045243A" w:rsidP="0045243A">
      <w:pPr>
        <w:pStyle w:val="checkbox"/>
      </w:pPr>
      <w:r>
        <w:t>Verify the Motor controller panel containing Jog button is available.</w:t>
      </w:r>
    </w:p>
    <w:p w14:paraId="1344895B" w14:textId="71B27D0C" w:rsidR="00906B23" w:rsidRDefault="00906B23" w:rsidP="00906B23">
      <w:pPr>
        <w:pStyle w:val="checkbox"/>
      </w:pPr>
      <w:r>
        <w:rPr>
          <w:rStyle w:val="StepChar"/>
        </w:rPr>
        <w:t>If testing using only the Simulate method, proceed</w:t>
      </w:r>
      <w:r w:rsidRPr="00CB3A3F">
        <w:rPr>
          <w:rStyle w:val="StepChar"/>
        </w:rPr>
        <w:t xml:space="preserve"> to </w:t>
      </w:r>
      <w:r w:rsidRPr="001C613F">
        <w:rPr>
          <w:rStyle w:val="StepChar"/>
        </w:rPr>
        <w:t>section</w:t>
      </w:r>
      <w:r w:rsidRPr="001C613F">
        <w:rPr>
          <w:szCs w:val="22"/>
        </w:rPr>
        <w:t xml:space="preserve"> 5.1.</w:t>
      </w:r>
      <w:r>
        <w:rPr>
          <w:szCs w:val="22"/>
        </w:rPr>
        <w:t>4</w:t>
      </w:r>
      <w:r w:rsidRPr="008A42EF">
        <w:rPr>
          <w:szCs w:val="22"/>
        </w:rPr>
        <w:t xml:space="preserve"> </w:t>
      </w:r>
      <w:r>
        <w:rPr>
          <w:szCs w:val="22"/>
        </w:rPr>
        <w:t xml:space="preserve">Development </w:t>
      </w:r>
      <w:r w:rsidRPr="008A42EF">
        <w:rPr>
          <w:szCs w:val="22"/>
        </w:rPr>
        <w:t>HMI</w:t>
      </w:r>
    </w:p>
    <w:p w14:paraId="04B44841" w14:textId="77777777" w:rsidR="00906B23" w:rsidRDefault="00906B23" w:rsidP="00906B23">
      <w:pPr>
        <w:pStyle w:val="checkbox"/>
        <w:numPr>
          <w:ilvl w:val="0"/>
          <w:numId w:val="0"/>
        </w:numPr>
        <w:ind w:left="1267"/>
      </w:pPr>
    </w:p>
    <w:p w14:paraId="0E0A3759" w14:textId="77777777" w:rsidR="00012ABC" w:rsidRDefault="00012ABC" w:rsidP="00012ABC">
      <w:pPr>
        <w:pStyle w:val="ZPara"/>
      </w:pPr>
      <w:r>
        <w:t>Tester   __________________      Date ______________       PASS      FAIL</w:t>
      </w:r>
    </w:p>
    <w:p w14:paraId="243D094E" w14:textId="77777777" w:rsidR="00012ABC" w:rsidRDefault="00012ABC" w:rsidP="00012ABC">
      <w:pPr>
        <w:pStyle w:val="ZPara"/>
      </w:pPr>
    </w:p>
    <w:p w14:paraId="513BCC55" w14:textId="77777777" w:rsidR="00012ABC" w:rsidRDefault="00012ABC" w:rsidP="00012ABC">
      <w:pPr>
        <w:pStyle w:val="ZPara"/>
      </w:pPr>
    </w:p>
    <w:p w14:paraId="37B819B3" w14:textId="5E8015C6" w:rsidR="0042019F" w:rsidRPr="00543DA2" w:rsidRDefault="00012ABC" w:rsidP="00012ABC">
      <w:pPr>
        <w:pStyle w:val="TestCase"/>
      </w:pPr>
      <w:bookmarkStart w:id="66" w:name="_Toc241156305"/>
      <w:bookmarkStart w:id="67" w:name="_Toc241156767"/>
      <w:r>
        <w:t>System Hardware Inspection</w:t>
      </w:r>
      <w:bookmarkEnd w:id="66"/>
      <w:bookmarkEnd w:id="67"/>
    </w:p>
    <w:p w14:paraId="655FEABB" w14:textId="77777777" w:rsidR="00D54CD2" w:rsidRDefault="00D54CD2">
      <w:pPr>
        <w:pStyle w:val="Requirement"/>
        <w:numPr>
          <w:ilvl w:val="0"/>
          <w:numId w:val="85"/>
        </w:numPr>
      </w:pPr>
      <w:bookmarkStart w:id="68" w:name="_Toc191729048"/>
      <w:bookmarkStart w:id="69" w:name="_Toc191729117"/>
      <w:bookmarkStart w:id="70" w:name="_Toc191729196"/>
      <w:bookmarkStart w:id="71" w:name="_Toc191729319"/>
      <w:bookmarkStart w:id="72" w:name="_Toc191729441"/>
      <w:bookmarkStart w:id="73" w:name="_Toc191729500"/>
      <w:bookmarkStart w:id="74" w:name="_Toc191729559"/>
      <w:bookmarkStart w:id="75" w:name="_Toc191729618"/>
      <w:bookmarkStart w:id="76" w:name="_Toc191729706"/>
      <w:bookmarkStart w:id="77" w:name="_Toc191730085"/>
      <w:bookmarkStart w:id="78" w:name="_Toc193104081"/>
      <w:bookmarkStart w:id="79" w:name="_Toc191729049"/>
      <w:bookmarkStart w:id="80" w:name="_Toc191729118"/>
      <w:bookmarkStart w:id="81" w:name="_Toc191729197"/>
      <w:bookmarkStart w:id="82" w:name="_Toc191729320"/>
      <w:bookmarkStart w:id="83" w:name="_Toc191729442"/>
      <w:bookmarkStart w:id="84" w:name="_Toc191729501"/>
      <w:bookmarkStart w:id="85" w:name="_Toc191729560"/>
      <w:bookmarkStart w:id="86" w:name="_Toc191729619"/>
      <w:bookmarkStart w:id="87" w:name="_Toc191729707"/>
      <w:bookmarkStart w:id="88" w:name="_Toc191730086"/>
      <w:bookmarkStart w:id="89" w:name="_Toc193104082"/>
      <w:bookmarkStart w:id="90" w:name="_Toc191729050"/>
      <w:bookmarkStart w:id="91" w:name="_Toc191729119"/>
      <w:bookmarkStart w:id="92" w:name="_Toc191729198"/>
      <w:bookmarkStart w:id="93" w:name="_Toc191729321"/>
      <w:bookmarkStart w:id="94" w:name="_Toc191729443"/>
      <w:bookmarkStart w:id="95" w:name="_Toc191729502"/>
      <w:bookmarkStart w:id="96" w:name="_Toc191729561"/>
      <w:bookmarkStart w:id="97" w:name="_Toc191729620"/>
      <w:bookmarkStart w:id="98" w:name="_Toc191729708"/>
      <w:bookmarkStart w:id="99" w:name="_Toc191730087"/>
      <w:bookmarkStart w:id="100" w:name="_Toc193104083"/>
      <w:bookmarkStart w:id="101" w:name="_Toc191729051"/>
      <w:bookmarkStart w:id="102" w:name="_Toc191729120"/>
      <w:bookmarkStart w:id="103" w:name="_Toc191729199"/>
      <w:bookmarkStart w:id="104" w:name="_Toc191729322"/>
      <w:bookmarkStart w:id="105" w:name="_Toc191729444"/>
      <w:bookmarkStart w:id="106" w:name="_Toc191729503"/>
      <w:bookmarkStart w:id="107" w:name="_Toc191729562"/>
      <w:bookmarkStart w:id="108" w:name="_Toc191729621"/>
      <w:bookmarkStart w:id="109" w:name="_Toc191729709"/>
      <w:bookmarkStart w:id="110" w:name="_Toc191730088"/>
      <w:bookmarkStart w:id="111" w:name="_Toc193104084"/>
      <w:bookmarkStart w:id="112" w:name="_Toc191729052"/>
      <w:bookmarkStart w:id="113" w:name="_Toc191729121"/>
      <w:bookmarkStart w:id="114" w:name="_Toc191729200"/>
      <w:bookmarkStart w:id="115" w:name="_Toc191729323"/>
      <w:bookmarkStart w:id="116" w:name="_Toc191729445"/>
      <w:bookmarkStart w:id="117" w:name="_Toc191729504"/>
      <w:bookmarkStart w:id="118" w:name="_Toc191729563"/>
      <w:bookmarkStart w:id="119" w:name="_Toc191729622"/>
      <w:bookmarkStart w:id="120" w:name="_Toc191729710"/>
      <w:bookmarkStart w:id="121" w:name="_Toc191730089"/>
      <w:bookmarkStart w:id="122" w:name="_Toc193104085"/>
      <w:bookmarkStart w:id="123" w:name="_Toc191729053"/>
      <w:bookmarkStart w:id="124" w:name="_Toc191729122"/>
      <w:bookmarkStart w:id="125" w:name="_Toc191729201"/>
      <w:bookmarkStart w:id="126" w:name="_Toc191729324"/>
      <w:bookmarkStart w:id="127" w:name="_Toc191729446"/>
      <w:bookmarkStart w:id="128" w:name="_Toc191729505"/>
      <w:bookmarkStart w:id="129" w:name="_Toc191729564"/>
      <w:bookmarkStart w:id="130" w:name="_Toc191729623"/>
      <w:bookmarkStart w:id="131" w:name="_Toc191729711"/>
      <w:bookmarkStart w:id="132" w:name="_Toc191730090"/>
      <w:bookmarkStart w:id="133" w:name="_Toc193104086"/>
      <w:bookmarkStart w:id="134" w:name="_Toc191729054"/>
      <w:bookmarkStart w:id="135" w:name="_Toc191729123"/>
      <w:bookmarkStart w:id="136" w:name="_Toc191729202"/>
      <w:bookmarkStart w:id="137" w:name="_Toc191729325"/>
      <w:bookmarkStart w:id="138" w:name="_Toc191729447"/>
      <w:bookmarkStart w:id="139" w:name="_Toc191729506"/>
      <w:bookmarkStart w:id="140" w:name="_Toc191729565"/>
      <w:bookmarkStart w:id="141" w:name="_Toc191729624"/>
      <w:bookmarkStart w:id="142" w:name="_Toc191729712"/>
      <w:bookmarkStart w:id="143" w:name="_Toc191730091"/>
      <w:bookmarkStart w:id="144" w:name="_Toc193104087"/>
      <w:bookmarkStart w:id="145" w:name="_Toc191729055"/>
      <w:bookmarkStart w:id="146" w:name="_Toc191729124"/>
      <w:bookmarkStart w:id="147" w:name="_Toc191729203"/>
      <w:bookmarkStart w:id="148" w:name="_Toc191729326"/>
      <w:bookmarkStart w:id="149" w:name="_Toc191729448"/>
      <w:bookmarkStart w:id="150" w:name="_Toc191729507"/>
      <w:bookmarkStart w:id="151" w:name="_Toc191729566"/>
      <w:bookmarkStart w:id="152" w:name="_Toc191729625"/>
      <w:bookmarkStart w:id="153" w:name="_Toc191729713"/>
      <w:bookmarkStart w:id="154" w:name="_Toc191730092"/>
      <w:bookmarkStart w:id="155" w:name="_Toc193104088"/>
      <w:bookmarkStart w:id="156" w:name="_Toc191729056"/>
      <w:bookmarkStart w:id="157" w:name="_Toc191729125"/>
      <w:bookmarkStart w:id="158" w:name="_Toc191729204"/>
      <w:bookmarkStart w:id="159" w:name="_Toc191729327"/>
      <w:bookmarkStart w:id="160" w:name="_Toc191729449"/>
      <w:bookmarkStart w:id="161" w:name="_Toc191729508"/>
      <w:bookmarkStart w:id="162" w:name="_Toc191729567"/>
      <w:bookmarkStart w:id="163" w:name="_Toc191729626"/>
      <w:bookmarkStart w:id="164" w:name="_Toc191729714"/>
      <w:bookmarkStart w:id="165" w:name="_Toc191730093"/>
      <w:bookmarkStart w:id="166" w:name="_Toc193104089"/>
      <w:bookmarkStart w:id="167" w:name="_Toc191729057"/>
      <w:bookmarkStart w:id="168" w:name="_Toc191729126"/>
      <w:bookmarkStart w:id="169" w:name="_Toc191729205"/>
      <w:bookmarkStart w:id="170" w:name="_Toc191729328"/>
      <w:bookmarkStart w:id="171" w:name="_Toc191729450"/>
      <w:bookmarkStart w:id="172" w:name="_Toc191729509"/>
      <w:bookmarkStart w:id="173" w:name="_Toc191729568"/>
      <w:bookmarkStart w:id="174" w:name="_Toc191729627"/>
      <w:bookmarkStart w:id="175" w:name="_Toc191729715"/>
      <w:bookmarkStart w:id="176" w:name="_Toc191730094"/>
      <w:bookmarkStart w:id="177" w:name="_Toc193104090"/>
      <w:bookmarkStart w:id="178" w:name="_Toc191729058"/>
      <w:bookmarkStart w:id="179" w:name="_Toc191729127"/>
      <w:bookmarkStart w:id="180" w:name="_Toc191729206"/>
      <w:bookmarkStart w:id="181" w:name="_Toc191729329"/>
      <w:bookmarkStart w:id="182" w:name="_Toc191729451"/>
      <w:bookmarkStart w:id="183" w:name="_Toc191729510"/>
      <w:bookmarkStart w:id="184" w:name="_Toc191729569"/>
      <w:bookmarkStart w:id="185" w:name="_Toc191729628"/>
      <w:bookmarkStart w:id="186" w:name="_Toc191729716"/>
      <w:bookmarkStart w:id="187" w:name="_Toc191730095"/>
      <w:bookmarkStart w:id="188" w:name="_Toc193104091"/>
      <w:bookmarkStart w:id="189" w:name="_Toc191729059"/>
      <w:bookmarkStart w:id="190" w:name="_Toc191729128"/>
      <w:bookmarkStart w:id="191" w:name="_Toc191729207"/>
      <w:bookmarkStart w:id="192" w:name="_Toc191729330"/>
      <w:bookmarkStart w:id="193" w:name="_Toc191729452"/>
      <w:bookmarkStart w:id="194" w:name="_Toc191729511"/>
      <w:bookmarkStart w:id="195" w:name="_Toc191729570"/>
      <w:bookmarkStart w:id="196" w:name="_Toc191729629"/>
      <w:bookmarkStart w:id="197" w:name="_Toc191729717"/>
      <w:bookmarkStart w:id="198" w:name="_Toc191730096"/>
      <w:bookmarkStart w:id="199" w:name="_Toc193104092"/>
      <w:bookmarkStart w:id="200" w:name="_Toc191729060"/>
      <w:bookmarkStart w:id="201" w:name="_Toc191729129"/>
      <w:bookmarkStart w:id="202" w:name="_Toc191729208"/>
      <w:bookmarkStart w:id="203" w:name="_Toc191729331"/>
      <w:bookmarkStart w:id="204" w:name="_Toc191729453"/>
      <w:bookmarkStart w:id="205" w:name="_Toc191729512"/>
      <w:bookmarkStart w:id="206" w:name="_Toc191729571"/>
      <w:bookmarkStart w:id="207" w:name="_Toc191729630"/>
      <w:bookmarkStart w:id="208" w:name="_Toc191729718"/>
      <w:bookmarkStart w:id="209" w:name="_Toc191730097"/>
      <w:bookmarkStart w:id="210" w:name="_Toc193104093"/>
      <w:bookmarkStart w:id="211" w:name="_Toc191729061"/>
      <w:bookmarkStart w:id="212" w:name="_Toc191729130"/>
      <w:bookmarkStart w:id="213" w:name="_Toc191729209"/>
      <w:bookmarkStart w:id="214" w:name="_Toc191729332"/>
      <w:bookmarkStart w:id="215" w:name="_Toc191729454"/>
      <w:bookmarkStart w:id="216" w:name="_Toc191729513"/>
      <w:bookmarkStart w:id="217" w:name="_Toc191729572"/>
      <w:bookmarkStart w:id="218" w:name="_Toc191729631"/>
      <w:bookmarkStart w:id="219" w:name="_Toc191729719"/>
      <w:bookmarkStart w:id="220" w:name="_Toc191730098"/>
      <w:bookmarkStart w:id="221" w:name="_Toc193104094"/>
      <w:bookmarkStart w:id="222" w:name="_Toc191729062"/>
      <w:bookmarkStart w:id="223" w:name="_Toc191729131"/>
      <w:bookmarkStart w:id="224" w:name="_Toc191729210"/>
      <w:bookmarkStart w:id="225" w:name="_Toc191729333"/>
      <w:bookmarkStart w:id="226" w:name="_Toc191729455"/>
      <w:bookmarkStart w:id="227" w:name="_Toc191729514"/>
      <w:bookmarkStart w:id="228" w:name="_Toc191729573"/>
      <w:bookmarkStart w:id="229" w:name="_Toc191729632"/>
      <w:bookmarkStart w:id="230" w:name="_Toc191729720"/>
      <w:bookmarkStart w:id="231" w:name="_Toc191730099"/>
      <w:bookmarkStart w:id="232" w:name="_Toc193104095"/>
      <w:bookmarkStart w:id="233" w:name="_Toc191729063"/>
      <w:bookmarkStart w:id="234" w:name="_Toc191729132"/>
      <w:bookmarkStart w:id="235" w:name="_Toc191729211"/>
      <w:bookmarkStart w:id="236" w:name="_Toc191729334"/>
      <w:bookmarkStart w:id="237" w:name="_Toc191729456"/>
      <w:bookmarkStart w:id="238" w:name="_Toc191729515"/>
      <w:bookmarkStart w:id="239" w:name="_Toc191729574"/>
      <w:bookmarkStart w:id="240" w:name="_Toc191729633"/>
      <w:bookmarkStart w:id="241" w:name="_Toc191729721"/>
      <w:bookmarkStart w:id="242" w:name="_Toc191730100"/>
      <w:bookmarkStart w:id="243" w:name="_Toc193104096"/>
      <w:bookmarkStart w:id="244" w:name="_Toc191729064"/>
      <w:bookmarkStart w:id="245" w:name="_Toc191729133"/>
      <w:bookmarkStart w:id="246" w:name="_Toc191729212"/>
      <w:bookmarkStart w:id="247" w:name="_Toc191729335"/>
      <w:bookmarkStart w:id="248" w:name="_Toc191729457"/>
      <w:bookmarkStart w:id="249" w:name="_Toc191729516"/>
      <w:bookmarkStart w:id="250" w:name="_Toc191729575"/>
      <w:bookmarkStart w:id="251" w:name="_Toc191729634"/>
      <w:bookmarkStart w:id="252" w:name="_Toc191729722"/>
      <w:bookmarkStart w:id="253" w:name="_Toc191730101"/>
      <w:bookmarkStart w:id="254" w:name="_Toc193104097"/>
      <w:bookmarkStart w:id="255" w:name="_Toc191729065"/>
      <w:bookmarkStart w:id="256" w:name="_Toc191729134"/>
      <w:bookmarkStart w:id="257" w:name="_Toc191729213"/>
      <w:bookmarkStart w:id="258" w:name="_Toc191729336"/>
      <w:bookmarkStart w:id="259" w:name="_Toc191729458"/>
      <w:bookmarkStart w:id="260" w:name="_Toc191729517"/>
      <w:bookmarkStart w:id="261" w:name="_Toc191729576"/>
      <w:bookmarkStart w:id="262" w:name="_Toc191729635"/>
      <w:bookmarkStart w:id="263" w:name="_Toc191729723"/>
      <w:bookmarkStart w:id="264" w:name="_Toc191730102"/>
      <w:bookmarkStart w:id="265" w:name="_Toc193104098"/>
      <w:bookmarkStart w:id="266" w:name="_Toc191729066"/>
      <w:bookmarkStart w:id="267" w:name="_Toc191729135"/>
      <w:bookmarkStart w:id="268" w:name="_Toc191729214"/>
      <w:bookmarkStart w:id="269" w:name="_Toc191729337"/>
      <w:bookmarkStart w:id="270" w:name="_Toc191729459"/>
      <w:bookmarkStart w:id="271" w:name="_Toc191729518"/>
      <w:bookmarkStart w:id="272" w:name="_Toc191729577"/>
      <w:bookmarkStart w:id="273" w:name="_Toc191729636"/>
      <w:bookmarkStart w:id="274" w:name="_Toc191729724"/>
      <w:bookmarkStart w:id="275" w:name="_Toc191730103"/>
      <w:bookmarkStart w:id="276" w:name="_Toc193104099"/>
      <w:bookmarkStart w:id="277" w:name="_Toc191729067"/>
      <w:bookmarkStart w:id="278" w:name="_Toc191729136"/>
      <w:bookmarkStart w:id="279" w:name="_Toc191729215"/>
      <w:bookmarkStart w:id="280" w:name="_Toc191729338"/>
      <w:bookmarkStart w:id="281" w:name="_Toc191729460"/>
      <w:bookmarkStart w:id="282" w:name="_Toc191729519"/>
      <w:bookmarkStart w:id="283" w:name="_Toc191729578"/>
      <w:bookmarkStart w:id="284" w:name="_Toc191729637"/>
      <w:bookmarkStart w:id="285" w:name="_Toc191729725"/>
      <w:bookmarkStart w:id="286" w:name="_Toc191730104"/>
      <w:bookmarkStart w:id="287" w:name="_Toc193104100"/>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r>
        <w:t>The EPIC 1 System MAY be placed into production service with the HW1 (breadboard) hardware.</w:t>
      </w:r>
    </w:p>
    <w:p w14:paraId="642554FA" w14:textId="5C12D9FC" w:rsidR="00543DA2" w:rsidRDefault="00543DA2">
      <w:pPr>
        <w:pStyle w:val="Step"/>
        <w:numPr>
          <w:ilvl w:val="0"/>
          <w:numId w:val="25"/>
        </w:numPr>
      </w:pPr>
      <w:r>
        <w:t xml:space="preserve">Inspect the Interface </w:t>
      </w:r>
      <w:r w:rsidR="0042019F">
        <w:t>Cabinet</w:t>
      </w:r>
      <w:r>
        <w:t>, check for loose wires, all components are reasonably secure, and strain reliefs are present on all wires that are regularly handled.</w:t>
      </w:r>
    </w:p>
    <w:p w14:paraId="73251535" w14:textId="1E0B6D49" w:rsidR="00543DA2" w:rsidRDefault="006F17D7" w:rsidP="00E3661D">
      <w:pPr>
        <w:pStyle w:val="ZPara"/>
      </w:pPr>
      <w:r>
        <w:t xml:space="preserve">Interface </w:t>
      </w:r>
      <w:r w:rsidR="00543DA2">
        <w:t xml:space="preserve">Type (circle </w:t>
      </w:r>
      <w:proofErr w:type="gramStart"/>
      <w:r w:rsidR="00543DA2">
        <w:t xml:space="preserve">one)   </w:t>
      </w:r>
      <w:proofErr w:type="gramEnd"/>
      <w:r w:rsidR="00543DA2">
        <w:tab/>
      </w:r>
      <w:r w:rsidR="00543DA2">
        <w:tab/>
        <w:t>Prototype</w:t>
      </w:r>
      <w:r w:rsidR="00543DA2">
        <w:tab/>
      </w:r>
      <w:r w:rsidR="00543DA2">
        <w:tab/>
        <w:t>PCB</w:t>
      </w:r>
    </w:p>
    <w:p w14:paraId="646983B2" w14:textId="77777777" w:rsidR="00604DB6" w:rsidRDefault="00604DB6" w:rsidP="00E3661D">
      <w:pPr>
        <w:pStyle w:val="ZPara"/>
      </w:pPr>
    </w:p>
    <w:p w14:paraId="186D73C9" w14:textId="766758FC" w:rsidR="00D54CD2" w:rsidRDefault="00604DB6" w:rsidP="000D3871">
      <w:pPr>
        <w:pStyle w:val="checkbox"/>
      </w:pPr>
      <w:r>
        <w:t>The Interface board is properly installed.</w:t>
      </w:r>
    </w:p>
    <w:p w14:paraId="0562BAEA" w14:textId="211EE2F6" w:rsidR="006F17D7" w:rsidRDefault="006F17D7" w:rsidP="000D3871">
      <w:pPr>
        <w:pStyle w:val="checkbox"/>
      </w:pPr>
      <w:r>
        <w:lastRenderedPageBreak/>
        <w:t>Cabinet is secure and properly installed</w:t>
      </w:r>
      <w:r w:rsidR="00AD4F94">
        <w:t>.</w:t>
      </w:r>
    </w:p>
    <w:p w14:paraId="40238636" w14:textId="1DAD1B12" w:rsidR="006F17D7" w:rsidRPr="006F17D7" w:rsidRDefault="006F17D7" w:rsidP="000D3871">
      <w:pPr>
        <w:pStyle w:val="checkbox"/>
      </w:pPr>
      <w:r>
        <w:t>The 1K</w:t>
      </w:r>
      <w:r>
        <w:rPr>
          <w:rFonts w:cs="Arial"/>
        </w:rPr>
        <w:t>Ω and 100Ω Calibration Reference resistors are available</w:t>
      </w:r>
    </w:p>
    <w:p w14:paraId="7840C502" w14:textId="1BCB3D4A" w:rsidR="006F17D7" w:rsidRPr="006F17D7" w:rsidRDefault="006F17D7" w:rsidP="000D3871">
      <w:pPr>
        <w:pStyle w:val="checkbox"/>
      </w:pPr>
      <w:r>
        <w:rPr>
          <w:rFonts w:cs="Arial"/>
        </w:rPr>
        <w:t>The 2.00” Gage block is available</w:t>
      </w:r>
    </w:p>
    <w:p w14:paraId="5BD2A80B" w14:textId="4FD64DD1" w:rsidR="006F17D7" w:rsidRPr="006F17D7" w:rsidRDefault="006F17D7" w:rsidP="000D3871">
      <w:pPr>
        <w:pStyle w:val="checkbox"/>
      </w:pPr>
      <w:r>
        <w:rPr>
          <w:rFonts w:cs="Arial"/>
        </w:rPr>
        <w:t>Cable connector with color-coded clip leads is available</w:t>
      </w:r>
    </w:p>
    <w:p w14:paraId="512754E2" w14:textId="16A011A2" w:rsidR="006F17D7" w:rsidRDefault="006F17D7" w:rsidP="000D3871">
      <w:pPr>
        <w:pStyle w:val="checkbox"/>
      </w:pPr>
      <w:r>
        <w:rPr>
          <w:rFonts w:cs="Arial"/>
        </w:rPr>
        <w:t>Precision DC power supply set to 24Vdc @ &gt;</w:t>
      </w:r>
      <w:r w:rsidR="00435F37">
        <w:rPr>
          <w:rFonts w:cs="Arial"/>
        </w:rPr>
        <w:t xml:space="preserve"> 0.200</w:t>
      </w:r>
      <w:r>
        <w:rPr>
          <w:rFonts w:cs="Arial"/>
        </w:rPr>
        <w:t>A</w:t>
      </w:r>
    </w:p>
    <w:p w14:paraId="0163FD5C" w14:textId="77777777" w:rsidR="00604DB6" w:rsidRDefault="00604DB6" w:rsidP="000D3871">
      <w:pPr>
        <w:pStyle w:val="checkbox"/>
        <w:numPr>
          <w:ilvl w:val="0"/>
          <w:numId w:val="0"/>
        </w:numPr>
        <w:ind w:left="1260"/>
      </w:pPr>
    </w:p>
    <w:p w14:paraId="3747999F" w14:textId="77777777" w:rsidR="00604DB6" w:rsidRDefault="00604DB6" w:rsidP="000D3871">
      <w:pPr>
        <w:pStyle w:val="checkbox"/>
        <w:numPr>
          <w:ilvl w:val="0"/>
          <w:numId w:val="0"/>
        </w:numPr>
        <w:ind w:left="1260"/>
      </w:pPr>
    </w:p>
    <w:p w14:paraId="38CED88A" w14:textId="77777777" w:rsidR="00543DA2" w:rsidRDefault="00543DA2" w:rsidP="00E3661D">
      <w:pPr>
        <w:pStyle w:val="ZPara"/>
      </w:pPr>
      <w:bookmarkStart w:id="288" w:name="_Toc191729639"/>
      <w:r>
        <w:t>Tester   __________________      Date ______________       PASS      FAIL</w:t>
      </w:r>
    </w:p>
    <w:p w14:paraId="4385EFC3" w14:textId="77777777" w:rsidR="00012ABC" w:rsidRDefault="00012ABC" w:rsidP="00E3661D">
      <w:pPr>
        <w:pStyle w:val="ZPara"/>
      </w:pPr>
    </w:p>
    <w:p w14:paraId="503FF605" w14:textId="77777777" w:rsidR="00012ABC" w:rsidRDefault="00012ABC" w:rsidP="00E3661D">
      <w:pPr>
        <w:pStyle w:val="ZPara"/>
      </w:pPr>
    </w:p>
    <w:p w14:paraId="1F13EEDE" w14:textId="09653957" w:rsidR="00543DA2" w:rsidRDefault="00012ABC" w:rsidP="00012ABC">
      <w:pPr>
        <w:pStyle w:val="TestCase"/>
      </w:pPr>
      <w:bookmarkStart w:id="289" w:name="_Toc241156306"/>
      <w:bookmarkStart w:id="290" w:name="_Toc241156768"/>
      <w:bookmarkEnd w:id="288"/>
      <w:r>
        <w:t>Hardware Indicators</w:t>
      </w:r>
      <w:bookmarkEnd w:id="289"/>
      <w:bookmarkEnd w:id="290"/>
    </w:p>
    <w:p w14:paraId="1B1D2500" w14:textId="77777777" w:rsidR="00465454" w:rsidRDefault="00465454">
      <w:pPr>
        <w:pStyle w:val="Requirement"/>
        <w:numPr>
          <w:ilvl w:val="0"/>
          <w:numId w:val="86"/>
        </w:numPr>
      </w:pPr>
      <w:r>
        <w:t>Hardware status shall be indicated as Green = Good to test; Red = Bad or Fault; Yellow = Needs attention or not automatic, i.e. in simulation mode.</w:t>
      </w:r>
    </w:p>
    <w:p w14:paraId="5C978AE9" w14:textId="20E70140" w:rsidR="003D25DA" w:rsidRDefault="003D25DA" w:rsidP="003D25DA">
      <w:pPr>
        <w:pStyle w:val="Requirement"/>
        <w:numPr>
          <w:ilvl w:val="0"/>
          <w:numId w:val="0"/>
        </w:numPr>
        <w:ind w:left="720"/>
      </w:pPr>
      <w:r w:rsidRPr="003D25DA">
        <w:t>17)  Shall display instrument status.</w:t>
      </w:r>
    </w:p>
    <w:p w14:paraId="482135EF" w14:textId="0C403910" w:rsidR="00465454" w:rsidRPr="00EF1165" w:rsidRDefault="00465454" w:rsidP="00BA2E11">
      <w:pPr>
        <w:pStyle w:val="Step"/>
        <w:numPr>
          <w:ilvl w:val="0"/>
          <w:numId w:val="14"/>
        </w:numPr>
      </w:pPr>
      <w:r w:rsidRPr="00EF1165">
        <w:t>Power on the instrument power and the motor power supplies. Verify the DataQ, Motor controller and Laser USB port are connected to the USB Hub and the USB Hub is connected to the Workstation USB port.</w:t>
      </w:r>
      <w:r w:rsidR="000D3871">
        <w:t xml:space="preserve">  See the hardware configuration procedure in Appendix II.</w:t>
      </w:r>
    </w:p>
    <w:p w14:paraId="3D1EEFDC" w14:textId="4DE18817" w:rsidR="00465454" w:rsidRDefault="00465454" w:rsidP="00BA2E11">
      <w:pPr>
        <w:pStyle w:val="Step"/>
        <w:numPr>
          <w:ilvl w:val="0"/>
          <w:numId w:val="14"/>
        </w:numPr>
      </w:pPr>
      <w:r>
        <w:t>On the workstation</w:t>
      </w:r>
      <w:r w:rsidR="00AD4F94">
        <w:t xml:space="preserve"> task bar</w:t>
      </w:r>
      <w:r>
        <w:t>, right-click the start</w:t>
      </w:r>
      <w:r w:rsidR="00AD4F94">
        <w:t xml:space="preserve"> icon</w:t>
      </w:r>
      <w:r>
        <w:t xml:space="preserve"> and select Device Manager.  Verify that each of the units is recognized by the Device Manager.  If not, see the installation procedure in Appendix </w:t>
      </w:r>
      <w:r w:rsidR="000D3871">
        <w:t>II</w:t>
      </w:r>
      <w:r>
        <w:t>.</w:t>
      </w:r>
    </w:p>
    <w:p w14:paraId="66E4A32F" w14:textId="79030909" w:rsidR="00465454" w:rsidRDefault="00AD4F94" w:rsidP="000D3871">
      <w:pPr>
        <w:pStyle w:val="Step"/>
        <w:numPr>
          <w:ilvl w:val="0"/>
          <w:numId w:val="0"/>
        </w:numPr>
        <w:ind w:left="720"/>
      </w:pPr>
      <w:r>
        <w:rPr>
          <w:noProof/>
        </w:rPr>
        <w:drawing>
          <wp:inline distT="0" distB="0" distL="0" distR="0" wp14:anchorId="3FFEEE67" wp14:editId="1A05FE05">
            <wp:extent cx="3283888" cy="2006820"/>
            <wp:effectExtent l="0" t="0" r="0" b="0"/>
            <wp:docPr id="4311446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92342" cy="2011987"/>
                    </a:xfrm>
                    <a:prstGeom prst="rect">
                      <a:avLst/>
                    </a:prstGeom>
                    <a:noFill/>
                  </pic:spPr>
                </pic:pic>
              </a:graphicData>
            </a:graphic>
          </wp:inline>
        </w:drawing>
      </w:r>
    </w:p>
    <w:p w14:paraId="20914CF8" w14:textId="20D66E79" w:rsidR="00424F5B" w:rsidRDefault="00424F5B" w:rsidP="00424F5B">
      <w:pPr>
        <w:pStyle w:val="Caption"/>
      </w:pPr>
      <w:r w:rsidRPr="00424F5B">
        <w:t xml:space="preserve">Instruments shown in Device Manager </w:t>
      </w:r>
    </w:p>
    <w:p w14:paraId="1E837AFD" w14:textId="77777777" w:rsidR="00424F5B" w:rsidRPr="00424F5B" w:rsidRDefault="00424F5B" w:rsidP="00424F5B"/>
    <w:p w14:paraId="6C55413A" w14:textId="15D25E3F" w:rsidR="00465454" w:rsidRDefault="000D3871" w:rsidP="000D3871">
      <w:pPr>
        <w:pStyle w:val="checkbox"/>
      </w:pPr>
      <w:r>
        <w:t xml:space="preserve">Verify that the </w:t>
      </w:r>
      <w:r w:rsidRPr="000D3871">
        <w:t>three</w:t>
      </w:r>
      <w:r>
        <w:t xml:space="preserve"> devices </w:t>
      </w:r>
      <w:r w:rsidR="00AD4F94">
        <w:t>(1) DataQ, (2) Pololu, (3) Key</w:t>
      </w:r>
      <w:r w:rsidR="007E0F21">
        <w:t>e</w:t>
      </w:r>
      <w:r w:rsidR="00AD4F94">
        <w:t xml:space="preserve">nce </w:t>
      </w:r>
      <w:r>
        <w:t xml:space="preserve">are </w:t>
      </w:r>
      <w:r w:rsidRPr="000D3871">
        <w:t>shown</w:t>
      </w:r>
      <w:r>
        <w:t xml:space="preserve"> in the Device Manager as shown above.</w:t>
      </w:r>
    </w:p>
    <w:p w14:paraId="1DB43147" w14:textId="54467CEF" w:rsidR="00465454" w:rsidRPr="000D3871" w:rsidRDefault="00465454" w:rsidP="00BA2E11">
      <w:pPr>
        <w:pStyle w:val="Step"/>
        <w:numPr>
          <w:ilvl w:val="0"/>
          <w:numId w:val="14"/>
        </w:numPr>
      </w:pPr>
      <w:r w:rsidRPr="000D3871">
        <w:t xml:space="preserve">Open the </w:t>
      </w:r>
      <w:r w:rsidR="0045118C">
        <w:t>MLOI</w:t>
      </w:r>
      <w:r w:rsidRPr="000D3871">
        <w:t xml:space="preserve"> app</w:t>
      </w:r>
      <w:r w:rsidR="0045118C">
        <w:t>, click OK</w:t>
      </w:r>
      <w:r w:rsidRPr="000D3871">
        <w:t xml:space="preserve">. </w:t>
      </w:r>
    </w:p>
    <w:p w14:paraId="24D33727" w14:textId="09033933" w:rsidR="00465454" w:rsidRDefault="00465454" w:rsidP="000D3871">
      <w:pPr>
        <w:pStyle w:val="checkbox"/>
      </w:pPr>
      <w:r>
        <w:t>Verify</w:t>
      </w:r>
      <w:r w:rsidR="00555820">
        <w:t xml:space="preserve"> the instrument </w:t>
      </w:r>
      <w:r>
        <w:t xml:space="preserve">status light is GREEN. </w:t>
      </w:r>
    </w:p>
    <w:p w14:paraId="55F79C26" w14:textId="552E024A" w:rsidR="00465454" w:rsidRDefault="00465454">
      <w:pPr>
        <w:pStyle w:val="Step"/>
        <w:numPr>
          <w:ilvl w:val="0"/>
          <w:numId w:val="26"/>
        </w:numPr>
      </w:pPr>
      <w:r>
        <w:t xml:space="preserve">Disconnect the USB hub from the </w:t>
      </w:r>
      <w:r w:rsidR="00435F37">
        <w:t xml:space="preserve">PC </w:t>
      </w:r>
      <w:r>
        <w:t>Workstation</w:t>
      </w:r>
      <w:r w:rsidR="00555820">
        <w:t xml:space="preserve"> (see picture)</w:t>
      </w:r>
      <w:r>
        <w:t>.</w:t>
      </w:r>
    </w:p>
    <w:p w14:paraId="172E3480" w14:textId="2CF4779E" w:rsidR="00465454" w:rsidRDefault="00465454" w:rsidP="000D3871">
      <w:pPr>
        <w:pStyle w:val="checkbox"/>
      </w:pPr>
      <w:r>
        <w:lastRenderedPageBreak/>
        <w:t xml:space="preserve">Verify </w:t>
      </w:r>
      <w:r w:rsidR="00555820">
        <w:t>the Instrument Status light</w:t>
      </w:r>
      <w:r>
        <w:t xml:space="preserve"> </w:t>
      </w:r>
      <w:r w:rsidR="00555820">
        <w:t>is</w:t>
      </w:r>
      <w:r>
        <w:t xml:space="preserve"> YELLOW. </w:t>
      </w:r>
    </w:p>
    <w:p w14:paraId="7006FFCF" w14:textId="3653DDB6" w:rsidR="00555820" w:rsidRDefault="00555820" w:rsidP="000D3871">
      <w:pPr>
        <w:pStyle w:val="checkbox"/>
      </w:pPr>
      <w:r>
        <w:t>Verify MLOI starts in Simulated method.</w:t>
      </w:r>
    </w:p>
    <w:p w14:paraId="17BB66B4" w14:textId="3392A059" w:rsidR="00435F37" w:rsidRDefault="00435F37" w:rsidP="00435F37">
      <w:pPr>
        <w:pStyle w:val="checkbox"/>
        <w:numPr>
          <w:ilvl w:val="0"/>
          <w:numId w:val="0"/>
        </w:numPr>
        <w:ind w:left="1267"/>
      </w:pPr>
      <w:r>
        <w:rPr>
          <w:noProof/>
        </w:rPr>
        <w:drawing>
          <wp:inline distT="0" distB="0" distL="0" distR="0" wp14:anchorId="1B1E489B" wp14:editId="0EFABE81">
            <wp:extent cx="3958340" cy="2095018"/>
            <wp:effectExtent l="0" t="0" r="4445" b="635"/>
            <wp:docPr id="16997720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12992" cy="2123944"/>
                    </a:xfrm>
                    <a:prstGeom prst="rect">
                      <a:avLst/>
                    </a:prstGeom>
                    <a:noFill/>
                  </pic:spPr>
                </pic:pic>
              </a:graphicData>
            </a:graphic>
          </wp:inline>
        </w:drawing>
      </w:r>
    </w:p>
    <w:p w14:paraId="5018A97B" w14:textId="43EB0977" w:rsidR="00435F37" w:rsidRDefault="00435F37" w:rsidP="00A96E0D">
      <w:pPr>
        <w:pStyle w:val="Caption"/>
      </w:pPr>
      <w:r>
        <w:t>Cabinet contents and PC to USB Hub cable</w:t>
      </w:r>
    </w:p>
    <w:p w14:paraId="163362F2" w14:textId="77777777" w:rsidR="00677400" w:rsidRPr="00677400" w:rsidRDefault="00677400" w:rsidP="00677400"/>
    <w:p w14:paraId="62A0CC0B" w14:textId="77777777" w:rsidR="00465454" w:rsidRPr="00CD67D8" w:rsidRDefault="00465454" w:rsidP="000D3871">
      <w:pPr>
        <w:pStyle w:val="Step"/>
      </w:pPr>
      <w:r w:rsidRPr="00CD67D8">
        <w:t>Turn OFF the simulated mode by pressing the SIM button</w:t>
      </w:r>
    </w:p>
    <w:p w14:paraId="5A177E9A" w14:textId="77777777" w:rsidR="00176AAC" w:rsidRDefault="00176AAC" w:rsidP="000D3871">
      <w:pPr>
        <w:pStyle w:val="checkbox"/>
      </w:pPr>
      <w:r>
        <w:t>Must be run in Development environment, select Maintenance Mode.</w:t>
      </w:r>
    </w:p>
    <w:p w14:paraId="7407114E" w14:textId="4309F5AE" w:rsidR="00465454" w:rsidRDefault="00465454" w:rsidP="000D3871">
      <w:pPr>
        <w:pStyle w:val="checkbox"/>
      </w:pPr>
      <w:r>
        <w:t xml:space="preserve">Verify </w:t>
      </w:r>
      <w:r w:rsidR="00176AAC">
        <w:t xml:space="preserve">Instrument Status light is </w:t>
      </w:r>
      <w:r>
        <w:t>RED.</w:t>
      </w:r>
    </w:p>
    <w:p w14:paraId="4E2FC9E8" w14:textId="40FEA9A2" w:rsidR="00465454" w:rsidRDefault="00465454" w:rsidP="000D3871">
      <w:pPr>
        <w:pStyle w:val="Step"/>
        <w:numPr>
          <w:ilvl w:val="0"/>
          <w:numId w:val="0"/>
        </w:numPr>
        <w:ind w:left="720"/>
      </w:pPr>
    </w:p>
    <w:p w14:paraId="1A61AAC4" w14:textId="36AC8303" w:rsidR="00465454" w:rsidRDefault="00A96E0D" w:rsidP="00A96E0D">
      <w:pPr>
        <w:pStyle w:val="ZPara"/>
        <w:jc w:val="center"/>
      </w:pPr>
      <w:r>
        <w:rPr>
          <w:noProof/>
        </w:rPr>
        <w:drawing>
          <wp:inline distT="0" distB="0" distL="0" distR="0" wp14:anchorId="0091828B" wp14:editId="56B94B87">
            <wp:extent cx="4068501" cy="1112367"/>
            <wp:effectExtent l="0" t="0" r="0" b="0"/>
            <wp:docPr id="18963521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69185" cy="1139895"/>
                    </a:xfrm>
                    <a:prstGeom prst="rect">
                      <a:avLst/>
                    </a:prstGeom>
                    <a:noFill/>
                  </pic:spPr>
                </pic:pic>
              </a:graphicData>
            </a:graphic>
          </wp:inline>
        </w:drawing>
      </w:r>
    </w:p>
    <w:p w14:paraId="3A8486A4" w14:textId="6AB09870" w:rsidR="00176AAC" w:rsidRDefault="00176AAC" w:rsidP="00176AAC">
      <w:pPr>
        <w:pStyle w:val="Caption"/>
      </w:pPr>
      <w:r w:rsidRPr="00677400">
        <w:t>Instruments Status LED and USB Connection to unplug.</w:t>
      </w:r>
    </w:p>
    <w:p w14:paraId="749CB2CE" w14:textId="77777777" w:rsidR="00176AAC" w:rsidRDefault="00176AAC" w:rsidP="00E3661D">
      <w:pPr>
        <w:pStyle w:val="ZPara"/>
      </w:pPr>
    </w:p>
    <w:p w14:paraId="04BE7356" w14:textId="77777777" w:rsidR="00176AAC" w:rsidRDefault="00176AAC" w:rsidP="00176AAC">
      <w:pPr>
        <w:pStyle w:val="Step"/>
      </w:pPr>
      <w:r>
        <w:t>Reconnect the USB hub at the Workstation.</w:t>
      </w:r>
    </w:p>
    <w:p w14:paraId="3FF05095" w14:textId="6D5B3106" w:rsidR="00677400" w:rsidRDefault="00677400" w:rsidP="00677400">
      <w:pPr>
        <w:pStyle w:val="checkbox"/>
      </w:pPr>
      <w:r>
        <w:t>Verify Instrument Status light is GREEN.</w:t>
      </w:r>
    </w:p>
    <w:p w14:paraId="2FE0E0BE" w14:textId="77777777" w:rsidR="00465454" w:rsidRDefault="00465454" w:rsidP="00E3661D">
      <w:pPr>
        <w:pStyle w:val="ZPara"/>
      </w:pPr>
    </w:p>
    <w:p w14:paraId="611AB40F" w14:textId="77777777" w:rsidR="00465454" w:rsidRDefault="00465454" w:rsidP="00E3661D">
      <w:pPr>
        <w:pStyle w:val="ZPara"/>
      </w:pPr>
    </w:p>
    <w:p w14:paraId="587A97E3" w14:textId="77777777" w:rsidR="00465454" w:rsidRDefault="00465454" w:rsidP="00E3661D">
      <w:pPr>
        <w:pStyle w:val="ZPara"/>
      </w:pPr>
      <w:r>
        <w:t>Tester   __________________      Date ______________       PASS      FAIL</w:t>
      </w:r>
    </w:p>
    <w:p w14:paraId="2BD3DE83" w14:textId="77777777" w:rsidR="00733D68" w:rsidRDefault="00733D68" w:rsidP="00733D68">
      <w:pPr>
        <w:pStyle w:val="style2"/>
        <w:numPr>
          <w:ilvl w:val="0"/>
          <w:numId w:val="0"/>
        </w:numPr>
        <w:ind w:left="864"/>
      </w:pPr>
    </w:p>
    <w:p w14:paraId="3090FC1F" w14:textId="77777777" w:rsidR="00733D68" w:rsidRDefault="00733D68" w:rsidP="00A80C29">
      <w:pPr>
        <w:pStyle w:val="style2"/>
        <w:numPr>
          <w:ilvl w:val="0"/>
          <w:numId w:val="0"/>
        </w:numPr>
      </w:pPr>
    </w:p>
    <w:p w14:paraId="4DADC3BA" w14:textId="48B90825" w:rsidR="00733D68" w:rsidRDefault="00176AAC" w:rsidP="002E6504">
      <w:pPr>
        <w:pStyle w:val="L3Section"/>
      </w:pPr>
      <w:bookmarkStart w:id="291" w:name="_Toc241158966"/>
      <w:r>
        <w:t>Instrument</w:t>
      </w:r>
      <w:r w:rsidR="00733D68">
        <w:t xml:space="preserve"> Inputs:</w:t>
      </w:r>
      <w:bookmarkEnd w:id="291"/>
    </w:p>
    <w:p w14:paraId="7DFC06D0" w14:textId="77777777" w:rsidR="00012ABC" w:rsidRDefault="00012ABC" w:rsidP="00012ABC">
      <w:pPr>
        <w:pStyle w:val="L3Section"/>
        <w:numPr>
          <w:ilvl w:val="0"/>
          <w:numId w:val="0"/>
        </w:numPr>
        <w:ind w:left="864"/>
      </w:pPr>
    </w:p>
    <w:p w14:paraId="5D24F58A" w14:textId="7DCF5CAD" w:rsidR="00012ABC" w:rsidRDefault="00012ABC" w:rsidP="00012ABC">
      <w:pPr>
        <w:pStyle w:val="TestCase"/>
      </w:pPr>
      <w:bookmarkStart w:id="292" w:name="_Toc241156307"/>
      <w:bookmarkStart w:id="293" w:name="_Toc241156769"/>
      <w:r>
        <w:t>Resistance Measurement</w:t>
      </w:r>
      <w:bookmarkEnd w:id="292"/>
      <w:bookmarkEnd w:id="293"/>
      <w:r>
        <w:t xml:space="preserve"> </w:t>
      </w:r>
    </w:p>
    <w:p w14:paraId="000B4856" w14:textId="1B61D8FC" w:rsidR="0064065C" w:rsidRPr="00CD67D8" w:rsidRDefault="006F6E8F">
      <w:pPr>
        <w:pStyle w:val="Requirement"/>
        <w:numPr>
          <w:ilvl w:val="0"/>
          <w:numId w:val="87"/>
        </w:numPr>
      </w:pPr>
      <w:bookmarkStart w:id="294" w:name="_Toc191729072"/>
      <w:bookmarkStart w:id="295" w:name="_Toc191729141"/>
      <w:bookmarkStart w:id="296" w:name="_Toc191729073"/>
      <w:bookmarkStart w:id="297" w:name="_Toc191729142"/>
      <w:bookmarkStart w:id="298" w:name="_Toc191729074"/>
      <w:bookmarkStart w:id="299" w:name="_Toc191729143"/>
      <w:bookmarkStart w:id="300" w:name="_Toc191729075"/>
      <w:bookmarkStart w:id="301" w:name="_Toc191729144"/>
      <w:bookmarkStart w:id="302" w:name="_Toc191729076"/>
      <w:bookmarkStart w:id="303" w:name="_Toc191729145"/>
      <w:bookmarkStart w:id="304" w:name="_Toc191729077"/>
      <w:bookmarkStart w:id="305" w:name="_Toc191729146"/>
      <w:bookmarkEnd w:id="294"/>
      <w:bookmarkEnd w:id="295"/>
      <w:bookmarkEnd w:id="296"/>
      <w:bookmarkEnd w:id="297"/>
      <w:bookmarkEnd w:id="298"/>
      <w:bookmarkEnd w:id="299"/>
      <w:bookmarkEnd w:id="300"/>
      <w:bookmarkEnd w:id="301"/>
      <w:bookmarkEnd w:id="302"/>
      <w:bookmarkEnd w:id="303"/>
      <w:bookmarkEnd w:id="304"/>
      <w:bookmarkEnd w:id="305"/>
      <w:r w:rsidRPr="00CD67D8">
        <w:lastRenderedPageBreak/>
        <w:t>ChA and ChB resistance measurement 0-1700</w:t>
      </w:r>
      <w:r w:rsidRPr="00CD67D8">
        <w:sym w:font="Symbol" w:char="F057"/>
      </w:r>
      <w:r w:rsidRPr="00CD67D8">
        <w:t xml:space="preserve"> +/- 1%</w:t>
      </w:r>
    </w:p>
    <w:p w14:paraId="6AFB3663" w14:textId="7AC88791" w:rsidR="005D259E" w:rsidRDefault="005D259E" w:rsidP="005D259E">
      <w:pPr>
        <w:ind w:left="360"/>
      </w:pPr>
      <w:r>
        <w:t>Equipment required:</w:t>
      </w:r>
    </w:p>
    <w:p w14:paraId="7774B4F2" w14:textId="660402CF" w:rsidR="008913CD" w:rsidRDefault="005D259E" w:rsidP="005D259E">
      <w:pPr>
        <w:ind w:left="1080"/>
      </w:pPr>
      <w:r>
        <w:t>100</w:t>
      </w:r>
      <w:r>
        <w:sym w:font="Symbol" w:char="F057"/>
      </w:r>
      <w:r>
        <w:t xml:space="preserve"> and 1K</w:t>
      </w:r>
      <w:r>
        <w:sym w:font="Symbol" w:char="F057"/>
      </w:r>
      <w:r>
        <w:t xml:space="preserve"> </w:t>
      </w:r>
      <w:r w:rsidR="00CC7317">
        <w:t xml:space="preserve">0.05% </w:t>
      </w:r>
      <w:r w:rsidR="008913CD">
        <w:t>Reference Resistors.</w:t>
      </w:r>
    </w:p>
    <w:p w14:paraId="258B8BED" w14:textId="77777777" w:rsidR="00464CDA" w:rsidRDefault="00464CDA" w:rsidP="005D259E">
      <w:pPr>
        <w:ind w:left="1080"/>
      </w:pPr>
      <w:r>
        <w:t>Calibrated VOM</w:t>
      </w:r>
    </w:p>
    <w:p w14:paraId="13ED69BE" w14:textId="7397E726" w:rsidR="0053717C" w:rsidRDefault="0053717C" w:rsidP="005D259E">
      <w:pPr>
        <w:ind w:left="1080"/>
      </w:pPr>
      <w:r>
        <w:t>System in calibration</w:t>
      </w:r>
    </w:p>
    <w:p w14:paraId="704E2805" w14:textId="77777777" w:rsidR="00464CDA" w:rsidRDefault="00464CDA" w:rsidP="005D259E">
      <w:pPr>
        <w:ind w:left="1080"/>
      </w:pPr>
    </w:p>
    <w:p w14:paraId="4DDF6E59" w14:textId="77777777" w:rsidR="00464CDA" w:rsidRDefault="00464CDA" w:rsidP="00464CDA">
      <w:pPr>
        <w:pStyle w:val="Step"/>
        <w:numPr>
          <w:ilvl w:val="0"/>
          <w:numId w:val="17"/>
        </w:numPr>
      </w:pPr>
      <w:r>
        <w:t xml:space="preserve">Using the VOM, measure and record the </w:t>
      </w:r>
      <w:r w:rsidRPr="00762DC3">
        <w:rPr>
          <w:rFonts w:asciiTheme="majorHAnsi" w:hAnsiTheme="majorHAnsi"/>
          <w:i/>
          <w:iCs/>
        </w:rPr>
        <w:t>reference value</w:t>
      </w:r>
    </w:p>
    <w:p w14:paraId="4ADA11AC" w14:textId="41D71395" w:rsidR="00464CDA" w:rsidRDefault="00464CDA" w:rsidP="00464CDA">
      <w:pPr>
        <w:pStyle w:val="checkbox"/>
      </w:pPr>
      <w:r>
        <w:t xml:space="preserve"> Record 100</w:t>
      </w:r>
      <w:r>
        <w:sym w:font="Symbol" w:char="F057"/>
      </w:r>
      <w:r>
        <w:t xml:space="preserve"> reference resistor ohms in Results Table below. </w:t>
      </w:r>
    </w:p>
    <w:p w14:paraId="5432FDAF" w14:textId="4A9EE6B0" w:rsidR="00476353" w:rsidRDefault="00464CDA" w:rsidP="00241874">
      <w:pPr>
        <w:pStyle w:val="checkbox"/>
      </w:pPr>
      <w:r>
        <w:t>Record 1k</w:t>
      </w:r>
      <w:r>
        <w:sym w:font="Symbol" w:char="F057"/>
      </w:r>
      <w:r>
        <w:t xml:space="preserve"> reference resistor ohms in Results Table below. </w:t>
      </w:r>
    </w:p>
    <w:p w14:paraId="296E4B4B" w14:textId="2E11C42A" w:rsidR="0045118C" w:rsidRDefault="0045118C" w:rsidP="00BA2E11">
      <w:pPr>
        <w:pStyle w:val="Step"/>
        <w:numPr>
          <w:ilvl w:val="0"/>
          <w:numId w:val="17"/>
        </w:numPr>
      </w:pPr>
      <w:r>
        <w:t>Open the MLOI app, click OK</w:t>
      </w:r>
    </w:p>
    <w:p w14:paraId="07EE21C0" w14:textId="28DC607C" w:rsidR="00464CDA" w:rsidRDefault="00551E1B" w:rsidP="00BA2E11">
      <w:pPr>
        <w:pStyle w:val="Step"/>
        <w:numPr>
          <w:ilvl w:val="0"/>
          <w:numId w:val="17"/>
        </w:numPr>
      </w:pPr>
      <w:r>
        <w:t>Connect the 100</w:t>
      </w:r>
      <w:r>
        <w:sym w:font="Symbol" w:char="F057"/>
      </w:r>
      <w:r>
        <w:t xml:space="preserve"> resistor to the front panel </w:t>
      </w:r>
    </w:p>
    <w:p w14:paraId="7BD67CD4" w14:textId="0ED73FB1" w:rsidR="00464CDA" w:rsidRDefault="00464CDA" w:rsidP="00464CDA">
      <w:pPr>
        <w:pStyle w:val="checkbox"/>
      </w:pPr>
      <w:r w:rsidRPr="00464CDA">
        <w:t xml:space="preserve">Record </w:t>
      </w:r>
      <w:r>
        <w:t xml:space="preserve">Ch A 100 </w:t>
      </w:r>
      <w:r w:rsidRPr="00464CDA">
        <w:sym w:font="Symbol" w:char="F057"/>
      </w:r>
      <w:r w:rsidRPr="00464CDA">
        <w:t xml:space="preserve"> reference reading</w:t>
      </w:r>
      <w:r>
        <w:t xml:space="preserve"> </w:t>
      </w:r>
      <w:r w:rsidRPr="00464CDA">
        <w:t xml:space="preserve">in Results Table below. </w:t>
      </w:r>
    </w:p>
    <w:p w14:paraId="51362EBE" w14:textId="5F0191D5" w:rsidR="00464CDA" w:rsidRPr="00464CDA" w:rsidRDefault="00464CDA" w:rsidP="00464CDA">
      <w:pPr>
        <w:pStyle w:val="checkbox"/>
      </w:pPr>
      <w:r w:rsidRPr="00464CDA">
        <w:t xml:space="preserve">Record </w:t>
      </w:r>
      <w:r>
        <w:t xml:space="preserve">Ch </w:t>
      </w:r>
      <w:proofErr w:type="gramStart"/>
      <w:r>
        <w:t xml:space="preserve">B  </w:t>
      </w:r>
      <w:r w:rsidRPr="00464CDA">
        <w:t>100</w:t>
      </w:r>
      <w:proofErr w:type="gramEnd"/>
      <w:r w:rsidRPr="00464CDA">
        <w:sym w:font="Symbol" w:char="F057"/>
      </w:r>
      <w:r w:rsidRPr="00464CDA">
        <w:t xml:space="preserve"> reference reading</w:t>
      </w:r>
      <w:r>
        <w:t xml:space="preserve"> </w:t>
      </w:r>
      <w:r w:rsidRPr="00464CDA">
        <w:t xml:space="preserve">in Results Table below. </w:t>
      </w:r>
    </w:p>
    <w:p w14:paraId="75B2C577" w14:textId="6846A4C7" w:rsidR="00464CDA" w:rsidRDefault="00464CDA" w:rsidP="00464CDA">
      <w:pPr>
        <w:pStyle w:val="Step"/>
        <w:numPr>
          <w:ilvl w:val="0"/>
          <w:numId w:val="17"/>
        </w:numPr>
      </w:pPr>
      <w:r>
        <w:t>Connect the 1k</w:t>
      </w:r>
      <w:r>
        <w:sym w:font="Symbol" w:char="F057"/>
      </w:r>
      <w:r>
        <w:t xml:space="preserve"> resistor to the front panel </w:t>
      </w:r>
    </w:p>
    <w:p w14:paraId="664E6B9A" w14:textId="0EA5229B" w:rsidR="00464CDA" w:rsidRDefault="00464CDA" w:rsidP="00464CDA">
      <w:pPr>
        <w:pStyle w:val="checkbox"/>
      </w:pPr>
      <w:r w:rsidRPr="00464CDA">
        <w:t xml:space="preserve">Record </w:t>
      </w:r>
      <w:r>
        <w:t>Ch A 1k</w:t>
      </w:r>
      <w:r w:rsidRPr="00464CDA">
        <w:sym w:font="Symbol" w:char="F057"/>
      </w:r>
      <w:r w:rsidRPr="00464CDA">
        <w:t xml:space="preserve"> reference reading</w:t>
      </w:r>
      <w:r>
        <w:t xml:space="preserve"> </w:t>
      </w:r>
      <w:r w:rsidRPr="00464CDA">
        <w:t xml:space="preserve">in Results Table below. </w:t>
      </w:r>
    </w:p>
    <w:p w14:paraId="6982D912" w14:textId="14F0F2A4" w:rsidR="00464CDA" w:rsidRPr="00464CDA" w:rsidRDefault="00464CDA" w:rsidP="00464CDA">
      <w:pPr>
        <w:pStyle w:val="checkbox"/>
      </w:pPr>
      <w:r w:rsidRPr="00464CDA">
        <w:t xml:space="preserve">Record </w:t>
      </w:r>
      <w:r>
        <w:t xml:space="preserve">Ch </w:t>
      </w:r>
      <w:proofErr w:type="gramStart"/>
      <w:r>
        <w:t xml:space="preserve">B  </w:t>
      </w:r>
      <w:r w:rsidRPr="00464CDA">
        <w:t>1</w:t>
      </w:r>
      <w:proofErr w:type="gramEnd"/>
      <w:r>
        <w:t>k</w:t>
      </w:r>
      <w:r w:rsidRPr="00464CDA">
        <w:sym w:font="Symbol" w:char="F057"/>
      </w:r>
      <w:r w:rsidRPr="00464CDA">
        <w:t xml:space="preserve"> reference reading</w:t>
      </w:r>
      <w:r>
        <w:t xml:space="preserve"> </w:t>
      </w:r>
      <w:r w:rsidRPr="00464CDA">
        <w:t xml:space="preserve">in Results Table below. </w:t>
      </w:r>
    </w:p>
    <w:p w14:paraId="4AAD6702" w14:textId="26AC0D5C" w:rsidR="00464CDA" w:rsidRPr="00464CDA" w:rsidRDefault="00464CDA" w:rsidP="00464CDA">
      <w:pPr>
        <w:pStyle w:val="checkbox"/>
        <w:numPr>
          <w:ilvl w:val="0"/>
          <w:numId w:val="0"/>
        </w:numPr>
        <w:ind w:left="907"/>
      </w:pPr>
    </w:p>
    <w:p w14:paraId="7849ABCD" w14:textId="38ADB1F8" w:rsidR="005D259E" w:rsidRDefault="005D259E" w:rsidP="00BA2E11">
      <w:pPr>
        <w:pStyle w:val="Step"/>
        <w:numPr>
          <w:ilvl w:val="0"/>
          <w:numId w:val="17"/>
        </w:numPr>
      </w:pPr>
      <w:r>
        <w:t xml:space="preserve">Calculate and </w:t>
      </w:r>
      <w:r w:rsidR="00E23625">
        <w:t>record</w:t>
      </w:r>
      <w:r>
        <w:t xml:space="preserve"> the</w:t>
      </w:r>
      <w:r w:rsidR="00762DC3">
        <w:t xml:space="preserve"> error for the 100</w:t>
      </w:r>
      <w:r w:rsidR="00762DC3">
        <w:sym w:font="Symbol" w:char="F057"/>
      </w:r>
      <w:r w:rsidR="00762DC3">
        <w:t xml:space="preserve"> and 1k</w:t>
      </w:r>
      <w:r w:rsidR="00762DC3">
        <w:sym w:font="Symbol" w:char="F057"/>
      </w:r>
      <w:r w:rsidR="00762DC3">
        <w:t xml:space="preserve"> resistors as:</w:t>
      </w:r>
    </w:p>
    <w:p w14:paraId="7268E23F" w14:textId="77777777" w:rsidR="00241874" w:rsidRDefault="00241874" w:rsidP="00241874">
      <w:pPr>
        <w:pStyle w:val="Step"/>
        <w:numPr>
          <w:ilvl w:val="0"/>
          <w:numId w:val="0"/>
        </w:numPr>
        <w:ind w:left="720"/>
      </w:pPr>
    </w:p>
    <w:p w14:paraId="73019ECB" w14:textId="3F20AB84" w:rsidR="00762DC3" w:rsidRPr="00424F5B" w:rsidRDefault="00762DC3">
      <m:oMathPara>
        <m:oMath>
          <m:r>
            <w:rPr>
              <w:rFonts w:ascii="Cambria Math" w:hAnsi="Cambria Math"/>
            </w:rPr>
            <m:t xml:space="preserve">Error = </m:t>
          </m:r>
          <m:sSup>
            <m:sSupPr>
              <m:ctrlPr>
                <w:rPr>
                  <w:rFonts w:ascii="Cambria Math" w:hAnsi="Cambria Math"/>
                  <w:i/>
                </w:rPr>
              </m:ctrlPr>
            </m:sSupPr>
            <m:e>
              <m:d>
                <m:dPr>
                  <m:begChr m:val=""/>
                  <m:ctrlPr>
                    <w:rPr>
                      <w:rFonts w:ascii="Cambria Math" w:hAnsi="Cambria Math"/>
                      <w:i/>
                    </w:rPr>
                  </m:ctrlPr>
                </m:dPr>
                <m:e>
                  <m:d>
                    <m:dPr>
                      <m:endChr m:val=""/>
                      <m:ctrlPr>
                        <w:rPr>
                          <w:rFonts w:ascii="Cambria Math" w:hAnsi="Cambria Math"/>
                          <w:i/>
                        </w:rPr>
                      </m:ctrlPr>
                    </m:dPr>
                    <m:e>
                      <m:r>
                        <w:rPr>
                          <w:rFonts w:ascii="Cambria Math" w:hAnsi="Cambria Math"/>
                        </w:rPr>
                        <m:t xml:space="preserve"> </m:t>
                      </m:r>
                      <m:f>
                        <m:fPr>
                          <m:ctrlPr>
                            <w:rPr>
                              <w:rFonts w:ascii="Cambria Math" w:hAnsi="Cambria Math"/>
                              <w:i/>
                            </w:rPr>
                          </m:ctrlPr>
                        </m:fPr>
                        <m:num>
                          <m:r>
                            <w:rPr>
                              <w:rFonts w:ascii="Cambria Math" w:hAnsi="Cambria Math"/>
                            </w:rPr>
                            <m:t>Ref-Reading</m:t>
                          </m:r>
                        </m:num>
                        <m:den>
                          <m:r>
                            <w:rPr>
                              <w:rFonts w:ascii="Cambria Math" w:hAnsi="Cambria Math"/>
                            </w:rPr>
                            <m:t>Ref</m:t>
                          </m:r>
                        </m:den>
                      </m:f>
                    </m:e>
                  </m:d>
                </m:e>
              </m:d>
              <m:r>
                <w:rPr>
                  <w:rFonts w:ascii="Cambria Math" w:hAnsi="Cambria Math"/>
                </w:rPr>
                <m:t xml:space="preserve"> x 100</m:t>
              </m:r>
            </m:e>
            <m:sup/>
          </m:sSup>
        </m:oMath>
      </m:oMathPara>
    </w:p>
    <w:p w14:paraId="02CBE7A6" w14:textId="77777777" w:rsidR="00424F5B" w:rsidRPr="00762DC3" w:rsidRDefault="00424F5B" w:rsidP="00424F5B">
      <w:pPr>
        <w:pStyle w:val="checkbox"/>
        <w:numPr>
          <w:ilvl w:val="0"/>
          <w:numId w:val="0"/>
        </w:numPr>
        <w:ind w:left="1267"/>
      </w:pPr>
    </w:p>
    <w:p w14:paraId="3420B8D6" w14:textId="3952E703" w:rsidR="00762DC3" w:rsidRDefault="00241874" w:rsidP="00241874">
      <w:pPr>
        <w:jc w:val="center"/>
      </w:pPr>
      <w:r>
        <w:rPr>
          <w:noProof/>
        </w:rPr>
        <w:drawing>
          <wp:inline distT="0" distB="0" distL="0" distR="0" wp14:anchorId="6A5C5AF3" wp14:editId="64C78EAC">
            <wp:extent cx="3882470" cy="2673752"/>
            <wp:effectExtent l="0" t="0" r="3810" b="0"/>
            <wp:docPr id="11929573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44198" cy="2716262"/>
                    </a:xfrm>
                    <a:prstGeom prst="rect">
                      <a:avLst/>
                    </a:prstGeom>
                    <a:noFill/>
                  </pic:spPr>
                </pic:pic>
              </a:graphicData>
            </a:graphic>
          </wp:inline>
        </w:drawing>
      </w:r>
    </w:p>
    <w:p w14:paraId="1D59D029" w14:textId="70DF2909" w:rsidR="00677400" w:rsidRDefault="00C90759" w:rsidP="00706D78">
      <w:pPr>
        <w:pStyle w:val="Caption"/>
      </w:pPr>
      <w:r w:rsidRPr="00CD67D8">
        <w:lastRenderedPageBreak/>
        <w:t>Reference Resistors and Measurement Readout.</w:t>
      </w:r>
    </w:p>
    <w:p w14:paraId="0F9229EB" w14:textId="77777777" w:rsidR="00241874" w:rsidRPr="00241874" w:rsidRDefault="00241874" w:rsidP="00241874"/>
    <w:p w14:paraId="3D732F72" w14:textId="77777777" w:rsidR="00C90759" w:rsidRDefault="00C90759" w:rsidP="00C90759">
      <w:pPr>
        <w:jc w:val="center"/>
      </w:pPr>
    </w:p>
    <w:p w14:paraId="1D39C8ED" w14:textId="3C5BD848" w:rsidR="00C90759" w:rsidRDefault="00C90759" w:rsidP="00C90759">
      <w:pPr>
        <w:jc w:val="both"/>
      </w:pPr>
      <w:r>
        <w:tab/>
        <w:t>Results</w:t>
      </w:r>
    </w:p>
    <w:tbl>
      <w:tblPr>
        <w:tblStyle w:val="TableGrid"/>
        <w:tblW w:w="0" w:type="auto"/>
        <w:tblInd w:w="720" w:type="dxa"/>
        <w:tblLook w:val="04A0" w:firstRow="1" w:lastRow="0" w:firstColumn="1" w:lastColumn="0" w:noHBand="0" w:noVBand="1"/>
      </w:tblPr>
      <w:tblGrid>
        <w:gridCol w:w="1458"/>
        <w:gridCol w:w="1483"/>
        <w:gridCol w:w="1436"/>
        <w:gridCol w:w="1466"/>
        <w:gridCol w:w="1338"/>
      </w:tblGrid>
      <w:tr w:rsidR="00E23625" w:rsidRPr="00762DC3" w14:paraId="3C46C6F5" w14:textId="77777777" w:rsidTr="00762DC3">
        <w:tc>
          <w:tcPr>
            <w:tcW w:w="1458" w:type="dxa"/>
            <w:shd w:val="clear" w:color="auto" w:fill="D9D9D9" w:themeFill="background1" w:themeFillShade="D9"/>
          </w:tcPr>
          <w:p w14:paraId="12555779" w14:textId="3215DFD3" w:rsidR="00E23625" w:rsidRPr="00762DC3" w:rsidRDefault="00E23625" w:rsidP="00762DC3">
            <w:pPr>
              <w:pStyle w:val="Step"/>
              <w:numPr>
                <w:ilvl w:val="0"/>
                <w:numId w:val="0"/>
              </w:numPr>
              <w:jc w:val="center"/>
              <w:rPr>
                <w:b/>
                <w:bCs/>
              </w:rPr>
            </w:pPr>
            <w:r w:rsidRPr="00762DC3">
              <w:rPr>
                <w:b/>
                <w:bCs/>
              </w:rPr>
              <w:t>Ch</w:t>
            </w:r>
          </w:p>
        </w:tc>
        <w:tc>
          <w:tcPr>
            <w:tcW w:w="1483" w:type="dxa"/>
            <w:shd w:val="clear" w:color="auto" w:fill="D9D9D9" w:themeFill="background1" w:themeFillShade="D9"/>
          </w:tcPr>
          <w:p w14:paraId="6F09723A" w14:textId="527153DB" w:rsidR="00E23625" w:rsidRPr="00762DC3" w:rsidRDefault="00E23625" w:rsidP="00762DC3">
            <w:pPr>
              <w:pStyle w:val="Step"/>
              <w:numPr>
                <w:ilvl w:val="0"/>
                <w:numId w:val="0"/>
              </w:numPr>
              <w:jc w:val="center"/>
              <w:rPr>
                <w:b/>
                <w:bCs/>
              </w:rPr>
            </w:pPr>
            <w:r w:rsidRPr="00762DC3">
              <w:rPr>
                <w:b/>
                <w:bCs/>
              </w:rPr>
              <w:t>100</w:t>
            </w:r>
            <w:r w:rsidRPr="00762DC3">
              <w:rPr>
                <w:b/>
                <w:bCs/>
              </w:rPr>
              <w:sym w:font="Symbol" w:char="F057"/>
            </w:r>
          </w:p>
        </w:tc>
        <w:tc>
          <w:tcPr>
            <w:tcW w:w="1436" w:type="dxa"/>
            <w:shd w:val="clear" w:color="auto" w:fill="D9D9D9" w:themeFill="background1" w:themeFillShade="D9"/>
          </w:tcPr>
          <w:p w14:paraId="587020E4" w14:textId="31C63245" w:rsidR="00E23625" w:rsidRPr="00762DC3" w:rsidRDefault="00E23625" w:rsidP="00762DC3">
            <w:pPr>
              <w:pStyle w:val="Step"/>
              <w:numPr>
                <w:ilvl w:val="0"/>
                <w:numId w:val="0"/>
              </w:numPr>
              <w:jc w:val="center"/>
              <w:rPr>
                <w:b/>
                <w:bCs/>
              </w:rPr>
            </w:pPr>
            <w:r w:rsidRPr="00762DC3">
              <w:rPr>
                <w:b/>
                <w:bCs/>
              </w:rPr>
              <w:t>100</w:t>
            </w:r>
            <w:r w:rsidRPr="00762DC3">
              <w:rPr>
                <w:b/>
                <w:bCs/>
              </w:rPr>
              <w:sym w:font="Symbol" w:char="F057"/>
            </w:r>
            <w:r w:rsidRPr="00762DC3">
              <w:rPr>
                <w:b/>
                <w:bCs/>
              </w:rPr>
              <w:t xml:space="preserve"> Error</w:t>
            </w:r>
          </w:p>
        </w:tc>
        <w:tc>
          <w:tcPr>
            <w:tcW w:w="1466" w:type="dxa"/>
            <w:shd w:val="clear" w:color="auto" w:fill="D9D9D9" w:themeFill="background1" w:themeFillShade="D9"/>
          </w:tcPr>
          <w:p w14:paraId="60AAB48D" w14:textId="05087FA8" w:rsidR="00E23625" w:rsidRPr="00762DC3" w:rsidRDefault="00E23625" w:rsidP="00762DC3">
            <w:pPr>
              <w:pStyle w:val="Step"/>
              <w:numPr>
                <w:ilvl w:val="0"/>
                <w:numId w:val="0"/>
              </w:numPr>
              <w:jc w:val="center"/>
              <w:rPr>
                <w:b/>
                <w:bCs/>
              </w:rPr>
            </w:pPr>
            <w:r w:rsidRPr="00762DC3">
              <w:rPr>
                <w:b/>
                <w:bCs/>
              </w:rPr>
              <w:t>1k</w:t>
            </w:r>
            <w:r w:rsidRPr="00762DC3">
              <w:rPr>
                <w:b/>
                <w:bCs/>
              </w:rPr>
              <w:sym w:font="Symbol" w:char="F057"/>
            </w:r>
          </w:p>
        </w:tc>
        <w:tc>
          <w:tcPr>
            <w:tcW w:w="1338" w:type="dxa"/>
            <w:shd w:val="clear" w:color="auto" w:fill="D9D9D9" w:themeFill="background1" w:themeFillShade="D9"/>
          </w:tcPr>
          <w:p w14:paraId="58BEE88B" w14:textId="148B2C83" w:rsidR="00E23625" w:rsidRPr="00762DC3" w:rsidRDefault="00E23625" w:rsidP="00762DC3">
            <w:pPr>
              <w:pStyle w:val="Step"/>
              <w:numPr>
                <w:ilvl w:val="0"/>
                <w:numId w:val="0"/>
              </w:numPr>
              <w:jc w:val="center"/>
              <w:rPr>
                <w:b/>
                <w:bCs/>
              </w:rPr>
            </w:pPr>
            <w:r w:rsidRPr="00762DC3">
              <w:rPr>
                <w:b/>
                <w:bCs/>
              </w:rPr>
              <w:t>1k</w:t>
            </w:r>
            <w:r w:rsidRPr="00762DC3">
              <w:rPr>
                <w:b/>
                <w:bCs/>
              </w:rPr>
              <w:sym w:font="Symbol" w:char="F057"/>
            </w:r>
            <w:r w:rsidRPr="00762DC3">
              <w:rPr>
                <w:b/>
                <w:bCs/>
              </w:rPr>
              <w:t xml:space="preserve"> Error</w:t>
            </w:r>
          </w:p>
        </w:tc>
      </w:tr>
      <w:tr w:rsidR="00E23625" w14:paraId="141EE58C" w14:textId="77777777" w:rsidTr="00762DC3">
        <w:tc>
          <w:tcPr>
            <w:tcW w:w="1458" w:type="dxa"/>
            <w:shd w:val="clear" w:color="auto" w:fill="D9D9D9" w:themeFill="background1" w:themeFillShade="D9"/>
          </w:tcPr>
          <w:p w14:paraId="024B75EE" w14:textId="79565C71" w:rsidR="00E23625" w:rsidRDefault="00E23625" w:rsidP="00762DC3">
            <w:pPr>
              <w:pStyle w:val="Step"/>
              <w:numPr>
                <w:ilvl w:val="0"/>
                <w:numId w:val="0"/>
              </w:numPr>
            </w:pPr>
            <w:r>
              <w:t>REF</w:t>
            </w:r>
          </w:p>
        </w:tc>
        <w:tc>
          <w:tcPr>
            <w:tcW w:w="1483" w:type="dxa"/>
          </w:tcPr>
          <w:p w14:paraId="23F7E588" w14:textId="77777777" w:rsidR="00E23625" w:rsidRDefault="00E23625" w:rsidP="00762DC3">
            <w:pPr>
              <w:pStyle w:val="Step"/>
              <w:numPr>
                <w:ilvl w:val="0"/>
                <w:numId w:val="0"/>
              </w:numPr>
            </w:pPr>
          </w:p>
        </w:tc>
        <w:tc>
          <w:tcPr>
            <w:tcW w:w="1436" w:type="dxa"/>
            <w:shd w:val="clear" w:color="auto" w:fill="595959" w:themeFill="text1" w:themeFillTint="A6"/>
          </w:tcPr>
          <w:p w14:paraId="782D637A" w14:textId="77777777" w:rsidR="00E23625" w:rsidRDefault="00E23625" w:rsidP="00762DC3">
            <w:pPr>
              <w:pStyle w:val="Step"/>
              <w:numPr>
                <w:ilvl w:val="0"/>
                <w:numId w:val="0"/>
              </w:numPr>
            </w:pPr>
          </w:p>
        </w:tc>
        <w:tc>
          <w:tcPr>
            <w:tcW w:w="1466" w:type="dxa"/>
          </w:tcPr>
          <w:p w14:paraId="004E44B2" w14:textId="77777777" w:rsidR="00E23625" w:rsidRDefault="00E23625" w:rsidP="00762DC3">
            <w:pPr>
              <w:pStyle w:val="Step"/>
              <w:numPr>
                <w:ilvl w:val="0"/>
                <w:numId w:val="0"/>
              </w:numPr>
            </w:pPr>
          </w:p>
        </w:tc>
        <w:tc>
          <w:tcPr>
            <w:tcW w:w="1338" w:type="dxa"/>
            <w:shd w:val="clear" w:color="auto" w:fill="595959" w:themeFill="text1" w:themeFillTint="A6"/>
          </w:tcPr>
          <w:p w14:paraId="2E7E2598" w14:textId="77777777" w:rsidR="00E23625" w:rsidRDefault="00E23625" w:rsidP="00762DC3">
            <w:pPr>
              <w:pStyle w:val="Step"/>
              <w:numPr>
                <w:ilvl w:val="0"/>
                <w:numId w:val="0"/>
              </w:numPr>
            </w:pPr>
          </w:p>
        </w:tc>
      </w:tr>
      <w:tr w:rsidR="00E23625" w14:paraId="7541BAAE" w14:textId="77777777" w:rsidTr="00762DC3">
        <w:tc>
          <w:tcPr>
            <w:tcW w:w="1458" w:type="dxa"/>
            <w:shd w:val="clear" w:color="auto" w:fill="D9D9D9" w:themeFill="background1" w:themeFillShade="D9"/>
          </w:tcPr>
          <w:p w14:paraId="0058D599" w14:textId="7A086CE6" w:rsidR="00E23625" w:rsidRDefault="00E23625" w:rsidP="00762DC3">
            <w:pPr>
              <w:pStyle w:val="Step"/>
              <w:numPr>
                <w:ilvl w:val="0"/>
                <w:numId w:val="0"/>
              </w:numPr>
            </w:pPr>
            <w:r>
              <w:t>CHA</w:t>
            </w:r>
          </w:p>
        </w:tc>
        <w:tc>
          <w:tcPr>
            <w:tcW w:w="1483" w:type="dxa"/>
          </w:tcPr>
          <w:p w14:paraId="6B0708B9" w14:textId="77777777" w:rsidR="00E23625" w:rsidRDefault="00E23625" w:rsidP="00762DC3">
            <w:pPr>
              <w:pStyle w:val="Step"/>
              <w:numPr>
                <w:ilvl w:val="0"/>
                <w:numId w:val="0"/>
              </w:numPr>
            </w:pPr>
          </w:p>
        </w:tc>
        <w:tc>
          <w:tcPr>
            <w:tcW w:w="1436" w:type="dxa"/>
          </w:tcPr>
          <w:p w14:paraId="07E69F9E" w14:textId="77777777" w:rsidR="00E23625" w:rsidRDefault="00E23625" w:rsidP="00762DC3">
            <w:pPr>
              <w:pStyle w:val="Step"/>
              <w:numPr>
                <w:ilvl w:val="0"/>
                <w:numId w:val="0"/>
              </w:numPr>
            </w:pPr>
          </w:p>
        </w:tc>
        <w:tc>
          <w:tcPr>
            <w:tcW w:w="1466" w:type="dxa"/>
          </w:tcPr>
          <w:p w14:paraId="35861C62" w14:textId="77777777" w:rsidR="00E23625" w:rsidRDefault="00E23625" w:rsidP="00762DC3">
            <w:pPr>
              <w:pStyle w:val="Step"/>
              <w:numPr>
                <w:ilvl w:val="0"/>
                <w:numId w:val="0"/>
              </w:numPr>
            </w:pPr>
          </w:p>
        </w:tc>
        <w:tc>
          <w:tcPr>
            <w:tcW w:w="1338" w:type="dxa"/>
          </w:tcPr>
          <w:p w14:paraId="7DD28029" w14:textId="77777777" w:rsidR="00E23625" w:rsidRDefault="00E23625" w:rsidP="00762DC3">
            <w:pPr>
              <w:pStyle w:val="Step"/>
              <w:numPr>
                <w:ilvl w:val="0"/>
                <w:numId w:val="0"/>
              </w:numPr>
            </w:pPr>
          </w:p>
        </w:tc>
      </w:tr>
      <w:tr w:rsidR="00E23625" w14:paraId="04C220BD" w14:textId="77777777" w:rsidTr="00762DC3">
        <w:tc>
          <w:tcPr>
            <w:tcW w:w="1458" w:type="dxa"/>
            <w:shd w:val="clear" w:color="auto" w:fill="D9D9D9" w:themeFill="background1" w:themeFillShade="D9"/>
          </w:tcPr>
          <w:p w14:paraId="16E756AF" w14:textId="02434079" w:rsidR="00E23625" w:rsidRDefault="00E23625" w:rsidP="00762DC3">
            <w:pPr>
              <w:pStyle w:val="Step"/>
              <w:numPr>
                <w:ilvl w:val="0"/>
                <w:numId w:val="0"/>
              </w:numPr>
            </w:pPr>
            <w:r>
              <w:t>CHB</w:t>
            </w:r>
          </w:p>
        </w:tc>
        <w:tc>
          <w:tcPr>
            <w:tcW w:w="1483" w:type="dxa"/>
          </w:tcPr>
          <w:p w14:paraId="43F5243B" w14:textId="77777777" w:rsidR="00E23625" w:rsidRDefault="00E23625" w:rsidP="00762DC3">
            <w:pPr>
              <w:pStyle w:val="Step"/>
              <w:numPr>
                <w:ilvl w:val="0"/>
                <w:numId w:val="0"/>
              </w:numPr>
            </w:pPr>
          </w:p>
        </w:tc>
        <w:tc>
          <w:tcPr>
            <w:tcW w:w="1436" w:type="dxa"/>
          </w:tcPr>
          <w:p w14:paraId="2E7BCF2A" w14:textId="77777777" w:rsidR="00E23625" w:rsidRDefault="00E23625" w:rsidP="00762DC3">
            <w:pPr>
              <w:pStyle w:val="Step"/>
              <w:numPr>
                <w:ilvl w:val="0"/>
                <w:numId w:val="0"/>
              </w:numPr>
            </w:pPr>
          </w:p>
        </w:tc>
        <w:tc>
          <w:tcPr>
            <w:tcW w:w="1466" w:type="dxa"/>
          </w:tcPr>
          <w:p w14:paraId="5EC74F07" w14:textId="77777777" w:rsidR="00E23625" w:rsidRDefault="00E23625" w:rsidP="00762DC3">
            <w:pPr>
              <w:pStyle w:val="Step"/>
              <w:numPr>
                <w:ilvl w:val="0"/>
                <w:numId w:val="0"/>
              </w:numPr>
            </w:pPr>
          </w:p>
        </w:tc>
        <w:tc>
          <w:tcPr>
            <w:tcW w:w="1338" w:type="dxa"/>
          </w:tcPr>
          <w:p w14:paraId="7C4F1622" w14:textId="77777777" w:rsidR="00E23625" w:rsidRDefault="00E23625" w:rsidP="00762DC3">
            <w:pPr>
              <w:pStyle w:val="Step"/>
              <w:numPr>
                <w:ilvl w:val="0"/>
                <w:numId w:val="0"/>
              </w:numPr>
            </w:pPr>
          </w:p>
        </w:tc>
      </w:tr>
    </w:tbl>
    <w:p w14:paraId="5B296BE8" w14:textId="77777777" w:rsidR="005D259E" w:rsidRDefault="005D259E" w:rsidP="008913CD">
      <w:pPr>
        <w:pStyle w:val="Step"/>
        <w:numPr>
          <w:ilvl w:val="0"/>
          <w:numId w:val="0"/>
        </w:numPr>
      </w:pPr>
    </w:p>
    <w:p w14:paraId="7549B51A" w14:textId="77777777" w:rsidR="00241874" w:rsidRDefault="00241874" w:rsidP="00241874">
      <w:pPr>
        <w:pStyle w:val="checkbox"/>
      </w:pPr>
      <w:r>
        <w:t>Record the error for each reading in the Results table.</w:t>
      </w:r>
    </w:p>
    <w:p w14:paraId="4C2BD0E4" w14:textId="32894CA8" w:rsidR="000D3871" w:rsidRDefault="008913CD" w:rsidP="000D3871">
      <w:pPr>
        <w:pStyle w:val="checkbox"/>
      </w:pPr>
      <w:r>
        <w:t>Both the 100</w:t>
      </w:r>
      <w:r>
        <w:sym w:font="Symbol" w:char="F057"/>
      </w:r>
      <w:r>
        <w:t xml:space="preserve"> and 1K</w:t>
      </w:r>
      <w:r>
        <w:sym w:font="Symbol" w:char="F057"/>
      </w:r>
      <w:r>
        <w:t xml:space="preserve"> Error for ChA is less than 1.0%.</w:t>
      </w:r>
    </w:p>
    <w:p w14:paraId="47F995CA" w14:textId="0DB19649" w:rsidR="000D3871" w:rsidRDefault="008913CD" w:rsidP="00706D78">
      <w:pPr>
        <w:pStyle w:val="checkbox"/>
      </w:pPr>
      <w:r>
        <w:t>Both the 100</w:t>
      </w:r>
      <w:r>
        <w:sym w:font="Symbol" w:char="F057"/>
      </w:r>
      <w:r>
        <w:t xml:space="preserve"> and 1K</w:t>
      </w:r>
      <w:r>
        <w:sym w:font="Symbol" w:char="F057"/>
      </w:r>
      <w:r>
        <w:t xml:space="preserve"> Error for ChB is less than 1.0%.</w:t>
      </w:r>
    </w:p>
    <w:p w14:paraId="4CF453DA" w14:textId="77777777" w:rsidR="000D3871" w:rsidRDefault="000D3871" w:rsidP="00E3661D">
      <w:pPr>
        <w:pStyle w:val="ZPara"/>
      </w:pPr>
      <w:r>
        <w:t>Tester   __________________      Date ______________       PASS      FAIL</w:t>
      </w:r>
    </w:p>
    <w:p w14:paraId="0CAC65E9" w14:textId="77777777" w:rsidR="00151E11" w:rsidRDefault="00151E11" w:rsidP="00151E11"/>
    <w:p w14:paraId="073B62D1" w14:textId="77777777" w:rsidR="00706D78" w:rsidRDefault="00706D78" w:rsidP="00151E11"/>
    <w:p w14:paraId="0C5618AC" w14:textId="39413AB1" w:rsidR="00706D78" w:rsidRDefault="00012ABC" w:rsidP="00151E11">
      <w:pPr>
        <w:pStyle w:val="TestCase"/>
      </w:pPr>
      <w:bookmarkStart w:id="306" w:name="_Toc241156308"/>
      <w:bookmarkStart w:id="307" w:name="_Toc241156770"/>
      <w:r>
        <w:t>Current Source Validation</w:t>
      </w:r>
      <w:bookmarkEnd w:id="306"/>
      <w:bookmarkEnd w:id="307"/>
    </w:p>
    <w:p w14:paraId="73358E9E" w14:textId="60C55074" w:rsidR="006F6E8F" w:rsidRDefault="006F6E8F">
      <w:pPr>
        <w:pStyle w:val="Requirement"/>
        <w:numPr>
          <w:ilvl w:val="0"/>
          <w:numId w:val="88"/>
        </w:numPr>
      </w:pPr>
      <w:r>
        <w:t>ChA and ChB Current Source 14.7 mA +/- 0.05%</w:t>
      </w:r>
    </w:p>
    <w:p w14:paraId="6843D11C" w14:textId="77777777" w:rsidR="008913CD" w:rsidRDefault="008913CD" w:rsidP="008913CD">
      <w:pPr>
        <w:ind w:left="360"/>
      </w:pPr>
      <w:r>
        <w:t>Equipment required:</w:t>
      </w:r>
    </w:p>
    <w:p w14:paraId="0CBA0980" w14:textId="127A6C83" w:rsidR="008913CD" w:rsidRDefault="00C90759" w:rsidP="00CD67D8">
      <w:pPr>
        <w:ind w:firstLine="720"/>
      </w:pPr>
      <w:r>
        <w:t>Am</w:t>
      </w:r>
      <w:r w:rsidR="008913CD">
        <w:t xml:space="preserve">meter  </w:t>
      </w:r>
    </w:p>
    <w:p w14:paraId="3C9CD929" w14:textId="6ACB5413" w:rsidR="008913CD" w:rsidRDefault="00205B1F" w:rsidP="008913CD">
      <w:pPr>
        <w:pStyle w:val="Step"/>
        <w:numPr>
          <w:ilvl w:val="0"/>
          <w:numId w:val="0"/>
        </w:numPr>
        <w:ind w:left="720"/>
      </w:pPr>
      <w:r w:rsidRPr="00CD67D8">
        <w:t>100 Ω and 1 kΩ resistor loads</w:t>
      </w:r>
    </w:p>
    <w:p w14:paraId="1158EB4C" w14:textId="2B940167" w:rsidR="007C2B7B" w:rsidRDefault="002E29FE" w:rsidP="007C2B7B">
      <w:pPr>
        <w:pStyle w:val="Step"/>
        <w:numPr>
          <w:ilvl w:val="0"/>
          <w:numId w:val="18"/>
        </w:numPr>
      </w:pPr>
      <w:r>
        <w:t xml:space="preserve">Set the </w:t>
      </w:r>
      <w:r w:rsidR="00176AAC">
        <w:t xml:space="preserve">Ammeter </w:t>
      </w:r>
      <w:r>
        <w:t xml:space="preserve">to the 100mA range and ensure that the probes are set to read current.  </w:t>
      </w:r>
    </w:p>
    <w:p w14:paraId="1073F39F" w14:textId="1C035D82" w:rsidR="002E29FE" w:rsidRPr="00176AAC" w:rsidRDefault="002E29FE" w:rsidP="00BA2E11">
      <w:pPr>
        <w:pStyle w:val="Step"/>
        <w:numPr>
          <w:ilvl w:val="0"/>
          <w:numId w:val="18"/>
        </w:numPr>
      </w:pPr>
      <w:r w:rsidRPr="00176AAC">
        <w:t xml:space="preserve">Connect the AM + (pos) lead to the ChA Orange lead and connect the AM – (neg) lead to the </w:t>
      </w:r>
      <w:r w:rsidR="00176AAC" w:rsidRPr="00176AAC">
        <w:t>ChA Black lead</w:t>
      </w:r>
      <w:r w:rsidRPr="00176AAC">
        <w:t xml:space="preserve">. </w:t>
      </w:r>
    </w:p>
    <w:p w14:paraId="21C78DF7" w14:textId="77777777" w:rsidR="00176AAC" w:rsidRDefault="002E29FE" w:rsidP="00176AAC">
      <w:pPr>
        <w:pStyle w:val="checkbox"/>
      </w:pPr>
      <w:r>
        <w:t>Record the current reading.  ___________________ mA</w:t>
      </w:r>
    </w:p>
    <w:p w14:paraId="38F41F08" w14:textId="5469C3CD" w:rsidR="002E29FE" w:rsidRPr="00176AAC" w:rsidRDefault="00176AAC" w:rsidP="00176AAC">
      <w:pPr>
        <w:pStyle w:val="checkbox"/>
        <w:rPr>
          <w:rFonts w:cs="Arial"/>
        </w:rPr>
      </w:pPr>
      <w:r>
        <w:t>The current reading for ChA was between 14.693 and 14.707 mA</w:t>
      </w:r>
      <w:r w:rsidR="002E29FE">
        <w:t xml:space="preserve"> </w:t>
      </w:r>
    </w:p>
    <w:p w14:paraId="1B37048C" w14:textId="17617021" w:rsidR="002E29FE" w:rsidRDefault="002E29FE" w:rsidP="00BA2E11">
      <w:pPr>
        <w:pStyle w:val="Step"/>
        <w:numPr>
          <w:ilvl w:val="0"/>
          <w:numId w:val="18"/>
        </w:numPr>
      </w:pPr>
      <w:r>
        <w:t>Connect the AM + (pos) lead to the Ch</w:t>
      </w:r>
      <w:r w:rsidR="00176AAC">
        <w:t>B</w:t>
      </w:r>
      <w:r>
        <w:t xml:space="preserve"> Red lead and connect the AM – (neg) lead to </w:t>
      </w:r>
      <w:r w:rsidR="00176AAC">
        <w:t xml:space="preserve">ChB Yellow lead. </w:t>
      </w:r>
    </w:p>
    <w:p w14:paraId="1227C82C" w14:textId="2BB50E8A" w:rsidR="002E29FE" w:rsidRPr="00205B1F" w:rsidRDefault="002E29FE" w:rsidP="00176AAC">
      <w:pPr>
        <w:pStyle w:val="checkbox"/>
      </w:pPr>
      <w:r w:rsidRPr="00205B1F">
        <w:t xml:space="preserve">Record the current reading. ___________________ mA  </w:t>
      </w:r>
    </w:p>
    <w:p w14:paraId="230A0C18" w14:textId="7C727C60" w:rsidR="006A78E8" w:rsidRDefault="006A78E8" w:rsidP="006A78E8">
      <w:pPr>
        <w:pStyle w:val="checkbox"/>
        <w:rPr>
          <w:rFonts w:cs="Arial"/>
        </w:rPr>
      </w:pPr>
      <w:r>
        <w:t>The current reading for ChB was</w:t>
      </w:r>
      <w:r w:rsidR="00176AAC">
        <w:t xml:space="preserve"> between</w:t>
      </w:r>
      <w:r>
        <w:t xml:space="preserve"> 14.693 </w:t>
      </w:r>
      <w:r w:rsidR="00176AAC">
        <w:t>and 1</w:t>
      </w:r>
      <w:r w:rsidRPr="006A78E8">
        <w:rPr>
          <w:rFonts w:cs="Arial"/>
        </w:rPr>
        <w:t>4.7</w:t>
      </w:r>
      <w:r>
        <w:rPr>
          <w:rFonts w:cs="Arial"/>
        </w:rPr>
        <w:t>0</w:t>
      </w:r>
      <w:r w:rsidRPr="006A78E8">
        <w:rPr>
          <w:rFonts w:cs="Arial"/>
        </w:rPr>
        <w:t>7</w:t>
      </w:r>
      <w:r>
        <w:rPr>
          <w:rFonts w:cs="Arial"/>
        </w:rPr>
        <w:t xml:space="preserve"> mA</w:t>
      </w:r>
    </w:p>
    <w:p w14:paraId="1D1493C8" w14:textId="77777777" w:rsidR="006A78E8" w:rsidRDefault="006A78E8" w:rsidP="006A78E8">
      <w:pPr>
        <w:pStyle w:val="checkbox"/>
        <w:numPr>
          <w:ilvl w:val="0"/>
          <w:numId w:val="0"/>
        </w:numPr>
        <w:ind w:left="1267"/>
        <w:rPr>
          <w:rFonts w:cs="Arial"/>
        </w:rPr>
      </w:pPr>
    </w:p>
    <w:p w14:paraId="27D048B6" w14:textId="77777777" w:rsidR="002E0128" w:rsidRPr="006A78E8" w:rsidRDefault="002E0128" w:rsidP="006A78E8">
      <w:pPr>
        <w:pStyle w:val="checkbox"/>
        <w:numPr>
          <w:ilvl w:val="0"/>
          <w:numId w:val="0"/>
        </w:numPr>
        <w:ind w:left="1267"/>
        <w:rPr>
          <w:rFonts w:cs="Arial"/>
        </w:rPr>
      </w:pPr>
    </w:p>
    <w:p w14:paraId="7F848C03" w14:textId="77777777" w:rsidR="0088300E" w:rsidRDefault="0088300E" w:rsidP="00E3661D">
      <w:pPr>
        <w:pStyle w:val="ZPara"/>
      </w:pPr>
      <w:r>
        <w:t>Tester   __________________      Date ______________       PASS      FAIL</w:t>
      </w:r>
    </w:p>
    <w:p w14:paraId="70009B8B" w14:textId="08DCD710" w:rsidR="0088300E" w:rsidRDefault="00012ABC" w:rsidP="00151E11">
      <w:pPr>
        <w:pStyle w:val="TestCase"/>
      </w:pPr>
      <w:bookmarkStart w:id="308" w:name="_Toc241156309"/>
      <w:bookmarkStart w:id="309" w:name="_Toc241156771"/>
      <w:r>
        <w:lastRenderedPageBreak/>
        <w:t>Level Measuremet Validation</w:t>
      </w:r>
      <w:bookmarkEnd w:id="308"/>
      <w:bookmarkEnd w:id="309"/>
    </w:p>
    <w:p w14:paraId="3BA6FE77" w14:textId="264F0447" w:rsidR="005F4597" w:rsidRPr="009B63F1" w:rsidRDefault="006F6E8F" w:rsidP="009B63F1">
      <w:pPr>
        <w:pStyle w:val="RequirementSub"/>
      </w:pPr>
      <w:r w:rsidRPr="009B63F1">
        <w:t>Level measurement (</w:t>
      </w:r>
      <w:r w:rsidR="00CB0EBB" w:rsidRPr="009B63F1">
        <w:t xml:space="preserve">Process Variable </w:t>
      </w:r>
      <w:r w:rsidRPr="009B63F1">
        <w:t>PV) 2.5 to 8.5 inches +/- 0.005”</w:t>
      </w:r>
    </w:p>
    <w:p w14:paraId="107CF5BF" w14:textId="77777777" w:rsidR="005F4597" w:rsidRDefault="005F4597">
      <w:pPr>
        <w:pStyle w:val="Step"/>
        <w:numPr>
          <w:ilvl w:val="0"/>
          <w:numId w:val="46"/>
        </w:numPr>
      </w:pPr>
      <w:r>
        <w:t>Run the Level Accuracy and Repeatability evaluation defined in Section 5.2.1.</w:t>
      </w:r>
    </w:p>
    <w:p w14:paraId="24EC640D" w14:textId="77777777" w:rsidR="005F4597" w:rsidRDefault="005F4597" w:rsidP="005F4597">
      <w:pPr>
        <w:pStyle w:val="checkbox"/>
      </w:pPr>
      <w:r>
        <w:t>Level accuracy was successfully demonstrated during the Accuracy and Repeatability evaluation of Section 5.2.1.</w:t>
      </w:r>
    </w:p>
    <w:p w14:paraId="1BC6FB06" w14:textId="77777777" w:rsidR="005F4597" w:rsidRDefault="005F4597" w:rsidP="005F4597">
      <w:pPr>
        <w:pStyle w:val="ZPara"/>
      </w:pPr>
    </w:p>
    <w:p w14:paraId="3B98E6C7" w14:textId="77777777" w:rsidR="005F4597" w:rsidRDefault="005F4597" w:rsidP="005F4597">
      <w:pPr>
        <w:pStyle w:val="checkbox"/>
        <w:numPr>
          <w:ilvl w:val="0"/>
          <w:numId w:val="0"/>
        </w:numPr>
        <w:ind w:left="1260"/>
      </w:pPr>
    </w:p>
    <w:p w14:paraId="73DA32B6" w14:textId="77777777" w:rsidR="005F4597" w:rsidRDefault="005F4597" w:rsidP="005F4597">
      <w:pPr>
        <w:pStyle w:val="ZPara"/>
      </w:pPr>
      <w:r>
        <w:t>Tester   __________________      Date ______________       PASS      FAIL</w:t>
      </w:r>
    </w:p>
    <w:p w14:paraId="14D868D4" w14:textId="77777777" w:rsidR="005F4597" w:rsidRDefault="005F4597" w:rsidP="005F4597">
      <w:pPr>
        <w:pStyle w:val="ZPara"/>
      </w:pPr>
    </w:p>
    <w:p w14:paraId="53D1AECA" w14:textId="77777777" w:rsidR="00706D78" w:rsidRDefault="00706D78" w:rsidP="005F4597">
      <w:pPr>
        <w:pStyle w:val="ZPara"/>
      </w:pPr>
    </w:p>
    <w:p w14:paraId="52AFF801" w14:textId="77777777" w:rsidR="00706D78" w:rsidRDefault="00706D78" w:rsidP="005F4597">
      <w:pPr>
        <w:pStyle w:val="ZPara"/>
      </w:pPr>
    </w:p>
    <w:p w14:paraId="3ABBF850" w14:textId="77777777" w:rsidR="00706D78" w:rsidRDefault="00706D78" w:rsidP="005F4597">
      <w:pPr>
        <w:pStyle w:val="ZPara"/>
      </w:pPr>
    </w:p>
    <w:p w14:paraId="5419DDF0" w14:textId="6C2A11C7" w:rsidR="0088300E" w:rsidRPr="00CB0EBB" w:rsidRDefault="00012ABC" w:rsidP="00012ABC">
      <w:pPr>
        <w:pStyle w:val="TestCase"/>
      </w:pPr>
      <w:bookmarkStart w:id="310" w:name="_Toc241156310"/>
      <w:bookmarkStart w:id="311" w:name="_Toc241156772"/>
      <w:r>
        <w:t>Level Controller</w:t>
      </w:r>
      <w:bookmarkEnd w:id="310"/>
      <w:bookmarkEnd w:id="311"/>
    </w:p>
    <w:p w14:paraId="58183D6A" w14:textId="77777777" w:rsidR="00CB0EBB" w:rsidRDefault="00CB0EBB" w:rsidP="002E6504">
      <w:pPr>
        <w:pStyle w:val="L3Section"/>
      </w:pPr>
      <w:bookmarkStart w:id="312" w:name="_Toc191729642"/>
      <w:bookmarkStart w:id="313" w:name="_Toc241158967"/>
      <w:r>
        <w:t>Hardware Outputs:</w:t>
      </w:r>
      <w:bookmarkEnd w:id="312"/>
      <w:bookmarkEnd w:id="313"/>
    </w:p>
    <w:p w14:paraId="55E825A0" w14:textId="5253D3F7" w:rsidR="00CB0EBB" w:rsidRPr="009B63F1" w:rsidRDefault="00CB0EBB" w:rsidP="009B63F1">
      <w:pPr>
        <w:pStyle w:val="RequirementSub"/>
      </w:pPr>
      <w:r w:rsidRPr="009B63F1">
        <w:t>Level control (Set Point SP) 2.5 to 8.5 inches +/- 0.00</w:t>
      </w:r>
      <w:r w:rsidR="00302915" w:rsidRPr="009B63F1">
        <w:t>5</w:t>
      </w:r>
      <w:r w:rsidRPr="009B63F1">
        <w:t>”</w:t>
      </w:r>
    </w:p>
    <w:p w14:paraId="790A5867" w14:textId="77777777" w:rsidR="005F4597" w:rsidRDefault="005F4597">
      <w:pPr>
        <w:pStyle w:val="Step"/>
        <w:numPr>
          <w:ilvl w:val="0"/>
          <w:numId w:val="48"/>
        </w:numPr>
      </w:pPr>
      <w:r>
        <w:t xml:space="preserve">Run the MLOI app. </w:t>
      </w:r>
    </w:p>
    <w:p w14:paraId="1CEE557D" w14:textId="77777777" w:rsidR="005F4597" w:rsidRDefault="005F4597" w:rsidP="005F4597">
      <w:pPr>
        <w:pStyle w:val="checkbox"/>
      </w:pPr>
      <w:r>
        <w:t xml:space="preserve">Select Pre-Pot, turn OFF Pre-Fill then click OK </w:t>
      </w:r>
    </w:p>
    <w:p w14:paraId="7E526FCD" w14:textId="77777777" w:rsidR="005F4597" w:rsidRDefault="005F4597" w:rsidP="005F4597">
      <w:pPr>
        <w:pStyle w:val="checkbox"/>
      </w:pPr>
      <w:r>
        <w:t xml:space="preserve">Verify the Level Controller is displayed </w:t>
      </w:r>
    </w:p>
    <w:p w14:paraId="3B98120B" w14:textId="77777777" w:rsidR="005F4597" w:rsidRDefault="005F4597" w:rsidP="005F4597">
      <w:pPr>
        <w:pStyle w:val="checkbox"/>
      </w:pPr>
      <w:r>
        <w:t>Wait for Pump Speed to indicate STOP.</w:t>
      </w:r>
    </w:p>
    <w:p w14:paraId="7871E96C" w14:textId="77777777" w:rsidR="00085658" w:rsidRDefault="00085658" w:rsidP="00085658">
      <w:pPr>
        <w:pStyle w:val="checkbox"/>
        <w:numPr>
          <w:ilvl w:val="0"/>
          <w:numId w:val="0"/>
        </w:numPr>
        <w:ind w:left="1267"/>
      </w:pPr>
    </w:p>
    <w:p w14:paraId="53F91287" w14:textId="7E88E9FC" w:rsidR="005F4597" w:rsidRDefault="00085658" w:rsidP="00085658">
      <w:pPr>
        <w:pStyle w:val="checkbox"/>
        <w:numPr>
          <w:ilvl w:val="0"/>
          <w:numId w:val="0"/>
        </w:numPr>
        <w:ind w:left="2160"/>
      </w:pPr>
      <w:r>
        <w:rPr>
          <w:noProof/>
        </w:rPr>
        <w:drawing>
          <wp:inline distT="0" distB="0" distL="0" distR="0" wp14:anchorId="023927B8" wp14:editId="4514DB2E">
            <wp:extent cx="2352204" cy="1105231"/>
            <wp:effectExtent l="0" t="0" r="0" b="0"/>
            <wp:docPr id="9781455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59985" cy="1108887"/>
                    </a:xfrm>
                    <a:prstGeom prst="rect">
                      <a:avLst/>
                    </a:prstGeom>
                    <a:noFill/>
                  </pic:spPr>
                </pic:pic>
              </a:graphicData>
            </a:graphic>
          </wp:inline>
        </w:drawing>
      </w:r>
    </w:p>
    <w:p w14:paraId="1548996A" w14:textId="77777777" w:rsidR="005F4597" w:rsidRDefault="005F4597" w:rsidP="00302915">
      <w:pPr>
        <w:pStyle w:val="Caption"/>
      </w:pPr>
      <w:r w:rsidRPr="00302915">
        <w:t>Level Controller</w:t>
      </w:r>
      <w:r>
        <w:t xml:space="preserve"> </w:t>
      </w:r>
    </w:p>
    <w:p w14:paraId="1D323F37" w14:textId="77777777" w:rsidR="005F4597" w:rsidRDefault="005F4597">
      <w:pPr>
        <w:pStyle w:val="Step"/>
        <w:numPr>
          <w:ilvl w:val="0"/>
          <w:numId w:val="48"/>
        </w:numPr>
      </w:pPr>
      <w:r>
        <w:t>Check Level Accuracy measured in Level PV vs Level SP</w:t>
      </w:r>
    </w:p>
    <w:p w14:paraId="2BAFF44D" w14:textId="77777777" w:rsidR="005F4597" w:rsidRDefault="005F4597" w:rsidP="005F4597">
      <w:pPr>
        <w:pStyle w:val="checkbox"/>
      </w:pPr>
      <w:r>
        <w:t>Change the set point, Level SP to a Test Level between 2.5 and 8.5</w:t>
      </w:r>
    </w:p>
    <w:p w14:paraId="183C0737" w14:textId="77777777" w:rsidR="005F4597" w:rsidRDefault="005F4597" w:rsidP="005F4597">
      <w:pPr>
        <w:pStyle w:val="checkbox"/>
      </w:pPr>
      <w:r>
        <w:t>Verify the Pump Speed indicates speeds of FAST, SLOW, CREEP and IDLE. NOTE: the Pump Speed may hunt between CREEP and IDLE for several cycles.</w:t>
      </w:r>
    </w:p>
    <w:p w14:paraId="51ED8945" w14:textId="77777777" w:rsidR="005F4597" w:rsidRDefault="005F4597" w:rsidP="005F4597">
      <w:pPr>
        <w:pStyle w:val="checkbox"/>
      </w:pPr>
      <w:r>
        <w:t xml:space="preserve">Verify eventually the Pump Speed indicates STOP and the motor is stopped (i.e., quiet). </w:t>
      </w:r>
    </w:p>
    <w:p w14:paraId="20B7F010" w14:textId="77777777" w:rsidR="005F4597" w:rsidRDefault="005F4597" w:rsidP="005F4597">
      <w:pPr>
        <w:pStyle w:val="checkbox"/>
      </w:pPr>
      <w:r>
        <w:t>Verify the difference between Level SP and Level PV is less than 0.005”</w:t>
      </w:r>
    </w:p>
    <w:p w14:paraId="4B81610A" w14:textId="77777777" w:rsidR="005F4597" w:rsidRDefault="005F4597">
      <w:pPr>
        <w:pStyle w:val="Step"/>
        <w:numPr>
          <w:ilvl w:val="0"/>
          <w:numId w:val="47"/>
        </w:numPr>
      </w:pPr>
      <w:r>
        <w:t>Repeat Step 2 for the following values</w:t>
      </w:r>
    </w:p>
    <w:p w14:paraId="3D74A48F" w14:textId="77777777" w:rsidR="005F4597" w:rsidRDefault="005F4597" w:rsidP="005F4597">
      <w:pPr>
        <w:pStyle w:val="checkbox"/>
      </w:pPr>
      <w:r>
        <w:t>Level SP = 3.00</w:t>
      </w:r>
    </w:p>
    <w:p w14:paraId="3ED9D951" w14:textId="77777777" w:rsidR="005F4597" w:rsidRDefault="005F4597" w:rsidP="005F4597">
      <w:pPr>
        <w:pStyle w:val="checkbox"/>
      </w:pPr>
      <w:r>
        <w:lastRenderedPageBreak/>
        <w:t>Level SP = 5.26</w:t>
      </w:r>
    </w:p>
    <w:p w14:paraId="4672CA53" w14:textId="77777777" w:rsidR="005F4597" w:rsidRDefault="005F4597" w:rsidP="005F4597">
      <w:pPr>
        <w:pStyle w:val="checkbox"/>
      </w:pPr>
      <w:r>
        <w:t>Level SP = 7.50</w:t>
      </w:r>
    </w:p>
    <w:p w14:paraId="76CBFFDA" w14:textId="77777777" w:rsidR="005F4597" w:rsidRDefault="005F4597" w:rsidP="005F4597">
      <w:pPr>
        <w:pStyle w:val="checkbox"/>
        <w:numPr>
          <w:ilvl w:val="0"/>
          <w:numId w:val="0"/>
        </w:numPr>
        <w:ind w:left="1267" w:hanging="360"/>
      </w:pPr>
    </w:p>
    <w:p w14:paraId="6292273F" w14:textId="7550030B" w:rsidR="005F4597" w:rsidRDefault="005F4597" w:rsidP="005F4597">
      <w:pPr>
        <w:pStyle w:val="ZPara"/>
      </w:pPr>
      <w:r>
        <w:t>Tester   __________________      Date ______________       PASS      FAIL</w:t>
      </w:r>
    </w:p>
    <w:p w14:paraId="56920F72" w14:textId="77777777" w:rsidR="00F31BAA" w:rsidRDefault="00F31BAA" w:rsidP="005F4597">
      <w:pPr>
        <w:pStyle w:val="ZPara"/>
      </w:pPr>
    </w:p>
    <w:p w14:paraId="0A32AB80" w14:textId="77777777" w:rsidR="00706D78" w:rsidRDefault="00706D78" w:rsidP="005F4597">
      <w:pPr>
        <w:pStyle w:val="ZPara"/>
      </w:pPr>
    </w:p>
    <w:p w14:paraId="3084C4DF" w14:textId="22F8DA46" w:rsidR="00706D78" w:rsidRPr="00543DA2" w:rsidRDefault="00012ABC" w:rsidP="00012ABC">
      <w:pPr>
        <w:pStyle w:val="TestCase"/>
      </w:pPr>
      <w:bookmarkStart w:id="314" w:name="_Toc241156311"/>
      <w:bookmarkStart w:id="315" w:name="_Toc241156773"/>
      <w:r>
        <w:t>Tank Backflow Preventer</w:t>
      </w:r>
      <w:bookmarkEnd w:id="314"/>
      <w:bookmarkEnd w:id="315"/>
    </w:p>
    <w:p w14:paraId="180548B4" w14:textId="382EE62F" w:rsidR="00476353" w:rsidRPr="009B63F1" w:rsidRDefault="00476353" w:rsidP="009B63F1">
      <w:pPr>
        <w:pStyle w:val="RequirementSub"/>
      </w:pPr>
      <w:r w:rsidRPr="009B63F1">
        <w:t>Pump back flow shall be prevented.</w:t>
      </w:r>
    </w:p>
    <w:p w14:paraId="6A1F37E9" w14:textId="31841B06" w:rsidR="005F4597" w:rsidRDefault="005F4597">
      <w:pPr>
        <w:pStyle w:val="Step"/>
        <w:numPr>
          <w:ilvl w:val="0"/>
          <w:numId w:val="49"/>
        </w:numPr>
      </w:pPr>
      <w:r>
        <w:t xml:space="preserve">Open the Cabinet then Run the MLOI app. </w:t>
      </w:r>
    </w:p>
    <w:p w14:paraId="4AB0E087" w14:textId="77777777" w:rsidR="005F4597" w:rsidRDefault="005F4597" w:rsidP="005F4597">
      <w:pPr>
        <w:pStyle w:val="checkbox"/>
      </w:pPr>
      <w:r>
        <w:t xml:space="preserve">Select Pre-Pot, turn OFF Pre-Fill then click OK </w:t>
      </w:r>
    </w:p>
    <w:p w14:paraId="7EA270AF" w14:textId="77777777" w:rsidR="005F4597" w:rsidRDefault="005F4597" w:rsidP="005F4597">
      <w:pPr>
        <w:pStyle w:val="checkbox"/>
      </w:pPr>
      <w:r>
        <w:t xml:space="preserve">Verify the Level Controller is displayed </w:t>
      </w:r>
    </w:p>
    <w:p w14:paraId="38C9DB04" w14:textId="77777777" w:rsidR="005F4597" w:rsidRDefault="005F4597" w:rsidP="005F4597">
      <w:pPr>
        <w:pStyle w:val="checkbox"/>
      </w:pPr>
      <w:r>
        <w:t>Wait for Pump Speed to indicate STOP.</w:t>
      </w:r>
    </w:p>
    <w:p w14:paraId="192351B6" w14:textId="11C85889" w:rsidR="00476353" w:rsidRDefault="005F4597">
      <w:pPr>
        <w:pStyle w:val="Step"/>
        <w:numPr>
          <w:ilvl w:val="0"/>
          <w:numId w:val="50"/>
        </w:numPr>
      </w:pPr>
      <w:r>
        <w:t>Check the operation of the back flow preventer valve</w:t>
      </w:r>
    </w:p>
    <w:p w14:paraId="6EA82D1B" w14:textId="3B55F1C8" w:rsidR="005F4597" w:rsidRDefault="005F4597" w:rsidP="005F4597">
      <w:pPr>
        <w:pStyle w:val="checkbox"/>
      </w:pPr>
      <w:r>
        <w:t xml:space="preserve">Verify the Valve SSR </w:t>
      </w:r>
      <w:r w:rsidR="00677D15">
        <w:t>(Solid State Relay)</w:t>
      </w:r>
      <w:r>
        <w:t xml:space="preserve"> red light is ON.</w:t>
      </w:r>
    </w:p>
    <w:p w14:paraId="35B5D3AE" w14:textId="77777777" w:rsidR="005F4597" w:rsidRDefault="005F4597" w:rsidP="005F4597">
      <w:pPr>
        <w:pStyle w:val="checkbox"/>
      </w:pPr>
      <w:r>
        <w:t>Change Level SP, note a clunk sound.</w:t>
      </w:r>
    </w:p>
    <w:p w14:paraId="2111B048" w14:textId="2679FB3D" w:rsidR="005F4597" w:rsidRDefault="005F4597" w:rsidP="00677D15">
      <w:pPr>
        <w:pStyle w:val="checkbox"/>
      </w:pPr>
      <w:r w:rsidRPr="00677D15">
        <w:t xml:space="preserve">Verify the Valve </w:t>
      </w:r>
      <w:proofErr w:type="gramStart"/>
      <w:r w:rsidRPr="00677D15">
        <w:t>SSR  red</w:t>
      </w:r>
      <w:proofErr w:type="gramEnd"/>
      <w:r w:rsidRPr="00677D15">
        <w:t xml:space="preserve"> light is OFF while Pump Spee</w:t>
      </w:r>
      <w:r w:rsidR="00677D15">
        <w:t>d</w:t>
      </w:r>
      <w:r w:rsidRPr="00677D15">
        <w:t xml:space="preserve"> is NOT STOP</w:t>
      </w:r>
    </w:p>
    <w:p w14:paraId="6C69CE8B" w14:textId="43B6B1E8" w:rsidR="00677D15" w:rsidRDefault="00677D15" w:rsidP="00677D15">
      <w:pPr>
        <w:pStyle w:val="checkbox"/>
      </w:pPr>
      <w:r>
        <w:t xml:space="preserve">Verify the Valve </w:t>
      </w:r>
      <w:proofErr w:type="gramStart"/>
      <w:r>
        <w:t>SSR  red</w:t>
      </w:r>
      <w:proofErr w:type="gramEnd"/>
      <w:r>
        <w:t xml:space="preserve"> light is ON when Pump Speed is STOP.</w:t>
      </w:r>
    </w:p>
    <w:p w14:paraId="1B64564A" w14:textId="77777777" w:rsidR="00677D15" w:rsidRDefault="00677D15" w:rsidP="00677D15">
      <w:pPr>
        <w:pStyle w:val="Step"/>
      </w:pPr>
      <w:r>
        <w:t xml:space="preserve">Repeat Step 2 for several Level </w:t>
      </w:r>
      <w:proofErr w:type="gramStart"/>
      <w:r>
        <w:t>SP  values</w:t>
      </w:r>
      <w:proofErr w:type="gramEnd"/>
    </w:p>
    <w:p w14:paraId="7B02641E" w14:textId="04D131D6" w:rsidR="00476353" w:rsidRDefault="00677D15" w:rsidP="00677D15">
      <w:pPr>
        <w:pStyle w:val="checkbox"/>
      </w:pPr>
      <w:r>
        <w:t>Verify correct operation of Valve SSR</w:t>
      </w:r>
      <w:r w:rsidR="005F4597">
        <w:t>.</w:t>
      </w:r>
    </w:p>
    <w:p w14:paraId="61076FB1" w14:textId="6B447DC5" w:rsidR="00677D15" w:rsidRDefault="00677D15" w:rsidP="00677D15">
      <w:pPr>
        <w:pStyle w:val="Step"/>
        <w:numPr>
          <w:ilvl w:val="0"/>
          <w:numId w:val="0"/>
        </w:numPr>
        <w:ind w:left="720"/>
      </w:pPr>
    </w:p>
    <w:p w14:paraId="616A01D7" w14:textId="54495193" w:rsidR="009236F7" w:rsidRDefault="00476353" w:rsidP="00476353">
      <w:pPr>
        <w:pStyle w:val="ZPara"/>
      </w:pPr>
      <w:r>
        <w:t>Tester   __________________      Date ______________       PASS      FAIL</w:t>
      </w:r>
    </w:p>
    <w:p w14:paraId="2CA02276" w14:textId="7E6D1D56" w:rsidR="009236F7" w:rsidRDefault="009236F7" w:rsidP="00476353">
      <w:pPr>
        <w:pStyle w:val="ZPara"/>
      </w:pPr>
    </w:p>
    <w:p w14:paraId="53C10D06" w14:textId="1C34ECFE" w:rsidR="00012ABC" w:rsidRDefault="00012ABC" w:rsidP="00012ABC">
      <w:pPr>
        <w:pStyle w:val="TestCase"/>
      </w:pPr>
      <w:bookmarkStart w:id="316" w:name="_Toc241156312"/>
      <w:bookmarkStart w:id="317" w:name="_Toc241156774"/>
      <w:r>
        <w:t>Pump Emergency Stop</w:t>
      </w:r>
      <w:bookmarkEnd w:id="316"/>
      <w:bookmarkEnd w:id="317"/>
    </w:p>
    <w:p w14:paraId="616F671F" w14:textId="016C56C7" w:rsidR="009B63F1" w:rsidRPr="009B63F1" w:rsidRDefault="00E53002" w:rsidP="009B63F1">
      <w:pPr>
        <w:pStyle w:val="RequirementSub"/>
      </w:pPr>
      <w:r>
        <w:t>Shall provide a means to reset the Motor Controller</w:t>
      </w:r>
      <w:r w:rsidR="009B63F1" w:rsidRPr="009B63F1">
        <w:t>.</w:t>
      </w:r>
    </w:p>
    <w:p w14:paraId="6220BB0A" w14:textId="1B3BBFE3" w:rsidR="009236F7" w:rsidRDefault="009236F7" w:rsidP="009236F7">
      <w:r>
        <w:t xml:space="preserve">NOTE: The </w:t>
      </w:r>
      <w:proofErr w:type="spellStart"/>
      <w:r>
        <w:t>Pololu</w:t>
      </w:r>
      <w:proofErr w:type="spellEnd"/>
      <w:r>
        <w:t xml:space="preserve"> smart motor controller detects various faults including low voltage IN</w:t>
      </w:r>
      <w:r w:rsidR="00BC6A98">
        <w:t xml:space="preserve"> must be </w:t>
      </w:r>
      <w:proofErr w:type="gramStart"/>
      <w:r w:rsidR="00BC6A98">
        <w:t>on line</w:t>
      </w:r>
      <w:proofErr w:type="gramEnd"/>
      <w:r w:rsidR="00BC6A98">
        <w:t xml:space="preserve"> for this test</w:t>
      </w:r>
      <w:r>
        <w:t xml:space="preserve">. Once a Fault is cleared, the Pololu must be reset, this test is deemed to satisfactorily evaluate the Pololu fault feature. </w:t>
      </w:r>
    </w:p>
    <w:p w14:paraId="03159583" w14:textId="1AD0DDF0" w:rsidR="009236F7" w:rsidRDefault="006E7D7A">
      <w:pPr>
        <w:pStyle w:val="Step"/>
        <w:numPr>
          <w:ilvl w:val="0"/>
          <w:numId w:val="51"/>
        </w:numPr>
      </w:pPr>
      <w:r>
        <w:rPr>
          <w:noProof/>
        </w:rPr>
        <w:lastRenderedPageBreak/>
        <w:drawing>
          <wp:anchor distT="0" distB="0" distL="114300" distR="114300" simplePos="0" relativeHeight="251671552" behindDoc="1" locked="0" layoutInCell="1" allowOverlap="1" wp14:anchorId="756A9B15" wp14:editId="1C78EE91">
            <wp:simplePos x="0" y="0"/>
            <wp:positionH relativeFrom="column">
              <wp:posOffset>3935095</wp:posOffset>
            </wp:positionH>
            <wp:positionV relativeFrom="paragraph">
              <wp:posOffset>172085</wp:posOffset>
            </wp:positionV>
            <wp:extent cx="2240280" cy="2448560"/>
            <wp:effectExtent l="0" t="0" r="7620" b="8890"/>
            <wp:wrapSquare wrapText="bothSides"/>
            <wp:docPr id="2115695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40280" cy="2448560"/>
                    </a:xfrm>
                    <a:prstGeom prst="rect">
                      <a:avLst/>
                    </a:prstGeom>
                    <a:noFill/>
                  </pic:spPr>
                </pic:pic>
              </a:graphicData>
            </a:graphic>
            <wp14:sizeRelH relativeFrom="page">
              <wp14:pctWidth>0</wp14:pctWidth>
            </wp14:sizeRelH>
            <wp14:sizeRelV relativeFrom="page">
              <wp14:pctHeight>0</wp14:pctHeight>
            </wp14:sizeRelV>
          </wp:anchor>
        </w:drawing>
      </w:r>
      <w:r w:rsidR="009236F7">
        <w:t>Run the MLOI app. Click OK</w:t>
      </w:r>
    </w:p>
    <w:p w14:paraId="1D4716CF" w14:textId="6CC69F0E" w:rsidR="009236F7" w:rsidRDefault="009236F7">
      <w:pPr>
        <w:pStyle w:val="Step"/>
        <w:numPr>
          <w:ilvl w:val="0"/>
          <w:numId w:val="51"/>
        </w:numPr>
      </w:pPr>
      <w:r>
        <w:t xml:space="preserve">Remove Pump voltage IN. </w:t>
      </w:r>
    </w:p>
    <w:p w14:paraId="74272B49" w14:textId="7152E3A2" w:rsidR="009236F7" w:rsidRDefault="009236F7" w:rsidP="009236F7">
      <w:pPr>
        <w:pStyle w:val="checkbox"/>
      </w:pPr>
      <w:r>
        <w:t xml:space="preserve">Press the Red button on the Cabinet to remove voltage IN. </w:t>
      </w:r>
    </w:p>
    <w:p w14:paraId="4B42C79C" w14:textId="1057394D" w:rsidR="009236F7" w:rsidRDefault="009236F7" w:rsidP="009236F7">
      <w:pPr>
        <w:pStyle w:val="checkbox"/>
      </w:pPr>
      <w:r>
        <w:t>Change Level SP verify the pump will not engage</w:t>
      </w:r>
    </w:p>
    <w:p w14:paraId="52BA5813" w14:textId="303DC29E" w:rsidR="009236F7" w:rsidRDefault="009236F7" w:rsidP="009236F7">
      <w:pPr>
        <w:pStyle w:val="checkbox"/>
      </w:pPr>
      <w:r>
        <w:t>Verify the Motor Control Error message with the Reset button disabled.</w:t>
      </w:r>
    </w:p>
    <w:p w14:paraId="11095AFB" w14:textId="4FDE5A7D" w:rsidR="009236F7" w:rsidRDefault="009236F7">
      <w:pPr>
        <w:pStyle w:val="Step"/>
        <w:numPr>
          <w:ilvl w:val="0"/>
          <w:numId w:val="52"/>
        </w:numPr>
      </w:pPr>
      <w:r>
        <w:t>Restore Pump voltage,</w:t>
      </w:r>
    </w:p>
    <w:p w14:paraId="2DA73E9D" w14:textId="72D07DA6" w:rsidR="009236F7" w:rsidRDefault="009236F7" w:rsidP="009236F7">
      <w:pPr>
        <w:pStyle w:val="checkbox"/>
      </w:pPr>
      <w:r>
        <w:t xml:space="preserve">Turn the Red button on the Cabinet clockwise to restore voltage IN. </w:t>
      </w:r>
    </w:p>
    <w:p w14:paraId="0419D62B" w14:textId="77777777" w:rsidR="009236F7" w:rsidRDefault="009236F7" w:rsidP="009236F7">
      <w:pPr>
        <w:pStyle w:val="checkbox"/>
      </w:pPr>
      <w:r>
        <w:t>Change Level SP verify the pump will not engage</w:t>
      </w:r>
    </w:p>
    <w:p w14:paraId="6E39EDE2" w14:textId="5ABA51B2" w:rsidR="009236F7" w:rsidRDefault="009236F7" w:rsidP="009236F7">
      <w:pPr>
        <w:pStyle w:val="checkbox"/>
      </w:pPr>
      <w:r>
        <w:t xml:space="preserve">Verify the Motor Control Error message with the Reset button </w:t>
      </w:r>
      <w:r w:rsidR="00C776AE">
        <w:t>Enabled</w:t>
      </w:r>
      <w:r>
        <w:t>.</w:t>
      </w:r>
    </w:p>
    <w:p w14:paraId="1347C191" w14:textId="13987668" w:rsidR="00C776AE" w:rsidRDefault="00C776AE" w:rsidP="009236F7">
      <w:pPr>
        <w:pStyle w:val="checkbox"/>
      </w:pPr>
      <w:r>
        <w:t>Press Reset button.</w:t>
      </w:r>
    </w:p>
    <w:p w14:paraId="26335C0D" w14:textId="347CF485" w:rsidR="00C776AE" w:rsidRDefault="00C776AE" w:rsidP="009236F7">
      <w:pPr>
        <w:pStyle w:val="checkbox"/>
      </w:pPr>
      <w:r>
        <w:t>Verify the pop-up is dismissed.</w:t>
      </w:r>
    </w:p>
    <w:p w14:paraId="05B94F6A" w14:textId="1E7B4810" w:rsidR="00C776AE" w:rsidRDefault="00C776AE" w:rsidP="00C776AE">
      <w:pPr>
        <w:pStyle w:val="checkbox"/>
      </w:pPr>
      <w:r>
        <w:t>Change Level SP, verify the pump engages and Level PV is changing.</w:t>
      </w:r>
    </w:p>
    <w:p w14:paraId="322A6015" w14:textId="1C8BFAFC" w:rsidR="00C776AE" w:rsidRDefault="00C776AE" w:rsidP="00C776AE">
      <w:bookmarkStart w:id="318" w:name="_Toc191729080"/>
      <w:bookmarkStart w:id="319" w:name="_Toc191729149"/>
      <w:bookmarkStart w:id="320" w:name="_Toc191729221"/>
      <w:bookmarkStart w:id="321" w:name="_Toc191729344"/>
      <w:bookmarkStart w:id="322" w:name="_Toc191729466"/>
      <w:bookmarkStart w:id="323" w:name="_Toc191729525"/>
      <w:bookmarkStart w:id="324" w:name="_Toc191729584"/>
      <w:bookmarkStart w:id="325" w:name="_Toc191729643"/>
      <w:bookmarkStart w:id="326" w:name="_Toc191729731"/>
      <w:bookmarkStart w:id="327" w:name="_Toc191730110"/>
      <w:bookmarkStart w:id="328" w:name="_Toc193104106"/>
      <w:bookmarkStart w:id="329" w:name="_Toc191729644"/>
      <w:bookmarkEnd w:id="318"/>
      <w:bookmarkEnd w:id="319"/>
      <w:bookmarkEnd w:id="320"/>
      <w:bookmarkEnd w:id="321"/>
      <w:bookmarkEnd w:id="322"/>
      <w:bookmarkEnd w:id="323"/>
      <w:bookmarkEnd w:id="324"/>
      <w:bookmarkEnd w:id="325"/>
      <w:bookmarkEnd w:id="326"/>
      <w:bookmarkEnd w:id="327"/>
      <w:bookmarkEnd w:id="328"/>
    </w:p>
    <w:p w14:paraId="1EB4D2E2" w14:textId="73CF91A5" w:rsidR="00C776AE" w:rsidRDefault="00C776AE" w:rsidP="00C776AE">
      <w:r>
        <w:t>Tester   __________________      Date ______________       PASS      FAIL</w:t>
      </w:r>
    </w:p>
    <w:p w14:paraId="3E06AD8D" w14:textId="0F3BAFE1" w:rsidR="00C776AE" w:rsidRDefault="00C776AE" w:rsidP="00C776AE"/>
    <w:p w14:paraId="1D66BCDA" w14:textId="3EF84B66" w:rsidR="00C776AE" w:rsidRDefault="00BC6A98" w:rsidP="00C776AE">
      <w:r>
        <w:br w:type="page"/>
      </w:r>
    </w:p>
    <w:p w14:paraId="75C378B8" w14:textId="72631DD6" w:rsidR="009808EB" w:rsidRDefault="00CB3A3F" w:rsidP="009808EB">
      <w:pPr>
        <w:pStyle w:val="L3Section"/>
      </w:pPr>
      <w:bookmarkStart w:id="330" w:name="_Toc241158968"/>
      <w:r>
        <w:lastRenderedPageBreak/>
        <w:t xml:space="preserve">Production </w:t>
      </w:r>
      <w:r w:rsidR="0064065C">
        <w:t>HMI:</w:t>
      </w:r>
      <w:bookmarkEnd w:id="329"/>
      <w:bookmarkEnd w:id="330"/>
    </w:p>
    <w:p w14:paraId="19019FB7" w14:textId="77777777" w:rsidR="00BC6A98" w:rsidRDefault="00BC6A98" w:rsidP="00BC6A98"/>
    <w:p w14:paraId="1302F288" w14:textId="77777777" w:rsidR="00FA13E0" w:rsidRDefault="00FA13E0" w:rsidP="00FA13E0">
      <w:r>
        <w:t xml:space="preserve">NOTE: These HMI tests of software requirements may be evaluated in either test (with instrumentation) or simulated (without instrumentation) methods.  The following tests may be evaluated in SIM mode except as noted. </w:t>
      </w:r>
    </w:p>
    <w:p w14:paraId="4B9ACA47" w14:textId="77777777" w:rsidR="00FA13E0" w:rsidRDefault="00FA13E0" w:rsidP="00FA13E0"/>
    <w:p w14:paraId="4A560AF8" w14:textId="32D871C1" w:rsidR="00FA13E0" w:rsidRDefault="00FA13E0" w:rsidP="00FA13E0">
      <w:r>
        <w:t xml:space="preserve">NOTE: The Main Indicators and controls are shown below.  Each control and indicator has a tool tip available with right-click. </w:t>
      </w:r>
    </w:p>
    <w:p w14:paraId="6755C3E9" w14:textId="77777777" w:rsidR="00FA13E0" w:rsidRDefault="00FA13E0" w:rsidP="00FA13E0"/>
    <w:p w14:paraId="4F59A16A" w14:textId="3C9232AE" w:rsidR="00FA13E0" w:rsidRDefault="00FA13E0" w:rsidP="00E840EC">
      <w:pPr>
        <w:jc w:val="center"/>
      </w:pPr>
      <w:r>
        <w:rPr>
          <w:noProof/>
        </w:rPr>
        <w:drawing>
          <wp:inline distT="0" distB="0" distL="0" distR="0" wp14:anchorId="4FAF0883" wp14:editId="33F3C110">
            <wp:extent cx="3287211" cy="2644438"/>
            <wp:effectExtent l="0" t="0" r="8890" b="3810"/>
            <wp:docPr id="8177987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8903"/>
                    <a:stretch>
                      <a:fillRect/>
                    </a:stretch>
                  </pic:blipFill>
                  <pic:spPr bwMode="auto">
                    <a:xfrm>
                      <a:off x="0" y="0"/>
                      <a:ext cx="3306613" cy="2660046"/>
                    </a:xfrm>
                    <a:prstGeom prst="rect">
                      <a:avLst/>
                    </a:prstGeom>
                    <a:noFill/>
                    <a:ln>
                      <a:noFill/>
                    </a:ln>
                    <a:extLst>
                      <a:ext uri="{53640926-AAD7-44D8-BBD7-CCE9431645EC}">
                        <a14:shadowObscured xmlns:a14="http://schemas.microsoft.com/office/drawing/2010/main"/>
                      </a:ext>
                    </a:extLst>
                  </pic:spPr>
                </pic:pic>
              </a:graphicData>
            </a:graphic>
          </wp:inline>
        </w:drawing>
      </w:r>
    </w:p>
    <w:p w14:paraId="53864134" w14:textId="55B82CBA" w:rsidR="00012ABC" w:rsidRDefault="00012ABC" w:rsidP="00E840EC">
      <w:pPr>
        <w:jc w:val="center"/>
      </w:pPr>
      <w:r>
        <w:t>System User Panel and Display</w:t>
      </w:r>
    </w:p>
    <w:p w14:paraId="33A2D1E4" w14:textId="52DAF629" w:rsidR="00012ABC" w:rsidRDefault="00012ABC" w:rsidP="00012ABC">
      <w:pPr>
        <w:pStyle w:val="TestCase"/>
      </w:pPr>
      <w:bookmarkStart w:id="331" w:name="_Toc241156313"/>
      <w:bookmarkStart w:id="332" w:name="_Toc241156775"/>
      <w:r>
        <w:t>Level Zero</w:t>
      </w:r>
      <w:r w:rsidR="006F435B">
        <w:t xml:space="preserve"> Check</w:t>
      </w:r>
      <w:bookmarkEnd w:id="331"/>
      <w:bookmarkEnd w:id="332"/>
    </w:p>
    <w:p w14:paraId="7E09F9D8" w14:textId="05449908" w:rsidR="001D3CE0" w:rsidRPr="009B63F1" w:rsidRDefault="001D3CE0" w:rsidP="009B63F1">
      <w:pPr>
        <w:pStyle w:val="RequirementSub"/>
      </w:pPr>
      <w:r w:rsidRPr="009B63F1">
        <w:t xml:space="preserve">Shall provide a means to check and set the Level Zero point daily. </w:t>
      </w:r>
    </w:p>
    <w:p w14:paraId="11A9B892" w14:textId="2CBA4540" w:rsidR="001D3CE0" w:rsidRDefault="00693CF6">
      <w:pPr>
        <w:pStyle w:val="Step"/>
        <w:numPr>
          <w:ilvl w:val="0"/>
          <w:numId w:val="29"/>
        </w:numPr>
      </w:pPr>
      <w:r>
        <w:t>Verify the Zero Prompt occurs after Test Info Dialog is dismissed.</w:t>
      </w:r>
      <w:r w:rsidR="001D3CE0">
        <w:t xml:space="preserve"> </w:t>
      </w:r>
    </w:p>
    <w:p w14:paraId="68FAE8B3" w14:textId="3D1D2BC8" w:rsidR="005F1FF7" w:rsidRDefault="005F1FF7" w:rsidP="001D3CE0">
      <w:pPr>
        <w:pStyle w:val="checkbox"/>
      </w:pPr>
      <w:r>
        <w:t xml:space="preserve">Note the value of </w:t>
      </w:r>
      <w:proofErr w:type="spellStart"/>
      <w:r>
        <w:t>Level_Zero_Gage</w:t>
      </w:r>
      <w:proofErr w:type="spellEnd"/>
      <w:r>
        <w:t xml:space="preserve"> value in the $ConfigFile. (-2.000 default)</w:t>
      </w:r>
    </w:p>
    <w:p w14:paraId="48E739BA" w14:textId="1A88D616" w:rsidR="0062161A" w:rsidRDefault="005F1FF7" w:rsidP="001D3CE0">
      <w:pPr>
        <w:pStyle w:val="checkbox"/>
      </w:pPr>
      <w:r>
        <w:t xml:space="preserve">If Zero Prompt is not displayed on starting MLOI Program, then in windows start, type Regedit.  Navigate to </w:t>
      </w:r>
      <w:r w:rsidRPr="005F1FF7">
        <w:t xml:space="preserve">Computer\HKEY_CURRENT_USER\Allen </w:t>
      </w:r>
      <w:proofErr w:type="spellStart"/>
      <w:r w:rsidRPr="005F1FF7">
        <w:t>AirCraft</w:t>
      </w:r>
      <w:proofErr w:type="spellEnd"/>
      <w:r w:rsidRPr="005F1FF7">
        <w:t>\MLOI-Elevate</w:t>
      </w:r>
      <w:r>
        <w:t xml:space="preserve"> and select Level Zero Date, Click Edit&gt;Modify set Value Data to a date prior to </w:t>
      </w:r>
      <w:proofErr w:type="gramStart"/>
      <w:r>
        <w:t>today(</w:t>
      </w:r>
      <w:proofErr w:type="gramEnd"/>
      <w:r>
        <w:t>). Click OK</w:t>
      </w:r>
    </w:p>
    <w:p w14:paraId="63ADF022" w14:textId="67F6F6ED" w:rsidR="005F1FF7" w:rsidRDefault="005F1FF7" w:rsidP="001D3CE0">
      <w:pPr>
        <w:pStyle w:val="checkbox"/>
      </w:pPr>
      <w:r>
        <w:t>Start the MLOI Program.  At the test info dialog, click OK, the Zero Dialog should appear saying looking for laser. The laser is found, go to Step 2</w:t>
      </w:r>
    </w:p>
    <w:p w14:paraId="6C334A72" w14:textId="251AC4CA" w:rsidR="005F1FF7" w:rsidRDefault="005F1FF7" w:rsidP="001D3CE0">
      <w:pPr>
        <w:pStyle w:val="checkbox"/>
      </w:pPr>
      <w:r>
        <w:t xml:space="preserve">At Error message 534288 click OK.  On Laser Not Found, Click on TEST. </w:t>
      </w:r>
    </w:p>
    <w:p w14:paraId="0EC81098" w14:textId="1D7A3617" w:rsidR="00845652" w:rsidRDefault="00845652" w:rsidP="001D3CE0">
      <w:pPr>
        <w:pStyle w:val="checkbox"/>
      </w:pPr>
      <w:r>
        <w:t>Go to Step 3</w:t>
      </w:r>
    </w:p>
    <w:p w14:paraId="1B07A50A" w14:textId="55D1AD74" w:rsidR="001D3CE0" w:rsidRDefault="001D3CE0" w:rsidP="004F421C">
      <w:pPr>
        <w:pStyle w:val="ZPara"/>
        <w:ind w:left="0"/>
      </w:pPr>
    </w:p>
    <w:p w14:paraId="6A424B18" w14:textId="67F82ADB" w:rsidR="0027220A" w:rsidRDefault="00037EC2" w:rsidP="0027220A">
      <w:pPr>
        <w:pStyle w:val="checkbox"/>
      </w:pPr>
      <w:r w:rsidRPr="00037EC2">
        <w:rPr>
          <w:noProof/>
        </w:rPr>
        <w:lastRenderedPageBreak/>
        <w:drawing>
          <wp:anchor distT="0" distB="0" distL="114300" distR="114300" simplePos="0" relativeHeight="251669504" behindDoc="0" locked="0" layoutInCell="1" allowOverlap="1" wp14:anchorId="6DFBE1E0" wp14:editId="1E5169B7">
            <wp:simplePos x="0" y="0"/>
            <wp:positionH relativeFrom="margin">
              <wp:posOffset>4460240</wp:posOffset>
            </wp:positionH>
            <wp:positionV relativeFrom="paragraph">
              <wp:posOffset>4445</wp:posOffset>
            </wp:positionV>
            <wp:extent cx="1413510" cy="1978660"/>
            <wp:effectExtent l="0" t="0" r="0" b="0"/>
            <wp:wrapSquare wrapText="bothSides"/>
            <wp:docPr id="6" name="Picture 5">
              <a:extLst xmlns:a="http://schemas.openxmlformats.org/drawingml/2006/main">
                <a:ext uri="{FF2B5EF4-FFF2-40B4-BE49-F238E27FC236}">
                  <a16:creationId xmlns:a16="http://schemas.microsoft.com/office/drawing/2014/main" id="{5B17446B-A5D7-8549-A1CB-0D72B05A96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B17446B-A5D7-8549-A1CB-0D72B05A96A3}"/>
                        </a:ext>
                      </a:extLst>
                    </pic:cNvPr>
                    <pic:cNvPicPr>
                      <a:picLocks noChangeAspect="1"/>
                    </pic:cNvPicPr>
                  </pic:nvPicPr>
                  <pic:blipFill>
                    <a:blip r:embed="rId20" cstate="print">
                      <a:extLst>
                        <a:ext uri="{28A0092B-C50C-407E-A947-70E740481C1C}">
                          <a14:useLocalDpi xmlns:a14="http://schemas.microsoft.com/office/drawing/2010/main" val="0"/>
                        </a:ext>
                      </a:extLst>
                    </a:blip>
                    <a:srcRect l="68508" b="-5117"/>
                    <a:stretch>
                      <a:fillRect/>
                    </a:stretch>
                  </pic:blipFill>
                  <pic:spPr bwMode="auto">
                    <a:xfrm>
                      <a:off x="0" y="0"/>
                      <a:ext cx="1413510" cy="1978660"/>
                    </a:xfrm>
                    <a:prstGeom prst="rect">
                      <a:avLst/>
                    </a:prstGeom>
                    <a:noFill/>
                  </pic:spPr>
                </pic:pic>
              </a:graphicData>
            </a:graphic>
            <wp14:sizeRelH relativeFrom="page">
              <wp14:pctWidth>0</wp14:pctWidth>
            </wp14:sizeRelH>
            <wp14:sizeRelV relativeFrom="page">
              <wp14:pctHeight>0</wp14:pctHeight>
            </wp14:sizeRelV>
          </wp:anchor>
        </w:drawing>
      </w:r>
      <w:r w:rsidR="0027220A">
        <w:t>If in Simulate Method</w:t>
      </w:r>
    </w:p>
    <w:p w14:paraId="0C47CBC9" w14:textId="17E993B6" w:rsidR="0027220A" w:rsidRDefault="0027220A" w:rsidP="0027220A">
      <w:pPr>
        <w:pStyle w:val="checkbox"/>
        <w:ind w:left="1620"/>
      </w:pPr>
      <w:r>
        <w:t>Verify that the Laser Status is yellow.</w:t>
      </w:r>
    </w:p>
    <w:p w14:paraId="39619F5C" w14:textId="72CAD622" w:rsidR="0027220A" w:rsidRDefault="0027220A" w:rsidP="0027220A">
      <w:pPr>
        <w:pStyle w:val="checkbox"/>
        <w:ind w:left="1620"/>
      </w:pPr>
      <w:r>
        <w:t>Verify changing Laser Raw Test input is reflected in Raw Level and New Zero values.</w:t>
      </w:r>
    </w:p>
    <w:p w14:paraId="712B4EE1" w14:textId="195ACFB2" w:rsidR="0027220A" w:rsidRDefault="0027220A" w:rsidP="0027220A">
      <w:pPr>
        <w:pStyle w:val="checkbox"/>
        <w:ind w:left="1620"/>
      </w:pPr>
      <w:r>
        <w:t>Note the New Zero value and Click Save</w:t>
      </w:r>
    </w:p>
    <w:p w14:paraId="257E125D" w14:textId="23278003" w:rsidR="0027220A" w:rsidRDefault="0027220A" w:rsidP="0027220A">
      <w:pPr>
        <w:pStyle w:val="checkbox"/>
        <w:ind w:left="1620"/>
      </w:pPr>
      <w:r>
        <w:t>Restart by clicking on Calibrate&gt;Level Zero and verify the Old Zero value is the New Zero value noted above.</w:t>
      </w:r>
    </w:p>
    <w:p w14:paraId="54492C05" w14:textId="476051F7" w:rsidR="001C65D5" w:rsidRDefault="001C65D5" w:rsidP="001C65D5">
      <w:pPr>
        <w:pStyle w:val="checkbox"/>
        <w:numPr>
          <w:ilvl w:val="0"/>
          <w:numId w:val="0"/>
        </w:numPr>
        <w:ind w:left="1267" w:hanging="360"/>
      </w:pPr>
    </w:p>
    <w:p w14:paraId="709340BD" w14:textId="243A83E1" w:rsidR="0027220A" w:rsidRDefault="0027220A" w:rsidP="0027220A">
      <w:pPr>
        <w:pStyle w:val="checkbox"/>
      </w:pPr>
      <w:r>
        <w:t>If in Test Method (Laser is on-line)</w:t>
      </w:r>
      <w:r w:rsidR="00037EC2" w:rsidRPr="00037EC2">
        <w:rPr>
          <w:noProof/>
        </w:rPr>
        <w:t xml:space="preserve"> </w:t>
      </w:r>
    </w:p>
    <w:p w14:paraId="5C279363" w14:textId="23A8E178" w:rsidR="0027220A" w:rsidRDefault="0027220A" w:rsidP="0027220A">
      <w:pPr>
        <w:pStyle w:val="checkbox"/>
        <w:ind w:left="1620"/>
      </w:pPr>
      <w:r>
        <w:t>Verify that the Laser Status is Green.</w:t>
      </w:r>
    </w:p>
    <w:p w14:paraId="754E1933" w14:textId="77777777" w:rsidR="0027220A" w:rsidRDefault="0027220A" w:rsidP="0027220A">
      <w:pPr>
        <w:pStyle w:val="checkbox"/>
        <w:ind w:left="1620"/>
      </w:pPr>
      <w:r>
        <w:t>Verify Laser Raw Test input is hidden.</w:t>
      </w:r>
    </w:p>
    <w:p w14:paraId="5029AA5E" w14:textId="77777777" w:rsidR="0027220A" w:rsidRDefault="0027220A" w:rsidP="0027220A">
      <w:pPr>
        <w:pStyle w:val="checkbox"/>
        <w:ind w:left="1620"/>
      </w:pPr>
      <w:r>
        <w:t xml:space="preserve">Insert a laser target, then note the New Zero value and Click Save see paragraph 5.2.2 </w:t>
      </w:r>
      <w:r w:rsidRPr="0064083D">
        <w:rPr>
          <w:u w:val="single"/>
        </w:rPr>
        <w:t>Daily Level Zero Correction Check</w:t>
      </w:r>
    </w:p>
    <w:p w14:paraId="6979C744" w14:textId="77777777" w:rsidR="0027220A" w:rsidRDefault="0027220A" w:rsidP="0027220A">
      <w:pPr>
        <w:pStyle w:val="checkbox"/>
        <w:ind w:left="1620"/>
      </w:pPr>
      <w:r>
        <w:t>Restart by clicking on Calibrate&gt;Level Zero and verify the Old Zero value is the New Zero value noted above.</w:t>
      </w:r>
    </w:p>
    <w:p w14:paraId="7FDE63DA" w14:textId="77777777" w:rsidR="0027220A" w:rsidRDefault="0027220A" w:rsidP="0027220A">
      <w:pPr>
        <w:pStyle w:val="checkbox"/>
        <w:ind w:left="1620"/>
      </w:pPr>
      <w:r>
        <w:t>Remove the laser target.</w:t>
      </w:r>
    </w:p>
    <w:p w14:paraId="77148BC0" w14:textId="77777777" w:rsidR="0027220A" w:rsidRDefault="0027220A" w:rsidP="004F421C">
      <w:pPr>
        <w:pStyle w:val="ZPara"/>
        <w:ind w:left="0"/>
      </w:pPr>
    </w:p>
    <w:p w14:paraId="01443B5B" w14:textId="77777777" w:rsidR="00693CF6" w:rsidRDefault="00693CF6">
      <w:pPr>
        <w:pStyle w:val="Step"/>
        <w:numPr>
          <w:ilvl w:val="0"/>
          <w:numId w:val="29"/>
        </w:numPr>
      </w:pPr>
      <w:r>
        <w:t xml:space="preserve">Verify test when Laser is Found.  </w:t>
      </w:r>
    </w:p>
    <w:p w14:paraId="1F40158E" w14:textId="61840A8B" w:rsidR="00693CF6" w:rsidRDefault="00693CF6" w:rsidP="00693CF6">
      <w:pPr>
        <w:pStyle w:val="checkbox"/>
      </w:pPr>
      <w:r>
        <w:t>Verify the</w:t>
      </w:r>
      <w:r w:rsidRPr="00693CF6">
        <w:t xml:space="preserve"> user </w:t>
      </w:r>
      <w:r>
        <w:t xml:space="preserve">is prompted </w:t>
      </w:r>
      <w:r w:rsidRPr="00693CF6">
        <w:t>to place the gage block on the datum reference plane.</w:t>
      </w:r>
    </w:p>
    <w:p w14:paraId="78B35F5A" w14:textId="58104FDC" w:rsidR="00693CF6" w:rsidRDefault="00693CF6" w:rsidP="00693CF6">
      <w:pPr>
        <w:pStyle w:val="checkbox"/>
      </w:pPr>
      <w:r>
        <w:t xml:space="preserve">With the gage </w:t>
      </w:r>
      <w:r w:rsidR="00037EC2">
        <w:t>block as</w:t>
      </w:r>
      <w:r>
        <w:t xml:space="preserve"> shown, Note the New Zero then Click on Save.</w:t>
      </w:r>
    </w:p>
    <w:p w14:paraId="6938DD2B" w14:textId="5FF2217E" w:rsidR="00693CF6" w:rsidRDefault="00693CF6" w:rsidP="00693CF6">
      <w:pPr>
        <w:pStyle w:val="checkbox"/>
      </w:pPr>
      <w:r>
        <w:t>Press STOP to end the MLOI Program.</w:t>
      </w:r>
    </w:p>
    <w:p w14:paraId="290D8FBF" w14:textId="77777777" w:rsidR="00845652" w:rsidRDefault="00845652" w:rsidP="00845652">
      <w:pPr>
        <w:pStyle w:val="checkbox"/>
        <w:numPr>
          <w:ilvl w:val="0"/>
          <w:numId w:val="0"/>
        </w:numPr>
        <w:ind w:left="1267"/>
      </w:pPr>
    </w:p>
    <w:p w14:paraId="2C452BFB" w14:textId="77777777" w:rsidR="00845652" w:rsidRDefault="00845652">
      <w:pPr>
        <w:pStyle w:val="Step"/>
        <w:numPr>
          <w:ilvl w:val="0"/>
          <w:numId w:val="36"/>
        </w:numPr>
      </w:pPr>
      <w:r>
        <w:t>Verify that the Level Zero is persistent.</w:t>
      </w:r>
    </w:p>
    <w:p w14:paraId="49630C49" w14:textId="77777777" w:rsidR="00693CF6" w:rsidRDefault="00693CF6" w:rsidP="00693CF6">
      <w:pPr>
        <w:pStyle w:val="checkbox"/>
      </w:pPr>
      <w:r>
        <w:t xml:space="preserve">Start MLOI, verify that the Level Zero prompt is NOT displayed after the Test Info is dismissed. </w:t>
      </w:r>
    </w:p>
    <w:p w14:paraId="311409D0" w14:textId="3A806DEB" w:rsidR="00693CF6" w:rsidRDefault="00693CF6" w:rsidP="00693CF6">
      <w:pPr>
        <w:pStyle w:val="checkbox"/>
      </w:pPr>
      <w:r>
        <w:t>Press STOP to end the MLOI Program.</w:t>
      </w:r>
    </w:p>
    <w:p w14:paraId="79BDAF6C" w14:textId="50BC0B5C" w:rsidR="00693CF6" w:rsidRPr="00693CF6" w:rsidRDefault="00693CF6" w:rsidP="00693CF6">
      <w:pPr>
        <w:pStyle w:val="checkbox"/>
      </w:pPr>
      <w:r>
        <w:t>Reset Level Zero Date in the registry, restart MLOI and verify that the Zero value noted above is now displayed in Old Zero.</w:t>
      </w:r>
    </w:p>
    <w:p w14:paraId="4BD92B23" w14:textId="0CD2178D" w:rsidR="00693CF6" w:rsidRPr="00693CF6" w:rsidRDefault="00693CF6" w:rsidP="00693CF6">
      <w:pPr>
        <w:pStyle w:val="Step"/>
        <w:numPr>
          <w:ilvl w:val="0"/>
          <w:numId w:val="0"/>
        </w:numPr>
        <w:ind w:left="720"/>
      </w:pPr>
    </w:p>
    <w:p w14:paraId="4A1B7752" w14:textId="2CD01FCA" w:rsidR="00693CF6" w:rsidRDefault="00037EC2" w:rsidP="00845652">
      <w:pPr>
        <w:pStyle w:val="Step"/>
        <w:numPr>
          <w:ilvl w:val="0"/>
          <w:numId w:val="0"/>
        </w:numPr>
        <w:ind w:left="720"/>
        <w:jc w:val="center"/>
      </w:pPr>
      <w:r>
        <w:rPr>
          <w:noProof/>
        </w:rPr>
        <w:lastRenderedPageBreak/>
        <w:drawing>
          <wp:inline distT="0" distB="0" distL="0" distR="0" wp14:anchorId="5EC80288" wp14:editId="71FFE5F6">
            <wp:extent cx="4498975" cy="1884045"/>
            <wp:effectExtent l="0" t="0" r="0" b="1905"/>
            <wp:docPr id="2490962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98975" cy="1884045"/>
                    </a:xfrm>
                    <a:prstGeom prst="rect">
                      <a:avLst/>
                    </a:prstGeom>
                    <a:noFill/>
                  </pic:spPr>
                </pic:pic>
              </a:graphicData>
            </a:graphic>
          </wp:inline>
        </w:drawing>
      </w:r>
    </w:p>
    <w:p w14:paraId="5561F6B2" w14:textId="77777777" w:rsidR="00845652" w:rsidRDefault="00845652" w:rsidP="00845652">
      <w:pPr>
        <w:pStyle w:val="Step"/>
        <w:numPr>
          <w:ilvl w:val="0"/>
          <w:numId w:val="0"/>
        </w:numPr>
        <w:ind w:left="720"/>
        <w:jc w:val="center"/>
      </w:pPr>
    </w:p>
    <w:p w14:paraId="35EC5C00" w14:textId="77777777" w:rsidR="00693CF6" w:rsidRDefault="00693CF6" w:rsidP="00693CF6"/>
    <w:p w14:paraId="02F2613F" w14:textId="77777777" w:rsidR="00845652" w:rsidRDefault="00845652" w:rsidP="00845652">
      <w:pPr>
        <w:pStyle w:val="ZPara"/>
      </w:pPr>
      <w:r>
        <w:t>Tester   __________________      Date ______________       PASS      FAIL</w:t>
      </w:r>
    </w:p>
    <w:p w14:paraId="164E97BE" w14:textId="77777777" w:rsidR="005F1B76" w:rsidRDefault="005F1B76" w:rsidP="00845652">
      <w:pPr>
        <w:pStyle w:val="ZPara"/>
      </w:pPr>
    </w:p>
    <w:p w14:paraId="01D3AF68" w14:textId="1BF1043A" w:rsidR="006F435B" w:rsidRDefault="006F435B" w:rsidP="006F435B">
      <w:pPr>
        <w:pStyle w:val="TestCase"/>
      </w:pPr>
      <w:bookmarkStart w:id="333" w:name="_Toc241156314"/>
      <w:bookmarkStart w:id="334" w:name="_Toc241156776"/>
      <w:r>
        <w:t>Daily Zero Check Enforcement</w:t>
      </w:r>
      <w:bookmarkEnd w:id="333"/>
      <w:bookmarkEnd w:id="334"/>
      <w:r>
        <w:t xml:space="preserve"> </w:t>
      </w:r>
    </w:p>
    <w:p w14:paraId="7B3DBBF8" w14:textId="5EB8C5BD" w:rsidR="00F51AA3" w:rsidRPr="005F1B76" w:rsidRDefault="00F51AA3">
      <w:pPr>
        <w:pStyle w:val="Requirement"/>
        <w:numPr>
          <w:ilvl w:val="0"/>
          <w:numId w:val="95"/>
        </w:numPr>
      </w:pPr>
      <w:r w:rsidRPr="005F1B76">
        <w:t xml:space="preserve">Level measurement </w:t>
      </w:r>
      <w:r w:rsidR="005F1B76" w:rsidRPr="005F1B76">
        <w:t xml:space="preserve">zero </w:t>
      </w:r>
      <w:r w:rsidRPr="005F1B76">
        <w:t>calibration check shall be enforced daily</w:t>
      </w:r>
    </w:p>
    <w:p w14:paraId="0A6120B8" w14:textId="77777777" w:rsidR="00F51AA3" w:rsidRDefault="00F51AA3">
      <w:pPr>
        <w:pStyle w:val="Step"/>
        <w:numPr>
          <w:ilvl w:val="0"/>
          <w:numId w:val="44"/>
        </w:numPr>
      </w:pPr>
      <w:r>
        <w:t>In the Win11 search bar type “</w:t>
      </w:r>
      <w:proofErr w:type="spellStart"/>
      <w:r>
        <w:t>RegEdit</w:t>
      </w:r>
      <w:proofErr w:type="spellEnd"/>
      <w:r>
        <w:t>” and start the Registry Editor.</w:t>
      </w:r>
    </w:p>
    <w:p w14:paraId="4B30DDA1" w14:textId="77777777" w:rsidR="00F51AA3" w:rsidRDefault="00F51AA3">
      <w:pPr>
        <w:pStyle w:val="Step"/>
        <w:numPr>
          <w:ilvl w:val="0"/>
          <w:numId w:val="45"/>
        </w:numPr>
      </w:pPr>
      <w:r>
        <w:t>In the folder tree in the left pane navigate to:</w:t>
      </w:r>
    </w:p>
    <w:p w14:paraId="7289F1F0" w14:textId="09222DEC" w:rsidR="00F51AA3" w:rsidRDefault="00F51AA3" w:rsidP="00F51AA3">
      <w:pPr>
        <w:pStyle w:val="checkbox"/>
      </w:pPr>
      <w:r w:rsidRPr="002E0128">
        <w:t xml:space="preserve">Computer\HKEY_CURRENT_USER\Allen </w:t>
      </w:r>
      <w:proofErr w:type="spellStart"/>
      <w:r w:rsidRPr="002E0128">
        <w:t>AirCraft</w:t>
      </w:r>
      <w:proofErr w:type="spellEnd"/>
      <w:r w:rsidRPr="002E0128">
        <w:t>\Elevate OLS Test</w:t>
      </w:r>
      <w:r>
        <w:t xml:space="preserve"> </w:t>
      </w:r>
    </w:p>
    <w:p w14:paraId="6B6AC6C6" w14:textId="77777777" w:rsidR="00F51AA3" w:rsidRDefault="00F51AA3" w:rsidP="00F51AA3">
      <w:pPr>
        <w:pStyle w:val="checkbox"/>
      </w:pPr>
      <w:r>
        <w:t xml:space="preserve">Open the Elevate OLS Test Key folder, then click on Level Cal Date, </w:t>
      </w:r>
    </w:p>
    <w:p w14:paraId="311373AF" w14:textId="4AAF3FC4" w:rsidR="00F51AA3" w:rsidRDefault="00F51AA3" w:rsidP="00F51AA3">
      <w:pPr>
        <w:pStyle w:val="checkbox"/>
      </w:pPr>
      <w:r>
        <w:t>On the menu click Edit&gt;Modify.</w:t>
      </w:r>
    </w:p>
    <w:p w14:paraId="47ED0853" w14:textId="153AB3AD" w:rsidR="00F51AA3" w:rsidRDefault="00F51AA3" w:rsidP="00F51AA3">
      <w:pPr>
        <w:pStyle w:val="checkbox"/>
      </w:pPr>
      <w:r>
        <w:t xml:space="preserve">In the Edit popup </w:t>
      </w:r>
      <w:r w:rsidR="005F1B76">
        <w:t>enter the test date</w:t>
      </w:r>
      <w:r>
        <w:t xml:space="preserve">. </w:t>
      </w:r>
    </w:p>
    <w:p w14:paraId="2B0ECFD8" w14:textId="77777777" w:rsidR="00F51AA3" w:rsidRDefault="00F51AA3" w:rsidP="00F51AA3">
      <w:pPr>
        <w:pStyle w:val="ListParagraph"/>
      </w:pPr>
    </w:p>
    <w:p w14:paraId="1B693D09" w14:textId="717EEDD5" w:rsidR="00F51AA3" w:rsidRDefault="00F51AA3" w:rsidP="00F51AA3">
      <w:pPr>
        <w:pStyle w:val="checkbox"/>
        <w:numPr>
          <w:ilvl w:val="0"/>
          <w:numId w:val="0"/>
        </w:numPr>
        <w:ind w:left="1267"/>
      </w:pPr>
      <w:r>
        <w:rPr>
          <w:noProof/>
        </w:rPr>
        <w:drawing>
          <wp:inline distT="0" distB="0" distL="0" distR="0" wp14:anchorId="2D76EB9F" wp14:editId="463A0901">
            <wp:extent cx="4644243" cy="2304955"/>
            <wp:effectExtent l="0" t="0" r="4445" b="635"/>
            <wp:docPr id="54296053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89281" name="Picture 3" descr="A screenshot of a computer&#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61811" cy="2313674"/>
                    </a:xfrm>
                    <a:prstGeom prst="rect">
                      <a:avLst/>
                    </a:prstGeom>
                    <a:noFill/>
                  </pic:spPr>
                </pic:pic>
              </a:graphicData>
            </a:graphic>
          </wp:inline>
        </w:drawing>
      </w:r>
    </w:p>
    <w:p w14:paraId="70E026B7" w14:textId="349C268C" w:rsidR="005F1B76" w:rsidRDefault="005F1B76">
      <w:pPr>
        <w:pStyle w:val="Step"/>
        <w:numPr>
          <w:ilvl w:val="0"/>
          <w:numId w:val="45"/>
        </w:numPr>
      </w:pPr>
      <w:r>
        <w:t>With the Registry’s Level Cal Date Set to Today.</w:t>
      </w:r>
    </w:p>
    <w:p w14:paraId="56211770" w14:textId="77777777" w:rsidR="005F1B76" w:rsidRDefault="005F1B76" w:rsidP="005F1B76">
      <w:pPr>
        <w:pStyle w:val="checkbox"/>
      </w:pPr>
      <w:r>
        <w:t>Perform Step 2 with entering today’s date.</w:t>
      </w:r>
    </w:p>
    <w:p w14:paraId="5249BED7" w14:textId="4E8D0C23" w:rsidR="00F51AA3" w:rsidRDefault="005F1B76" w:rsidP="005F1B76">
      <w:pPr>
        <w:pStyle w:val="checkbox"/>
      </w:pPr>
      <w:r>
        <w:t xml:space="preserve">Editor </w:t>
      </w:r>
      <w:r w:rsidR="00F51AA3">
        <w:t xml:space="preserve">Start the MLOI application, Click OK </w:t>
      </w:r>
    </w:p>
    <w:p w14:paraId="722B15C5" w14:textId="77777777" w:rsidR="00F51AA3" w:rsidRDefault="00F51AA3" w:rsidP="00F51AA3">
      <w:pPr>
        <w:pStyle w:val="checkbox"/>
      </w:pPr>
      <w:r>
        <w:lastRenderedPageBreak/>
        <w:t>Verify there was no prompt to perform a Level calibration.</w:t>
      </w:r>
    </w:p>
    <w:p w14:paraId="79EF1455" w14:textId="77777777" w:rsidR="00F51AA3" w:rsidRDefault="00F51AA3" w:rsidP="005F1B76">
      <w:pPr>
        <w:pStyle w:val="checkbox"/>
      </w:pPr>
      <w:r>
        <w:t xml:space="preserve">Stop the MLOI application </w:t>
      </w:r>
    </w:p>
    <w:p w14:paraId="14CF9CA0" w14:textId="1AFED075" w:rsidR="005F1B76" w:rsidRDefault="005F1B76">
      <w:pPr>
        <w:pStyle w:val="Step"/>
        <w:numPr>
          <w:ilvl w:val="0"/>
          <w:numId w:val="45"/>
        </w:numPr>
      </w:pPr>
      <w:r>
        <w:t>With the Registry’s Level Cal Date Set to any date but today’s date.</w:t>
      </w:r>
    </w:p>
    <w:p w14:paraId="7BB85301" w14:textId="6373B79B" w:rsidR="005F1B76" w:rsidRDefault="005F1B76" w:rsidP="005F1B76">
      <w:pPr>
        <w:pStyle w:val="checkbox"/>
      </w:pPr>
      <w:r>
        <w:t>Perform Step 2 with entering today's date.</w:t>
      </w:r>
    </w:p>
    <w:p w14:paraId="695545FF" w14:textId="77777777" w:rsidR="005F1B76" w:rsidRDefault="005F1B76" w:rsidP="005F1B76">
      <w:pPr>
        <w:pStyle w:val="checkbox"/>
      </w:pPr>
      <w:r>
        <w:t xml:space="preserve">Editor Start the MLOI application, Click OK </w:t>
      </w:r>
    </w:p>
    <w:p w14:paraId="708D8D64" w14:textId="77777777" w:rsidR="00F51AA3" w:rsidRDefault="00F51AA3" w:rsidP="00F51AA3">
      <w:pPr>
        <w:pStyle w:val="checkbox"/>
      </w:pPr>
      <w:r>
        <w:t>Verify the user was prompted to perform a resistor calibration.</w:t>
      </w:r>
    </w:p>
    <w:p w14:paraId="01761D55" w14:textId="205F0D79" w:rsidR="00F51AA3" w:rsidRDefault="005F1B76" w:rsidP="005F1B76">
      <w:pPr>
        <w:pStyle w:val="checkbox"/>
      </w:pPr>
      <w:r>
        <w:t>Repeat Step 4 for four other random dates.</w:t>
      </w:r>
    </w:p>
    <w:p w14:paraId="2B4FFDDA" w14:textId="77777777" w:rsidR="00F51AA3" w:rsidRDefault="00F51AA3" w:rsidP="00F51AA3">
      <w:pPr>
        <w:pStyle w:val="checkbox"/>
        <w:numPr>
          <w:ilvl w:val="0"/>
          <w:numId w:val="0"/>
        </w:numPr>
        <w:ind w:left="1267" w:hanging="360"/>
      </w:pPr>
    </w:p>
    <w:p w14:paraId="0D1D6145" w14:textId="77777777" w:rsidR="00F51AA3" w:rsidRDefault="00F51AA3" w:rsidP="00F51AA3">
      <w:pPr>
        <w:pStyle w:val="ZPara"/>
      </w:pPr>
      <w:r>
        <w:t>Tester   __________________      Date ______________       PASS      FAIL</w:t>
      </w:r>
    </w:p>
    <w:p w14:paraId="20018111" w14:textId="77777777" w:rsidR="00BF4556" w:rsidRDefault="00BF4556" w:rsidP="00845652"/>
    <w:p w14:paraId="35D15274" w14:textId="267259CF" w:rsidR="006F435B" w:rsidRDefault="006F435B" w:rsidP="006F435B">
      <w:pPr>
        <w:pStyle w:val="TestCase"/>
      </w:pPr>
      <w:bookmarkStart w:id="335" w:name="_Toc241156315"/>
      <w:bookmarkStart w:id="336" w:name="_Toc241156777"/>
      <w:r>
        <w:t>MLOI App Initialization</w:t>
      </w:r>
      <w:bookmarkEnd w:id="335"/>
      <w:bookmarkEnd w:id="336"/>
    </w:p>
    <w:p w14:paraId="74C12B1C" w14:textId="2AD191FB" w:rsidR="00BF4556" w:rsidRPr="009B63F1" w:rsidRDefault="00BF4556" w:rsidP="009B63F1">
      <w:pPr>
        <w:pStyle w:val="RequirementSub"/>
      </w:pPr>
      <w:r w:rsidRPr="009B63F1">
        <w:rPr>
          <w:rStyle w:val="RequirementSubChar"/>
        </w:rPr>
        <w:t>Shall provide a means to check correct application version is used with the</w:t>
      </w:r>
      <w:r w:rsidRPr="009B63F1">
        <w:t xml:space="preserve"> selected Configuration File. </w:t>
      </w:r>
    </w:p>
    <w:p w14:paraId="21ECC437" w14:textId="0DF5B3B3" w:rsidR="003D25DA" w:rsidRDefault="003D25DA" w:rsidP="003D25DA">
      <w:pPr>
        <w:pStyle w:val="Requirement"/>
        <w:numPr>
          <w:ilvl w:val="0"/>
          <w:numId w:val="0"/>
        </w:numPr>
        <w:ind w:left="720"/>
      </w:pPr>
      <w:r>
        <w:t>24</w:t>
      </w:r>
      <w:r w:rsidR="00D5454A">
        <w:t xml:space="preserve">) </w:t>
      </w:r>
      <w:r>
        <w:t>The test plan shall contain the configurable test bench parameters as determined by the test bench design.</w:t>
      </w:r>
    </w:p>
    <w:p w14:paraId="0D083FA5" w14:textId="5C47BD4F" w:rsidR="003D25DA" w:rsidRDefault="003D25DA" w:rsidP="00037382">
      <w:pPr>
        <w:pStyle w:val="Requirement"/>
        <w:numPr>
          <w:ilvl w:val="0"/>
          <w:numId w:val="0"/>
        </w:numPr>
        <w:ind w:left="1080" w:hanging="360"/>
      </w:pPr>
      <w:r>
        <w:t>25</w:t>
      </w:r>
      <w:r w:rsidR="00D5454A">
        <w:t xml:space="preserve">) </w:t>
      </w:r>
      <w:r>
        <w:t>Tabular data should be copied and pasted from the reference Test Document (ATP) into the XL Test Plan document for loading as an LV parameter.</w:t>
      </w:r>
    </w:p>
    <w:p w14:paraId="189FC24E" w14:textId="1932554B" w:rsidR="00037382" w:rsidRDefault="00037382" w:rsidP="00037382">
      <w:pPr>
        <w:pStyle w:val="Requirement"/>
        <w:numPr>
          <w:ilvl w:val="0"/>
          <w:numId w:val="0"/>
        </w:numPr>
        <w:ind w:left="1080" w:hanging="360"/>
      </w:pPr>
      <w:r>
        <w:t>26</w:t>
      </w:r>
      <w:r w:rsidR="00D5454A">
        <w:t xml:space="preserve">) </w:t>
      </w:r>
      <w:r>
        <w:t>The test plan shall contain the referenced test protocol test bench parameters as determined by the test bench design.</w:t>
      </w:r>
    </w:p>
    <w:p w14:paraId="43EDDC3D" w14:textId="50CAE34A" w:rsidR="00037382" w:rsidRDefault="00037382" w:rsidP="00037382">
      <w:pPr>
        <w:pStyle w:val="Requirement"/>
        <w:numPr>
          <w:ilvl w:val="0"/>
          <w:numId w:val="0"/>
        </w:numPr>
        <w:ind w:left="1080" w:hanging="360"/>
      </w:pPr>
      <w:r>
        <w:t>27</w:t>
      </w:r>
      <w:r w:rsidR="00D5454A">
        <w:t xml:space="preserve">) </w:t>
      </w:r>
      <w:r>
        <w:t>The test bench parameters should be copied and pasted into the XL Test Plan document.</w:t>
      </w:r>
    </w:p>
    <w:p w14:paraId="6FA154D8" w14:textId="29227714" w:rsidR="00037382" w:rsidRDefault="00037382" w:rsidP="00037382">
      <w:pPr>
        <w:pStyle w:val="Requirement"/>
        <w:numPr>
          <w:ilvl w:val="0"/>
          <w:numId w:val="0"/>
        </w:numPr>
        <w:ind w:left="1080" w:hanging="360"/>
      </w:pPr>
      <w:r>
        <w:t>28</w:t>
      </w:r>
      <w:r w:rsidR="00D5454A">
        <w:t xml:space="preserve">) </w:t>
      </w:r>
      <w:r>
        <w:t>The Test Plan shall contain a template of each test report generated on a separate sheet in the test plan XL workbook.</w:t>
      </w:r>
    </w:p>
    <w:p w14:paraId="7A512867" w14:textId="57D88CB3" w:rsidR="00037382" w:rsidRDefault="00037382" w:rsidP="00037382">
      <w:pPr>
        <w:pStyle w:val="Requirement"/>
        <w:numPr>
          <w:ilvl w:val="0"/>
          <w:numId w:val="0"/>
        </w:numPr>
        <w:ind w:left="1080" w:hanging="360"/>
      </w:pPr>
      <w:r w:rsidRPr="00037382">
        <w:t>32</w:t>
      </w:r>
      <w:r w:rsidR="00D5454A" w:rsidRPr="00037382">
        <w:t xml:space="preserve">) </w:t>
      </w:r>
      <w:r w:rsidRPr="00037382">
        <w:t>These Bench calibrations shall be saved and linked to the Test Plan.</w:t>
      </w:r>
    </w:p>
    <w:p w14:paraId="78E230C2" w14:textId="3E36072F" w:rsidR="00D5454A" w:rsidRPr="00D5454A" w:rsidRDefault="00D5454A" w:rsidP="00D5454A">
      <w:pPr>
        <w:pStyle w:val="Requirement"/>
        <w:numPr>
          <w:ilvl w:val="0"/>
          <w:numId w:val="0"/>
        </w:numPr>
        <w:ind w:left="720"/>
        <w:rPr>
          <w:highlight w:val="cyan"/>
        </w:rPr>
      </w:pPr>
      <w:r w:rsidRPr="00D5454A">
        <w:t>38) Maintenance User exclusive controls and Indicators shall be hidden in Test mode</w:t>
      </w:r>
    </w:p>
    <w:p w14:paraId="16CAB082" w14:textId="77777777" w:rsidR="00D5454A" w:rsidRDefault="00D5454A" w:rsidP="00037382">
      <w:pPr>
        <w:pStyle w:val="Requirement"/>
        <w:numPr>
          <w:ilvl w:val="0"/>
          <w:numId w:val="0"/>
        </w:numPr>
        <w:ind w:left="1080" w:hanging="360"/>
      </w:pPr>
    </w:p>
    <w:p w14:paraId="69D05DD7" w14:textId="16622B66" w:rsidR="00D15CDB" w:rsidRDefault="00D15CDB">
      <w:pPr>
        <w:pStyle w:val="Step"/>
        <w:numPr>
          <w:ilvl w:val="0"/>
          <w:numId w:val="42"/>
        </w:numPr>
      </w:pPr>
      <w:r>
        <w:t>Start builds ..\builds\</w:t>
      </w:r>
      <w:proofErr w:type="spellStart"/>
      <w:r>
        <w:t>MLOI_Elevate</w:t>
      </w:r>
      <w:proofErr w:type="spellEnd"/>
      <w:r>
        <w:t>\MLOI_Elevate.exe</w:t>
      </w:r>
      <w:r w:rsidR="00166B01">
        <w:t>, click OK.</w:t>
      </w:r>
    </w:p>
    <w:p w14:paraId="793B31DB" w14:textId="479DF998" w:rsidR="00D15CDB" w:rsidRDefault="00D15CDB" w:rsidP="00D15CDB">
      <w:pPr>
        <w:pStyle w:val="checkbox"/>
      </w:pPr>
      <w:r>
        <w:t>On the menu select View&gt;Files &amp; Paths.</w:t>
      </w:r>
    </w:p>
    <w:p w14:paraId="65EBF64A" w14:textId="4EEAFC6B" w:rsidR="00D15CDB" w:rsidRDefault="00D15CDB" w:rsidP="00D15CDB">
      <w:pPr>
        <w:pStyle w:val="checkbox"/>
      </w:pPr>
      <w:r>
        <w:t>Note the ConfigFile.xlsx file name then open the configured $ConfigFile.</w:t>
      </w:r>
    </w:p>
    <w:p w14:paraId="3616FE45" w14:textId="322B403B" w:rsidR="00D15CDB" w:rsidRDefault="00D15CDB" w:rsidP="00D15CDB">
      <w:pPr>
        <w:pStyle w:val="checkbox"/>
      </w:pPr>
      <w:r>
        <w:t xml:space="preserve">Edit </w:t>
      </w:r>
      <w:r w:rsidRPr="00D15CDB">
        <w:rPr>
          <w:rFonts w:ascii="Aptos Narrow" w:hAnsi="Aptos Narrow"/>
          <w:color w:val="000000"/>
          <w:szCs w:val="22"/>
        </w:rPr>
        <w:t xml:space="preserve">LabVIEW </w:t>
      </w:r>
      <w:r w:rsidR="00037EC2" w:rsidRPr="00D15CDB">
        <w:rPr>
          <w:rFonts w:ascii="Aptos Narrow" w:hAnsi="Aptos Narrow"/>
          <w:color w:val="000000"/>
          <w:szCs w:val="22"/>
        </w:rPr>
        <w:t>Versio</w:t>
      </w:r>
      <w:r w:rsidR="00037EC2">
        <w:rPr>
          <w:rFonts w:ascii="Aptos Narrow" w:hAnsi="Aptos Narrow"/>
          <w:color w:val="000000"/>
          <w:szCs w:val="22"/>
        </w:rPr>
        <w:t>n (</w:t>
      </w:r>
      <w:r>
        <w:t>Cell B50) to be some version number i.e., 0.11.22.33</w:t>
      </w:r>
    </w:p>
    <w:p w14:paraId="5A287B10" w14:textId="005637B7" w:rsidR="00D15CDB" w:rsidRDefault="00D15CDB" w:rsidP="00D15CDB">
      <w:pPr>
        <w:pStyle w:val="checkbox"/>
      </w:pPr>
      <w:r>
        <w:t xml:space="preserve">If </w:t>
      </w:r>
      <w:r w:rsidR="00037EC2">
        <w:t>necessary,</w:t>
      </w:r>
      <w:r>
        <w:t xml:space="preserve"> unblock the file</w:t>
      </w:r>
      <w:r w:rsidR="00814781">
        <w:t xml:space="preserve"> as follows:</w:t>
      </w:r>
    </w:p>
    <w:p w14:paraId="1F47C186" w14:textId="17B8493B" w:rsidR="00814781" w:rsidRPr="00814781" w:rsidRDefault="00814781">
      <w:pPr>
        <w:pStyle w:val="checkbox"/>
        <w:numPr>
          <w:ilvl w:val="0"/>
          <w:numId w:val="43"/>
        </w:numPr>
      </w:pPr>
      <w:r w:rsidRPr="00814781">
        <w:t xml:space="preserve">Close the Office file. </w:t>
      </w:r>
    </w:p>
    <w:p w14:paraId="1ED7E635" w14:textId="73D17FA6" w:rsidR="00814781" w:rsidRPr="00814781" w:rsidRDefault="00814781">
      <w:pPr>
        <w:pStyle w:val="checkbox"/>
        <w:numPr>
          <w:ilvl w:val="0"/>
          <w:numId w:val="43"/>
        </w:numPr>
      </w:pPr>
      <w:r w:rsidRPr="00814781">
        <w:t>In File Explorer, right-click the file.</w:t>
      </w:r>
    </w:p>
    <w:p w14:paraId="5BA73F64" w14:textId="3A00BF27" w:rsidR="00814781" w:rsidRPr="00814781" w:rsidRDefault="00814781">
      <w:pPr>
        <w:pStyle w:val="checkbox"/>
        <w:numPr>
          <w:ilvl w:val="0"/>
          <w:numId w:val="43"/>
        </w:numPr>
      </w:pPr>
      <w:r w:rsidRPr="00814781">
        <w:t xml:space="preserve">Select </w:t>
      </w:r>
      <w:r w:rsidRPr="00814781">
        <w:rPr>
          <w:b/>
          <w:bCs/>
        </w:rPr>
        <w:t>Properties</w:t>
      </w:r>
      <w:r w:rsidRPr="00814781">
        <w:t xml:space="preserve">. </w:t>
      </w:r>
    </w:p>
    <w:p w14:paraId="3A37CBC0" w14:textId="03F59364" w:rsidR="00814781" w:rsidRPr="00814781" w:rsidRDefault="00814781">
      <w:pPr>
        <w:pStyle w:val="checkbox"/>
        <w:numPr>
          <w:ilvl w:val="0"/>
          <w:numId w:val="43"/>
        </w:numPr>
      </w:pPr>
      <w:r w:rsidRPr="00814781">
        <w:t xml:space="preserve">On the </w:t>
      </w:r>
      <w:r w:rsidRPr="00814781">
        <w:rPr>
          <w:b/>
          <w:bCs/>
        </w:rPr>
        <w:t>General</w:t>
      </w:r>
      <w:r w:rsidRPr="00814781">
        <w:t xml:space="preserve"> tab, look for </w:t>
      </w:r>
      <w:r w:rsidRPr="00814781">
        <w:rPr>
          <w:b/>
          <w:bCs/>
        </w:rPr>
        <w:t>Security</w:t>
      </w:r>
      <w:r w:rsidRPr="00814781">
        <w:t xml:space="preserve">. </w:t>
      </w:r>
    </w:p>
    <w:p w14:paraId="5C22171A" w14:textId="0ECE64FF" w:rsidR="00814781" w:rsidRDefault="00814781">
      <w:pPr>
        <w:pStyle w:val="checkbox"/>
        <w:numPr>
          <w:ilvl w:val="0"/>
          <w:numId w:val="43"/>
        </w:numPr>
      </w:pPr>
      <w:r w:rsidRPr="00814781">
        <w:t xml:space="preserve">Check </w:t>
      </w:r>
      <w:r w:rsidRPr="00814781">
        <w:rPr>
          <w:b/>
          <w:bCs/>
        </w:rPr>
        <w:t>Unblock</w:t>
      </w:r>
      <w:r w:rsidRPr="00814781">
        <w:t>.</w:t>
      </w:r>
    </w:p>
    <w:p w14:paraId="385F1A1C" w14:textId="06F37557" w:rsidR="00D15CDB" w:rsidRDefault="00D15CDB" w:rsidP="00D15CDB">
      <w:pPr>
        <w:pStyle w:val="checkbox"/>
      </w:pPr>
      <w:r>
        <w:lastRenderedPageBreak/>
        <w:t>Save the ConfigFile.xlsx</w:t>
      </w:r>
      <w:r w:rsidR="00814781">
        <w:t xml:space="preserve"> by clicking on the X then Yes, Yes to write the </w:t>
      </w:r>
      <w:r w:rsidR="00166B01">
        <w:t>ConfigFile.csv which is what the program uses.</w:t>
      </w:r>
    </w:p>
    <w:p w14:paraId="3E66B7FE" w14:textId="5D31D4CE" w:rsidR="00166B01" w:rsidRDefault="00166B01" w:rsidP="00D15CDB">
      <w:pPr>
        <w:pStyle w:val="checkbox"/>
      </w:pPr>
      <w:r>
        <w:t xml:space="preserve">Close MLOI by clicking STOP. </w:t>
      </w:r>
    </w:p>
    <w:p w14:paraId="4CF7DEC2" w14:textId="77777777" w:rsidR="00166B01" w:rsidRDefault="00166B01">
      <w:pPr>
        <w:pStyle w:val="Step"/>
        <w:numPr>
          <w:ilvl w:val="0"/>
          <w:numId w:val="42"/>
        </w:numPr>
      </w:pPr>
      <w:r>
        <w:t>Check that Version mismatch warning is displayed.</w:t>
      </w:r>
    </w:p>
    <w:p w14:paraId="4449034B" w14:textId="5910967F" w:rsidR="00166B01" w:rsidRDefault="00166B01" w:rsidP="00166B01">
      <w:pPr>
        <w:pStyle w:val="checkbox"/>
      </w:pPr>
      <w:r>
        <w:t xml:space="preserve">Start </w:t>
      </w:r>
      <w:proofErr w:type="spellStart"/>
      <w:r>
        <w:t>MLOI_Elevate</w:t>
      </w:r>
      <w:proofErr w:type="spellEnd"/>
      <w:r>
        <w:t xml:space="preserve"> click OK</w:t>
      </w:r>
    </w:p>
    <w:p w14:paraId="49D695A3" w14:textId="23C46058" w:rsidR="00166B01" w:rsidRDefault="00166B01" w:rsidP="00166B01">
      <w:pPr>
        <w:pStyle w:val="checkbox"/>
      </w:pPr>
      <w:r>
        <w:t>Verify that Version mismatch warning is displayed with Expected Version is the value entered above i.e., 00.11.22.33 and Found Version is the Version of the MLOI app,</w:t>
      </w:r>
    </w:p>
    <w:p w14:paraId="715CFDD3" w14:textId="48F195C0" w:rsidR="00166B01" w:rsidRDefault="00166B01" w:rsidP="00166B01">
      <w:pPr>
        <w:pStyle w:val="checkbox"/>
      </w:pPr>
      <w:r>
        <w:t>Click Stop, Verify the app closes.</w:t>
      </w:r>
    </w:p>
    <w:p w14:paraId="4C89D5F4" w14:textId="77777777" w:rsidR="00166B01" w:rsidRDefault="00166B01" w:rsidP="00166B01">
      <w:pPr>
        <w:pStyle w:val="checkbox"/>
      </w:pPr>
      <w:r>
        <w:t xml:space="preserve">Start </w:t>
      </w:r>
      <w:proofErr w:type="spellStart"/>
      <w:r>
        <w:t>MLOI_Elevate</w:t>
      </w:r>
      <w:proofErr w:type="spellEnd"/>
      <w:r>
        <w:t xml:space="preserve"> click OK</w:t>
      </w:r>
    </w:p>
    <w:p w14:paraId="31B6228F" w14:textId="5724CA88" w:rsidR="00166B01" w:rsidRDefault="00166B01" w:rsidP="00166B01">
      <w:pPr>
        <w:pStyle w:val="checkbox"/>
      </w:pPr>
      <w:r w:rsidRPr="00166B01">
        <w:t>Verify that Version mismatch warning is displayed with Expected Version is the value entered above i.e., 00.11.22.33 and Found Version is the Version of the MLOI app.</w:t>
      </w:r>
    </w:p>
    <w:p w14:paraId="7BB71D5D" w14:textId="1A36F591" w:rsidR="00166B01" w:rsidRDefault="00166B01" w:rsidP="00166B01">
      <w:pPr>
        <w:pStyle w:val="checkbox"/>
      </w:pPr>
      <w:r>
        <w:t xml:space="preserve">Note the Found Version number returned. </w:t>
      </w:r>
    </w:p>
    <w:p w14:paraId="73854746" w14:textId="2887B4D8" w:rsidR="00166B01" w:rsidRPr="00166B01" w:rsidRDefault="00166B01" w:rsidP="00166B01">
      <w:pPr>
        <w:pStyle w:val="checkbox"/>
      </w:pPr>
      <w:r>
        <w:t>Click Continue, verify that program continues</w:t>
      </w:r>
      <w:r w:rsidRPr="00166B01">
        <w:t xml:space="preserve"> </w:t>
      </w:r>
    </w:p>
    <w:p w14:paraId="19E0F447" w14:textId="77777777" w:rsidR="00166B01" w:rsidRDefault="00166B01">
      <w:pPr>
        <w:pStyle w:val="Step"/>
        <w:numPr>
          <w:ilvl w:val="0"/>
          <w:numId w:val="42"/>
        </w:numPr>
      </w:pPr>
      <w:r>
        <w:t xml:space="preserve">Check that Version mismatch warning is NOT displayed when the configured version matches the application version number. </w:t>
      </w:r>
    </w:p>
    <w:p w14:paraId="319FCB62" w14:textId="1C507C47" w:rsidR="00BF4556" w:rsidRDefault="00166B01" w:rsidP="00166B01">
      <w:pPr>
        <w:pStyle w:val="checkbox"/>
      </w:pPr>
      <w:r>
        <w:t xml:space="preserve">Edit the calibration file, </w:t>
      </w:r>
      <w:r w:rsidR="00AC2D9B">
        <w:t xml:space="preserve">set </w:t>
      </w:r>
      <w:r w:rsidR="00AC2D9B" w:rsidRPr="00D15CDB">
        <w:rPr>
          <w:rFonts w:ascii="Aptos Narrow" w:hAnsi="Aptos Narrow"/>
          <w:color w:val="000000"/>
          <w:szCs w:val="22"/>
        </w:rPr>
        <w:t xml:space="preserve">LabVIEW </w:t>
      </w:r>
      <w:r w:rsidR="00037EC2" w:rsidRPr="00D15CDB">
        <w:rPr>
          <w:rFonts w:ascii="Aptos Narrow" w:hAnsi="Aptos Narrow"/>
          <w:color w:val="000000"/>
          <w:szCs w:val="22"/>
        </w:rPr>
        <w:t>Versio</w:t>
      </w:r>
      <w:r w:rsidR="00037EC2">
        <w:rPr>
          <w:rFonts w:ascii="Aptos Narrow" w:hAnsi="Aptos Narrow"/>
          <w:color w:val="000000"/>
          <w:szCs w:val="22"/>
        </w:rPr>
        <w:t>n (</w:t>
      </w:r>
      <w:r w:rsidR="00AC2D9B">
        <w:t xml:space="preserve">Cell B50) to be the version number noted above.  </w:t>
      </w:r>
    </w:p>
    <w:p w14:paraId="5A4A2BF7" w14:textId="653982E0" w:rsidR="00BF4556" w:rsidRDefault="00AC2D9B" w:rsidP="00BF4556">
      <w:pPr>
        <w:pStyle w:val="checkbox"/>
      </w:pPr>
      <w:r>
        <w:t>Save the configuration file.</w:t>
      </w:r>
    </w:p>
    <w:p w14:paraId="15090115" w14:textId="77777777" w:rsidR="00AC2D9B" w:rsidRDefault="00AC2D9B" w:rsidP="00AC2D9B">
      <w:pPr>
        <w:pStyle w:val="checkbox"/>
      </w:pPr>
      <w:r>
        <w:t xml:space="preserve">Start </w:t>
      </w:r>
      <w:proofErr w:type="spellStart"/>
      <w:r>
        <w:t>MLOI_Elevate</w:t>
      </w:r>
      <w:proofErr w:type="spellEnd"/>
      <w:r>
        <w:t xml:space="preserve"> click OK</w:t>
      </w:r>
    </w:p>
    <w:p w14:paraId="3B340E52" w14:textId="77777777" w:rsidR="00AC2D9B" w:rsidRDefault="00AC2D9B" w:rsidP="00AC2D9B">
      <w:pPr>
        <w:pStyle w:val="checkbox"/>
      </w:pPr>
      <w:r>
        <w:t>Verify that Version mismatch warning is NOT displayed.</w:t>
      </w:r>
    </w:p>
    <w:p w14:paraId="781F6B9C" w14:textId="59CAFF91" w:rsidR="00AC2D9B" w:rsidRDefault="00037382" w:rsidP="00037382">
      <w:pPr>
        <w:pStyle w:val="Step"/>
        <w:numPr>
          <w:ilvl w:val="0"/>
          <w:numId w:val="129"/>
        </w:numPr>
      </w:pPr>
      <w:r>
        <w:t>Verify that the configuration file matches the specified ATP and specified parameters.</w:t>
      </w:r>
    </w:p>
    <w:p w14:paraId="3B41929D" w14:textId="221A5B7C" w:rsidR="00037382" w:rsidRDefault="00037382" w:rsidP="00037382">
      <w:pPr>
        <w:pStyle w:val="checkbox"/>
      </w:pPr>
      <w:r>
        <w:t>The Transition table is the same as the reference ATP document.</w:t>
      </w:r>
    </w:p>
    <w:p w14:paraId="3B593DFD" w14:textId="60FE9CC4" w:rsidR="00037382" w:rsidRDefault="00037382" w:rsidP="00037382">
      <w:pPr>
        <w:pStyle w:val="checkbox"/>
      </w:pPr>
      <w:r>
        <w:t>The Calibration Constants are from the specified calibration table.</w:t>
      </w:r>
    </w:p>
    <w:p w14:paraId="46A71DDC" w14:textId="00CC1C7C" w:rsidR="00037382" w:rsidRDefault="00037382" w:rsidP="00037382">
      <w:pPr>
        <w:pStyle w:val="checkbox"/>
      </w:pPr>
      <w:r>
        <w:t>The Pump Parameters meet configuration specifications.</w:t>
      </w:r>
    </w:p>
    <w:p w14:paraId="308747CA" w14:textId="13A6B0E8" w:rsidR="00037382" w:rsidRDefault="00037382" w:rsidP="00037382">
      <w:pPr>
        <w:pStyle w:val="checkbox"/>
      </w:pPr>
      <w:r>
        <w:t xml:space="preserve">The correct Report Template is referenced </w:t>
      </w:r>
    </w:p>
    <w:p w14:paraId="4D13C1C3" w14:textId="4F8FB9A1" w:rsidR="00037382" w:rsidRDefault="00037382" w:rsidP="00037382">
      <w:pPr>
        <w:pStyle w:val="checkbox"/>
        <w:numPr>
          <w:ilvl w:val="0"/>
          <w:numId w:val="0"/>
        </w:numPr>
        <w:ind w:left="1267"/>
      </w:pPr>
    </w:p>
    <w:p w14:paraId="0D28D12D" w14:textId="77777777" w:rsidR="00037382" w:rsidRDefault="00037382" w:rsidP="00037382">
      <w:pPr>
        <w:pStyle w:val="checkbox"/>
        <w:numPr>
          <w:ilvl w:val="0"/>
          <w:numId w:val="0"/>
        </w:numPr>
        <w:ind w:left="1267"/>
      </w:pPr>
    </w:p>
    <w:p w14:paraId="68703322" w14:textId="77777777" w:rsidR="00AC2D9B" w:rsidRDefault="00AC2D9B" w:rsidP="00AC2D9B">
      <w:pPr>
        <w:pStyle w:val="ZPara"/>
      </w:pPr>
      <w:r>
        <w:t>Tester   __________________      Date ______________       PASS      FAIL</w:t>
      </w:r>
    </w:p>
    <w:p w14:paraId="6AE6377B" w14:textId="77777777" w:rsidR="00845652" w:rsidRDefault="00845652" w:rsidP="00693CF6"/>
    <w:p w14:paraId="7D19F1E2" w14:textId="747688D5" w:rsidR="006F435B" w:rsidRDefault="006F435B" w:rsidP="006F435B">
      <w:pPr>
        <w:pStyle w:val="TestCase"/>
      </w:pPr>
      <w:bookmarkStart w:id="337" w:name="_Toc241156316"/>
      <w:bookmarkStart w:id="338" w:name="_Toc241156778"/>
      <w:r>
        <w:t>Test Information</w:t>
      </w:r>
      <w:bookmarkEnd w:id="337"/>
      <w:bookmarkEnd w:id="338"/>
    </w:p>
    <w:p w14:paraId="573B7F76" w14:textId="77777777" w:rsidR="008A1B1E" w:rsidRDefault="008A1B1E">
      <w:pPr>
        <w:pStyle w:val="Requirement"/>
        <w:numPr>
          <w:ilvl w:val="0"/>
          <w:numId w:val="97"/>
        </w:numPr>
      </w:pPr>
      <w:proofErr w:type="gramStart"/>
      <w:r>
        <w:t>Shall</w:t>
      </w:r>
      <w:proofErr w:type="gramEnd"/>
      <w:r>
        <w:t xml:space="preserve"> not require operator to enter redundant information.</w:t>
      </w:r>
    </w:p>
    <w:p w14:paraId="3A755099" w14:textId="75A9EE5D" w:rsidR="00D5454A" w:rsidRDefault="00D5454A" w:rsidP="00D5454A">
      <w:pPr>
        <w:pStyle w:val="Requirement"/>
        <w:numPr>
          <w:ilvl w:val="0"/>
          <w:numId w:val="0"/>
        </w:numPr>
        <w:ind w:left="720"/>
      </w:pPr>
      <w:r w:rsidRPr="00D5454A">
        <w:t>39</w:t>
      </w:r>
      <w:proofErr w:type="gramStart"/>
      <w:r w:rsidRPr="00D5454A">
        <w:t xml:space="preserve">)  </w:t>
      </w:r>
      <w:r w:rsidRPr="00D5454A">
        <w:tab/>
      </w:r>
      <w:proofErr w:type="gramEnd"/>
      <w:r w:rsidRPr="00D5454A">
        <w:t>All Test Parameter options must be presented as discrete choices (e.g., d</w:t>
      </w:r>
      <w:r w:rsidR="00B34208" w:rsidRPr="00B34208">
        <w:t xml:space="preserve"> 40</w:t>
      </w:r>
      <w:proofErr w:type="gramStart"/>
      <w:r w:rsidR="00B34208" w:rsidRPr="00B34208">
        <w:t xml:space="preserve">)  </w:t>
      </w:r>
      <w:r w:rsidR="00B34208">
        <w:t>40</w:t>
      </w:r>
      <w:proofErr w:type="gramEnd"/>
      <w:r w:rsidR="00B34208">
        <w:t>)</w:t>
      </w:r>
      <w:r w:rsidR="00B34208" w:rsidRPr="00B34208">
        <w:tab/>
        <w:t xml:space="preserve">Path to valid XL test plans shall be saved in a non-volatile means and presented as a choice by Test name configured by the Maintenance User.   </w:t>
      </w:r>
      <w:proofErr w:type="spellStart"/>
      <w:r w:rsidRPr="00D5454A">
        <w:t>ropdown</w:t>
      </w:r>
      <w:proofErr w:type="spellEnd"/>
      <w:r w:rsidRPr="00D5454A">
        <w:t xml:space="preserve"> menus, pick lists, or radio buttons).</w:t>
      </w:r>
    </w:p>
    <w:p w14:paraId="1C07118F" w14:textId="77777777" w:rsidR="00B34208" w:rsidRDefault="00B34208" w:rsidP="00B34208">
      <w:pPr>
        <w:pStyle w:val="Requirement"/>
        <w:numPr>
          <w:ilvl w:val="0"/>
          <w:numId w:val="0"/>
        </w:numPr>
        <w:ind w:left="720"/>
      </w:pPr>
      <w:r>
        <w:t xml:space="preserve">42)  </w:t>
      </w:r>
      <w:r>
        <w:tab/>
        <w:t xml:space="preserve">Engineering shall provide an ATP Test report template that provides the </w:t>
      </w:r>
      <w:r>
        <w:lastRenderedPageBreak/>
        <w:t xml:space="preserve">reference for the required DUT Test Information. </w:t>
      </w:r>
    </w:p>
    <w:p w14:paraId="56395FCF" w14:textId="77777777" w:rsidR="00B34208" w:rsidRDefault="00B34208" w:rsidP="00B34208">
      <w:pPr>
        <w:pStyle w:val="Requirement"/>
        <w:numPr>
          <w:ilvl w:val="0"/>
          <w:numId w:val="0"/>
        </w:numPr>
        <w:ind w:left="720"/>
      </w:pPr>
      <w:r>
        <w:t xml:space="preserve">43)  </w:t>
      </w:r>
      <w:r>
        <w:tab/>
        <w:t xml:space="preserve">There shall be a single dialog box to enter the required DUT test information. </w:t>
      </w:r>
    </w:p>
    <w:p w14:paraId="615AE2FA" w14:textId="721D5F43" w:rsidR="00B34208" w:rsidRDefault="00B34208" w:rsidP="00B34208">
      <w:pPr>
        <w:pStyle w:val="Requirement"/>
        <w:numPr>
          <w:ilvl w:val="0"/>
          <w:numId w:val="0"/>
        </w:numPr>
        <w:ind w:left="720"/>
      </w:pPr>
      <w:r>
        <w:t xml:space="preserve">44)  </w:t>
      </w:r>
      <w:r>
        <w:tab/>
        <w:t>The DUT information input shall be displayed for confirmation in an “Are you sure?” prompt with YES and NO choices. On a NO response, the user must be able to update the retained, editable input.</w:t>
      </w:r>
    </w:p>
    <w:p w14:paraId="58DF2952" w14:textId="5F17ECC5" w:rsidR="003B416A" w:rsidRDefault="003B416A" w:rsidP="00B34208">
      <w:pPr>
        <w:pStyle w:val="Requirement"/>
        <w:numPr>
          <w:ilvl w:val="0"/>
          <w:numId w:val="0"/>
        </w:numPr>
        <w:ind w:left="720"/>
      </w:pPr>
      <w:r w:rsidRPr="003B416A">
        <w:t xml:space="preserve">47)  </w:t>
      </w:r>
      <w:r w:rsidRPr="003B416A">
        <w:tab/>
        <w:t>The Test protocol shall implement the ACCEPTANCE TEST PROCEDURE FOR ALLEN 8005571.05, Report# 200333.  (attached)</w:t>
      </w:r>
    </w:p>
    <w:p w14:paraId="23C3FBBA" w14:textId="77777777" w:rsidR="00B34208" w:rsidRDefault="00B34208" w:rsidP="00D5454A">
      <w:pPr>
        <w:pStyle w:val="Requirement"/>
        <w:numPr>
          <w:ilvl w:val="0"/>
          <w:numId w:val="0"/>
        </w:numPr>
        <w:ind w:left="720"/>
      </w:pPr>
    </w:p>
    <w:p w14:paraId="3FC6141C" w14:textId="2E3EDC55" w:rsidR="006805DD" w:rsidRDefault="00970F67" w:rsidP="00E314C7">
      <w:r>
        <w:t>For this section, r</w:t>
      </w:r>
      <w:r w:rsidR="009C0838">
        <w:t>efer to the figure</w:t>
      </w:r>
      <w:r>
        <w:t xml:space="preserve"> </w:t>
      </w:r>
      <w:r w:rsidR="00AC2D9B">
        <w:t>on</w:t>
      </w:r>
      <w:r>
        <w:t xml:space="preserve"> the </w:t>
      </w:r>
      <w:r w:rsidR="00AC2D9B">
        <w:t>right:</w:t>
      </w:r>
      <w:r w:rsidRPr="00970F67">
        <w:rPr>
          <w:noProof/>
        </w:rPr>
        <w:drawing>
          <wp:anchor distT="0" distB="0" distL="114300" distR="114300" simplePos="0" relativeHeight="251662336" behindDoc="1" locked="0" layoutInCell="1" allowOverlap="1" wp14:anchorId="0DF5DB62" wp14:editId="663B374A">
            <wp:simplePos x="0" y="0"/>
            <wp:positionH relativeFrom="page">
              <wp:posOffset>5118100</wp:posOffset>
            </wp:positionH>
            <wp:positionV relativeFrom="paragraph">
              <wp:posOffset>114935</wp:posOffset>
            </wp:positionV>
            <wp:extent cx="1828800" cy="3011805"/>
            <wp:effectExtent l="0" t="0" r="0" b="0"/>
            <wp:wrapTight wrapText="bothSides">
              <wp:wrapPolygon edited="0">
                <wp:start x="0" y="0"/>
                <wp:lineTo x="0" y="21450"/>
                <wp:lineTo x="21375" y="21450"/>
                <wp:lineTo x="21375" y="0"/>
                <wp:lineTo x="0" y="0"/>
              </wp:wrapPolygon>
            </wp:wrapTight>
            <wp:docPr id="26064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4215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28800" cy="3011805"/>
                    </a:xfrm>
                    <a:prstGeom prst="rect">
                      <a:avLst/>
                    </a:prstGeom>
                  </pic:spPr>
                </pic:pic>
              </a:graphicData>
            </a:graphic>
            <wp14:sizeRelH relativeFrom="page">
              <wp14:pctWidth>0</wp14:pctWidth>
            </wp14:sizeRelH>
            <wp14:sizeRelV relativeFrom="page">
              <wp14:pctHeight>0</wp14:pctHeight>
            </wp14:sizeRelV>
          </wp:anchor>
        </w:drawing>
      </w:r>
    </w:p>
    <w:p w14:paraId="770D0FAD" w14:textId="392817BB" w:rsidR="00A80C29" w:rsidRDefault="00A80C29">
      <w:pPr>
        <w:pStyle w:val="Step"/>
        <w:numPr>
          <w:ilvl w:val="0"/>
          <w:numId w:val="35"/>
        </w:numPr>
      </w:pPr>
      <w:r>
        <w:t xml:space="preserve">Click on the MLOI Desktop </w:t>
      </w:r>
      <w:r w:rsidR="00AC2D9B">
        <w:t>icon and</w:t>
      </w:r>
      <w:r w:rsidR="00F10271">
        <w:t xml:space="preserve"> run the application.</w:t>
      </w:r>
    </w:p>
    <w:p w14:paraId="1AD57184" w14:textId="063CC164" w:rsidR="009C0838" w:rsidRDefault="00A80C29" w:rsidP="00A80C29">
      <w:pPr>
        <w:pStyle w:val="checkbox"/>
      </w:pPr>
      <w:r>
        <w:t>Verify the application open</w:t>
      </w:r>
      <w:r w:rsidR="00F10271">
        <w:t>,</w:t>
      </w:r>
      <w:r>
        <w:t xml:space="preserve"> in MANUAL mode</w:t>
      </w:r>
      <w:r w:rsidR="00F10271">
        <w:t xml:space="preserve"> and Test Information dialog is open</w:t>
      </w:r>
      <w:r>
        <w:t>.</w:t>
      </w:r>
    </w:p>
    <w:p w14:paraId="16D32CD6" w14:textId="10226926" w:rsidR="00D5454A" w:rsidRDefault="00D5454A" w:rsidP="00A80C29">
      <w:pPr>
        <w:pStyle w:val="checkbox"/>
      </w:pPr>
      <w:r>
        <w:t>Verify all program options are selected from discrete choice or from a list.</w:t>
      </w:r>
    </w:p>
    <w:p w14:paraId="4B1F4F31" w14:textId="5290F627" w:rsidR="00A80C29" w:rsidRDefault="00A80C29" w:rsidP="009C0838">
      <w:pPr>
        <w:pStyle w:val="checkbox"/>
        <w:numPr>
          <w:ilvl w:val="0"/>
          <w:numId w:val="0"/>
        </w:numPr>
        <w:ind w:left="1267"/>
      </w:pPr>
      <w:r>
        <w:t xml:space="preserve"> </w:t>
      </w:r>
    </w:p>
    <w:p w14:paraId="49EAA499" w14:textId="279A7584" w:rsidR="00F10271" w:rsidRDefault="00F10271">
      <w:pPr>
        <w:pStyle w:val="Step"/>
        <w:numPr>
          <w:ilvl w:val="0"/>
          <w:numId w:val="27"/>
        </w:numPr>
      </w:pPr>
      <w:r>
        <w:t xml:space="preserve">Evaluate Test Configuration File dropdown. </w:t>
      </w:r>
    </w:p>
    <w:p w14:paraId="47A1DCA5" w14:textId="23C7D6D1" w:rsidR="006805DD" w:rsidRDefault="00F10271" w:rsidP="00F10271">
      <w:pPr>
        <w:pStyle w:val="checkbox"/>
      </w:pPr>
      <w:r>
        <w:t xml:space="preserve">Click the dropdown, then verify a </w:t>
      </w:r>
      <w:r w:rsidR="00535184">
        <w:t xml:space="preserve">choice of </w:t>
      </w:r>
      <w:r w:rsidR="006805DD">
        <w:t xml:space="preserve">at least one product test configuration file is presented. </w:t>
      </w:r>
    </w:p>
    <w:p w14:paraId="047C4033" w14:textId="235CF35D" w:rsidR="00961B04" w:rsidRDefault="00961B04" w:rsidP="00F10271">
      <w:pPr>
        <w:pStyle w:val="checkbox"/>
      </w:pPr>
      <w:r>
        <w:t>Click on</w:t>
      </w:r>
      <w:r w:rsidR="00706280">
        <w:t xml:space="preserve"> each of the file name, then verify each</w:t>
      </w:r>
      <w:r>
        <w:t xml:space="preserve"> is selected indicated by a check mark and presented in the test box</w:t>
      </w:r>
      <w:r w:rsidR="006805DD">
        <w:t xml:space="preserve"> when the dropdown is closed</w:t>
      </w:r>
      <w:r>
        <w:t>.</w:t>
      </w:r>
    </w:p>
    <w:p w14:paraId="44026CAB" w14:textId="231DB66B" w:rsidR="00650358" w:rsidRDefault="006805DD" w:rsidP="00650358">
      <w:pPr>
        <w:pStyle w:val="checkbox"/>
      </w:pPr>
      <w:r>
        <w:t xml:space="preserve">Click OK then </w:t>
      </w:r>
      <w:r w:rsidR="00B54E82">
        <w:t>EXIT</w:t>
      </w:r>
      <w:r w:rsidR="00650358">
        <w:t xml:space="preserve"> </w:t>
      </w:r>
      <w:r w:rsidR="00A942A0">
        <w:t>to quit the MLOI Program</w:t>
      </w:r>
      <w:r>
        <w:t xml:space="preserve">, restart the program and verify that the selected test configuration file </w:t>
      </w:r>
      <w:r w:rsidR="009C0838">
        <w:t xml:space="preserve">entered above persists </w:t>
      </w:r>
      <w:r>
        <w:t xml:space="preserve">in the Configuration File dropdown. </w:t>
      </w:r>
    </w:p>
    <w:p w14:paraId="7C2ED213" w14:textId="4BC223DF" w:rsidR="006805DD" w:rsidRDefault="006805DD" w:rsidP="00650358">
      <w:pPr>
        <w:pStyle w:val="checkbox"/>
      </w:pPr>
      <w:r>
        <w:t>Repeat Step 2 for each available configuration file.</w:t>
      </w:r>
    </w:p>
    <w:p w14:paraId="430CE5B1" w14:textId="0B948292" w:rsidR="006805DD" w:rsidRDefault="006805DD" w:rsidP="006805DD">
      <w:pPr>
        <w:pStyle w:val="checkbox"/>
        <w:numPr>
          <w:ilvl w:val="0"/>
          <w:numId w:val="0"/>
        </w:numPr>
      </w:pPr>
    </w:p>
    <w:p w14:paraId="0B08D80F" w14:textId="78411FED" w:rsidR="00A942A0" w:rsidRDefault="00A942A0">
      <w:pPr>
        <w:pStyle w:val="Step"/>
        <w:numPr>
          <w:ilvl w:val="0"/>
          <w:numId w:val="34"/>
        </w:numPr>
      </w:pPr>
      <w:r>
        <w:t xml:space="preserve">Evaluate Test Information. </w:t>
      </w:r>
    </w:p>
    <w:p w14:paraId="689B451F" w14:textId="61056C61" w:rsidR="00A942A0" w:rsidRDefault="00E27058" w:rsidP="00A942A0">
      <w:pPr>
        <w:pStyle w:val="checkbox"/>
      </w:pPr>
      <w:r>
        <w:t>Start the MLOI Program, On the Test Information dialog, e</w:t>
      </w:r>
      <w:r w:rsidR="00A942A0">
        <w:t>nter some random test in each of the Job Number, Unit Number, Serial Number, Technician and Notes Fields. Click OK</w:t>
      </w:r>
    </w:p>
    <w:p w14:paraId="24AA7CA0" w14:textId="50972CEA" w:rsidR="00A942A0" w:rsidRDefault="00A942A0" w:rsidP="00A942A0">
      <w:pPr>
        <w:pStyle w:val="checkbox"/>
      </w:pPr>
      <w:r>
        <w:t xml:space="preserve">Click CANCEL, then STOP to quit the MLOI Program </w:t>
      </w:r>
    </w:p>
    <w:p w14:paraId="6C0387B1" w14:textId="618A903A" w:rsidR="00A942A0" w:rsidRDefault="00A942A0" w:rsidP="00A942A0">
      <w:pPr>
        <w:pStyle w:val="checkbox"/>
      </w:pPr>
      <w:r>
        <w:t>Restart the MLOI Program and Verify that information entered above persists.</w:t>
      </w:r>
    </w:p>
    <w:p w14:paraId="2FF81AB4" w14:textId="0F15BC7D" w:rsidR="009C0838" w:rsidRDefault="009C0838" w:rsidP="009C0838">
      <w:pPr>
        <w:pStyle w:val="checkbox"/>
        <w:numPr>
          <w:ilvl w:val="0"/>
          <w:numId w:val="0"/>
        </w:numPr>
        <w:ind w:left="1267"/>
      </w:pPr>
    </w:p>
    <w:p w14:paraId="3F74C27D" w14:textId="71914C86" w:rsidR="00970F67" w:rsidRDefault="00970F67">
      <w:pPr>
        <w:pStyle w:val="Step"/>
        <w:numPr>
          <w:ilvl w:val="0"/>
          <w:numId w:val="34"/>
        </w:numPr>
      </w:pPr>
      <w:r>
        <w:t>Evaluate Pre-Fill Lube disable.</w:t>
      </w:r>
    </w:p>
    <w:p w14:paraId="2BDDB29F" w14:textId="77777777" w:rsidR="00771265" w:rsidRDefault="00970F67" w:rsidP="00970F67">
      <w:pPr>
        <w:pStyle w:val="checkbox"/>
      </w:pPr>
      <w:r>
        <w:t xml:space="preserve">With the </w:t>
      </w:r>
      <w:r w:rsidR="00771265">
        <w:t>“Pre-Fill” light illuminated GREEN, Click OK</w:t>
      </w:r>
    </w:p>
    <w:p w14:paraId="1F6B2538" w14:textId="7A2EFB2F" w:rsidR="00771265" w:rsidRDefault="00771265" w:rsidP="00970F67">
      <w:pPr>
        <w:pStyle w:val="checkbox"/>
      </w:pPr>
      <w:r>
        <w:t xml:space="preserve">Verify the Program starts and “Pre-Fill is indicated in the TEST State Out box. </w:t>
      </w:r>
    </w:p>
    <w:p w14:paraId="09877E16" w14:textId="2090F262" w:rsidR="00771265" w:rsidRDefault="00771265" w:rsidP="001447A7">
      <w:pPr>
        <w:ind w:left="1267"/>
      </w:pPr>
      <w:r>
        <w:rPr>
          <w:noProof/>
        </w:rPr>
        <w:lastRenderedPageBreak/>
        <w:drawing>
          <wp:inline distT="0" distB="0" distL="0" distR="0" wp14:anchorId="7DD215CC" wp14:editId="2137ADE3">
            <wp:extent cx="2032000" cy="846284"/>
            <wp:effectExtent l="0" t="0" r="6350" b="0"/>
            <wp:docPr id="8513104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57771" cy="857017"/>
                    </a:xfrm>
                    <a:prstGeom prst="rect">
                      <a:avLst/>
                    </a:prstGeom>
                    <a:noFill/>
                  </pic:spPr>
                </pic:pic>
              </a:graphicData>
            </a:graphic>
          </wp:inline>
        </w:drawing>
      </w:r>
    </w:p>
    <w:p w14:paraId="0EF61487" w14:textId="3AD6BE07" w:rsidR="00771265" w:rsidRDefault="00771265" w:rsidP="00970F67">
      <w:pPr>
        <w:pStyle w:val="checkbox"/>
      </w:pPr>
      <w:r>
        <w:t>Stop and restart MLOI.</w:t>
      </w:r>
    </w:p>
    <w:p w14:paraId="7CB4AE36" w14:textId="0B42B74A" w:rsidR="00771265" w:rsidRDefault="00771265" w:rsidP="00970F67">
      <w:pPr>
        <w:pStyle w:val="checkbox"/>
      </w:pPr>
      <w:r>
        <w:t>Click on the “Pre-Fill” light to turn it OFF (dark), Click OK</w:t>
      </w:r>
    </w:p>
    <w:p w14:paraId="23F06CB4" w14:textId="2BA7CF04" w:rsidR="00771265" w:rsidRDefault="00771265" w:rsidP="00771265">
      <w:pPr>
        <w:pStyle w:val="checkbox"/>
      </w:pPr>
      <w:r>
        <w:t xml:space="preserve">Verify the Program starts, the pre-lube operation is skipped, and “Filling” is indicated in the TEST State Out box. </w:t>
      </w:r>
    </w:p>
    <w:p w14:paraId="6CC385C9" w14:textId="77777777" w:rsidR="00771265" w:rsidRDefault="00771265" w:rsidP="00771265">
      <w:pPr>
        <w:pStyle w:val="checkbox"/>
        <w:numPr>
          <w:ilvl w:val="0"/>
          <w:numId w:val="0"/>
        </w:numPr>
        <w:ind w:left="1267" w:hanging="360"/>
      </w:pPr>
    </w:p>
    <w:p w14:paraId="0A30C210" w14:textId="44241C96" w:rsidR="00093D7C" w:rsidRDefault="00093D7C">
      <w:pPr>
        <w:pStyle w:val="Step"/>
        <w:numPr>
          <w:ilvl w:val="0"/>
          <w:numId w:val="34"/>
        </w:numPr>
      </w:pPr>
      <w:r>
        <w:t>Evaluate Help</w:t>
      </w:r>
    </w:p>
    <w:p w14:paraId="1A2F5E4F" w14:textId="48A8E275" w:rsidR="00093D7C" w:rsidRDefault="00093D7C" w:rsidP="00093D7C">
      <w:pPr>
        <w:pStyle w:val="checkbox"/>
      </w:pPr>
      <w:r>
        <w:t>Click on the Help button, verify that the instruction PDF launches.</w:t>
      </w:r>
    </w:p>
    <w:p w14:paraId="2C4CDB08" w14:textId="78AD8CF8" w:rsidR="00A942A0" w:rsidRDefault="00093D7C">
      <w:pPr>
        <w:pStyle w:val="Step"/>
        <w:numPr>
          <w:ilvl w:val="0"/>
          <w:numId w:val="34"/>
        </w:numPr>
      </w:pPr>
      <w:r>
        <w:t>Evaluate Test Options</w:t>
      </w:r>
      <w:r w:rsidR="00A942A0">
        <w:t xml:space="preserve"> </w:t>
      </w:r>
    </w:p>
    <w:p w14:paraId="498C4771" w14:textId="7A50677D" w:rsidR="009C0838" w:rsidRDefault="00E27058" w:rsidP="00A942A0">
      <w:pPr>
        <w:pStyle w:val="checkbox"/>
      </w:pPr>
      <w:r>
        <w:t xml:space="preserve">Start the MLOI Program, </w:t>
      </w:r>
    </w:p>
    <w:p w14:paraId="1BB2232E" w14:textId="06FB3FCA" w:rsidR="009C0838" w:rsidRDefault="009C0838" w:rsidP="00A942A0">
      <w:pPr>
        <w:pStyle w:val="checkbox"/>
      </w:pPr>
      <w:r>
        <w:t>In the Select Test Type box, Select the Pre-Pot radio button.  Press OK</w:t>
      </w:r>
    </w:p>
    <w:p w14:paraId="5510C7B3" w14:textId="1062D87A" w:rsidR="009C0838" w:rsidRDefault="009C0838" w:rsidP="00A942A0">
      <w:pPr>
        <w:pStyle w:val="checkbox"/>
      </w:pPr>
      <w:r>
        <w:t>Verify the system starts in manual mode and the Level Controller is displayed.</w:t>
      </w:r>
    </w:p>
    <w:p w14:paraId="115FC124" w14:textId="44192A26" w:rsidR="009C0838" w:rsidRDefault="009C0838" w:rsidP="00A942A0">
      <w:pPr>
        <w:pStyle w:val="checkbox"/>
      </w:pPr>
      <w:r>
        <w:t>Verify that moving the Set Point indicator (Level SP) causes the system Process Variable (Level PV) to respond in kind for various levels.</w:t>
      </w:r>
    </w:p>
    <w:p w14:paraId="20D8B2B9" w14:textId="70FE7E5E" w:rsidR="00E27058" w:rsidRDefault="00093D7C" w:rsidP="00093D7C">
      <w:pPr>
        <w:pStyle w:val="checkbox"/>
      </w:pPr>
      <w:r>
        <w:t>Click the START button, verify that the automatic test runs.</w:t>
      </w:r>
    </w:p>
    <w:p w14:paraId="79DC8206" w14:textId="77777777" w:rsidR="004F421C" w:rsidRDefault="00E27058" w:rsidP="00E27058">
      <w:pPr>
        <w:pStyle w:val="checkbox"/>
      </w:pPr>
      <w:r>
        <w:t>Press STOP, No Quit to exit MLOI Program after each observation.</w:t>
      </w:r>
    </w:p>
    <w:p w14:paraId="105908FF" w14:textId="1C1F6755" w:rsidR="004F421C" w:rsidRDefault="004F421C" w:rsidP="00E27058">
      <w:pPr>
        <w:pStyle w:val="checkbox"/>
      </w:pPr>
      <w:r>
        <w:t>Repeat, verify that the Pre-Pot Test remains selected.</w:t>
      </w:r>
    </w:p>
    <w:p w14:paraId="121B47C3" w14:textId="35DC72DA" w:rsidR="00093D7C" w:rsidRDefault="00E27058" w:rsidP="004F421C">
      <w:pPr>
        <w:pStyle w:val="checkbox"/>
        <w:numPr>
          <w:ilvl w:val="0"/>
          <w:numId w:val="0"/>
        </w:numPr>
        <w:ind w:left="1267"/>
      </w:pPr>
      <w:r>
        <w:t xml:space="preserve"> </w:t>
      </w:r>
      <w:r w:rsidR="004F421C">
        <w:rPr>
          <w:noProof/>
        </w:rPr>
        <w:drawing>
          <wp:inline distT="0" distB="0" distL="0" distR="0" wp14:anchorId="3A7469A1" wp14:editId="14C33E3F">
            <wp:extent cx="4050025" cy="1758950"/>
            <wp:effectExtent l="0" t="0" r="0" b="0"/>
            <wp:docPr id="156695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091665" cy="1777035"/>
                    </a:xfrm>
                    <a:prstGeom prst="rect">
                      <a:avLst/>
                    </a:prstGeom>
                    <a:noFill/>
                  </pic:spPr>
                </pic:pic>
              </a:graphicData>
            </a:graphic>
          </wp:inline>
        </w:drawing>
      </w:r>
    </w:p>
    <w:p w14:paraId="0A027618" w14:textId="77777777" w:rsidR="004F421C" w:rsidRDefault="004F421C" w:rsidP="004F421C">
      <w:pPr>
        <w:pStyle w:val="checkbox"/>
      </w:pPr>
      <w:r>
        <w:t xml:space="preserve">Start the MLOI Program, </w:t>
      </w:r>
    </w:p>
    <w:p w14:paraId="1B792DB8" w14:textId="3B321066" w:rsidR="004F421C" w:rsidRDefault="004F421C" w:rsidP="004F421C">
      <w:pPr>
        <w:pStyle w:val="checkbox"/>
      </w:pPr>
      <w:r>
        <w:t>In the Select Test Type box, Select the Post-Pot radio button.  Press OK</w:t>
      </w:r>
    </w:p>
    <w:p w14:paraId="0252A434" w14:textId="1DE84105" w:rsidR="004F421C" w:rsidRDefault="004F421C" w:rsidP="004F421C">
      <w:pPr>
        <w:pStyle w:val="checkbox"/>
      </w:pPr>
      <w:r>
        <w:t xml:space="preserve">Verify that the program starts in automatic Running. </w:t>
      </w:r>
    </w:p>
    <w:p w14:paraId="534263EC" w14:textId="77777777" w:rsidR="004F421C" w:rsidRDefault="004F421C" w:rsidP="004F421C">
      <w:pPr>
        <w:pStyle w:val="checkbox"/>
      </w:pPr>
      <w:r>
        <w:t>Press STOP, No Quit to exit MLOI Program after each observation.</w:t>
      </w:r>
    </w:p>
    <w:p w14:paraId="35002B81" w14:textId="1050AA9F" w:rsidR="004F421C" w:rsidRDefault="004F421C" w:rsidP="004F421C">
      <w:pPr>
        <w:pStyle w:val="checkbox"/>
      </w:pPr>
      <w:r>
        <w:t>Repeat, verify that the Post-Pot Test remains selected.</w:t>
      </w:r>
    </w:p>
    <w:p w14:paraId="5DFDAD9D" w14:textId="77777777" w:rsidR="004F421C" w:rsidRDefault="004F421C" w:rsidP="004F421C">
      <w:pPr>
        <w:pStyle w:val="checkbox"/>
        <w:numPr>
          <w:ilvl w:val="0"/>
          <w:numId w:val="0"/>
        </w:numPr>
        <w:ind w:left="1267" w:hanging="360"/>
      </w:pPr>
    </w:p>
    <w:p w14:paraId="073484E9" w14:textId="77777777" w:rsidR="004F421C" w:rsidRDefault="004F421C" w:rsidP="004F421C">
      <w:pPr>
        <w:pStyle w:val="checkbox"/>
        <w:numPr>
          <w:ilvl w:val="0"/>
          <w:numId w:val="0"/>
        </w:numPr>
        <w:ind w:left="1267" w:hanging="360"/>
      </w:pPr>
    </w:p>
    <w:p w14:paraId="32161BD9" w14:textId="27F8E0C2" w:rsidR="008C4D8F" w:rsidRDefault="004F421C" w:rsidP="001447A7">
      <w:pPr>
        <w:pStyle w:val="ZPara"/>
      </w:pPr>
      <w:r>
        <w:t xml:space="preserve">Tester   __________________      Date ______________       PASS      </w:t>
      </w:r>
      <w:r w:rsidRPr="00543DA2">
        <w:t>FAIL</w:t>
      </w:r>
    </w:p>
    <w:p w14:paraId="10BB2DB6" w14:textId="46D76357" w:rsidR="006F435B" w:rsidRPr="006F435B" w:rsidRDefault="006F435B" w:rsidP="006F435B">
      <w:pPr>
        <w:pStyle w:val="TestCase"/>
      </w:pPr>
      <w:bookmarkStart w:id="339" w:name="_Toc241156317"/>
      <w:bookmarkStart w:id="340" w:name="_Toc241156779"/>
      <w:r w:rsidRPr="006F435B">
        <w:lastRenderedPageBreak/>
        <w:t>Control and Tool Tips</w:t>
      </w:r>
      <w:bookmarkEnd w:id="339"/>
      <w:bookmarkEnd w:id="340"/>
    </w:p>
    <w:p w14:paraId="6191F5C0" w14:textId="638E3EE4" w:rsidR="008A0AF9" w:rsidRPr="004A6259" w:rsidRDefault="008A0AF9" w:rsidP="004A6259">
      <w:pPr>
        <w:pStyle w:val="RequirementSub"/>
      </w:pPr>
      <w:r w:rsidRPr="004A6259">
        <w:t xml:space="preserve">Shall provide help for each control and indicator. </w:t>
      </w:r>
    </w:p>
    <w:p w14:paraId="37DB8751" w14:textId="6DBCE527" w:rsidR="008A0AF9" w:rsidRDefault="001208CC">
      <w:pPr>
        <w:pStyle w:val="Step"/>
        <w:numPr>
          <w:ilvl w:val="0"/>
          <w:numId w:val="39"/>
        </w:numPr>
      </w:pPr>
      <w:r>
        <w:t xml:space="preserve">Evaluate </w:t>
      </w:r>
      <w:r w:rsidR="008A0AF9">
        <w:t>t</w:t>
      </w:r>
      <w:r w:rsidR="004F421C">
        <w:t xml:space="preserve">hat each control or indicator </w:t>
      </w:r>
      <w:r w:rsidR="008A0AF9">
        <w:t>has a “t</w:t>
      </w:r>
      <w:r w:rsidR="004F421C">
        <w:t>ool tip</w:t>
      </w:r>
      <w:r w:rsidR="008A0AF9">
        <w:t xml:space="preserve">” </w:t>
      </w:r>
      <w:r w:rsidR="004F421C">
        <w:t>displayed when mousing over the item</w:t>
      </w:r>
      <w:r w:rsidR="008A0AF9">
        <w:t xml:space="preserve"> or </w:t>
      </w:r>
      <w:proofErr w:type="gramStart"/>
      <w:r w:rsidR="008A0AF9">
        <w:t>right-clicked</w:t>
      </w:r>
      <w:proofErr w:type="gramEnd"/>
      <w:r w:rsidR="008A0AF9">
        <w:t xml:space="preserve"> and “</w:t>
      </w:r>
      <w:r>
        <w:t>Description</w:t>
      </w:r>
      <w:r w:rsidR="008A0AF9">
        <w:t xml:space="preserve"> &amp; Tip” is selected.</w:t>
      </w:r>
    </w:p>
    <w:p w14:paraId="6F7DA2C8" w14:textId="41BCE8E5" w:rsidR="001208CC" w:rsidRDefault="008C4D8F" w:rsidP="007A7C3F">
      <w:pPr>
        <w:pStyle w:val="checkbox"/>
      </w:pPr>
      <w:r>
        <w:rPr>
          <w:noProof/>
        </w:rPr>
        <w:drawing>
          <wp:anchor distT="0" distB="0" distL="114300" distR="114300" simplePos="0" relativeHeight="251663360" behindDoc="0" locked="0" layoutInCell="1" allowOverlap="1" wp14:anchorId="007F4EC7" wp14:editId="4493694B">
            <wp:simplePos x="0" y="0"/>
            <wp:positionH relativeFrom="column">
              <wp:posOffset>647700</wp:posOffset>
            </wp:positionH>
            <wp:positionV relativeFrom="paragraph">
              <wp:posOffset>367030</wp:posOffset>
            </wp:positionV>
            <wp:extent cx="2326005" cy="1273810"/>
            <wp:effectExtent l="0" t="0" r="0" b="2540"/>
            <wp:wrapTopAndBottom/>
            <wp:docPr id="1200034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26005" cy="1273810"/>
                    </a:xfrm>
                    <a:prstGeom prst="rect">
                      <a:avLst/>
                    </a:prstGeom>
                    <a:noFill/>
                  </pic:spPr>
                </pic:pic>
              </a:graphicData>
            </a:graphic>
            <wp14:sizeRelH relativeFrom="margin">
              <wp14:pctWidth>0</wp14:pctWidth>
            </wp14:sizeRelH>
            <wp14:sizeRelV relativeFrom="margin">
              <wp14:pctHeight>0</wp14:pctHeight>
            </wp14:sizeRelV>
          </wp:anchor>
        </w:drawing>
      </w:r>
      <w:r w:rsidR="007A7C3F">
        <w:t>Right-click on the Run Test button, select “Description &amp; Tip,” v</w:t>
      </w:r>
      <w:r w:rsidR="001208CC">
        <w:t>erify the appropriate tool tip is displayed</w:t>
      </w:r>
      <w:r w:rsidR="007A7C3F">
        <w:t>.</w:t>
      </w:r>
    </w:p>
    <w:p w14:paraId="2E6126E3" w14:textId="77777777" w:rsidR="001208CC" w:rsidRDefault="001208CC" w:rsidP="001208CC">
      <w:pPr>
        <w:pStyle w:val="checkbox"/>
        <w:numPr>
          <w:ilvl w:val="0"/>
          <w:numId w:val="0"/>
        </w:numPr>
        <w:ind w:left="1267"/>
      </w:pPr>
    </w:p>
    <w:p w14:paraId="5AB1E299" w14:textId="77777777" w:rsidR="008C4D8F" w:rsidRDefault="008C4D8F" w:rsidP="001208CC">
      <w:pPr>
        <w:pStyle w:val="checkbox"/>
        <w:numPr>
          <w:ilvl w:val="0"/>
          <w:numId w:val="0"/>
        </w:numPr>
        <w:ind w:left="1267"/>
      </w:pPr>
    </w:p>
    <w:p w14:paraId="36174111" w14:textId="663364AF" w:rsidR="008C4D8F" w:rsidRDefault="008C4D8F" w:rsidP="001208CC">
      <w:pPr>
        <w:pStyle w:val="checkbox"/>
      </w:pPr>
      <w:r>
        <w:t>Hover the mouse over the Run Test button, verify the short tool tip is displayed.</w:t>
      </w:r>
    </w:p>
    <w:p w14:paraId="1516A817" w14:textId="0F336A2F" w:rsidR="008C4D8F" w:rsidRDefault="008C4D8F" w:rsidP="008C4D8F">
      <w:pPr>
        <w:ind w:left="1267"/>
      </w:pPr>
      <w:r w:rsidRPr="008C4D8F">
        <w:rPr>
          <w:noProof/>
        </w:rPr>
        <w:drawing>
          <wp:inline distT="0" distB="0" distL="0" distR="0" wp14:anchorId="427D3DED" wp14:editId="1922220D">
            <wp:extent cx="2731625" cy="1094818"/>
            <wp:effectExtent l="0" t="0" r="0" b="0"/>
            <wp:docPr id="133889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90423" name=""/>
                    <pic:cNvPicPr/>
                  </pic:nvPicPr>
                  <pic:blipFill>
                    <a:blip r:embed="rId27"/>
                    <a:stretch>
                      <a:fillRect/>
                    </a:stretch>
                  </pic:blipFill>
                  <pic:spPr>
                    <a:xfrm>
                      <a:off x="0" y="0"/>
                      <a:ext cx="2751244" cy="1102681"/>
                    </a:xfrm>
                    <a:prstGeom prst="rect">
                      <a:avLst/>
                    </a:prstGeom>
                  </pic:spPr>
                </pic:pic>
              </a:graphicData>
            </a:graphic>
          </wp:inline>
        </w:drawing>
      </w:r>
    </w:p>
    <w:p w14:paraId="07FB1164" w14:textId="77777777" w:rsidR="008C4D8F" w:rsidRDefault="008C4D8F" w:rsidP="008C4D8F">
      <w:pPr>
        <w:ind w:left="1267"/>
      </w:pPr>
    </w:p>
    <w:p w14:paraId="4B16F9D5" w14:textId="654F8110" w:rsidR="001208CC" w:rsidRPr="008C4D8F" w:rsidRDefault="001208CC" w:rsidP="008C4D8F">
      <w:pPr>
        <w:pStyle w:val="checkbox"/>
        <w:rPr>
          <w:rStyle w:val="checkboxChar"/>
        </w:rPr>
      </w:pPr>
      <w:r>
        <w:t xml:space="preserve">Repeat for each control and </w:t>
      </w:r>
      <w:r w:rsidRPr="008C4D8F">
        <w:rPr>
          <w:rStyle w:val="checkboxChar"/>
        </w:rPr>
        <w:t xml:space="preserve">indicator. </w:t>
      </w:r>
    </w:p>
    <w:p w14:paraId="31742D66" w14:textId="77777777" w:rsidR="008C4D8F" w:rsidRDefault="008C4D8F" w:rsidP="008C4D8F">
      <w:pPr>
        <w:pStyle w:val="Step"/>
        <w:numPr>
          <w:ilvl w:val="0"/>
          <w:numId w:val="0"/>
        </w:numPr>
        <w:ind w:left="720" w:hanging="360"/>
      </w:pPr>
    </w:p>
    <w:p w14:paraId="330E4912" w14:textId="77777777" w:rsidR="008C4D8F" w:rsidRDefault="008C4D8F" w:rsidP="008C4D8F">
      <w:pPr>
        <w:pStyle w:val="ZPara"/>
      </w:pPr>
      <w:r>
        <w:t>Tester   __________________      Date ______________       PASS      FAIL</w:t>
      </w:r>
    </w:p>
    <w:p w14:paraId="0CF86A7C" w14:textId="77777777" w:rsidR="00C22D80" w:rsidRDefault="00C22D80" w:rsidP="008C4D8F">
      <w:pPr>
        <w:pStyle w:val="ZPara"/>
      </w:pPr>
    </w:p>
    <w:p w14:paraId="44D76FB9" w14:textId="65696E27" w:rsidR="00C22D80" w:rsidRDefault="006F435B" w:rsidP="006F435B">
      <w:pPr>
        <w:pStyle w:val="TestCase"/>
      </w:pPr>
      <w:bookmarkStart w:id="341" w:name="_Toc241156318"/>
      <w:bookmarkStart w:id="342" w:name="_Toc241156780"/>
      <w:r>
        <w:t>Main Menu Functions</w:t>
      </w:r>
      <w:bookmarkEnd w:id="341"/>
      <w:bookmarkEnd w:id="342"/>
    </w:p>
    <w:p w14:paraId="4020529E" w14:textId="7518C985" w:rsidR="008C4D8F" w:rsidRDefault="00C22D80">
      <w:pPr>
        <w:pStyle w:val="Requirement"/>
        <w:numPr>
          <w:ilvl w:val="0"/>
          <w:numId w:val="99"/>
        </w:numPr>
        <w:ind w:left="994" w:hanging="634"/>
      </w:pPr>
      <w:r w:rsidRPr="005D5497">
        <w:t>Shall provide a menu means to launch secondary methods.</w:t>
      </w:r>
    </w:p>
    <w:p w14:paraId="104644A0" w14:textId="768B92DE" w:rsidR="003D25DA" w:rsidRPr="004A6259" w:rsidRDefault="004A6259" w:rsidP="004A6259">
      <w:pPr>
        <w:pStyle w:val="RequirementSub"/>
      </w:pPr>
      <w:r w:rsidRPr="004A6259">
        <w:t xml:space="preserve"> </w:t>
      </w:r>
      <w:r w:rsidR="003D25DA" w:rsidRPr="004A6259">
        <w:t xml:space="preserve">Shall provide a menu driven means to access features. </w:t>
      </w:r>
    </w:p>
    <w:p w14:paraId="0DBA4D20" w14:textId="04184974" w:rsidR="003D25DA" w:rsidRPr="003D25DA" w:rsidRDefault="003D25DA" w:rsidP="003D25DA">
      <w:pPr>
        <w:pStyle w:val="Requirement"/>
        <w:numPr>
          <w:ilvl w:val="0"/>
          <w:numId w:val="0"/>
        </w:numPr>
      </w:pPr>
      <w:r>
        <w:t xml:space="preserve">      23) </w:t>
      </w:r>
      <w:r w:rsidRPr="003D25DA">
        <w:t>There shall be a means to add/include the test plan path into the user prompt.</w:t>
      </w:r>
    </w:p>
    <w:p w14:paraId="57636594" w14:textId="064AEB22" w:rsidR="003D25DA" w:rsidRDefault="003D25DA" w:rsidP="003D25DA">
      <w:pPr>
        <w:pStyle w:val="Requirement"/>
        <w:numPr>
          <w:ilvl w:val="0"/>
          <w:numId w:val="0"/>
        </w:numPr>
        <w:ind w:left="1080"/>
      </w:pPr>
    </w:p>
    <w:p w14:paraId="71FE6E08" w14:textId="77777777" w:rsidR="00752D22" w:rsidRDefault="00752D22">
      <w:pPr>
        <w:pStyle w:val="Step"/>
        <w:numPr>
          <w:ilvl w:val="0"/>
          <w:numId w:val="41"/>
        </w:numPr>
      </w:pPr>
      <w:r>
        <w:t xml:space="preserve">Open MLOI in the developer environment </w:t>
      </w:r>
    </w:p>
    <w:p w14:paraId="73BD74D0" w14:textId="7EE96FBF" w:rsidR="00752D22" w:rsidRDefault="00752D22" w:rsidP="00752D22">
      <w:pPr>
        <w:pStyle w:val="checkbox"/>
      </w:pPr>
      <w:r>
        <w:t>Ensure NI LabVIEW Developer is installed on the test workstation</w:t>
      </w:r>
    </w:p>
    <w:p w14:paraId="3BE321A0" w14:textId="7A30E0B4" w:rsidR="00752D22" w:rsidRDefault="00752D22" w:rsidP="00752D22">
      <w:pPr>
        <w:pStyle w:val="checkbox"/>
      </w:pPr>
      <w:r>
        <w:t xml:space="preserve">If not loaded, </w:t>
      </w:r>
      <w:r w:rsidR="00467F82">
        <w:t xml:space="preserve">use git to </w:t>
      </w:r>
      <w:r>
        <w:t>clone the</w:t>
      </w:r>
      <w:r w:rsidR="00467F82">
        <w:t xml:space="preserve"> main version of the</w:t>
      </w:r>
      <w:r>
        <w:t xml:space="preserve"> PWC_OLS project from </w:t>
      </w:r>
      <w:hyperlink r:id="rId28" w:history="1">
        <w:hyperlink r:id="rId29" w:history="1">
          <w:r>
            <w:rPr>
              <w:rStyle w:val="Hyperlink"/>
            </w:rPr>
            <w:t>https://github.com/AllenAircraft/PWC-OLS</w:t>
          </w:r>
        </w:hyperlink>
      </w:hyperlink>
      <w:r>
        <w:t xml:space="preserve">   </w:t>
      </w:r>
    </w:p>
    <w:p w14:paraId="30F1D4B2" w14:textId="77777777" w:rsidR="00157EA5" w:rsidRDefault="00752D22" w:rsidP="00752D22">
      <w:pPr>
        <w:pStyle w:val="checkbox"/>
      </w:pPr>
      <w:r>
        <w:t>Open MLOI by clicking on</w:t>
      </w:r>
      <w:proofErr w:type="gramStart"/>
      <w:r>
        <w:t xml:space="preserve"> </w:t>
      </w:r>
      <w:r w:rsidR="00157EA5">
        <w:t>..</w:t>
      </w:r>
      <w:proofErr w:type="gramEnd"/>
      <w:r w:rsidR="00157EA5">
        <w:t>/PWC-OLS/_MLOI_Main.vi</w:t>
      </w:r>
    </w:p>
    <w:p w14:paraId="618B1EEF" w14:textId="77777777" w:rsidR="00157EA5" w:rsidRDefault="00157EA5" w:rsidP="00752D22">
      <w:pPr>
        <w:pStyle w:val="checkbox"/>
      </w:pPr>
      <w:r>
        <w:t>Select the specified Mode, either User or Maintenance.</w:t>
      </w:r>
    </w:p>
    <w:p w14:paraId="7CE6E966" w14:textId="77777777" w:rsidR="00157EA5" w:rsidRDefault="00157EA5" w:rsidP="00752D22">
      <w:pPr>
        <w:pStyle w:val="checkbox"/>
      </w:pPr>
      <w:r>
        <w:lastRenderedPageBreak/>
        <w:t>Click on the Run Arrow (</w:t>
      </w:r>
      <w:r>
        <w:sym w:font="Symbol" w:char="F0DE"/>
      </w:r>
      <w:r>
        <w:t xml:space="preserve">).  </w:t>
      </w:r>
    </w:p>
    <w:p w14:paraId="2A3FB1B4" w14:textId="0DFD08F9" w:rsidR="00157EA5" w:rsidRDefault="00157EA5" w:rsidP="00752D22">
      <w:pPr>
        <w:pStyle w:val="checkbox"/>
      </w:pPr>
      <w:r>
        <w:t>This will leave you at the Input Test Information dialog. Click OK to continue.</w:t>
      </w:r>
      <w:r w:rsidR="006D74DB">
        <w:t xml:space="preserve">  </w:t>
      </w:r>
    </w:p>
    <w:p w14:paraId="790C53BA" w14:textId="77777777" w:rsidR="006D74DB" w:rsidRDefault="006D74DB" w:rsidP="00752D22">
      <w:pPr>
        <w:pStyle w:val="checkbox"/>
      </w:pPr>
      <w:r>
        <w:t>If in Maintenance MODE</w:t>
      </w:r>
    </w:p>
    <w:p w14:paraId="42B6F743" w14:textId="71BCF4E8" w:rsidR="006D74DB" w:rsidRDefault="006D74DB" w:rsidP="006D74DB">
      <w:pPr>
        <w:pStyle w:val="checkbox"/>
        <w:ind w:left="1620"/>
      </w:pPr>
      <w:r w:rsidRPr="006D74DB">
        <w:t>A hardware not found Error 18v7 is displayed, click SIMULATE to continue.</w:t>
      </w:r>
    </w:p>
    <w:p w14:paraId="5A66F00C" w14:textId="3F52501F" w:rsidR="006D74DB" w:rsidRDefault="006D74DB" w:rsidP="006D74DB">
      <w:pPr>
        <w:pStyle w:val="checkbox"/>
        <w:ind w:left="1620"/>
      </w:pPr>
      <w:r>
        <w:t xml:space="preserve">A DataQ not found </w:t>
      </w:r>
      <w:r w:rsidRPr="006D74DB">
        <w:t>Error -1073807343</w:t>
      </w:r>
      <w:r>
        <w:t xml:space="preserve"> is displayed, click Simulate to continue.</w:t>
      </w:r>
    </w:p>
    <w:p w14:paraId="5FA22132" w14:textId="2BA7AF8F" w:rsidR="006D74DB" w:rsidRDefault="006D74DB" w:rsidP="006D74DB">
      <w:pPr>
        <w:pStyle w:val="checkbox"/>
        <w:ind w:left="1620"/>
      </w:pPr>
      <w:r>
        <w:t xml:space="preserve">The Level Zero - Looking for Laser is displayed, then Lase not found </w:t>
      </w:r>
      <w:r w:rsidRPr="006D74DB">
        <w:t>Error 524288</w:t>
      </w:r>
      <w:r>
        <w:t xml:space="preserve"> is displayed, click Continue to Continue.</w:t>
      </w:r>
    </w:p>
    <w:p w14:paraId="249EB6E3" w14:textId="4EB601B8" w:rsidR="006D74DB" w:rsidRDefault="006D74DB" w:rsidP="006D74DB">
      <w:pPr>
        <w:pStyle w:val="checkbox"/>
        <w:ind w:left="1620"/>
      </w:pPr>
      <w:r>
        <w:t xml:space="preserve">On Laser Not Found dialog Click Quit to set the Zero Date to </w:t>
      </w:r>
      <w:r w:rsidR="009C559A">
        <w:t>today,</w:t>
      </w:r>
      <w:r>
        <w:t xml:space="preserve"> so the Zero Dialog is suppressed for the rest of the day.</w:t>
      </w:r>
    </w:p>
    <w:p w14:paraId="35F6AA1E" w14:textId="5DA4EC8A" w:rsidR="006D74DB" w:rsidRPr="006D74DB" w:rsidRDefault="006D74DB" w:rsidP="009C559A">
      <w:pPr>
        <w:pStyle w:val="checkbox"/>
        <w:numPr>
          <w:ilvl w:val="0"/>
          <w:numId w:val="0"/>
        </w:numPr>
        <w:ind w:left="1620"/>
      </w:pPr>
    </w:p>
    <w:p w14:paraId="75DD97E9" w14:textId="4F9CBC7B" w:rsidR="009C559A" w:rsidRDefault="006D74DB" w:rsidP="009C559A">
      <w:pPr>
        <w:pStyle w:val="checkbox"/>
      </w:pPr>
      <w:r>
        <w:t xml:space="preserve"> </w:t>
      </w:r>
      <w:r w:rsidR="009C559A">
        <w:t>If in User MODE</w:t>
      </w:r>
    </w:p>
    <w:p w14:paraId="4E81BB04" w14:textId="77777777" w:rsidR="009C559A" w:rsidRDefault="009C559A" w:rsidP="009C559A">
      <w:pPr>
        <w:pStyle w:val="checkbox"/>
        <w:ind w:left="1620"/>
      </w:pPr>
      <w:r>
        <w:t xml:space="preserve">The Level Zero - Looking for Laser is displayed, then Lase not found </w:t>
      </w:r>
      <w:r w:rsidRPr="006D74DB">
        <w:t>Error 524288</w:t>
      </w:r>
      <w:r>
        <w:t xml:space="preserve"> is displayed, click Continue to Continue.</w:t>
      </w:r>
    </w:p>
    <w:p w14:paraId="61F06271" w14:textId="6611CD70" w:rsidR="009C559A" w:rsidRDefault="009C559A" w:rsidP="009C559A">
      <w:pPr>
        <w:pStyle w:val="checkbox"/>
        <w:ind w:left="1620"/>
      </w:pPr>
      <w:r>
        <w:t>On Laser Not Found dialog Click Quit to set the Zero Date to today, so the Zero Dialog is suppressed for the rest of the day.</w:t>
      </w:r>
    </w:p>
    <w:p w14:paraId="7353E565" w14:textId="3195B22A" w:rsidR="00752D22" w:rsidRDefault="009C559A" w:rsidP="007D566D">
      <w:pPr>
        <w:pStyle w:val="checkbox"/>
      </w:pPr>
      <w:r>
        <w:t xml:space="preserve">MLOI is now open in the Test Type selected on the Test Information dialog in the Simulate method. </w:t>
      </w:r>
    </w:p>
    <w:p w14:paraId="09BDA086" w14:textId="77777777" w:rsidR="007D566D" w:rsidRDefault="007D566D" w:rsidP="007D566D">
      <w:pPr>
        <w:pStyle w:val="checkbox"/>
        <w:numPr>
          <w:ilvl w:val="0"/>
          <w:numId w:val="0"/>
        </w:numPr>
        <w:ind w:left="1267"/>
      </w:pPr>
    </w:p>
    <w:p w14:paraId="6246D9ED" w14:textId="530DB558" w:rsidR="009C559A" w:rsidRDefault="000C5F2C" w:rsidP="009C559A">
      <w:pPr>
        <w:pStyle w:val="Step"/>
      </w:pPr>
      <w:r>
        <w:t xml:space="preserve">Evaluate </w:t>
      </w:r>
      <w:r w:rsidR="00752D22">
        <w:t>File</w:t>
      </w:r>
      <w:r w:rsidR="007D566D">
        <w:t>&gt;Issue Log</w:t>
      </w:r>
      <w:r w:rsidR="00752D22">
        <w:t>.</w:t>
      </w:r>
    </w:p>
    <w:p w14:paraId="5190E6AE" w14:textId="6E2509FC" w:rsidR="009C559A" w:rsidRDefault="009C559A" w:rsidP="009C559A">
      <w:pPr>
        <w:pStyle w:val="checkbox"/>
      </w:pPr>
      <w:r>
        <w:t>Open MLOI in Maintenance Mode as described in Step 1</w:t>
      </w:r>
    </w:p>
    <w:p w14:paraId="69B35ACA" w14:textId="17624E6C" w:rsidR="005A0E1F" w:rsidRDefault="005A0E1F" w:rsidP="009C559A">
      <w:pPr>
        <w:pStyle w:val="checkbox"/>
      </w:pPr>
      <w:r>
        <w:t xml:space="preserve">Click on View&gt;Files &amp; Paths. Note the Path to Issues </w:t>
      </w:r>
      <w:r w:rsidR="008D7CC4">
        <w:t xml:space="preserve">Log </w:t>
      </w:r>
      <w:r>
        <w:t xml:space="preserve">as &lt;Issue Path&gt;. </w:t>
      </w:r>
    </w:p>
    <w:p w14:paraId="0D70F481" w14:textId="7E51B7A0" w:rsidR="009C559A" w:rsidRDefault="009C559A" w:rsidP="009C559A">
      <w:pPr>
        <w:pStyle w:val="checkbox"/>
      </w:pPr>
      <w:r>
        <w:t xml:space="preserve">Navigate to </w:t>
      </w:r>
      <w:r w:rsidR="005A0E1F">
        <w:t>&lt;Issue Path&gt;</w:t>
      </w:r>
      <w:r w:rsidR="009A0642">
        <w:t xml:space="preserve">\BugLog.txt.  Create folder and/or </w:t>
      </w:r>
      <w:r w:rsidR="005A0E1F">
        <w:t xml:space="preserve">text file named </w:t>
      </w:r>
      <w:r w:rsidRPr="009C559A">
        <w:t>BugLog.txt</w:t>
      </w:r>
      <w:r w:rsidR="005A0E1F">
        <w:t xml:space="preserve"> if it does not exist.</w:t>
      </w:r>
    </w:p>
    <w:p w14:paraId="13B0D2BE" w14:textId="2D031CBD" w:rsidR="005A0E1F" w:rsidRDefault="00D45D73" w:rsidP="009C559A">
      <w:pPr>
        <w:pStyle w:val="checkbox"/>
      </w:pPr>
      <w:r>
        <w:t>Click on File&gt;</w:t>
      </w:r>
      <w:r w:rsidR="00D831D7">
        <w:t>Issue Log</w:t>
      </w:r>
    </w:p>
    <w:p w14:paraId="18E01B89" w14:textId="3E14255D" w:rsidR="00D831D7" w:rsidRDefault="00D831D7" w:rsidP="009C559A">
      <w:pPr>
        <w:pStyle w:val="checkbox"/>
      </w:pPr>
      <w:r>
        <w:t>Enter sample data in the Issue Dialog form. Click OK</w:t>
      </w:r>
    </w:p>
    <w:p w14:paraId="60D7C99F" w14:textId="1CD0024D" w:rsidR="00D831D7" w:rsidRDefault="00401B24" w:rsidP="009C559A">
      <w:pPr>
        <w:pStyle w:val="checkbox"/>
      </w:pPr>
      <w:r>
        <w:t xml:space="preserve">Open file &lt;Issue Path&gt;\BugLog.txt and verify that the sample data entered is correct. </w:t>
      </w:r>
    </w:p>
    <w:p w14:paraId="367B8340" w14:textId="46E0375E" w:rsidR="00E8109C" w:rsidRDefault="00E8109C" w:rsidP="009C559A">
      <w:pPr>
        <w:pStyle w:val="checkbox"/>
      </w:pPr>
      <w:r>
        <w:t xml:space="preserve">Delete file &lt;Issue Path&gt;\BugLog.txt </w:t>
      </w:r>
    </w:p>
    <w:p w14:paraId="0ACF3CF7" w14:textId="77777777" w:rsidR="00E8109C" w:rsidRDefault="00E8109C" w:rsidP="00E8109C">
      <w:pPr>
        <w:pStyle w:val="checkbox"/>
      </w:pPr>
      <w:r>
        <w:t>Click on File&gt;Issue Log, Enter sample data in the Issue Dialog form. Click OK</w:t>
      </w:r>
    </w:p>
    <w:p w14:paraId="7A904EDB" w14:textId="177A2CFB" w:rsidR="00E8109C" w:rsidRDefault="00E8109C" w:rsidP="00E8109C">
      <w:pPr>
        <w:pStyle w:val="checkbox"/>
      </w:pPr>
      <w:r>
        <w:t>Verify that the File dialog opens and creates &lt;Issue Path&gt;\BugLog.txt</w:t>
      </w:r>
    </w:p>
    <w:p w14:paraId="66129EA5" w14:textId="77777777" w:rsidR="00E8109C" w:rsidRDefault="00E8109C" w:rsidP="00E8109C">
      <w:pPr>
        <w:pStyle w:val="checkbox"/>
      </w:pPr>
      <w:r>
        <w:t xml:space="preserve">Open file &lt;Issue Path&gt;\BugLog.txt and verify that the sample data entered is correct. </w:t>
      </w:r>
    </w:p>
    <w:p w14:paraId="533484D1" w14:textId="77777777" w:rsidR="00E8109C" w:rsidRDefault="00E8109C" w:rsidP="00E8109C">
      <w:pPr>
        <w:pStyle w:val="checkbox"/>
      </w:pPr>
      <w:r>
        <w:t>Repeat the above Step in User Mode.</w:t>
      </w:r>
    </w:p>
    <w:p w14:paraId="0F7A7E27" w14:textId="77777777" w:rsidR="007D566D" w:rsidRDefault="007D566D" w:rsidP="009C559A">
      <w:pPr>
        <w:pStyle w:val="Step"/>
      </w:pPr>
      <w:r>
        <w:t>Evaluate File&gt;Stop.</w:t>
      </w:r>
    </w:p>
    <w:p w14:paraId="329472D2" w14:textId="77777777" w:rsidR="007D566D" w:rsidRDefault="007D566D" w:rsidP="007D566D">
      <w:pPr>
        <w:pStyle w:val="checkbox"/>
      </w:pPr>
      <w:r>
        <w:t>Open MLOI in Maintenance Mode as described in Step 1</w:t>
      </w:r>
    </w:p>
    <w:p w14:paraId="32CEA2AF" w14:textId="60E40302" w:rsidR="007D566D" w:rsidRDefault="007D566D" w:rsidP="007D566D">
      <w:pPr>
        <w:pStyle w:val="checkbox"/>
      </w:pPr>
      <w:r>
        <w:t>Click File&gt;Stop, verify Stop dialog is displayed.</w:t>
      </w:r>
    </w:p>
    <w:p w14:paraId="08C215BD" w14:textId="42C14807" w:rsidR="007D566D" w:rsidRDefault="007D566D" w:rsidP="007D566D">
      <w:pPr>
        <w:pStyle w:val="checkbox"/>
      </w:pPr>
      <w:r>
        <w:t>Click Continue, verify the Stop dialog is dismissed and MLOI continues.</w:t>
      </w:r>
    </w:p>
    <w:p w14:paraId="52190413" w14:textId="557F2E1A" w:rsidR="007D566D" w:rsidRDefault="007D566D" w:rsidP="007D566D">
      <w:pPr>
        <w:pStyle w:val="checkbox"/>
      </w:pPr>
      <w:r>
        <w:t>Click Quit, verify MLOI stops.</w:t>
      </w:r>
    </w:p>
    <w:p w14:paraId="4207715A" w14:textId="779DBC04" w:rsidR="007D566D" w:rsidRDefault="007D566D" w:rsidP="007D566D">
      <w:pPr>
        <w:pStyle w:val="checkbox"/>
      </w:pPr>
      <w:r>
        <w:t>Repeat the above Step in User Mode.</w:t>
      </w:r>
    </w:p>
    <w:p w14:paraId="64509D8B" w14:textId="674C03F7" w:rsidR="009C559A" w:rsidRDefault="007D566D" w:rsidP="009C559A">
      <w:pPr>
        <w:pStyle w:val="Step"/>
      </w:pPr>
      <w:r>
        <w:lastRenderedPageBreak/>
        <w:t>Evaluate File&gt;Exit.</w:t>
      </w:r>
      <w:r w:rsidR="00752D22">
        <w:t xml:space="preserve">  </w:t>
      </w:r>
    </w:p>
    <w:p w14:paraId="4A43515A" w14:textId="77777777" w:rsidR="007D566D" w:rsidRDefault="007D566D" w:rsidP="007D566D">
      <w:pPr>
        <w:pStyle w:val="checkbox"/>
      </w:pPr>
      <w:r>
        <w:t>Open MLOI in Maintenance Mode as described in Step 1</w:t>
      </w:r>
    </w:p>
    <w:p w14:paraId="1394C9C2" w14:textId="20F2578B" w:rsidR="007D566D" w:rsidRDefault="007D566D" w:rsidP="007D566D">
      <w:pPr>
        <w:pStyle w:val="checkbox"/>
      </w:pPr>
      <w:r>
        <w:t>Click File&gt;Exit, verify Exit dialog is displayed.</w:t>
      </w:r>
    </w:p>
    <w:p w14:paraId="4E0CC5B5" w14:textId="15640F3A" w:rsidR="007D566D" w:rsidRDefault="007D566D" w:rsidP="007D566D">
      <w:pPr>
        <w:pStyle w:val="checkbox"/>
      </w:pPr>
      <w:r>
        <w:t>Click Save, verify a Test Report is generated, and the Exit dialog is dismissed.</w:t>
      </w:r>
    </w:p>
    <w:p w14:paraId="5B098D5D" w14:textId="401DFD09" w:rsidR="007D566D" w:rsidRDefault="007D566D" w:rsidP="007D566D">
      <w:pPr>
        <w:pStyle w:val="checkbox"/>
      </w:pPr>
      <w:r>
        <w:t>Click No Quit, verify MLOI stops.</w:t>
      </w:r>
    </w:p>
    <w:p w14:paraId="1881161C" w14:textId="77777777" w:rsidR="007D566D" w:rsidRDefault="007D566D" w:rsidP="007D566D">
      <w:pPr>
        <w:pStyle w:val="checkbox"/>
      </w:pPr>
      <w:r>
        <w:t>Repeat the above Step in User Mode.</w:t>
      </w:r>
    </w:p>
    <w:p w14:paraId="16E42A9C" w14:textId="16641332" w:rsidR="007D566D" w:rsidRDefault="00B77D2B" w:rsidP="009C559A">
      <w:pPr>
        <w:pStyle w:val="Step"/>
      </w:pPr>
      <w:r>
        <w:t>Evaluate View&gt;Files &amp; Paths</w:t>
      </w:r>
    </w:p>
    <w:p w14:paraId="1A393734" w14:textId="77777777" w:rsidR="00B77D2B" w:rsidRDefault="00B77D2B" w:rsidP="00B77D2B">
      <w:pPr>
        <w:pStyle w:val="checkbox"/>
      </w:pPr>
      <w:r>
        <w:t>Open MLOI in Maintenance Mode as described in Step 1</w:t>
      </w:r>
    </w:p>
    <w:p w14:paraId="20078E80" w14:textId="6D047C81" w:rsidR="00B77D2B" w:rsidRDefault="00B77D2B" w:rsidP="00B77D2B">
      <w:pPr>
        <w:pStyle w:val="checkbox"/>
      </w:pPr>
      <w:r>
        <w:t>Click View&gt;Files &amp; Paths, verify Files &amp; Paths dialog is displayed.</w:t>
      </w:r>
    </w:p>
    <w:p w14:paraId="0E4C7397" w14:textId="28119309" w:rsidR="00B77D2B" w:rsidRDefault="00B77D2B" w:rsidP="00B77D2B">
      <w:pPr>
        <w:pStyle w:val="checkbox"/>
      </w:pPr>
      <w:r>
        <w:t>Verify Config File Path is displayed, then navigate to verify the folder exists.</w:t>
      </w:r>
    </w:p>
    <w:p w14:paraId="1060B2C5" w14:textId="2430B79A" w:rsidR="00B77D2B" w:rsidRDefault="00B77D2B" w:rsidP="00B77D2B">
      <w:pPr>
        <w:pStyle w:val="checkbox"/>
      </w:pPr>
      <w:r>
        <w:t>Verify Report File Path is displayed, then navigate to verify the folder exists.</w:t>
      </w:r>
    </w:p>
    <w:p w14:paraId="68B6DC85" w14:textId="4A7C462D" w:rsidR="00B77D2B" w:rsidRDefault="00B77D2B" w:rsidP="00B77D2B">
      <w:pPr>
        <w:pStyle w:val="checkbox"/>
      </w:pPr>
      <w:r>
        <w:t>Verify Issue Log File Path is displayed, then navigate to verify the folder exists.</w:t>
      </w:r>
    </w:p>
    <w:p w14:paraId="5FAE639D" w14:textId="77777777" w:rsidR="00B77D2B" w:rsidRDefault="00B77D2B" w:rsidP="00B77D2B">
      <w:pPr>
        <w:pStyle w:val="checkbox"/>
      </w:pPr>
      <w:r>
        <w:t>Repeat the above Step in User Mode.</w:t>
      </w:r>
    </w:p>
    <w:p w14:paraId="18F8C20D" w14:textId="7D91D1BA" w:rsidR="00B77D2B" w:rsidRDefault="00B77D2B" w:rsidP="009C559A">
      <w:pPr>
        <w:pStyle w:val="Step"/>
      </w:pPr>
      <w:r>
        <w:t>Evaluate View&gt;Test Info</w:t>
      </w:r>
    </w:p>
    <w:p w14:paraId="76420134" w14:textId="781B9DAA" w:rsidR="00B77D2B" w:rsidRDefault="00B77D2B" w:rsidP="00B77D2B">
      <w:pPr>
        <w:pStyle w:val="checkbox"/>
      </w:pPr>
      <w:r>
        <w:t>Open MLOI in Maintenance Mode as described in Step 1, however, enter sample data when the Test Information dialog is presented.</w:t>
      </w:r>
    </w:p>
    <w:p w14:paraId="6DDC411B" w14:textId="4A437C6A" w:rsidR="00B77D2B" w:rsidRDefault="00B77D2B" w:rsidP="00B77D2B">
      <w:pPr>
        <w:pStyle w:val="checkbox"/>
      </w:pPr>
      <w:r>
        <w:t>Click View&gt;Test Info, verify Test Info dialog is displayed.</w:t>
      </w:r>
    </w:p>
    <w:p w14:paraId="7B96C48A" w14:textId="77777777" w:rsidR="008D7CC4" w:rsidRDefault="00B77D2B" w:rsidP="00B77D2B">
      <w:pPr>
        <w:pStyle w:val="checkbox"/>
      </w:pPr>
      <w:r>
        <w:t xml:space="preserve">Verify </w:t>
      </w:r>
      <w:r w:rsidR="008D7CC4">
        <w:t>Job Number, Unit Number</w:t>
      </w:r>
      <w:r>
        <w:t>,</w:t>
      </w:r>
      <w:r w:rsidR="008D7CC4">
        <w:t xml:space="preserve"> Serial Number and Technician data displayed corresponds to the sample data entered above. </w:t>
      </w:r>
    </w:p>
    <w:p w14:paraId="2DD2F2F3" w14:textId="24E2F977" w:rsidR="004A3817" w:rsidRDefault="004A3817" w:rsidP="004A3817">
      <w:pPr>
        <w:pStyle w:val="checkbox"/>
      </w:pPr>
      <w:r>
        <w:t>Click Stop, restart the program</w:t>
      </w:r>
    </w:p>
    <w:p w14:paraId="16EF1FE0" w14:textId="77777777" w:rsidR="004A3817" w:rsidRDefault="004A3817" w:rsidP="004A3817">
      <w:pPr>
        <w:pStyle w:val="checkbox"/>
      </w:pPr>
      <w:r>
        <w:t>Click View&gt;Test Info, verify Test Info dialog is displayed.</w:t>
      </w:r>
    </w:p>
    <w:p w14:paraId="4E234749" w14:textId="439BD28B" w:rsidR="004A3817" w:rsidRDefault="004A3817" w:rsidP="004A3817">
      <w:pPr>
        <w:pStyle w:val="checkbox"/>
      </w:pPr>
      <w:r>
        <w:t xml:space="preserve">Verify the data presented is persistent and the same as the data entered above. </w:t>
      </w:r>
    </w:p>
    <w:p w14:paraId="0EC7A50D" w14:textId="77777777" w:rsidR="00B77D2B" w:rsidRDefault="00B77D2B" w:rsidP="00B77D2B">
      <w:pPr>
        <w:pStyle w:val="checkbox"/>
      </w:pPr>
      <w:r>
        <w:t>Repeat the above Step in User Mode.</w:t>
      </w:r>
    </w:p>
    <w:p w14:paraId="4AED51ED" w14:textId="2DBA31C0" w:rsidR="008D7CC4" w:rsidRDefault="008D7CC4" w:rsidP="008D7CC4">
      <w:pPr>
        <w:pStyle w:val="Step"/>
      </w:pPr>
      <w:r>
        <w:t>Evaluate View&gt;Calibration Params</w:t>
      </w:r>
    </w:p>
    <w:p w14:paraId="0D6CD608" w14:textId="077C4E76" w:rsidR="008D7CC4" w:rsidRDefault="008D7CC4" w:rsidP="008D7CC4">
      <w:pPr>
        <w:pStyle w:val="checkbox"/>
      </w:pPr>
      <w:r>
        <w:t>Open MLOI in Maintenance Mode as described in Step 1</w:t>
      </w:r>
    </w:p>
    <w:p w14:paraId="5D2460A7" w14:textId="56008767" w:rsidR="008D7CC4" w:rsidRDefault="008D7CC4" w:rsidP="008D7CC4">
      <w:pPr>
        <w:pStyle w:val="checkbox"/>
      </w:pPr>
      <w:r>
        <w:t xml:space="preserve">Click on View&gt;Files &amp; Paths. Note the Path to Config File as &lt;Config Path&gt;. </w:t>
      </w:r>
    </w:p>
    <w:p w14:paraId="0AE57ABE" w14:textId="50E3FB67" w:rsidR="009D2D5E" w:rsidRDefault="008D7CC4" w:rsidP="009D2D5E">
      <w:pPr>
        <w:pStyle w:val="checkbox"/>
      </w:pPr>
      <w:r>
        <w:t>Navigate to &lt;Config Path&gt; and open the Excel Configuration file.</w:t>
      </w:r>
      <w:r w:rsidR="009D2D5E">
        <w:t xml:space="preserve"> </w:t>
      </w:r>
      <w:r>
        <w:t xml:space="preserve">Note the values </w:t>
      </w:r>
      <w:r w:rsidR="004A3817">
        <w:t>in the table below.</w:t>
      </w: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8"/>
        <w:gridCol w:w="1015"/>
        <w:gridCol w:w="965"/>
        <w:gridCol w:w="1039"/>
        <w:gridCol w:w="1031"/>
        <w:gridCol w:w="963"/>
        <w:gridCol w:w="927"/>
        <w:gridCol w:w="1165"/>
      </w:tblGrid>
      <w:tr w:rsidR="004A3817" w:rsidRPr="004A3817" w14:paraId="5595E0C0" w14:textId="10FA1F36" w:rsidTr="00302915">
        <w:tc>
          <w:tcPr>
            <w:tcW w:w="978" w:type="dxa"/>
          </w:tcPr>
          <w:p w14:paraId="75FDC0ED" w14:textId="03B06E56" w:rsidR="004A3817" w:rsidRPr="004A3817" w:rsidRDefault="004A3817" w:rsidP="004A3817">
            <w:pPr>
              <w:pStyle w:val="checkbox"/>
              <w:numPr>
                <w:ilvl w:val="0"/>
                <w:numId w:val="0"/>
              </w:numPr>
              <w:rPr>
                <w:sz w:val="18"/>
                <w:szCs w:val="18"/>
              </w:rPr>
            </w:pPr>
            <w:r w:rsidRPr="004A3817">
              <w:rPr>
                <w:sz w:val="18"/>
                <w:szCs w:val="18"/>
              </w:rPr>
              <w:t>AI1 Slope</w:t>
            </w:r>
          </w:p>
        </w:tc>
        <w:tc>
          <w:tcPr>
            <w:tcW w:w="1015" w:type="dxa"/>
            <w:tcBorders>
              <w:bottom w:val="single" w:sz="4" w:space="0" w:color="auto"/>
            </w:tcBorders>
          </w:tcPr>
          <w:p w14:paraId="22DF31DF" w14:textId="77777777" w:rsidR="004A3817" w:rsidRPr="004A3817" w:rsidRDefault="004A3817" w:rsidP="004A3817">
            <w:pPr>
              <w:pStyle w:val="checkbox"/>
              <w:numPr>
                <w:ilvl w:val="0"/>
                <w:numId w:val="0"/>
              </w:numPr>
              <w:rPr>
                <w:sz w:val="18"/>
                <w:szCs w:val="18"/>
              </w:rPr>
            </w:pPr>
          </w:p>
        </w:tc>
        <w:tc>
          <w:tcPr>
            <w:tcW w:w="965" w:type="dxa"/>
          </w:tcPr>
          <w:p w14:paraId="6788EF88" w14:textId="201B0275" w:rsidR="004A3817" w:rsidRPr="004A3817" w:rsidRDefault="004A3817" w:rsidP="004A3817">
            <w:pPr>
              <w:pStyle w:val="checkbox"/>
              <w:numPr>
                <w:ilvl w:val="0"/>
                <w:numId w:val="0"/>
              </w:numPr>
              <w:rPr>
                <w:sz w:val="18"/>
                <w:szCs w:val="18"/>
              </w:rPr>
            </w:pPr>
            <w:r w:rsidRPr="004A3817">
              <w:rPr>
                <w:sz w:val="18"/>
                <w:szCs w:val="18"/>
              </w:rPr>
              <w:t>AI1 Offset</w:t>
            </w:r>
          </w:p>
        </w:tc>
        <w:tc>
          <w:tcPr>
            <w:tcW w:w="1039" w:type="dxa"/>
            <w:tcBorders>
              <w:bottom w:val="single" w:sz="4" w:space="0" w:color="auto"/>
            </w:tcBorders>
          </w:tcPr>
          <w:p w14:paraId="0B5A251A" w14:textId="77777777" w:rsidR="004A3817" w:rsidRPr="004A3817" w:rsidRDefault="004A3817" w:rsidP="004A3817">
            <w:pPr>
              <w:pStyle w:val="checkbox"/>
              <w:numPr>
                <w:ilvl w:val="0"/>
                <w:numId w:val="0"/>
              </w:numPr>
              <w:rPr>
                <w:sz w:val="18"/>
                <w:szCs w:val="18"/>
              </w:rPr>
            </w:pPr>
          </w:p>
        </w:tc>
        <w:tc>
          <w:tcPr>
            <w:tcW w:w="1031" w:type="dxa"/>
          </w:tcPr>
          <w:p w14:paraId="5D1C0DF5" w14:textId="77777777" w:rsidR="00302915" w:rsidRDefault="004A3817" w:rsidP="004A3817">
            <w:pPr>
              <w:pStyle w:val="checkbox"/>
              <w:numPr>
                <w:ilvl w:val="0"/>
                <w:numId w:val="0"/>
              </w:numPr>
              <w:rPr>
                <w:sz w:val="18"/>
                <w:szCs w:val="18"/>
              </w:rPr>
            </w:pPr>
            <w:r w:rsidRPr="004A3817">
              <w:rPr>
                <w:sz w:val="18"/>
                <w:szCs w:val="18"/>
              </w:rPr>
              <w:t xml:space="preserve">AI2 </w:t>
            </w:r>
          </w:p>
          <w:p w14:paraId="1C4E111E" w14:textId="00D09621" w:rsidR="004A3817" w:rsidRPr="004A3817" w:rsidRDefault="004A3817" w:rsidP="004A3817">
            <w:pPr>
              <w:pStyle w:val="checkbox"/>
              <w:numPr>
                <w:ilvl w:val="0"/>
                <w:numId w:val="0"/>
              </w:numPr>
              <w:rPr>
                <w:sz w:val="18"/>
                <w:szCs w:val="18"/>
              </w:rPr>
            </w:pPr>
            <w:r w:rsidRPr="004A3817">
              <w:rPr>
                <w:sz w:val="18"/>
                <w:szCs w:val="18"/>
              </w:rPr>
              <w:t>Slope</w:t>
            </w:r>
          </w:p>
        </w:tc>
        <w:tc>
          <w:tcPr>
            <w:tcW w:w="963" w:type="dxa"/>
            <w:tcBorders>
              <w:bottom w:val="single" w:sz="4" w:space="0" w:color="auto"/>
            </w:tcBorders>
          </w:tcPr>
          <w:p w14:paraId="79F367FD" w14:textId="77777777" w:rsidR="004A3817" w:rsidRPr="004A3817" w:rsidRDefault="004A3817" w:rsidP="004A3817">
            <w:pPr>
              <w:pStyle w:val="checkbox"/>
              <w:numPr>
                <w:ilvl w:val="0"/>
                <w:numId w:val="0"/>
              </w:numPr>
              <w:rPr>
                <w:sz w:val="18"/>
                <w:szCs w:val="18"/>
              </w:rPr>
            </w:pPr>
          </w:p>
        </w:tc>
        <w:tc>
          <w:tcPr>
            <w:tcW w:w="927" w:type="dxa"/>
          </w:tcPr>
          <w:p w14:paraId="09E948AE" w14:textId="54D16B1D" w:rsidR="004A3817" w:rsidRPr="004A3817" w:rsidRDefault="004A3817" w:rsidP="004A3817">
            <w:pPr>
              <w:pStyle w:val="checkbox"/>
              <w:numPr>
                <w:ilvl w:val="0"/>
                <w:numId w:val="0"/>
              </w:numPr>
              <w:rPr>
                <w:sz w:val="18"/>
                <w:szCs w:val="18"/>
              </w:rPr>
            </w:pPr>
            <w:r w:rsidRPr="004A3817">
              <w:rPr>
                <w:sz w:val="18"/>
                <w:szCs w:val="18"/>
              </w:rPr>
              <w:t>AI2 Slope</w:t>
            </w:r>
          </w:p>
        </w:tc>
        <w:tc>
          <w:tcPr>
            <w:tcW w:w="1165" w:type="dxa"/>
            <w:tcBorders>
              <w:bottom w:val="single" w:sz="4" w:space="0" w:color="auto"/>
            </w:tcBorders>
          </w:tcPr>
          <w:p w14:paraId="668C1CDA" w14:textId="77777777" w:rsidR="004A3817" w:rsidRPr="004A3817" w:rsidRDefault="004A3817" w:rsidP="004A3817">
            <w:pPr>
              <w:pStyle w:val="checkbox"/>
              <w:numPr>
                <w:ilvl w:val="0"/>
                <w:numId w:val="0"/>
              </w:numPr>
              <w:rPr>
                <w:sz w:val="18"/>
                <w:szCs w:val="18"/>
              </w:rPr>
            </w:pPr>
          </w:p>
        </w:tc>
      </w:tr>
      <w:tr w:rsidR="004A3817" w:rsidRPr="004A3817" w14:paraId="6503A10F" w14:textId="77777777" w:rsidTr="00302915">
        <w:tc>
          <w:tcPr>
            <w:tcW w:w="978" w:type="dxa"/>
          </w:tcPr>
          <w:p w14:paraId="7AF27BE3" w14:textId="0BCF9D72" w:rsidR="004A3817" w:rsidRPr="004A3817" w:rsidRDefault="004A3817" w:rsidP="004A3817">
            <w:pPr>
              <w:pStyle w:val="checkbox"/>
              <w:numPr>
                <w:ilvl w:val="0"/>
                <w:numId w:val="0"/>
              </w:numPr>
              <w:rPr>
                <w:sz w:val="20"/>
              </w:rPr>
            </w:pPr>
            <w:r w:rsidRPr="004A3817">
              <w:rPr>
                <w:sz w:val="20"/>
              </w:rPr>
              <w:t>Laser Slope</w:t>
            </w:r>
          </w:p>
        </w:tc>
        <w:tc>
          <w:tcPr>
            <w:tcW w:w="1015" w:type="dxa"/>
            <w:tcBorders>
              <w:top w:val="single" w:sz="4" w:space="0" w:color="auto"/>
              <w:bottom w:val="single" w:sz="4" w:space="0" w:color="auto"/>
            </w:tcBorders>
          </w:tcPr>
          <w:p w14:paraId="4387A6A1" w14:textId="77777777" w:rsidR="004A3817" w:rsidRPr="004A3817" w:rsidRDefault="004A3817" w:rsidP="004A3817">
            <w:pPr>
              <w:pStyle w:val="checkbox"/>
              <w:numPr>
                <w:ilvl w:val="0"/>
                <w:numId w:val="0"/>
              </w:numPr>
              <w:rPr>
                <w:sz w:val="20"/>
              </w:rPr>
            </w:pPr>
          </w:p>
        </w:tc>
        <w:tc>
          <w:tcPr>
            <w:tcW w:w="965" w:type="dxa"/>
          </w:tcPr>
          <w:p w14:paraId="46104F5F" w14:textId="5A32601B" w:rsidR="004A3817" w:rsidRPr="004A3817" w:rsidRDefault="004A3817" w:rsidP="004A3817">
            <w:pPr>
              <w:pStyle w:val="checkbox"/>
              <w:numPr>
                <w:ilvl w:val="0"/>
                <w:numId w:val="0"/>
              </w:numPr>
              <w:rPr>
                <w:sz w:val="20"/>
              </w:rPr>
            </w:pPr>
            <w:r w:rsidRPr="004A3817">
              <w:rPr>
                <w:sz w:val="20"/>
              </w:rPr>
              <w:t>Laser Offset</w:t>
            </w:r>
          </w:p>
        </w:tc>
        <w:tc>
          <w:tcPr>
            <w:tcW w:w="1039" w:type="dxa"/>
            <w:tcBorders>
              <w:top w:val="single" w:sz="4" w:space="0" w:color="auto"/>
              <w:bottom w:val="single" w:sz="4" w:space="0" w:color="auto"/>
            </w:tcBorders>
          </w:tcPr>
          <w:p w14:paraId="7AC1C407" w14:textId="77777777" w:rsidR="004A3817" w:rsidRPr="004A3817" w:rsidRDefault="004A3817" w:rsidP="00302915">
            <w:pPr>
              <w:pStyle w:val="checkbox"/>
              <w:numPr>
                <w:ilvl w:val="0"/>
                <w:numId w:val="0"/>
              </w:numPr>
              <w:jc w:val="center"/>
              <w:rPr>
                <w:sz w:val="20"/>
              </w:rPr>
            </w:pPr>
          </w:p>
        </w:tc>
        <w:tc>
          <w:tcPr>
            <w:tcW w:w="1031" w:type="dxa"/>
          </w:tcPr>
          <w:p w14:paraId="768A3C8C" w14:textId="24B296AA" w:rsidR="004A3817" w:rsidRPr="004A3817" w:rsidRDefault="00F51AA3" w:rsidP="004A3817">
            <w:pPr>
              <w:pStyle w:val="checkbox"/>
              <w:numPr>
                <w:ilvl w:val="0"/>
                <w:numId w:val="0"/>
              </w:numPr>
              <w:rPr>
                <w:sz w:val="20"/>
              </w:rPr>
            </w:pPr>
            <w:r>
              <w:rPr>
                <w:sz w:val="20"/>
              </w:rPr>
              <w:t>Level</w:t>
            </w:r>
            <w:r w:rsidR="004A3817" w:rsidRPr="004A3817">
              <w:rPr>
                <w:sz w:val="20"/>
              </w:rPr>
              <w:t xml:space="preserve"> Cal Date</w:t>
            </w:r>
          </w:p>
        </w:tc>
        <w:tc>
          <w:tcPr>
            <w:tcW w:w="963" w:type="dxa"/>
            <w:tcBorders>
              <w:top w:val="single" w:sz="4" w:space="0" w:color="auto"/>
              <w:bottom w:val="single" w:sz="4" w:space="0" w:color="auto"/>
            </w:tcBorders>
          </w:tcPr>
          <w:p w14:paraId="3041B861" w14:textId="77777777" w:rsidR="004A3817" w:rsidRPr="004A3817" w:rsidRDefault="004A3817" w:rsidP="004A3817">
            <w:pPr>
              <w:pStyle w:val="checkbox"/>
              <w:numPr>
                <w:ilvl w:val="0"/>
                <w:numId w:val="0"/>
              </w:numPr>
              <w:rPr>
                <w:sz w:val="20"/>
              </w:rPr>
            </w:pPr>
          </w:p>
        </w:tc>
        <w:tc>
          <w:tcPr>
            <w:tcW w:w="927" w:type="dxa"/>
          </w:tcPr>
          <w:p w14:paraId="644B1BE8" w14:textId="77777777" w:rsidR="004A3817" w:rsidRPr="004A3817" w:rsidRDefault="004A3817" w:rsidP="004A3817">
            <w:pPr>
              <w:pStyle w:val="checkbox"/>
              <w:numPr>
                <w:ilvl w:val="0"/>
                <w:numId w:val="0"/>
              </w:numPr>
              <w:rPr>
                <w:sz w:val="20"/>
              </w:rPr>
            </w:pPr>
          </w:p>
        </w:tc>
        <w:tc>
          <w:tcPr>
            <w:tcW w:w="1165" w:type="dxa"/>
            <w:tcBorders>
              <w:top w:val="single" w:sz="4" w:space="0" w:color="auto"/>
            </w:tcBorders>
          </w:tcPr>
          <w:p w14:paraId="307A75BD" w14:textId="77777777" w:rsidR="004A3817" w:rsidRPr="004A3817" w:rsidRDefault="004A3817" w:rsidP="004A3817">
            <w:pPr>
              <w:pStyle w:val="checkbox"/>
              <w:numPr>
                <w:ilvl w:val="0"/>
                <w:numId w:val="0"/>
              </w:numPr>
              <w:rPr>
                <w:sz w:val="20"/>
              </w:rPr>
            </w:pPr>
          </w:p>
        </w:tc>
      </w:tr>
    </w:tbl>
    <w:p w14:paraId="3E7B65DF" w14:textId="77777777" w:rsidR="004A3817" w:rsidRDefault="004A3817" w:rsidP="004A3817">
      <w:pPr>
        <w:pStyle w:val="checkbox"/>
        <w:numPr>
          <w:ilvl w:val="0"/>
          <w:numId w:val="0"/>
        </w:numPr>
        <w:ind w:left="1267"/>
      </w:pPr>
    </w:p>
    <w:p w14:paraId="235B97B9" w14:textId="138169D2" w:rsidR="008D7CC4" w:rsidRDefault="008D7CC4" w:rsidP="008D7CC4">
      <w:pPr>
        <w:pStyle w:val="checkbox"/>
      </w:pPr>
      <w:r>
        <w:t>Click View&gt;Calibration Params, verify the Calibration Params dialog is displayed.</w:t>
      </w:r>
    </w:p>
    <w:p w14:paraId="0BD84B22" w14:textId="2F383476" w:rsidR="008D7CC4" w:rsidRDefault="008D7CC4" w:rsidP="008D7CC4">
      <w:pPr>
        <w:pStyle w:val="checkbox"/>
      </w:pPr>
      <w:r>
        <w:t>Verify AI1 Slope, AI1 Offset, AI2 Slope, AI2 Offset, Laser Slope, Laser Offset and Laser Cal Date</w:t>
      </w:r>
      <w:r w:rsidR="00401DB8">
        <w:t xml:space="preserve"> </w:t>
      </w:r>
      <w:r>
        <w:t xml:space="preserve">data displayed corresponds to the sample data entered above. </w:t>
      </w:r>
    </w:p>
    <w:p w14:paraId="03C7104D" w14:textId="77777777" w:rsidR="008D7CC4" w:rsidRDefault="008D7CC4" w:rsidP="008D7CC4">
      <w:pPr>
        <w:pStyle w:val="checkbox"/>
      </w:pPr>
      <w:r>
        <w:t>Repeat the above Step in User Mode.</w:t>
      </w:r>
    </w:p>
    <w:p w14:paraId="34979FC1" w14:textId="568CEF81" w:rsidR="00B77D2B" w:rsidRDefault="00401DB8" w:rsidP="009C559A">
      <w:pPr>
        <w:pStyle w:val="Step"/>
      </w:pPr>
      <w:r>
        <w:t>Evaluate Calibrate&gt;Level Zero</w:t>
      </w:r>
    </w:p>
    <w:p w14:paraId="5075C623" w14:textId="77777777" w:rsidR="00401DB8" w:rsidRDefault="00401DB8" w:rsidP="00401DB8">
      <w:pPr>
        <w:pStyle w:val="checkbox"/>
      </w:pPr>
      <w:r>
        <w:lastRenderedPageBreak/>
        <w:t>Open MLOI in Maintenance Mode as described in Step 1</w:t>
      </w:r>
    </w:p>
    <w:p w14:paraId="2C7542CB" w14:textId="28DAE8BB" w:rsidR="00401DB8" w:rsidRDefault="00401DB8" w:rsidP="00401DB8">
      <w:pPr>
        <w:pStyle w:val="checkbox"/>
      </w:pPr>
      <w:r>
        <w:t>Click on Calibrate&gt;Level Zero verify the Level Zero dialog is displayed indicating Looking for Laser.</w:t>
      </w:r>
    </w:p>
    <w:p w14:paraId="57AE1A94" w14:textId="77777777" w:rsidR="00401DB8" w:rsidRDefault="00401DB8" w:rsidP="00401DB8">
      <w:pPr>
        <w:pStyle w:val="checkbox"/>
      </w:pPr>
      <w:r>
        <w:t>Wait about 10 seconds for the laser not found error to be displayed then press Continue.</w:t>
      </w:r>
    </w:p>
    <w:p w14:paraId="224D43BB" w14:textId="11A98E78" w:rsidR="00626CF7" w:rsidRDefault="00401DB8" w:rsidP="00401DB8">
      <w:pPr>
        <w:pStyle w:val="checkbox"/>
      </w:pPr>
      <w:r>
        <w:t>At the Laser not found</w:t>
      </w:r>
      <w:r w:rsidR="00626CF7">
        <w:t xml:space="preserve"> message, click on </w:t>
      </w:r>
      <w:r w:rsidR="0027220A">
        <w:t>Quit</w:t>
      </w:r>
      <w:r w:rsidR="00626CF7">
        <w:t>.</w:t>
      </w:r>
    </w:p>
    <w:p w14:paraId="195DC349" w14:textId="20A08FBE" w:rsidR="00401DB8" w:rsidRDefault="00401DB8" w:rsidP="00401DB8">
      <w:pPr>
        <w:pStyle w:val="checkbox"/>
      </w:pPr>
      <w:r>
        <w:t>Repeat the above Step in User Mode.</w:t>
      </w:r>
    </w:p>
    <w:p w14:paraId="0F8D7F24" w14:textId="11233DBC" w:rsidR="00401DB8" w:rsidRDefault="0064083D" w:rsidP="009C559A">
      <w:pPr>
        <w:pStyle w:val="Step"/>
      </w:pPr>
      <w:r>
        <w:t>Evaluate Calibrate&gt;Resistance</w:t>
      </w:r>
    </w:p>
    <w:p w14:paraId="1F32A54F" w14:textId="15424042" w:rsidR="0064083D" w:rsidRDefault="0064083D" w:rsidP="0064083D">
      <w:pPr>
        <w:pStyle w:val="checkbox"/>
      </w:pPr>
      <w:r>
        <w:t>Open MLOI in Maintenance Mode as described in Step 1.</w:t>
      </w:r>
    </w:p>
    <w:p w14:paraId="722DCDDD" w14:textId="15A757A5" w:rsidR="0064083D" w:rsidRDefault="0064083D" w:rsidP="0064083D">
      <w:pPr>
        <w:pStyle w:val="checkbox"/>
      </w:pPr>
      <w:r>
        <w:t>Click Calibrate&gt;Resistance, verify Resistance Calibrat</w:t>
      </w:r>
      <w:r w:rsidR="00A81111">
        <w:t>ion</w:t>
      </w:r>
      <w:r>
        <w:t xml:space="preserve"> dialog is displayed.</w:t>
      </w:r>
    </w:p>
    <w:p w14:paraId="16786EBA" w14:textId="16F83E4B" w:rsidR="0064083D" w:rsidRDefault="0064083D" w:rsidP="00A81111">
      <w:pPr>
        <w:pStyle w:val="checkbox"/>
      </w:pPr>
      <w:r>
        <w:t xml:space="preserve">Functionality of the Resistance calibration is assessed in paragraph </w:t>
      </w:r>
      <w:r w:rsidR="00A81111">
        <w:t xml:space="preserve">5.2.3 </w:t>
      </w:r>
      <w:r w:rsidRPr="00A81111">
        <w:rPr>
          <w:u w:val="single"/>
        </w:rPr>
        <w:t>Resistance Calibration Repeatability &amp; Accuracy</w:t>
      </w:r>
    </w:p>
    <w:p w14:paraId="253C9A6E" w14:textId="77777777" w:rsidR="0064083D" w:rsidRDefault="0064083D" w:rsidP="0064083D">
      <w:pPr>
        <w:pStyle w:val="checkbox"/>
      </w:pPr>
      <w:r>
        <w:t>Repeat the above Step in User Mode.</w:t>
      </w:r>
    </w:p>
    <w:p w14:paraId="216C9727" w14:textId="09007700" w:rsidR="00A81111" w:rsidRDefault="00A81111" w:rsidP="00A81111">
      <w:pPr>
        <w:pStyle w:val="Step"/>
      </w:pPr>
      <w:r>
        <w:t>Evaluate Calibrate&gt;Level</w:t>
      </w:r>
    </w:p>
    <w:p w14:paraId="5DEF8763" w14:textId="77777777" w:rsidR="00A81111" w:rsidRDefault="00A81111" w:rsidP="00A81111">
      <w:pPr>
        <w:pStyle w:val="checkbox"/>
      </w:pPr>
      <w:r>
        <w:t>Open MLOI in Maintenance Mode as described in Step 1.</w:t>
      </w:r>
    </w:p>
    <w:p w14:paraId="5C5D949D" w14:textId="77777777" w:rsidR="00A81111" w:rsidRDefault="00A81111" w:rsidP="00A81111">
      <w:pPr>
        <w:pStyle w:val="checkbox"/>
      </w:pPr>
      <w:r>
        <w:t>Click Calibrate&gt;Level, verify Level Calibration dialog is displayed.</w:t>
      </w:r>
    </w:p>
    <w:p w14:paraId="2F69F70A" w14:textId="6665C9BB" w:rsidR="00A81111" w:rsidRPr="00A81111" w:rsidRDefault="00A81111" w:rsidP="00A81111">
      <w:pPr>
        <w:pStyle w:val="checkbox"/>
        <w:rPr>
          <w:u w:val="single"/>
        </w:rPr>
      </w:pPr>
      <w:r>
        <w:t xml:space="preserve">Functionality of the Level calibration is assessed in paragraph 5.2.1 </w:t>
      </w:r>
      <w:r w:rsidRPr="00A81111">
        <w:rPr>
          <w:u w:val="single"/>
        </w:rPr>
        <w:t>Annual Level Calibration Type 1 Gage and Capability Study</w:t>
      </w:r>
    </w:p>
    <w:p w14:paraId="2B4F0D6F" w14:textId="0F3703C4" w:rsidR="00A81111" w:rsidRDefault="00A81111" w:rsidP="001E13BD">
      <w:pPr>
        <w:pStyle w:val="checkbox"/>
      </w:pPr>
      <w:r>
        <w:t>Repeat the above Step in User Mode.</w:t>
      </w:r>
    </w:p>
    <w:p w14:paraId="3507AA73" w14:textId="35DB8A44" w:rsidR="00A81111" w:rsidRDefault="00A81111" w:rsidP="00A81111">
      <w:pPr>
        <w:pStyle w:val="Step"/>
      </w:pPr>
      <w:r>
        <w:t>Evaluate Maintenance&gt;Initialize</w:t>
      </w:r>
    </w:p>
    <w:p w14:paraId="0222D393" w14:textId="77777777" w:rsidR="00A81111" w:rsidRDefault="00A81111" w:rsidP="00A81111">
      <w:pPr>
        <w:pStyle w:val="checkbox"/>
      </w:pPr>
      <w:r>
        <w:t>Open MLOI in Maintenance Mode as described in Step 1.</w:t>
      </w:r>
    </w:p>
    <w:p w14:paraId="0D1B610F" w14:textId="6A64F23D" w:rsidR="00A81111" w:rsidRDefault="00A81111" w:rsidP="00A81111">
      <w:pPr>
        <w:pStyle w:val="checkbox"/>
      </w:pPr>
      <w:r>
        <w:t xml:space="preserve">Click </w:t>
      </w:r>
      <w:r w:rsidR="002D2755">
        <w:t>Maintenance&gt;Initialize</w:t>
      </w:r>
      <w:r>
        <w:t xml:space="preserve">, verify Level </w:t>
      </w:r>
      <w:r w:rsidR="002D2755">
        <w:t>Initialize</w:t>
      </w:r>
      <w:r>
        <w:t xml:space="preserve"> dialog is displayed</w:t>
      </w:r>
      <w:r w:rsidR="002D2755">
        <w:t xml:space="preserve"> and requests to input access code</w:t>
      </w:r>
      <w:r>
        <w:t>.</w:t>
      </w:r>
    </w:p>
    <w:p w14:paraId="04C8AF34" w14:textId="2B3F087C" w:rsidR="002D2755" w:rsidRPr="002D2755" w:rsidRDefault="002D2755" w:rsidP="00A81111">
      <w:pPr>
        <w:pStyle w:val="checkbox"/>
        <w:rPr>
          <w:u w:val="single"/>
        </w:rPr>
      </w:pPr>
      <w:r>
        <w:t>Click OK, verify a “Wrong Code, try again” message.  Click OK.</w:t>
      </w:r>
    </w:p>
    <w:p w14:paraId="4E05A6F8" w14:textId="61CF2F55" w:rsidR="002D2755" w:rsidRDefault="002D2755" w:rsidP="002D2755">
      <w:pPr>
        <w:pStyle w:val="checkbox"/>
      </w:pPr>
      <w:r>
        <w:t xml:space="preserve">Click on View&gt;Files &amp; Paths. Note the Path to Config File as &lt;Config Path&gt;. </w:t>
      </w:r>
    </w:p>
    <w:p w14:paraId="49E3450B" w14:textId="7A58CB80" w:rsidR="002D2755" w:rsidRDefault="002D2755" w:rsidP="002D2755">
      <w:pPr>
        <w:pStyle w:val="checkbox"/>
      </w:pPr>
      <w:r>
        <w:t xml:space="preserve">Navigate to &lt;Config Path&gt; and open the Excel Configuration file, note the </w:t>
      </w:r>
      <w:r w:rsidRPr="002D2755">
        <w:t>Maintenance_Code</w:t>
      </w:r>
      <w:r>
        <w:t xml:space="preserve"> value.</w:t>
      </w:r>
    </w:p>
    <w:p w14:paraId="7594D4D7" w14:textId="77777777" w:rsidR="002D2755" w:rsidRPr="002D2755" w:rsidRDefault="002D2755" w:rsidP="00A81111">
      <w:pPr>
        <w:pStyle w:val="checkbox"/>
        <w:rPr>
          <w:u w:val="single"/>
        </w:rPr>
      </w:pPr>
      <w:r>
        <w:t>Click Maintenance&gt;Initialize and enter the Maintenance_Code noted above.</w:t>
      </w:r>
    </w:p>
    <w:p w14:paraId="7E5A1124" w14:textId="77777777" w:rsidR="002D2755" w:rsidRPr="002D2755" w:rsidRDefault="002D2755" w:rsidP="00A81111">
      <w:pPr>
        <w:pStyle w:val="checkbox"/>
        <w:rPr>
          <w:u w:val="single"/>
        </w:rPr>
      </w:pPr>
      <w:r>
        <w:t>Verify the Maintenance dialog is presented.</w:t>
      </w:r>
    </w:p>
    <w:p w14:paraId="30ECADC0" w14:textId="31101BA0" w:rsidR="002D2755" w:rsidRPr="002D2755" w:rsidRDefault="002D2755" w:rsidP="00A81111">
      <w:pPr>
        <w:pStyle w:val="checkbox"/>
        <w:rPr>
          <w:u w:val="single"/>
        </w:rPr>
      </w:pPr>
      <w:r>
        <w:t xml:space="preserve">The functionality of the </w:t>
      </w:r>
      <w:r w:rsidRPr="003164CC">
        <w:rPr>
          <w:highlight w:val="cyan"/>
        </w:rPr>
        <w:t>Maintenance dialog is evaluated in</w:t>
      </w:r>
      <w:r w:rsidR="003164CC">
        <w:t xml:space="preserve"> </w:t>
      </w:r>
    </w:p>
    <w:p w14:paraId="06700DBC" w14:textId="77777777" w:rsidR="00A81111" w:rsidRDefault="00A81111" w:rsidP="00A81111">
      <w:pPr>
        <w:pStyle w:val="checkbox"/>
      </w:pPr>
      <w:r>
        <w:t>Repeat the above Step in User Mode.</w:t>
      </w:r>
    </w:p>
    <w:p w14:paraId="2A0CEBB1" w14:textId="79CDC388" w:rsidR="003164CC" w:rsidRDefault="003164CC" w:rsidP="003164CC">
      <w:pPr>
        <w:pStyle w:val="Step"/>
      </w:pPr>
      <w:r>
        <w:t>Evaluate Maintenance&gt;Configuration</w:t>
      </w:r>
    </w:p>
    <w:p w14:paraId="4CBAB09A" w14:textId="77777777" w:rsidR="003164CC" w:rsidRDefault="003164CC" w:rsidP="003164CC">
      <w:pPr>
        <w:pStyle w:val="checkbox"/>
      </w:pPr>
      <w:r>
        <w:t>Open MLOI in Maintenance Mode as described in Step 1.</w:t>
      </w:r>
    </w:p>
    <w:p w14:paraId="3115F2D7" w14:textId="77777777" w:rsidR="003164CC" w:rsidRDefault="003164CC" w:rsidP="003164CC">
      <w:pPr>
        <w:pStyle w:val="checkbox"/>
      </w:pPr>
      <w:r>
        <w:t>Click Calibrate&gt;Level, verify Level Calibration dialog is displayed.</w:t>
      </w:r>
    </w:p>
    <w:p w14:paraId="4370E4B3" w14:textId="5A188153" w:rsidR="005F6A5C" w:rsidRDefault="005F6A5C" w:rsidP="000B2BBC">
      <w:pPr>
        <w:pStyle w:val="checkbox"/>
      </w:pPr>
      <w:r>
        <w:t>Verify the data from Test Information Data</w:t>
      </w:r>
      <w:r w:rsidR="00096A83">
        <w:t>:</w:t>
      </w:r>
      <w:r>
        <w:t xml:space="preserve"> Job </w:t>
      </w:r>
      <w:r w:rsidR="00096A83">
        <w:t>Number, Unit</w:t>
      </w:r>
      <w:r>
        <w:t xml:space="preserve"> Number, Serial Number, Technician and Notes are displayed</w:t>
      </w:r>
    </w:p>
    <w:p w14:paraId="7AE0B2BB" w14:textId="5B08AD80" w:rsidR="005F6A5C" w:rsidRDefault="005F6A5C" w:rsidP="005F6A5C">
      <w:pPr>
        <w:pStyle w:val="checkbox"/>
      </w:pPr>
      <w:r>
        <w:t xml:space="preserve">Verify </w:t>
      </w:r>
      <w:r w:rsidR="00096A83">
        <w:t>Files &amp; Paths: the c</w:t>
      </w:r>
      <w:r>
        <w:t xml:space="preserve">onfig file and </w:t>
      </w:r>
      <w:r w:rsidR="00096A83">
        <w:t>r</w:t>
      </w:r>
      <w:r>
        <w:t>eport</w:t>
      </w:r>
      <w:r w:rsidR="00096A83">
        <w:t>s files</w:t>
      </w:r>
      <w:r>
        <w:t xml:space="preserve"> path are displayed.</w:t>
      </w:r>
    </w:p>
    <w:p w14:paraId="023FAD48" w14:textId="77777777" w:rsidR="00096A83" w:rsidRDefault="00096A83" w:rsidP="00806D73">
      <w:pPr>
        <w:pStyle w:val="checkbox"/>
      </w:pPr>
      <w:r>
        <w:lastRenderedPageBreak/>
        <w:t xml:space="preserve">Verify Test Parameters: </w:t>
      </w:r>
      <w:r w:rsidR="005F6A5C">
        <w:t>Pre-Fill</w:t>
      </w:r>
      <w:r>
        <w:t xml:space="preserve">, Start in JOG, </w:t>
      </w:r>
      <w:r w:rsidR="005F6A5C">
        <w:t>Replicates</w:t>
      </w:r>
      <w:r>
        <w:t>, Mode, Auto Start are displayed</w:t>
      </w:r>
    </w:p>
    <w:p w14:paraId="06B79E0C" w14:textId="77777777" w:rsidR="00096A83" w:rsidRDefault="00096A83" w:rsidP="008847FC">
      <w:pPr>
        <w:pStyle w:val="checkbox"/>
      </w:pPr>
      <w:r>
        <w:t>Verify the daily zero</w:t>
      </w:r>
      <w:r w:rsidR="005F6A5C">
        <w:t>:</w:t>
      </w:r>
      <w:r>
        <w:t xml:space="preserve"> </w:t>
      </w:r>
      <w:r w:rsidR="005F6A5C">
        <w:t>Level Zero Correction</w:t>
      </w:r>
      <w:r>
        <w:t xml:space="preserve"> value and </w:t>
      </w:r>
      <w:r w:rsidR="005F6A5C">
        <w:t>Level Zero Date</w:t>
      </w:r>
      <w:r>
        <w:t xml:space="preserve"> are displayed</w:t>
      </w:r>
    </w:p>
    <w:p w14:paraId="75FE4FF7" w14:textId="1A62C38B" w:rsidR="003164CC" w:rsidRDefault="003164CC" w:rsidP="003164CC">
      <w:pPr>
        <w:pStyle w:val="checkbox"/>
      </w:pPr>
      <w:r>
        <w:t>Repeat the above Step in User Mode.</w:t>
      </w:r>
    </w:p>
    <w:p w14:paraId="2B42E798" w14:textId="07EAA5B5" w:rsidR="00096A83" w:rsidRDefault="00096A83" w:rsidP="00096A83">
      <w:pPr>
        <w:pStyle w:val="Step"/>
      </w:pPr>
      <w:r>
        <w:t>Evaluate Maintenance&gt;Reset Motor Control</w:t>
      </w:r>
    </w:p>
    <w:p w14:paraId="598BF645" w14:textId="4B4F908F" w:rsidR="00096A83" w:rsidRDefault="00096A83" w:rsidP="00096A83">
      <w:pPr>
        <w:pStyle w:val="checkbox"/>
      </w:pPr>
      <w:r>
        <w:t>Ensure the instrumentation is online.  (Not applicable in Simulate method)</w:t>
      </w:r>
    </w:p>
    <w:p w14:paraId="40BB87DD" w14:textId="5FF87421" w:rsidR="00096A83" w:rsidRDefault="00096A83" w:rsidP="00096A83">
      <w:pPr>
        <w:pStyle w:val="checkbox"/>
      </w:pPr>
      <w:r>
        <w:t>Open MLOI in Maintenance Mode as described in Step 1.</w:t>
      </w:r>
    </w:p>
    <w:p w14:paraId="22EEFE2F" w14:textId="58E77BE2" w:rsidR="00096A83" w:rsidRPr="00096A83" w:rsidRDefault="00096A83" w:rsidP="00096A83">
      <w:pPr>
        <w:pStyle w:val="checkbox"/>
        <w:rPr>
          <w:highlight w:val="cyan"/>
        </w:rPr>
      </w:pPr>
      <w:r w:rsidRPr="00096A83">
        <w:rPr>
          <w:highlight w:val="cyan"/>
        </w:rPr>
        <w:t>TEST STEPS</w:t>
      </w:r>
    </w:p>
    <w:p w14:paraId="22ECC9E3" w14:textId="7109E04E" w:rsidR="00096A83" w:rsidRDefault="00096A83" w:rsidP="00096A83">
      <w:pPr>
        <w:pStyle w:val="checkbox"/>
      </w:pPr>
      <w:r>
        <w:t>Repeat the above Step in User Mode.</w:t>
      </w:r>
    </w:p>
    <w:p w14:paraId="5BF061FC" w14:textId="17BCC984" w:rsidR="00096A83" w:rsidRDefault="00096A83" w:rsidP="00096A83">
      <w:pPr>
        <w:pStyle w:val="Step"/>
      </w:pPr>
      <w:r>
        <w:t>Evaluate Maintenance&gt;Test Tank</w:t>
      </w:r>
    </w:p>
    <w:p w14:paraId="2FEBEA7F" w14:textId="77777777" w:rsidR="00096A83" w:rsidRDefault="00096A83" w:rsidP="00096A83">
      <w:pPr>
        <w:pStyle w:val="checkbox"/>
      </w:pPr>
      <w:r>
        <w:t>Ensure the instrumentation is online.  (Not applicable in Simulate method)</w:t>
      </w:r>
    </w:p>
    <w:p w14:paraId="088FDDD6" w14:textId="77777777" w:rsidR="00096A83" w:rsidRDefault="00096A83" w:rsidP="00096A83">
      <w:pPr>
        <w:pStyle w:val="checkbox"/>
      </w:pPr>
      <w:r>
        <w:t>Open MLOI in Maintenance Mode as described in Step 1.</w:t>
      </w:r>
    </w:p>
    <w:p w14:paraId="123E0A1A" w14:textId="77777777" w:rsidR="00096A83" w:rsidRPr="00096A83" w:rsidRDefault="00096A83" w:rsidP="00096A83">
      <w:pPr>
        <w:pStyle w:val="checkbox"/>
        <w:rPr>
          <w:highlight w:val="cyan"/>
        </w:rPr>
      </w:pPr>
      <w:r w:rsidRPr="00096A83">
        <w:rPr>
          <w:highlight w:val="cyan"/>
        </w:rPr>
        <w:t>TEST STEPS</w:t>
      </w:r>
    </w:p>
    <w:p w14:paraId="71163320" w14:textId="77777777" w:rsidR="00096A83" w:rsidRDefault="00096A83" w:rsidP="00096A83">
      <w:pPr>
        <w:pStyle w:val="checkbox"/>
      </w:pPr>
      <w:r>
        <w:t>Repeat the above Step in User Mode.</w:t>
      </w:r>
    </w:p>
    <w:p w14:paraId="611BB9C0" w14:textId="5E998E10" w:rsidR="00096A83" w:rsidRDefault="00096A83" w:rsidP="00096A83">
      <w:pPr>
        <w:pStyle w:val="Step"/>
      </w:pPr>
      <w:r>
        <w:t>Evaluate Help&gt;Instruction</w:t>
      </w:r>
    </w:p>
    <w:p w14:paraId="23016119" w14:textId="77777777" w:rsidR="00096A83" w:rsidRDefault="00096A83" w:rsidP="00096A83">
      <w:pPr>
        <w:pStyle w:val="checkbox"/>
      </w:pPr>
      <w:r>
        <w:t>Open MLOI in Maintenance Mode as described in Step 1.</w:t>
      </w:r>
    </w:p>
    <w:p w14:paraId="460DA12C" w14:textId="2C8711A4" w:rsidR="003A7C96" w:rsidRDefault="008F4D62" w:rsidP="00096A83">
      <w:pPr>
        <w:pStyle w:val="checkbox"/>
      </w:pPr>
      <w:r>
        <w:t>Click on Help&gt;Instruction, verify the file ...\$Help\</w:t>
      </w:r>
      <w:r w:rsidRPr="008F4D62">
        <w:t xml:space="preserve"> HELP_Instruction</w:t>
      </w:r>
      <w:r>
        <w:t>.</w:t>
      </w:r>
      <w:r w:rsidR="003A7C96">
        <w:t>pdf</w:t>
      </w:r>
    </w:p>
    <w:p w14:paraId="632A2ED4" w14:textId="57FCB535" w:rsidR="008F4D62" w:rsidRDefault="008F4D62" w:rsidP="00096A83">
      <w:pPr>
        <w:pStyle w:val="checkbox"/>
      </w:pPr>
      <w:r>
        <w:t xml:space="preserve">opens in the system browser. </w:t>
      </w:r>
    </w:p>
    <w:p w14:paraId="5A5C782E" w14:textId="77777777" w:rsidR="003A7C96" w:rsidRDefault="003A7C96" w:rsidP="00096A83">
      <w:pPr>
        <w:pStyle w:val="checkbox"/>
      </w:pPr>
      <w:r>
        <w:t>Rename ...\$Help\</w:t>
      </w:r>
      <w:r w:rsidRPr="008F4D62">
        <w:t xml:space="preserve"> </w:t>
      </w:r>
      <w:proofErr w:type="gramStart"/>
      <w:r w:rsidRPr="008F4D62">
        <w:t>HELP_Instruction</w:t>
      </w:r>
      <w:r>
        <w:t>.pdf  to</w:t>
      </w:r>
      <w:proofErr w:type="gramEnd"/>
      <w:r>
        <w:t xml:space="preserve"> ...\$Help\</w:t>
      </w:r>
      <w:r w:rsidRPr="008F4D62">
        <w:t xml:space="preserve"> </w:t>
      </w:r>
      <w:proofErr w:type="spellStart"/>
      <w:r w:rsidRPr="008F4D62">
        <w:t>HELP_Instruction</w:t>
      </w:r>
      <w:r>
        <w:t>.TST</w:t>
      </w:r>
      <w:proofErr w:type="spellEnd"/>
    </w:p>
    <w:p w14:paraId="698F1EF3" w14:textId="435AFF5E" w:rsidR="003A7C96" w:rsidRDefault="003A7C96" w:rsidP="00096A83">
      <w:pPr>
        <w:pStyle w:val="checkbox"/>
      </w:pPr>
      <w:r>
        <w:t>Click on Help&gt;Instruction, verify the “Place the Instruction file to $Help folder message” is displayed.</w:t>
      </w:r>
    </w:p>
    <w:p w14:paraId="1E63FB49" w14:textId="2D12AECD" w:rsidR="003A7C96" w:rsidRDefault="003A7C96" w:rsidP="003A7C96">
      <w:pPr>
        <w:pStyle w:val="checkbox"/>
      </w:pPr>
      <w:r>
        <w:t>Rename ...\$Help\</w:t>
      </w:r>
      <w:r w:rsidRPr="008F4D62">
        <w:t xml:space="preserve"> </w:t>
      </w:r>
      <w:proofErr w:type="spellStart"/>
      <w:proofErr w:type="gramStart"/>
      <w:r w:rsidRPr="008F4D62">
        <w:t>HELP_Instruction</w:t>
      </w:r>
      <w:r>
        <w:t>.TST</w:t>
      </w:r>
      <w:proofErr w:type="spellEnd"/>
      <w:r>
        <w:t xml:space="preserve">  to</w:t>
      </w:r>
      <w:proofErr w:type="gramEnd"/>
      <w:r>
        <w:t xml:space="preserve"> ...\$Help\</w:t>
      </w:r>
      <w:r w:rsidRPr="008F4D62">
        <w:t xml:space="preserve"> HELP_Instruction</w:t>
      </w:r>
      <w:r>
        <w:t>.pdf</w:t>
      </w:r>
    </w:p>
    <w:p w14:paraId="14EFE135" w14:textId="368A5968" w:rsidR="003A7C96" w:rsidRDefault="00096A83" w:rsidP="003A7C96">
      <w:pPr>
        <w:pStyle w:val="checkbox"/>
      </w:pPr>
      <w:r>
        <w:t>Repeat the above Step</w:t>
      </w:r>
      <w:r w:rsidR="003A7C96">
        <w:t>s</w:t>
      </w:r>
      <w:r>
        <w:t xml:space="preserve"> in User Mode.</w:t>
      </w:r>
    </w:p>
    <w:p w14:paraId="371B9799" w14:textId="6E3DF7BD" w:rsidR="008A1B1E" w:rsidRDefault="008A1B1E" w:rsidP="008A1B1E">
      <w:pPr>
        <w:pStyle w:val="Step"/>
      </w:pPr>
      <w:r>
        <w:t>Evaluate Help&gt;About menu item. (Production)</w:t>
      </w:r>
    </w:p>
    <w:p w14:paraId="38939130" w14:textId="77777777" w:rsidR="008A1B1E" w:rsidRDefault="008A1B1E" w:rsidP="008A1B1E">
      <w:pPr>
        <w:pStyle w:val="checkbox"/>
      </w:pPr>
      <w:r>
        <w:t>In Production (Run-time) Environment, run ..</w:t>
      </w:r>
      <w:proofErr w:type="spellStart"/>
      <w:r>
        <w:t>MLOI_Elevate</w:t>
      </w:r>
      <w:proofErr w:type="spellEnd"/>
      <w:r>
        <w:t>\MLOI_Elevate.exe, \</w:t>
      </w:r>
    </w:p>
    <w:p w14:paraId="1035B8A8" w14:textId="77777777" w:rsidR="008A1B1E" w:rsidRDefault="008A1B1E" w:rsidP="008A1B1E">
      <w:pPr>
        <w:pStyle w:val="checkbox"/>
      </w:pPr>
      <w:r>
        <w:t>Click OK.  On the menu select View&gt;Files &amp; Paths.</w:t>
      </w:r>
    </w:p>
    <w:p w14:paraId="77F9ACD1" w14:textId="77777777" w:rsidR="008A1B1E" w:rsidRDefault="008A1B1E" w:rsidP="008A1B1E">
      <w:pPr>
        <w:pStyle w:val="checkbox"/>
      </w:pPr>
      <w:r>
        <w:t xml:space="preserve">Note the ConfigFile.xlsx file name then </w:t>
      </w:r>
      <w:proofErr w:type="gramStart"/>
      <w:r>
        <w:t>open</w:t>
      </w:r>
      <w:proofErr w:type="gramEnd"/>
      <w:r>
        <w:t xml:space="preserve"> the configured $ConfigFile.</w:t>
      </w:r>
    </w:p>
    <w:p w14:paraId="4067B913" w14:textId="77777777" w:rsidR="008A1B1E" w:rsidRDefault="008A1B1E" w:rsidP="008A1B1E">
      <w:pPr>
        <w:pStyle w:val="checkbox"/>
      </w:pPr>
      <w:r>
        <w:t xml:space="preserve">Navigate to &lt;Config Path&gt;, open the Excel Configuration file, and </w:t>
      </w:r>
      <w:proofErr w:type="gramStart"/>
      <w:r>
        <w:t>Note</w:t>
      </w:r>
      <w:proofErr w:type="gramEnd"/>
      <w:r>
        <w:t xml:space="preserve"> the value in </w:t>
      </w:r>
      <w:r w:rsidRPr="00D15CDB">
        <w:rPr>
          <w:rFonts w:ascii="Aptos Narrow" w:hAnsi="Aptos Narrow"/>
          <w:color w:val="000000"/>
          <w:szCs w:val="22"/>
        </w:rPr>
        <w:t>LabVIEW Versio</w:t>
      </w:r>
      <w:r>
        <w:rPr>
          <w:rFonts w:ascii="Aptos Narrow" w:hAnsi="Aptos Narrow"/>
          <w:color w:val="000000"/>
          <w:szCs w:val="22"/>
        </w:rPr>
        <w:t>n (</w:t>
      </w:r>
      <w:r>
        <w:t xml:space="preserve">Cell B50). </w:t>
      </w:r>
    </w:p>
    <w:p w14:paraId="6633DE26" w14:textId="77777777" w:rsidR="008A1B1E" w:rsidRDefault="008A1B1E" w:rsidP="008A1B1E">
      <w:pPr>
        <w:pStyle w:val="checkbox"/>
      </w:pPr>
      <w:r>
        <w:t xml:space="preserve">If available, navigate to the PWC_OLS project folder, click on </w:t>
      </w:r>
      <w:proofErr w:type="spellStart"/>
      <w:r>
        <w:t>MLOI_OLS.lvprj</w:t>
      </w:r>
      <w:proofErr w:type="spellEnd"/>
      <w:r>
        <w:t xml:space="preserve">. expand Build Specifications, then click on </w:t>
      </w:r>
      <w:proofErr w:type="spellStart"/>
      <w:r>
        <w:t>MLOI_Elevate</w:t>
      </w:r>
      <w:proofErr w:type="spellEnd"/>
    </w:p>
    <w:p w14:paraId="6EDE463F" w14:textId="77777777" w:rsidR="008A1B1E" w:rsidRDefault="008A1B1E" w:rsidP="008A1B1E">
      <w:pPr>
        <w:pStyle w:val="checkbox"/>
      </w:pPr>
      <w:r>
        <w:t xml:space="preserve">In the left-hand pane, click on Version Information and. </w:t>
      </w:r>
    </w:p>
    <w:p w14:paraId="6039D50C" w14:textId="77777777" w:rsidR="008A1B1E" w:rsidRDefault="008A1B1E" w:rsidP="008A1B1E">
      <w:pPr>
        <w:pStyle w:val="checkbox"/>
      </w:pPr>
      <w:r>
        <w:t xml:space="preserve">Else navigate to </w:t>
      </w:r>
      <w:hyperlink r:id="rId30" w:history="1">
        <w:r>
          <w:rPr>
            <w:rStyle w:val="Hyperlink"/>
          </w:rPr>
          <w:t>https://github.com/AllenAircraft/PWC-OLS</w:t>
        </w:r>
      </w:hyperlink>
      <w:r>
        <w:t xml:space="preserve"> and Note the Version Number found in the release notes.</w:t>
      </w:r>
    </w:p>
    <w:p w14:paraId="25AF186F" w14:textId="77777777" w:rsidR="008A1B1E" w:rsidRDefault="008A1B1E" w:rsidP="008A1B1E">
      <w:pPr>
        <w:pStyle w:val="checkbox"/>
      </w:pPr>
      <w:r>
        <w:t>Click on Help&gt;About, verify:</w:t>
      </w:r>
    </w:p>
    <w:p w14:paraId="49492374" w14:textId="77777777" w:rsidR="008A1B1E" w:rsidRDefault="008A1B1E" w:rsidP="008A1B1E">
      <w:pPr>
        <w:pStyle w:val="checkbox"/>
        <w:numPr>
          <w:ilvl w:val="3"/>
          <w:numId w:val="12"/>
        </w:numPr>
      </w:pPr>
      <w:r>
        <w:t xml:space="preserve"> Product is MLOI Elevate; </w:t>
      </w:r>
    </w:p>
    <w:p w14:paraId="15E1FDC6" w14:textId="77777777" w:rsidR="008A1B1E" w:rsidRDefault="008A1B1E" w:rsidP="008A1B1E">
      <w:pPr>
        <w:pStyle w:val="checkbox"/>
        <w:numPr>
          <w:ilvl w:val="3"/>
          <w:numId w:val="12"/>
        </w:numPr>
      </w:pPr>
      <w:r>
        <w:t xml:space="preserve">Expected Version is the Config File </w:t>
      </w:r>
      <w:r w:rsidRPr="00F40E86">
        <w:t>Version</w:t>
      </w:r>
      <w:r>
        <w:t xml:space="preserve"> noted above; </w:t>
      </w:r>
    </w:p>
    <w:p w14:paraId="19D1463C" w14:textId="77777777" w:rsidR="008A1B1E" w:rsidRDefault="008A1B1E" w:rsidP="008A1B1E">
      <w:pPr>
        <w:pStyle w:val="checkbox"/>
        <w:numPr>
          <w:ilvl w:val="3"/>
          <w:numId w:val="12"/>
        </w:numPr>
      </w:pPr>
      <w:r>
        <w:lastRenderedPageBreak/>
        <w:t xml:space="preserve">Found Version is the version number found in the build specification or the </w:t>
      </w:r>
      <w:proofErr w:type="spellStart"/>
      <w:r>
        <w:t>Github</w:t>
      </w:r>
      <w:proofErr w:type="spellEnd"/>
      <w:r>
        <w:t xml:space="preserve"> Release Notes. </w:t>
      </w:r>
    </w:p>
    <w:p w14:paraId="0C803335" w14:textId="77777777" w:rsidR="008A1B1E" w:rsidRDefault="008A1B1E" w:rsidP="008A1B1E">
      <w:pPr>
        <w:pStyle w:val="checkbox"/>
        <w:numPr>
          <w:ilvl w:val="3"/>
          <w:numId w:val="12"/>
        </w:numPr>
      </w:pPr>
      <w:r>
        <w:t xml:space="preserve">Company is Allen Aircraft Products and </w:t>
      </w:r>
    </w:p>
    <w:p w14:paraId="2D392FB4" w14:textId="77777777" w:rsidR="008A1B1E" w:rsidRDefault="008A1B1E" w:rsidP="008A1B1E">
      <w:pPr>
        <w:pStyle w:val="checkbox"/>
        <w:numPr>
          <w:ilvl w:val="3"/>
          <w:numId w:val="12"/>
        </w:numPr>
      </w:pPr>
      <w:r>
        <w:t>Date is 7/28/2026.</w:t>
      </w:r>
    </w:p>
    <w:p w14:paraId="7F7142C6" w14:textId="77777777" w:rsidR="008A1B1E" w:rsidRPr="008A1B1E" w:rsidRDefault="008A1B1E" w:rsidP="008A1B1E">
      <w:pPr>
        <w:pStyle w:val="checkbox"/>
        <w:numPr>
          <w:ilvl w:val="0"/>
          <w:numId w:val="0"/>
        </w:numPr>
        <w:ind w:left="907"/>
      </w:pPr>
    </w:p>
    <w:p w14:paraId="64E8DD7D" w14:textId="4A95CFA8" w:rsidR="008F4D62" w:rsidRDefault="008F4D62" w:rsidP="008F4D62">
      <w:pPr>
        <w:pStyle w:val="Step"/>
      </w:pPr>
      <w:r>
        <w:t>Evaluate Help&gt;About</w:t>
      </w:r>
      <w:r w:rsidR="008A1B1E">
        <w:t xml:space="preserve"> (Development)</w:t>
      </w:r>
    </w:p>
    <w:p w14:paraId="4F993311" w14:textId="2CDCEACB" w:rsidR="008A1B1E" w:rsidRDefault="008A1B1E" w:rsidP="008A1B1E">
      <w:pPr>
        <w:pStyle w:val="checkbox"/>
      </w:pPr>
      <w:r>
        <w:t>In Development Environment, run ..</w:t>
      </w:r>
      <w:proofErr w:type="spellStart"/>
      <w:r>
        <w:t>MLOI_Elevate</w:t>
      </w:r>
      <w:proofErr w:type="spellEnd"/>
      <w:r>
        <w:t>\MLOI_Elevate.exe, \</w:t>
      </w:r>
    </w:p>
    <w:p w14:paraId="4348EC0A" w14:textId="77777777" w:rsidR="008A1B1E" w:rsidRDefault="008A1B1E" w:rsidP="008A1B1E">
      <w:pPr>
        <w:pStyle w:val="checkbox"/>
      </w:pPr>
      <w:r>
        <w:t>Click OK.  On the menu select View&gt;Files &amp; Paths.</w:t>
      </w:r>
    </w:p>
    <w:p w14:paraId="5F9425CE" w14:textId="77777777" w:rsidR="008A1B1E" w:rsidRDefault="008A1B1E" w:rsidP="008A1B1E">
      <w:pPr>
        <w:pStyle w:val="checkbox"/>
      </w:pPr>
      <w:r>
        <w:t xml:space="preserve">Note the ConfigFile.xlsx file name then </w:t>
      </w:r>
      <w:proofErr w:type="gramStart"/>
      <w:r>
        <w:t>open</w:t>
      </w:r>
      <w:proofErr w:type="gramEnd"/>
      <w:r>
        <w:t xml:space="preserve"> the configured $ConfigFile.</w:t>
      </w:r>
    </w:p>
    <w:p w14:paraId="517B386F" w14:textId="77777777" w:rsidR="008A1B1E" w:rsidRDefault="008A1B1E" w:rsidP="008A1B1E">
      <w:pPr>
        <w:pStyle w:val="checkbox"/>
      </w:pPr>
      <w:r>
        <w:t xml:space="preserve">Navigate to &lt;Config Path&gt;, open the Excel Configuration file, and </w:t>
      </w:r>
      <w:proofErr w:type="gramStart"/>
      <w:r>
        <w:t>Note</w:t>
      </w:r>
      <w:proofErr w:type="gramEnd"/>
      <w:r>
        <w:t xml:space="preserve"> the value in </w:t>
      </w:r>
      <w:r w:rsidRPr="00D15CDB">
        <w:rPr>
          <w:rFonts w:ascii="Aptos Narrow" w:hAnsi="Aptos Narrow"/>
          <w:color w:val="000000"/>
          <w:szCs w:val="22"/>
        </w:rPr>
        <w:t>LabVIEW Versio</w:t>
      </w:r>
      <w:r>
        <w:rPr>
          <w:rFonts w:ascii="Aptos Narrow" w:hAnsi="Aptos Narrow"/>
          <w:color w:val="000000"/>
          <w:szCs w:val="22"/>
        </w:rPr>
        <w:t>n (</w:t>
      </w:r>
      <w:r>
        <w:t xml:space="preserve">Cell B50). </w:t>
      </w:r>
    </w:p>
    <w:p w14:paraId="26E902AC" w14:textId="77777777" w:rsidR="00C22D80" w:rsidRDefault="00C22D80" w:rsidP="00C22D80">
      <w:pPr>
        <w:pStyle w:val="checkbox"/>
      </w:pPr>
      <w:r>
        <w:t>Click on Help&gt;About, verify:</w:t>
      </w:r>
    </w:p>
    <w:p w14:paraId="541841F9" w14:textId="77777777" w:rsidR="00C22D80" w:rsidRDefault="00C22D80" w:rsidP="00C22D80">
      <w:pPr>
        <w:pStyle w:val="checkbox"/>
        <w:numPr>
          <w:ilvl w:val="3"/>
          <w:numId w:val="12"/>
        </w:numPr>
      </w:pPr>
      <w:r>
        <w:t xml:space="preserve"> Product is MLOI Elevate; </w:t>
      </w:r>
    </w:p>
    <w:p w14:paraId="41A7BDDB" w14:textId="77777777" w:rsidR="00C22D80" w:rsidRDefault="00C22D80" w:rsidP="00C22D80">
      <w:pPr>
        <w:pStyle w:val="checkbox"/>
        <w:numPr>
          <w:ilvl w:val="3"/>
          <w:numId w:val="12"/>
        </w:numPr>
      </w:pPr>
      <w:r>
        <w:t xml:space="preserve">Expected Version is the Config File </w:t>
      </w:r>
      <w:r w:rsidRPr="00F40E86">
        <w:t>Version</w:t>
      </w:r>
      <w:r>
        <w:t xml:space="preserve"> noted above; </w:t>
      </w:r>
    </w:p>
    <w:p w14:paraId="5B2B5093" w14:textId="2D9E0FD7" w:rsidR="00C22D80" w:rsidRDefault="00C22D80" w:rsidP="00C22D80">
      <w:pPr>
        <w:pStyle w:val="checkbox"/>
        <w:numPr>
          <w:ilvl w:val="3"/>
          <w:numId w:val="12"/>
        </w:numPr>
      </w:pPr>
      <w:r>
        <w:t>Development Mode:</w:t>
      </w:r>
    </w:p>
    <w:p w14:paraId="27BF0553" w14:textId="77777777" w:rsidR="00C22D80" w:rsidRDefault="00C22D80" w:rsidP="00C22D80">
      <w:pPr>
        <w:pStyle w:val="checkbox"/>
        <w:numPr>
          <w:ilvl w:val="3"/>
          <w:numId w:val="12"/>
        </w:numPr>
      </w:pPr>
      <w:r>
        <w:t xml:space="preserve">Company is Allen Aircraft Products and </w:t>
      </w:r>
    </w:p>
    <w:p w14:paraId="663C0689" w14:textId="77777777" w:rsidR="00C22D80" w:rsidRDefault="00C22D80" w:rsidP="00C22D80">
      <w:pPr>
        <w:pStyle w:val="checkbox"/>
        <w:numPr>
          <w:ilvl w:val="3"/>
          <w:numId w:val="12"/>
        </w:numPr>
      </w:pPr>
      <w:r>
        <w:t>Date is 7/28/2026.</w:t>
      </w:r>
    </w:p>
    <w:p w14:paraId="3AA3FC2C" w14:textId="77777777" w:rsidR="0027220A" w:rsidRDefault="0027220A" w:rsidP="0027220A">
      <w:pPr>
        <w:pStyle w:val="checkbox"/>
        <w:numPr>
          <w:ilvl w:val="0"/>
          <w:numId w:val="0"/>
        </w:numPr>
        <w:ind w:left="1267" w:hanging="360"/>
      </w:pPr>
    </w:p>
    <w:p w14:paraId="652FEBA5" w14:textId="77777777" w:rsidR="0027220A" w:rsidRDefault="0027220A" w:rsidP="0027220A">
      <w:r>
        <w:t>Tester   __________________      Date ______________       PASS      FAIL</w:t>
      </w:r>
    </w:p>
    <w:p w14:paraId="4AFBF779" w14:textId="77777777" w:rsidR="00B77D2B" w:rsidRDefault="00B77D2B" w:rsidP="00B77D2B">
      <w:pPr>
        <w:pStyle w:val="Step"/>
        <w:numPr>
          <w:ilvl w:val="0"/>
          <w:numId w:val="0"/>
        </w:numPr>
        <w:ind w:left="720"/>
      </w:pPr>
    </w:p>
    <w:p w14:paraId="420FC611" w14:textId="77777777" w:rsidR="006F435B" w:rsidRDefault="006F435B" w:rsidP="00B77D2B">
      <w:pPr>
        <w:pStyle w:val="Step"/>
        <w:numPr>
          <w:ilvl w:val="0"/>
          <w:numId w:val="0"/>
        </w:numPr>
        <w:ind w:left="720"/>
      </w:pPr>
    </w:p>
    <w:p w14:paraId="771D6654" w14:textId="567DE866" w:rsidR="006F435B" w:rsidRDefault="006F435B" w:rsidP="006F435B">
      <w:pPr>
        <w:pStyle w:val="TestCase"/>
      </w:pPr>
      <w:bookmarkStart w:id="343" w:name="_Toc241156319"/>
      <w:bookmarkStart w:id="344" w:name="_Toc241156781"/>
      <w:r>
        <w:t>User Testing Procedure</w:t>
      </w:r>
      <w:bookmarkEnd w:id="343"/>
      <w:bookmarkEnd w:id="344"/>
    </w:p>
    <w:p w14:paraId="3326E58A" w14:textId="77777777" w:rsidR="00C3639F" w:rsidRDefault="00C3639F">
      <w:pPr>
        <w:pStyle w:val="Requirement"/>
        <w:numPr>
          <w:ilvl w:val="0"/>
          <w:numId w:val="101"/>
        </w:numPr>
      </w:pPr>
      <w:r>
        <w:t>Shall provide a one-button means for starting the automated test.</w:t>
      </w:r>
    </w:p>
    <w:p w14:paraId="3F86D85B" w14:textId="77777777" w:rsidR="00C3639F" w:rsidRDefault="00C3639F" w:rsidP="00C3639F">
      <w:pPr>
        <w:ind w:left="360"/>
      </w:pPr>
    </w:p>
    <w:p w14:paraId="749878CD" w14:textId="07C22EB7" w:rsidR="00C3639F" w:rsidRDefault="00C3639F" w:rsidP="00C3639F">
      <w:pPr>
        <w:ind w:left="360"/>
      </w:pPr>
      <w:r>
        <w:t>NOTE:  There are two Test Types:</w:t>
      </w:r>
    </w:p>
    <w:p w14:paraId="185F546D" w14:textId="77777777" w:rsidR="00C3639F" w:rsidRDefault="00C3639F">
      <w:pPr>
        <w:pStyle w:val="ListParagraph"/>
        <w:numPr>
          <w:ilvl w:val="0"/>
          <w:numId w:val="53"/>
        </w:numPr>
      </w:pPr>
      <w:r w:rsidRPr="007B4DD2">
        <w:rPr>
          <w:b/>
          <w:bCs/>
        </w:rPr>
        <w:t>Pre-</w:t>
      </w:r>
      <w:proofErr w:type="gramStart"/>
      <w:r w:rsidRPr="007B4DD2">
        <w:rPr>
          <w:b/>
          <w:bCs/>
        </w:rPr>
        <w:t>Pot</w:t>
      </w:r>
      <w:r>
        <w:t xml:space="preserve">  which</w:t>
      </w:r>
      <w:proofErr w:type="gramEnd"/>
      <w:r>
        <w:t xml:space="preserve"> starts in MANUAL allowing the user to manually adjust the Level Set Point.  Pressing the START button causes the stepped level protocol to Run.</w:t>
      </w:r>
    </w:p>
    <w:p w14:paraId="1C368821" w14:textId="77777777" w:rsidR="00C3639F" w:rsidRPr="007B4DD2" w:rsidRDefault="00C3639F">
      <w:pPr>
        <w:pStyle w:val="ListParagraph"/>
        <w:numPr>
          <w:ilvl w:val="0"/>
          <w:numId w:val="53"/>
        </w:numPr>
        <w:rPr>
          <w:b/>
          <w:bCs/>
        </w:rPr>
      </w:pPr>
      <w:r w:rsidRPr="007B4DD2">
        <w:rPr>
          <w:b/>
          <w:bCs/>
        </w:rPr>
        <w:t>Post-</w:t>
      </w:r>
      <w:proofErr w:type="gramStart"/>
      <w:r w:rsidRPr="007B4DD2">
        <w:rPr>
          <w:b/>
          <w:bCs/>
        </w:rPr>
        <w:t>Pot</w:t>
      </w:r>
      <w:r>
        <w:t xml:space="preserve">  This</w:t>
      </w:r>
      <w:proofErr w:type="gramEnd"/>
      <w:r>
        <w:t xml:space="preserve"> is the ATP Test. It can be either automatically or manually started based on Test Information setting. When running, it executes the Stepped Test Protocol driven by the Test State Machine.  </w:t>
      </w:r>
    </w:p>
    <w:p w14:paraId="73112C1B" w14:textId="77777777" w:rsidR="00C3639F" w:rsidRPr="007B4DD2" w:rsidRDefault="00C3639F">
      <w:pPr>
        <w:pStyle w:val="ListParagraph"/>
        <w:numPr>
          <w:ilvl w:val="0"/>
          <w:numId w:val="53"/>
        </w:numPr>
        <w:rPr>
          <w:b/>
          <w:bCs/>
        </w:rPr>
      </w:pPr>
      <w:r>
        <w:rPr>
          <w:b/>
          <w:bCs/>
        </w:rPr>
        <w:t xml:space="preserve">Pre-Fill </w:t>
      </w:r>
      <w:r>
        <w:t xml:space="preserve">This is a fast fill and empty of the tank to lubricate the sensor prior to test unless disabled by the user.  </w:t>
      </w:r>
    </w:p>
    <w:p w14:paraId="054C8D89" w14:textId="77777777" w:rsidR="00C3639F" w:rsidRDefault="00C3639F" w:rsidP="00C3639F">
      <w:pPr>
        <w:ind w:left="360"/>
      </w:pPr>
      <w:r>
        <w:t>NOTE:  A Post-Pot Test auto-start option has been added in the Test Information Settings.</w:t>
      </w:r>
    </w:p>
    <w:p w14:paraId="44552F9D" w14:textId="77777777" w:rsidR="00C3639F" w:rsidRDefault="00C3639F" w:rsidP="00C3639F">
      <w:pPr>
        <w:ind w:left="360"/>
      </w:pPr>
    </w:p>
    <w:p w14:paraId="74D60B01" w14:textId="45A304F6" w:rsidR="00C3639F" w:rsidRDefault="00C3639F" w:rsidP="00C3639F">
      <w:pPr>
        <w:ind w:left="360"/>
      </w:pPr>
      <w:r>
        <w:t xml:space="preserve">NOTE:  Test Cases 20 – 23 shall </w:t>
      </w:r>
      <w:r w:rsidR="00691589">
        <w:t>demonstrate</w:t>
      </w:r>
      <w:r>
        <w:t xml:space="preserve"> the Post-Pot Test</w:t>
      </w:r>
      <w:r w:rsidR="00691589">
        <w:t xml:space="preserve"> for functional evaluation.</w:t>
      </w:r>
      <w:r>
        <w:t xml:space="preserve">  </w:t>
      </w:r>
    </w:p>
    <w:p w14:paraId="527127AA" w14:textId="77777777" w:rsidR="00C3639F" w:rsidRDefault="00C3639F" w:rsidP="00C3639F">
      <w:pPr>
        <w:ind w:left="360"/>
        <w:rPr>
          <w:b/>
          <w:bCs/>
        </w:rPr>
      </w:pPr>
    </w:p>
    <w:p w14:paraId="218912A0" w14:textId="77777777" w:rsidR="00A42FF2" w:rsidRPr="007B4DD2" w:rsidRDefault="00A42FF2" w:rsidP="00C3639F">
      <w:pPr>
        <w:ind w:left="360"/>
        <w:rPr>
          <w:b/>
          <w:bCs/>
        </w:rPr>
      </w:pPr>
    </w:p>
    <w:p w14:paraId="6B7503C7" w14:textId="77777777" w:rsidR="00451DD6" w:rsidRDefault="00451DD6">
      <w:pPr>
        <w:pStyle w:val="Requirement"/>
        <w:numPr>
          <w:ilvl w:val="0"/>
          <w:numId w:val="102"/>
        </w:numPr>
      </w:pPr>
      <w:r>
        <w:lastRenderedPageBreak/>
        <w:t>Shall display the current ChA and ChB measurement to 0.1</w:t>
      </w:r>
      <w:r>
        <w:sym w:font="Symbol" w:char="F057"/>
      </w:r>
    </w:p>
    <w:p w14:paraId="031EC71B" w14:textId="77777777" w:rsidR="00451DD6" w:rsidRDefault="00451DD6">
      <w:pPr>
        <w:pStyle w:val="Requirement"/>
        <w:numPr>
          <w:ilvl w:val="0"/>
          <w:numId w:val="103"/>
        </w:numPr>
      </w:pPr>
      <w:r>
        <w:t>Shall display the level measurement to 0.001”</w:t>
      </w:r>
    </w:p>
    <w:p w14:paraId="4EC91A2B" w14:textId="10C83938" w:rsidR="00451DD6" w:rsidRDefault="00451DD6">
      <w:pPr>
        <w:pStyle w:val="Requirement"/>
        <w:numPr>
          <w:ilvl w:val="0"/>
          <w:numId w:val="104"/>
        </w:numPr>
      </w:pPr>
      <w:r>
        <w:t xml:space="preserve">Shall provide time-based plot of </w:t>
      </w:r>
      <w:r w:rsidR="007D6E10">
        <w:t>resistance</w:t>
      </w:r>
      <w:r>
        <w:t xml:space="preserve"> for both ChA and ChB, and tank Level.</w:t>
      </w:r>
    </w:p>
    <w:p w14:paraId="79E91A58" w14:textId="77777777" w:rsidR="00B34208" w:rsidRDefault="00B34208" w:rsidP="00B34208">
      <w:pPr>
        <w:pStyle w:val="Requirement"/>
        <w:numPr>
          <w:ilvl w:val="0"/>
          <w:numId w:val="0"/>
        </w:numPr>
        <w:ind w:left="720"/>
      </w:pPr>
      <w:r>
        <w:t xml:space="preserve">48)  </w:t>
      </w:r>
      <w:r>
        <w:tab/>
        <w:t>The oil level shall be cycled from empty to full to empty prior to testing.</w:t>
      </w:r>
    </w:p>
    <w:p w14:paraId="7EA48E03" w14:textId="77777777" w:rsidR="00B34208" w:rsidRDefault="00B34208" w:rsidP="00B34208">
      <w:pPr>
        <w:pStyle w:val="Requirement"/>
        <w:numPr>
          <w:ilvl w:val="0"/>
          <w:numId w:val="0"/>
        </w:numPr>
        <w:ind w:left="1080" w:hanging="360"/>
      </w:pPr>
      <w:r>
        <w:t xml:space="preserve">49)  </w:t>
      </w:r>
      <w:r>
        <w:tab/>
        <w:t>The oil level shall be filled from empty to the Target Test Point.</w:t>
      </w:r>
    </w:p>
    <w:p w14:paraId="09E90699" w14:textId="77777777" w:rsidR="00B34208" w:rsidRDefault="00B34208" w:rsidP="00B34208">
      <w:pPr>
        <w:pStyle w:val="Requirement"/>
        <w:numPr>
          <w:ilvl w:val="0"/>
          <w:numId w:val="0"/>
        </w:numPr>
        <w:ind w:left="1080" w:hanging="360"/>
      </w:pPr>
      <w:r>
        <w:t xml:space="preserve">50)  </w:t>
      </w:r>
      <w:r>
        <w:tab/>
        <w:t>The Resistance shall be measured after any level variations subside to the specified criteria.</w:t>
      </w:r>
    </w:p>
    <w:p w14:paraId="4BAED8A6" w14:textId="77777777" w:rsidR="00B34208" w:rsidRDefault="00B34208" w:rsidP="00B34208">
      <w:pPr>
        <w:pStyle w:val="Requirement"/>
        <w:numPr>
          <w:ilvl w:val="0"/>
          <w:numId w:val="0"/>
        </w:numPr>
        <w:ind w:left="1080" w:hanging="360"/>
      </w:pPr>
      <w:r>
        <w:t xml:space="preserve">51)  </w:t>
      </w:r>
      <w:r>
        <w:tab/>
        <w:t>If the measured resistance is within the specified tolerance, the test at this level is PASS; otherwise, a FAIL shall be logged.</w:t>
      </w:r>
    </w:p>
    <w:p w14:paraId="0DBA3392" w14:textId="77777777" w:rsidR="00B34208" w:rsidRDefault="00B34208" w:rsidP="00B34208">
      <w:pPr>
        <w:pStyle w:val="Requirement"/>
        <w:numPr>
          <w:ilvl w:val="0"/>
          <w:numId w:val="0"/>
        </w:numPr>
        <w:ind w:left="1080" w:hanging="360"/>
      </w:pPr>
      <w:r>
        <w:t xml:space="preserve">52)  </w:t>
      </w:r>
      <w:r>
        <w:tab/>
        <w:t>The above three steps are repeated for each Low Fill Limit alternating between measuring ChA and ChB.</w:t>
      </w:r>
    </w:p>
    <w:p w14:paraId="3B5924A8" w14:textId="77777777" w:rsidR="00B34208" w:rsidRDefault="00B34208" w:rsidP="00B34208">
      <w:pPr>
        <w:pStyle w:val="Requirement"/>
        <w:numPr>
          <w:ilvl w:val="0"/>
          <w:numId w:val="0"/>
        </w:numPr>
        <w:ind w:left="1080" w:hanging="360"/>
      </w:pPr>
      <w:r>
        <w:t xml:space="preserve">53)  </w:t>
      </w:r>
      <w:r>
        <w:tab/>
        <w:t>The oil level shall be drained from full to the Target Test Point.</w:t>
      </w:r>
    </w:p>
    <w:p w14:paraId="65E018D8" w14:textId="77777777" w:rsidR="00B34208" w:rsidRDefault="00B34208" w:rsidP="00B34208">
      <w:pPr>
        <w:pStyle w:val="Requirement"/>
        <w:numPr>
          <w:ilvl w:val="0"/>
          <w:numId w:val="0"/>
        </w:numPr>
        <w:ind w:left="1080" w:hanging="360"/>
      </w:pPr>
      <w:r>
        <w:t xml:space="preserve">54)  </w:t>
      </w:r>
      <w:r>
        <w:tab/>
        <w:t>The Resistance shall be measured after any level variations subside to the specified criteria.</w:t>
      </w:r>
    </w:p>
    <w:p w14:paraId="24B53B5F" w14:textId="6126122C" w:rsidR="00B34208" w:rsidRDefault="00B34208" w:rsidP="00B34208">
      <w:pPr>
        <w:pStyle w:val="Requirement"/>
        <w:numPr>
          <w:ilvl w:val="0"/>
          <w:numId w:val="0"/>
        </w:numPr>
        <w:ind w:left="1080" w:hanging="360"/>
      </w:pPr>
      <w:r>
        <w:t xml:space="preserve">55)  </w:t>
      </w:r>
      <w:r>
        <w:tab/>
        <w:t>If the measured resistance is within the specified tolerance, the test at this level is PASS; otherwise, a FAIL shall be logged.</w:t>
      </w:r>
    </w:p>
    <w:p w14:paraId="12FF3770" w14:textId="77777777" w:rsidR="00B34208" w:rsidRDefault="00B34208" w:rsidP="00B34208">
      <w:pPr>
        <w:pStyle w:val="Requirement"/>
        <w:numPr>
          <w:ilvl w:val="0"/>
          <w:numId w:val="0"/>
        </w:numPr>
        <w:ind w:left="1080" w:hanging="360"/>
      </w:pPr>
      <w:r>
        <w:t xml:space="preserve">56)  </w:t>
      </w:r>
      <w:r>
        <w:tab/>
        <w:t>The above three steps are repeated for each High Drain Limit, alternating between measuring ChA and ChB.</w:t>
      </w:r>
    </w:p>
    <w:p w14:paraId="63FE7776" w14:textId="77777777" w:rsidR="00B34208" w:rsidRDefault="00B34208" w:rsidP="00B34208">
      <w:pPr>
        <w:pStyle w:val="Requirement"/>
        <w:numPr>
          <w:ilvl w:val="0"/>
          <w:numId w:val="0"/>
        </w:numPr>
        <w:ind w:left="1080" w:hanging="360"/>
      </w:pPr>
      <w:r>
        <w:t xml:space="preserve">57)  </w:t>
      </w:r>
      <w:r>
        <w:tab/>
        <w:t>The DUT shall be recorded as PASS if no FAILs are recorded.</w:t>
      </w:r>
    </w:p>
    <w:p w14:paraId="3439D76A" w14:textId="77777777" w:rsidR="00B34208" w:rsidRDefault="00B34208" w:rsidP="00B34208">
      <w:pPr>
        <w:pStyle w:val="Requirement"/>
        <w:numPr>
          <w:ilvl w:val="0"/>
          <w:numId w:val="0"/>
        </w:numPr>
        <w:ind w:left="1080" w:hanging="360"/>
      </w:pPr>
      <w:r>
        <w:t xml:space="preserve">58)  </w:t>
      </w:r>
      <w:r>
        <w:tab/>
        <w:t xml:space="preserve">The test status shall graphically display Ch A &amp; Ch B resistance in ohms and display the Level in inches.  </w:t>
      </w:r>
    </w:p>
    <w:p w14:paraId="2A09C66A" w14:textId="77777777" w:rsidR="00B34208" w:rsidRDefault="00B34208" w:rsidP="00B34208">
      <w:pPr>
        <w:pStyle w:val="Requirement"/>
        <w:numPr>
          <w:ilvl w:val="0"/>
          <w:numId w:val="0"/>
        </w:numPr>
        <w:ind w:left="1080" w:hanging="360"/>
      </w:pPr>
      <w:r>
        <w:t xml:space="preserve">59)  </w:t>
      </w:r>
      <w:r>
        <w:tab/>
        <w:t>All three traces shall be scaled so that they are overlaid at a similar size. The chart scale is a configurable test parameter.</w:t>
      </w:r>
    </w:p>
    <w:p w14:paraId="540DA03B" w14:textId="77777777" w:rsidR="00B34208" w:rsidRDefault="00B34208" w:rsidP="00B34208">
      <w:pPr>
        <w:pStyle w:val="Requirement"/>
        <w:numPr>
          <w:ilvl w:val="0"/>
          <w:numId w:val="0"/>
        </w:numPr>
        <w:ind w:left="1080" w:hanging="360"/>
      </w:pPr>
      <w:r>
        <w:t xml:space="preserve">60)  </w:t>
      </w:r>
      <w:r>
        <w:tab/>
        <w:t>A display shall indicate each switch status as NOT TESTED (gray), PASS (green), FAIL (red), or ERROR (yellow) for a detected procedural problem.</w:t>
      </w:r>
    </w:p>
    <w:p w14:paraId="29C8DB77" w14:textId="77777777" w:rsidR="00B34208" w:rsidRDefault="00B34208" w:rsidP="00B34208">
      <w:pPr>
        <w:pStyle w:val="Requirement"/>
        <w:numPr>
          <w:ilvl w:val="0"/>
          <w:numId w:val="0"/>
        </w:numPr>
        <w:ind w:left="1080" w:hanging="360"/>
      </w:pPr>
      <w:r>
        <w:t xml:space="preserve">61)  </w:t>
      </w:r>
      <w:r>
        <w:tab/>
        <w:t xml:space="preserve">A display shall indicate the measured Target Test Point and the actual resistance measured there. </w:t>
      </w:r>
    </w:p>
    <w:p w14:paraId="19982A84" w14:textId="77777777" w:rsidR="00B34208" w:rsidRDefault="00B34208" w:rsidP="00B34208">
      <w:pPr>
        <w:pStyle w:val="Requirement"/>
        <w:numPr>
          <w:ilvl w:val="0"/>
          <w:numId w:val="0"/>
        </w:numPr>
        <w:ind w:left="1080" w:hanging="360"/>
      </w:pPr>
      <w:r>
        <w:t xml:space="preserve">62)  </w:t>
      </w:r>
      <w:r>
        <w:tab/>
        <w:t>The User must have the means to monitor the Test bench health during testing.</w:t>
      </w:r>
    </w:p>
    <w:p w14:paraId="7DA3CBF6" w14:textId="77777777" w:rsidR="00B34208" w:rsidRDefault="00B34208" w:rsidP="00B34208">
      <w:pPr>
        <w:pStyle w:val="Requirement"/>
        <w:numPr>
          <w:ilvl w:val="0"/>
          <w:numId w:val="0"/>
        </w:numPr>
        <w:ind w:left="1080" w:hanging="360"/>
      </w:pPr>
      <w:r>
        <w:t xml:space="preserve">63)  </w:t>
      </w:r>
      <w:r>
        <w:tab/>
        <w:t xml:space="preserve">Users must have a means to PAUSE the test. </w:t>
      </w:r>
    </w:p>
    <w:p w14:paraId="0FD49D8C" w14:textId="77777777" w:rsidR="00B34208" w:rsidRDefault="00B34208" w:rsidP="00B34208">
      <w:pPr>
        <w:pStyle w:val="Requirement"/>
        <w:numPr>
          <w:ilvl w:val="0"/>
          <w:numId w:val="0"/>
        </w:numPr>
        <w:ind w:left="1080" w:hanging="360"/>
      </w:pPr>
      <w:r>
        <w:t xml:space="preserve">64)  </w:t>
      </w:r>
      <w:r>
        <w:tab/>
        <w:t>Users must have a means to ABORT the test.</w:t>
      </w:r>
    </w:p>
    <w:p w14:paraId="6AACBD07" w14:textId="77777777" w:rsidR="00B34208" w:rsidRDefault="00B34208" w:rsidP="00B34208">
      <w:pPr>
        <w:pStyle w:val="Requirement"/>
        <w:numPr>
          <w:ilvl w:val="0"/>
          <w:numId w:val="0"/>
        </w:numPr>
        <w:ind w:left="1080" w:hanging="360"/>
      </w:pPr>
      <w:r>
        <w:t xml:space="preserve">65)  </w:t>
      </w:r>
      <w:r>
        <w:tab/>
        <w:t xml:space="preserve">Users must have the option to RERUN the test. </w:t>
      </w:r>
    </w:p>
    <w:p w14:paraId="7FDCA615" w14:textId="77777777" w:rsidR="00B34208" w:rsidRDefault="00B34208" w:rsidP="00B34208">
      <w:pPr>
        <w:pStyle w:val="Requirement"/>
        <w:numPr>
          <w:ilvl w:val="0"/>
          <w:numId w:val="0"/>
        </w:numPr>
        <w:ind w:left="1080" w:hanging="360"/>
      </w:pPr>
      <w:r>
        <w:t xml:space="preserve">66)  </w:t>
      </w:r>
      <w:r>
        <w:tab/>
        <w:t>Users must have the option to run the level in manual or automatic modes.</w:t>
      </w:r>
    </w:p>
    <w:p w14:paraId="716110C9" w14:textId="4EDC6D16" w:rsidR="00B34208" w:rsidRDefault="00B34208" w:rsidP="00B34208">
      <w:pPr>
        <w:pStyle w:val="Requirement"/>
        <w:numPr>
          <w:ilvl w:val="0"/>
          <w:numId w:val="0"/>
        </w:numPr>
        <w:ind w:left="1080" w:hanging="360"/>
      </w:pPr>
      <w:r>
        <w:t xml:space="preserve">67)  </w:t>
      </w:r>
      <w:r>
        <w:tab/>
        <w:t>The default test mode is automatic</w:t>
      </w:r>
    </w:p>
    <w:p w14:paraId="2286CF67" w14:textId="77777777" w:rsidR="00C53C96" w:rsidRDefault="00C53C96">
      <w:pPr>
        <w:pStyle w:val="Step"/>
        <w:numPr>
          <w:ilvl w:val="0"/>
          <w:numId w:val="23"/>
        </w:numPr>
      </w:pPr>
      <w:r>
        <w:t>Disconnect the Instruments</w:t>
      </w:r>
    </w:p>
    <w:p w14:paraId="6C9EF8A5" w14:textId="19FC60CA" w:rsidR="00351C22" w:rsidRDefault="00351C22" w:rsidP="00351C22">
      <w:pPr>
        <w:spacing w:before="120"/>
        <w:ind w:left="360"/>
      </w:pPr>
      <w:r>
        <w:t>NOTE</w:t>
      </w:r>
      <w:r w:rsidR="007D6E10">
        <w:t>: This</w:t>
      </w:r>
      <w:r>
        <w:t xml:space="preserve"> test may be run with Instruments and an OLS sensor installed but result values and indicator may vary.</w:t>
      </w:r>
    </w:p>
    <w:p w14:paraId="0A0C4D04" w14:textId="77777777" w:rsidR="00451DD6" w:rsidRDefault="00451DD6">
      <w:pPr>
        <w:pStyle w:val="Step"/>
        <w:numPr>
          <w:ilvl w:val="0"/>
          <w:numId w:val="23"/>
        </w:numPr>
      </w:pPr>
      <w:r>
        <w:lastRenderedPageBreak/>
        <w:t>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451DD6" w:rsidRPr="00543DA8" w14:paraId="4C5990E4" w14:textId="77777777" w:rsidTr="00451DD6">
        <w:tc>
          <w:tcPr>
            <w:tcW w:w="2484" w:type="dxa"/>
          </w:tcPr>
          <w:p w14:paraId="14F35A50" w14:textId="77777777" w:rsidR="00451DD6" w:rsidRPr="00BE2370" w:rsidRDefault="00451DD6" w:rsidP="00E13D20">
            <w:pPr>
              <w:pStyle w:val="checkbox"/>
              <w:numPr>
                <w:ilvl w:val="0"/>
                <w:numId w:val="0"/>
              </w:numPr>
              <w:ind w:left="288"/>
              <w:rPr>
                <w:sz w:val="20"/>
              </w:rPr>
            </w:pPr>
            <w:r w:rsidRPr="00BE2370">
              <w:rPr>
                <w:sz w:val="20"/>
              </w:rPr>
              <w:t>Test</w:t>
            </w:r>
          </w:p>
        </w:tc>
        <w:tc>
          <w:tcPr>
            <w:tcW w:w="917" w:type="dxa"/>
          </w:tcPr>
          <w:p w14:paraId="56DC69F4" w14:textId="77777777" w:rsidR="00451DD6" w:rsidRPr="00BE2370" w:rsidRDefault="00451DD6" w:rsidP="00E13D20">
            <w:pPr>
              <w:pStyle w:val="checkbox"/>
              <w:numPr>
                <w:ilvl w:val="0"/>
                <w:numId w:val="0"/>
              </w:numPr>
              <w:jc w:val="center"/>
              <w:rPr>
                <w:sz w:val="20"/>
              </w:rPr>
            </w:pPr>
            <w:r w:rsidRPr="00BE2370">
              <w:rPr>
                <w:sz w:val="20"/>
              </w:rPr>
              <w:t>Post-Pot</w:t>
            </w:r>
          </w:p>
        </w:tc>
        <w:tc>
          <w:tcPr>
            <w:tcW w:w="348" w:type="dxa"/>
          </w:tcPr>
          <w:p w14:paraId="60D9AD00" w14:textId="77777777" w:rsidR="00451DD6" w:rsidRPr="00BE2370" w:rsidRDefault="00451DD6" w:rsidP="00E13D20">
            <w:pPr>
              <w:pStyle w:val="checkbox"/>
              <w:numPr>
                <w:ilvl w:val="0"/>
                <w:numId w:val="0"/>
              </w:numPr>
              <w:ind w:left="1620"/>
              <w:rPr>
                <w:sz w:val="20"/>
              </w:rPr>
            </w:pPr>
          </w:p>
        </w:tc>
        <w:tc>
          <w:tcPr>
            <w:tcW w:w="2500" w:type="dxa"/>
          </w:tcPr>
          <w:p w14:paraId="19CEC067" w14:textId="77777777" w:rsidR="00451DD6" w:rsidRPr="00BE2370" w:rsidRDefault="00451DD6" w:rsidP="00E13D20">
            <w:pPr>
              <w:pStyle w:val="checkbox"/>
              <w:numPr>
                <w:ilvl w:val="0"/>
                <w:numId w:val="0"/>
              </w:numPr>
              <w:ind w:left="288"/>
              <w:rPr>
                <w:sz w:val="20"/>
              </w:rPr>
            </w:pPr>
            <w:r w:rsidRPr="00BE2370">
              <w:rPr>
                <w:sz w:val="20"/>
              </w:rPr>
              <w:t xml:space="preserve">Pre-Fill to </w:t>
            </w:r>
          </w:p>
        </w:tc>
        <w:tc>
          <w:tcPr>
            <w:tcW w:w="1149" w:type="dxa"/>
          </w:tcPr>
          <w:p w14:paraId="2BB7FC5F" w14:textId="77777777" w:rsidR="00451DD6" w:rsidRPr="00BE2370" w:rsidRDefault="00451DD6" w:rsidP="00E13D20">
            <w:pPr>
              <w:pStyle w:val="checkbox"/>
              <w:numPr>
                <w:ilvl w:val="0"/>
                <w:numId w:val="0"/>
              </w:numPr>
              <w:jc w:val="center"/>
              <w:rPr>
                <w:sz w:val="20"/>
              </w:rPr>
            </w:pPr>
            <w:r w:rsidRPr="00BE2370">
              <w:rPr>
                <w:sz w:val="20"/>
              </w:rPr>
              <w:t>OFF</w:t>
            </w:r>
          </w:p>
        </w:tc>
      </w:tr>
    </w:tbl>
    <w:p w14:paraId="23A9FB42" w14:textId="4CF8A022" w:rsidR="00451DD6" w:rsidRDefault="00451DD6" w:rsidP="00451DD6">
      <w:pPr>
        <w:pStyle w:val="checkbox"/>
      </w:pPr>
      <w:r w:rsidRPr="00A3768F">
        <w:t xml:space="preserve">Click OK, </w:t>
      </w:r>
    </w:p>
    <w:p w14:paraId="2C966FF8" w14:textId="295FC8F5" w:rsidR="00C53C96" w:rsidRDefault="00C53C96" w:rsidP="00451DD6">
      <w:pPr>
        <w:pStyle w:val="checkbox"/>
      </w:pPr>
      <w:r>
        <w:t>Verify the Instruments LED is Yellow indicating the Simulation Mode.</w:t>
      </w:r>
    </w:p>
    <w:p w14:paraId="6A708FD5" w14:textId="4170ED82" w:rsidR="00C3639F" w:rsidRDefault="00C3639F" w:rsidP="00C3639F">
      <w:pPr>
        <w:pStyle w:val="checkbox"/>
      </w:pPr>
      <w:r>
        <w:t>On the menu select View&gt;Files &amp; Paths and note the path to the report files folder</w:t>
      </w:r>
    </w:p>
    <w:p w14:paraId="572E1871" w14:textId="5B39C41B" w:rsidR="003F22C9" w:rsidRDefault="003F22C9" w:rsidP="003F22C9">
      <w:pPr>
        <w:pStyle w:val="checkbox"/>
      </w:pPr>
      <w:r>
        <w:t>Verify that Current Test State Out is sequencing through the test protocol.</w:t>
      </w:r>
    </w:p>
    <w:p w14:paraId="3AF8D1DF" w14:textId="77777777" w:rsidR="00451DD6" w:rsidRPr="00A3768F" w:rsidRDefault="00451DD6" w:rsidP="00451DD6">
      <w:pPr>
        <w:pStyle w:val="checkbox"/>
        <w:numPr>
          <w:ilvl w:val="0"/>
          <w:numId w:val="0"/>
        </w:numPr>
        <w:ind w:left="1267"/>
      </w:pPr>
    </w:p>
    <w:p w14:paraId="529EBB49" w14:textId="6C9E2495" w:rsidR="00C53C96" w:rsidRDefault="00C53C96">
      <w:pPr>
        <w:pStyle w:val="Step"/>
        <w:numPr>
          <w:ilvl w:val="0"/>
          <w:numId w:val="23"/>
        </w:numPr>
      </w:pPr>
      <w:r>
        <w:t xml:space="preserve">Allow the Post-Pot test to run for several moments to develop a data plot </w:t>
      </w:r>
      <w:r w:rsidR="003F22C9">
        <w:t>in the Test Progress Display</w:t>
      </w:r>
    </w:p>
    <w:p w14:paraId="2B46CD20" w14:textId="00AEDBB3" w:rsidR="003F22C9" w:rsidRDefault="00C53C96" w:rsidP="003F22C9">
      <w:pPr>
        <w:pStyle w:val="checkbox"/>
      </w:pPr>
      <w:r>
        <w:t>Verify Ch A Ohms, Ch B Ohms</w:t>
      </w:r>
      <w:r w:rsidR="003F22C9">
        <w:t xml:space="preserve"> show a value with </w:t>
      </w:r>
      <w:proofErr w:type="spellStart"/>
      <w:r w:rsidR="003F22C9">
        <w:t>xxx.x</w:t>
      </w:r>
      <w:proofErr w:type="spellEnd"/>
      <w:r w:rsidR="003F22C9">
        <w:t xml:space="preserve"> format above the chart and change with the charted data.</w:t>
      </w:r>
    </w:p>
    <w:p w14:paraId="10674491" w14:textId="7DD8A622" w:rsidR="003F22C9" w:rsidRDefault="003F22C9" w:rsidP="003F22C9">
      <w:pPr>
        <w:pStyle w:val="checkbox"/>
      </w:pPr>
      <w:r>
        <w:t xml:space="preserve">Verify </w:t>
      </w:r>
      <w:r w:rsidR="00C53C96">
        <w:t xml:space="preserve">Level </w:t>
      </w:r>
      <w:r>
        <w:t xml:space="preserve">Inches show a value with </w:t>
      </w:r>
      <w:proofErr w:type="spellStart"/>
      <w:r>
        <w:t>x.xxx</w:t>
      </w:r>
      <w:proofErr w:type="spellEnd"/>
      <w:r>
        <w:t xml:space="preserve"> format above the chart and change with the charted data.</w:t>
      </w:r>
    </w:p>
    <w:p w14:paraId="346542E5" w14:textId="64BE1CFB" w:rsidR="00C53C96" w:rsidRDefault="00C53C96" w:rsidP="001056B2">
      <w:pPr>
        <w:pStyle w:val="checkbox"/>
      </w:pPr>
      <w:r>
        <w:t>Verify a green stair-step plot on the chart representing the Level data.</w:t>
      </w:r>
    </w:p>
    <w:p w14:paraId="40A38FDC" w14:textId="77777777" w:rsidR="00C53C96" w:rsidRDefault="00C53C96" w:rsidP="00C53C96">
      <w:pPr>
        <w:pStyle w:val="checkbox"/>
      </w:pPr>
      <w:r>
        <w:t>Verify a white stair-step plot on the chart representing Ch A Ohms</w:t>
      </w:r>
    </w:p>
    <w:p w14:paraId="25D5AC69" w14:textId="77777777" w:rsidR="003F22C9" w:rsidRDefault="00C53C96" w:rsidP="00C53C96">
      <w:pPr>
        <w:pStyle w:val="checkbox"/>
      </w:pPr>
      <w:r>
        <w:t>Verify a red stair-step plot on the chart representing Ch B Ohms</w:t>
      </w:r>
    </w:p>
    <w:p w14:paraId="782F9164" w14:textId="54C50821" w:rsidR="00C53C96" w:rsidRDefault="003F22C9" w:rsidP="003F22C9">
      <w:r>
        <w:rPr>
          <w:noProof/>
        </w:rPr>
        <w:drawing>
          <wp:inline distT="0" distB="0" distL="0" distR="0" wp14:anchorId="12AB1F97" wp14:editId="49E79828">
            <wp:extent cx="5855970" cy="3210314"/>
            <wp:effectExtent l="0" t="0" r="0" b="9525"/>
            <wp:docPr id="886590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869866" cy="3217932"/>
                    </a:xfrm>
                    <a:prstGeom prst="rect">
                      <a:avLst/>
                    </a:prstGeom>
                    <a:noFill/>
                  </pic:spPr>
                </pic:pic>
              </a:graphicData>
            </a:graphic>
          </wp:inline>
        </w:drawing>
      </w:r>
    </w:p>
    <w:p w14:paraId="39CE73AF" w14:textId="4A4A4C15" w:rsidR="003F22C9" w:rsidRDefault="003F22C9" w:rsidP="003F22C9">
      <w:pPr>
        <w:pStyle w:val="Caption"/>
      </w:pPr>
      <w:r>
        <w:t>Test Progress Display</w:t>
      </w:r>
    </w:p>
    <w:p w14:paraId="4315BDB5" w14:textId="2C3050D0" w:rsidR="00C3639F" w:rsidRPr="00C3639F" w:rsidRDefault="00C3639F">
      <w:pPr>
        <w:pStyle w:val="Step"/>
        <w:numPr>
          <w:ilvl w:val="0"/>
          <w:numId w:val="55"/>
        </w:numPr>
      </w:pPr>
      <w:r>
        <w:t>Skip to step 3 of Test Case 22.</w:t>
      </w:r>
    </w:p>
    <w:p w14:paraId="7BB5D47B" w14:textId="77777777" w:rsidR="000A40C4" w:rsidRPr="000A40C4" w:rsidRDefault="000A40C4" w:rsidP="000A40C4"/>
    <w:p w14:paraId="350E782D" w14:textId="77777777" w:rsidR="00451DD6" w:rsidRDefault="00451DD6">
      <w:pPr>
        <w:pStyle w:val="Requirement"/>
        <w:numPr>
          <w:ilvl w:val="0"/>
          <w:numId w:val="105"/>
        </w:numPr>
      </w:pPr>
      <w:r>
        <w:t>Shall display the Pass/Fail status and progress of the test.</w:t>
      </w:r>
    </w:p>
    <w:p w14:paraId="35AACB61" w14:textId="77777777" w:rsidR="003F22C9" w:rsidRDefault="003F22C9">
      <w:pPr>
        <w:pStyle w:val="Step"/>
        <w:numPr>
          <w:ilvl w:val="0"/>
          <w:numId w:val="54"/>
        </w:numPr>
      </w:pPr>
      <w:r>
        <w:t>Disconnect the Instruments</w:t>
      </w:r>
    </w:p>
    <w:p w14:paraId="74492466" w14:textId="77777777" w:rsidR="003F22C9" w:rsidRDefault="003F22C9">
      <w:pPr>
        <w:pStyle w:val="Step"/>
        <w:numPr>
          <w:ilvl w:val="0"/>
          <w:numId w:val="54"/>
        </w:numPr>
      </w:pPr>
      <w:r>
        <w:lastRenderedPageBreak/>
        <w:t>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3F22C9" w:rsidRPr="00543DA8" w14:paraId="052FB85C" w14:textId="77777777" w:rsidTr="00E13D20">
        <w:tc>
          <w:tcPr>
            <w:tcW w:w="2484" w:type="dxa"/>
          </w:tcPr>
          <w:p w14:paraId="350646EE" w14:textId="77777777" w:rsidR="003F22C9" w:rsidRPr="00BE2370" w:rsidRDefault="003F22C9" w:rsidP="00E13D20">
            <w:pPr>
              <w:pStyle w:val="checkbox"/>
              <w:numPr>
                <w:ilvl w:val="0"/>
                <w:numId w:val="0"/>
              </w:numPr>
              <w:ind w:left="288"/>
              <w:rPr>
                <w:sz w:val="20"/>
              </w:rPr>
            </w:pPr>
            <w:r w:rsidRPr="00BE2370">
              <w:rPr>
                <w:sz w:val="20"/>
              </w:rPr>
              <w:t>Test</w:t>
            </w:r>
          </w:p>
        </w:tc>
        <w:tc>
          <w:tcPr>
            <w:tcW w:w="917" w:type="dxa"/>
          </w:tcPr>
          <w:p w14:paraId="4CDBE543" w14:textId="77777777" w:rsidR="003F22C9" w:rsidRPr="00BE2370" w:rsidRDefault="003F22C9" w:rsidP="00E13D20">
            <w:pPr>
              <w:pStyle w:val="checkbox"/>
              <w:numPr>
                <w:ilvl w:val="0"/>
                <w:numId w:val="0"/>
              </w:numPr>
              <w:jc w:val="center"/>
              <w:rPr>
                <w:sz w:val="20"/>
              </w:rPr>
            </w:pPr>
            <w:r w:rsidRPr="00BE2370">
              <w:rPr>
                <w:sz w:val="20"/>
              </w:rPr>
              <w:t>Post-Pot</w:t>
            </w:r>
          </w:p>
        </w:tc>
        <w:tc>
          <w:tcPr>
            <w:tcW w:w="348" w:type="dxa"/>
          </w:tcPr>
          <w:p w14:paraId="2AF71C26" w14:textId="77777777" w:rsidR="003F22C9" w:rsidRPr="00BE2370" w:rsidRDefault="003F22C9" w:rsidP="00E13D20">
            <w:pPr>
              <w:pStyle w:val="checkbox"/>
              <w:numPr>
                <w:ilvl w:val="0"/>
                <w:numId w:val="0"/>
              </w:numPr>
              <w:ind w:left="1620"/>
              <w:rPr>
                <w:sz w:val="20"/>
              </w:rPr>
            </w:pPr>
          </w:p>
        </w:tc>
        <w:tc>
          <w:tcPr>
            <w:tcW w:w="2500" w:type="dxa"/>
          </w:tcPr>
          <w:p w14:paraId="64FFAB5B" w14:textId="77777777" w:rsidR="003F22C9" w:rsidRPr="00BE2370" w:rsidRDefault="003F22C9" w:rsidP="00E13D20">
            <w:pPr>
              <w:pStyle w:val="checkbox"/>
              <w:numPr>
                <w:ilvl w:val="0"/>
                <w:numId w:val="0"/>
              </w:numPr>
              <w:ind w:left="288"/>
              <w:rPr>
                <w:sz w:val="20"/>
              </w:rPr>
            </w:pPr>
            <w:r w:rsidRPr="00BE2370">
              <w:rPr>
                <w:sz w:val="20"/>
              </w:rPr>
              <w:t xml:space="preserve">Pre-Fill to </w:t>
            </w:r>
          </w:p>
        </w:tc>
        <w:tc>
          <w:tcPr>
            <w:tcW w:w="1149" w:type="dxa"/>
          </w:tcPr>
          <w:p w14:paraId="3F5D9BD3" w14:textId="77777777" w:rsidR="003F22C9" w:rsidRPr="00BE2370" w:rsidRDefault="003F22C9" w:rsidP="00E13D20">
            <w:pPr>
              <w:pStyle w:val="checkbox"/>
              <w:numPr>
                <w:ilvl w:val="0"/>
                <w:numId w:val="0"/>
              </w:numPr>
              <w:jc w:val="center"/>
              <w:rPr>
                <w:sz w:val="20"/>
              </w:rPr>
            </w:pPr>
            <w:r w:rsidRPr="00BE2370">
              <w:rPr>
                <w:sz w:val="20"/>
              </w:rPr>
              <w:t>OFF</w:t>
            </w:r>
          </w:p>
        </w:tc>
      </w:tr>
    </w:tbl>
    <w:p w14:paraId="12C05892" w14:textId="77777777" w:rsidR="003F22C9" w:rsidRDefault="003F22C9" w:rsidP="003F22C9">
      <w:pPr>
        <w:pStyle w:val="checkbox"/>
      </w:pPr>
      <w:r w:rsidRPr="00A3768F">
        <w:t xml:space="preserve">Click OK, </w:t>
      </w:r>
    </w:p>
    <w:p w14:paraId="7812A6E3" w14:textId="77777777" w:rsidR="003F22C9" w:rsidRDefault="003F22C9" w:rsidP="003F22C9">
      <w:pPr>
        <w:pStyle w:val="checkbox"/>
      </w:pPr>
      <w:r>
        <w:t>Verify the Instruments LED is Yellow indicating the Simulation Mode.</w:t>
      </w:r>
    </w:p>
    <w:p w14:paraId="6C5FADAF" w14:textId="6B9C778F" w:rsidR="000A40C4" w:rsidRDefault="000A40C4" w:rsidP="000A40C4">
      <w:pPr>
        <w:pStyle w:val="checkbox"/>
      </w:pPr>
      <w:r>
        <w:t>On the menu select View&gt;Files &amp; Paths and note the path to the report files folder</w:t>
      </w:r>
    </w:p>
    <w:p w14:paraId="7E994819" w14:textId="792CA451" w:rsidR="003F22C9" w:rsidRPr="00A3768F" w:rsidRDefault="003F22C9" w:rsidP="000A40C4">
      <w:pPr>
        <w:pStyle w:val="checkbox"/>
      </w:pPr>
      <w:r>
        <w:t>Verify that Current Test State Out is sequencing through the test protocol.</w:t>
      </w:r>
    </w:p>
    <w:p w14:paraId="596FEE2D" w14:textId="4CEDF36A" w:rsidR="003F22C9" w:rsidRDefault="003F22C9">
      <w:pPr>
        <w:pStyle w:val="Step"/>
        <w:numPr>
          <w:ilvl w:val="0"/>
          <w:numId w:val="54"/>
        </w:numPr>
      </w:pPr>
      <w:r>
        <w:t>Allow the Post-Pot test to run for several moments to develop a Status Table in the Test Progress Display (shown above)</w:t>
      </w:r>
    </w:p>
    <w:p w14:paraId="20D2BD1D" w14:textId="66BFFE7B" w:rsidR="003F22C9" w:rsidRDefault="003F22C9" w:rsidP="003F22C9">
      <w:pPr>
        <w:pStyle w:val="checkbox"/>
      </w:pPr>
      <w:r>
        <w:t xml:space="preserve">Verify that Ch A Ohms, Ch B Ohms </w:t>
      </w:r>
      <w:r w:rsidR="000A40C4">
        <w:t xml:space="preserve">Measured Resistance </w:t>
      </w:r>
      <w:r>
        <w:t xml:space="preserve">and </w:t>
      </w:r>
      <w:r w:rsidR="000A40C4">
        <w:t xml:space="preserve">Measured </w:t>
      </w:r>
      <w:r>
        <w:t>Target Level Values for each step.</w:t>
      </w:r>
    </w:p>
    <w:p w14:paraId="0797DAAD" w14:textId="77777777" w:rsidR="000A40C4" w:rsidRDefault="000A40C4" w:rsidP="000A40C4">
      <w:pPr>
        <w:pStyle w:val="checkbox"/>
      </w:pPr>
      <w:r>
        <w:t>Verify both the Fill and Drain status lights indicate test status as the test progresses.</w:t>
      </w:r>
    </w:p>
    <w:p w14:paraId="598B1039" w14:textId="32F1A93E" w:rsidR="00451DD6" w:rsidRDefault="003F22C9" w:rsidP="000A40C4">
      <w:pPr>
        <w:pStyle w:val="checkbox"/>
      </w:pPr>
      <w:r>
        <w:t xml:space="preserve">Verify </w:t>
      </w:r>
      <w:r w:rsidR="000A40C4">
        <w:t>the FILL and DRAIN Status lights change from dark to green as the test progresses.</w:t>
      </w:r>
    </w:p>
    <w:p w14:paraId="223C99B1" w14:textId="511433A3" w:rsidR="00451DD6" w:rsidRDefault="000A40C4">
      <w:pPr>
        <w:pStyle w:val="Step"/>
      </w:pPr>
      <w:r>
        <w:t>Wait until the test is completed (DONE state) and the app closes.</w:t>
      </w:r>
    </w:p>
    <w:p w14:paraId="15D8BB60" w14:textId="0AFE9FCA" w:rsidR="00451DD6" w:rsidRDefault="00451DD6" w:rsidP="00C3639F">
      <w:pPr>
        <w:pStyle w:val="checkbox"/>
      </w:pPr>
      <w:r w:rsidRPr="00C3639F">
        <w:t xml:space="preserve">Verify that a report is generated and saved as an XL workbook </w:t>
      </w:r>
      <w:r w:rsidR="000A40C4" w:rsidRPr="00C3639F">
        <w:t>in the noted report folder.</w:t>
      </w:r>
    </w:p>
    <w:p w14:paraId="04528700" w14:textId="77777777" w:rsidR="00C3639F" w:rsidRDefault="00C3639F" w:rsidP="00C3639F"/>
    <w:p w14:paraId="5E9C8AC8" w14:textId="77777777" w:rsidR="00C3639F" w:rsidRPr="00C3639F" w:rsidRDefault="00C3639F" w:rsidP="00C3639F"/>
    <w:p w14:paraId="36990534" w14:textId="77777777" w:rsidR="00451DD6" w:rsidRDefault="00451DD6" w:rsidP="00451DD6">
      <w:pPr>
        <w:pStyle w:val="ZPara"/>
      </w:pPr>
      <w:r>
        <w:t>Tester   __________________      Date ______________       PASS      FAIL</w:t>
      </w:r>
    </w:p>
    <w:p w14:paraId="4C5EC9EA" w14:textId="77777777" w:rsidR="00451DD6" w:rsidRDefault="00451DD6" w:rsidP="00B77D2B">
      <w:pPr>
        <w:pStyle w:val="Step"/>
        <w:numPr>
          <w:ilvl w:val="0"/>
          <w:numId w:val="0"/>
        </w:numPr>
        <w:ind w:left="720"/>
      </w:pPr>
    </w:p>
    <w:p w14:paraId="6374986F" w14:textId="4EE5DF47" w:rsidR="00A942A0" w:rsidRDefault="00A942A0" w:rsidP="00FA6432">
      <w:pPr>
        <w:pStyle w:val="Heading3"/>
      </w:pPr>
    </w:p>
    <w:p w14:paraId="684670A2" w14:textId="70721E2A" w:rsidR="00A2175C" w:rsidRPr="004A6259" w:rsidRDefault="00A2175C" w:rsidP="004A6259">
      <w:pPr>
        <w:pStyle w:val="RequirementSub"/>
      </w:pPr>
      <w:r w:rsidRPr="004A6259">
        <w:t xml:space="preserve">Shall provide </w:t>
      </w:r>
      <w:r w:rsidR="00691589" w:rsidRPr="004A6259">
        <w:t>a means to determine the initial PCB set depth.</w:t>
      </w:r>
    </w:p>
    <w:p w14:paraId="70B5704E" w14:textId="43F23168" w:rsidR="00B54E82" w:rsidRPr="004A6259" w:rsidRDefault="00691589" w:rsidP="004A6259">
      <w:pPr>
        <w:pStyle w:val="RequirementSub"/>
      </w:pPr>
      <w:r w:rsidRPr="004A6259">
        <w:t>Shall provide a means to determine sensor viability before potting process.</w:t>
      </w:r>
    </w:p>
    <w:p w14:paraId="2C1AE507" w14:textId="6AF785E9" w:rsidR="007B4DD2" w:rsidRDefault="007B4DD2">
      <w:pPr>
        <w:pStyle w:val="ListParagraph"/>
        <w:numPr>
          <w:ilvl w:val="0"/>
          <w:numId w:val="56"/>
        </w:numPr>
      </w:pPr>
      <w:r w:rsidRPr="007B4DD2">
        <w:rPr>
          <w:b/>
          <w:bCs/>
        </w:rPr>
        <w:t>Pre-</w:t>
      </w:r>
      <w:proofErr w:type="gramStart"/>
      <w:r w:rsidRPr="007B4DD2">
        <w:rPr>
          <w:b/>
          <w:bCs/>
        </w:rPr>
        <w:t>Pot</w:t>
      </w:r>
      <w:r>
        <w:t xml:space="preserve">  which</w:t>
      </w:r>
      <w:proofErr w:type="gramEnd"/>
      <w:r>
        <w:t xml:space="preserve"> starts in MANUAL allowing the user to manually adjust the Level Set Point.  Pressing the START button causes the stepped level protocol to Run.</w:t>
      </w:r>
    </w:p>
    <w:p w14:paraId="26D79D01" w14:textId="2FA4630F" w:rsidR="007B4DD2" w:rsidRPr="007B4DD2" w:rsidRDefault="007B4DD2">
      <w:pPr>
        <w:pStyle w:val="ListParagraph"/>
        <w:numPr>
          <w:ilvl w:val="0"/>
          <w:numId w:val="57"/>
        </w:numPr>
        <w:rPr>
          <w:b/>
          <w:bCs/>
        </w:rPr>
      </w:pPr>
      <w:r>
        <w:rPr>
          <w:b/>
          <w:bCs/>
        </w:rPr>
        <w:t xml:space="preserve">Pre-Fill </w:t>
      </w:r>
      <w:r>
        <w:t xml:space="preserve">This is a fast fill and empty of the tank to lubricate the sensor prior to test unless disabled by the user.  </w:t>
      </w:r>
    </w:p>
    <w:p w14:paraId="3080A829" w14:textId="77777777" w:rsidR="007B4DD2" w:rsidRPr="007B4DD2" w:rsidRDefault="007B4DD2" w:rsidP="007B4DD2">
      <w:pPr>
        <w:ind w:left="360"/>
        <w:rPr>
          <w:b/>
          <w:bCs/>
        </w:rPr>
      </w:pPr>
    </w:p>
    <w:p w14:paraId="6F3847E8" w14:textId="77777777" w:rsidR="00351C22" w:rsidRDefault="00351C22">
      <w:pPr>
        <w:pStyle w:val="Step"/>
        <w:numPr>
          <w:ilvl w:val="0"/>
          <w:numId w:val="58"/>
        </w:numPr>
      </w:pPr>
      <w:r>
        <w:t>Disconnect the Instruments</w:t>
      </w:r>
    </w:p>
    <w:p w14:paraId="5D2B8E35" w14:textId="3687804A" w:rsidR="00351C22" w:rsidRDefault="00351C22" w:rsidP="00351C22">
      <w:pPr>
        <w:spacing w:before="120"/>
        <w:ind w:left="360"/>
      </w:pPr>
      <w:r>
        <w:t>NOTE:  This test may be run with Instruments and an OLS sensor installed but result values and indicator may vary.</w:t>
      </w:r>
    </w:p>
    <w:p w14:paraId="19728D30" w14:textId="3732A168" w:rsidR="00302915" w:rsidRDefault="00BE2370">
      <w:pPr>
        <w:pStyle w:val="checkbox"/>
        <w:numPr>
          <w:ilvl w:val="0"/>
          <w:numId w:val="58"/>
        </w:numPr>
      </w:pPr>
      <w:r>
        <w:t>Start the MLOI Program</w:t>
      </w:r>
      <w:r w:rsidR="00351C22">
        <w:t xml:space="preserve"> and wait for the Level to STOP.</w:t>
      </w:r>
      <w:r>
        <w:t xml:space="preserve"> </w:t>
      </w:r>
    </w:p>
    <w:p w14:paraId="7DF6EAC0" w14:textId="16CB89CF" w:rsidR="00BE2370" w:rsidRPr="00302915" w:rsidRDefault="00BE2370" w:rsidP="00302915">
      <w:pPr>
        <w:pStyle w:val="checkbox"/>
      </w:pPr>
      <w:r w:rsidRPr="00302915">
        <w:t>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BE2370" w:rsidRPr="00543DA8" w14:paraId="3BC30F75" w14:textId="77777777" w:rsidTr="00F963C6">
        <w:tc>
          <w:tcPr>
            <w:tcW w:w="2484" w:type="dxa"/>
          </w:tcPr>
          <w:p w14:paraId="0498D60B" w14:textId="77777777" w:rsidR="00BE2370" w:rsidRPr="00BE2370" w:rsidRDefault="00BE2370" w:rsidP="00F963C6">
            <w:pPr>
              <w:pStyle w:val="checkbox"/>
              <w:numPr>
                <w:ilvl w:val="0"/>
                <w:numId w:val="0"/>
              </w:numPr>
              <w:ind w:left="288"/>
              <w:rPr>
                <w:sz w:val="20"/>
              </w:rPr>
            </w:pPr>
            <w:r w:rsidRPr="00BE2370">
              <w:rPr>
                <w:sz w:val="20"/>
              </w:rPr>
              <w:t>Test</w:t>
            </w:r>
          </w:p>
        </w:tc>
        <w:tc>
          <w:tcPr>
            <w:tcW w:w="889" w:type="dxa"/>
          </w:tcPr>
          <w:p w14:paraId="76581512" w14:textId="2EE030FE" w:rsidR="00BE2370" w:rsidRPr="00BE2370" w:rsidRDefault="00351C22" w:rsidP="00F963C6">
            <w:pPr>
              <w:pStyle w:val="checkbox"/>
              <w:numPr>
                <w:ilvl w:val="0"/>
                <w:numId w:val="0"/>
              </w:numPr>
              <w:jc w:val="center"/>
              <w:rPr>
                <w:sz w:val="20"/>
              </w:rPr>
            </w:pPr>
            <w:r>
              <w:rPr>
                <w:sz w:val="20"/>
              </w:rPr>
              <w:t>Pre-Pot</w:t>
            </w:r>
          </w:p>
        </w:tc>
        <w:tc>
          <w:tcPr>
            <w:tcW w:w="348" w:type="dxa"/>
          </w:tcPr>
          <w:p w14:paraId="2C2D52C5" w14:textId="77777777" w:rsidR="00BE2370" w:rsidRPr="00BE2370" w:rsidRDefault="00BE2370" w:rsidP="00F963C6">
            <w:pPr>
              <w:pStyle w:val="checkbox"/>
              <w:numPr>
                <w:ilvl w:val="0"/>
                <w:numId w:val="0"/>
              </w:numPr>
              <w:ind w:left="1620"/>
              <w:rPr>
                <w:sz w:val="20"/>
              </w:rPr>
            </w:pPr>
          </w:p>
        </w:tc>
        <w:tc>
          <w:tcPr>
            <w:tcW w:w="2500" w:type="dxa"/>
          </w:tcPr>
          <w:p w14:paraId="61CD1386" w14:textId="77777777" w:rsidR="00BE2370" w:rsidRPr="00BE2370" w:rsidRDefault="00BE2370" w:rsidP="00F963C6">
            <w:pPr>
              <w:pStyle w:val="checkbox"/>
              <w:numPr>
                <w:ilvl w:val="0"/>
                <w:numId w:val="0"/>
              </w:numPr>
              <w:ind w:left="288"/>
              <w:rPr>
                <w:sz w:val="20"/>
              </w:rPr>
            </w:pPr>
            <w:r w:rsidRPr="00BE2370">
              <w:rPr>
                <w:sz w:val="20"/>
              </w:rPr>
              <w:t xml:space="preserve">Pre-Fill to </w:t>
            </w:r>
          </w:p>
        </w:tc>
        <w:tc>
          <w:tcPr>
            <w:tcW w:w="1149" w:type="dxa"/>
          </w:tcPr>
          <w:p w14:paraId="1372F238" w14:textId="77777777" w:rsidR="00BE2370" w:rsidRPr="00BE2370" w:rsidRDefault="00BE2370" w:rsidP="00F963C6">
            <w:pPr>
              <w:pStyle w:val="checkbox"/>
              <w:numPr>
                <w:ilvl w:val="0"/>
                <w:numId w:val="0"/>
              </w:numPr>
              <w:jc w:val="center"/>
              <w:rPr>
                <w:sz w:val="20"/>
              </w:rPr>
            </w:pPr>
            <w:r w:rsidRPr="00BE2370">
              <w:rPr>
                <w:sz w:val="20"/>
              </w:rPr>
              <w:t>OFF</w:t>
            </w:r>
          </w:p>
        </w:tc>
      </w:tr>
    </w:tbl>
    <w:p w14:paraId="076EAAB8" w14:textId="14F380A1" w:rsidR="00753E04" w:rsidRDefault="00753E04" w:rsidP="00753E04">
      <w:pPr>
        <w:pStyle w:val="checkbox"/>
      </w:pPr>
      <w:r>
        <w:lastRenderedPageBreak/>
        <w:t xml:space="preserve">Verify the application </w:t>
      </w:r>
      <w:r w:rsidR="009808EB">
        <w:t xml:space="preserve">is </w:t>
      </w:r>
      <w:r>
        <w:t xml:space="preserve">open and running and </w:t>
      </w:r>
      <w:r w:rsidR="00882F04">
        <w:t xml:space="preserve">TEST State Out is in MANUAL mode. </w:t>
      </w:r>
    </w:p>
    <w:p w14:paraId="0745025E" w14:textId="7F955672" w:rsidR="00351C22" w:rsidRDefault="00351C22" w:rsidP="00351C22">
      <w:pPr>
        <w:pStyle w:val="checkbox"/>
      </w:pPr>
      <w:r>
        <w:t>On the menu select View&gt;Files &amp; Paths and note the path to the report files folder</w:t>
      </w:r>
    </w:p>
    <w:p w14:paraId="4F4E2EA8" w14:textId="4D93B628" w:rsidR="00351C22" w:rsidRDefault="00351C22" w:rsidP="00351C22">
      <w:pPr>
        <w:pStyle w:val="checkbox"/>
      </w:pPr>
      <w:r>
        <w:t>Verify the Level Controller is visible.</w:t>
      </w:r>
    </w:p>
    <w:p w14:paraId="42AFC4E4" w14:textId="77777777" w:rsidR="004C478C" w:rsidRDefault="00351C22" w:rsidP="004C478C">
      <w:pPr>
        <w:pStyle w:val="checkbox"/>
        <w:rPr>
          <w:noProof/>
        </w:rPr>
      </w:pPr>
      <w:r>
        <w:t>Verify the Level drives to Empty (~8.4”) and the Speed is STOP.</w:t>
      </w:r>
      <w:r w:rsidR="004C478C" w:rsidRPr="004C478C">
        <w:rPr>
          <w:noProof/>
        </w:rPr>
        <w:t xml:space="preserve"> </w:t>
      </w:r>
    </w:p>
    <w:p w14:paraId="316A6CB8" w14:textId="77777777" w:rsidR="004C478C" w:rsidRDefault="004C478C" w:rsidP="004C478C"/>
    <w:p w14:paraId="7F2A375C" w14:textId="4211DF49" w:rsidR="00351C22" w:rsidRDefault="004C478C" w:rsidP="004C478C">
      <w:pPr>
        <w:ind w:left="2160"/>
      </w:pPr>
      <w:r>
        <w:rPr>
          <w:noProof/>
        </w:rPr>
        <w:drawing>
          <wp:inline distT="0" distB="0" distL="0" distR="0" wp14:anchorId="5C0465F5" wp14:editId="4DCFF636">
            <wp:extent cx="2818058" cy="2624403"/>
            <wp:effectExtent l="0" t="0" r="1905" b="5080"/>
            <wp:docPr id="13354236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841502" cy="2646236"/>
                    </a:xfrm>
                    <a:prstGeom prst="rect">
                      <a:avLst/>
                    </a:prstGeom>
                    <a:noFill/>
                  </pic:spPr>
                </pic:pic>
              </a:graphicData>
            </a:graphic>
          </wp:inline>
        </w:drawing>
      </w:r>
    </w:p>
    <w:p w14:paraId="4A24C684" w14:textId="4386FEA3" w:rsidR="004C478C" w:rsidRDefault="004C478C" w:rsidP="004C478C">
      <w:pPr>
        <w:pStyle w:val="Caption"/>
      </w:pPr>
      <w:r>
        <w:t>Pre-Pot Test Display</w:t>
      </w:r>
    </w:p>
    <w:p w14:paraId="31D4F62E" w14:textId="77777777" w:rsidR="004C478C" w:rsidRPr="004C478C" w:rsidRDefault="004C478C" w:rsidP="004C478C"/>
    <w:p w14:paraId="4FDA2C8D" w14:textId="57DCAEE9" w:rsidR="00753E04" w:rsidRDefault="00351C22">
      <w:pPr>
        <w:pStyle w:val="Step"/>
        <w:numPr>
          <w:ilvl w:val="0"/>
          <w:numId w:val="58"/>
        </w:numPr>
      </w:pPr>
      <w:r>
        <w:t>Change the Level SP (Set Point)</w:t>
      </w:r>
      <w:r w:rsidR="00753E04">
        <w:t>.</w:t>
      </w:r>
    </w:p>
    <w:p w14:paraId="76BE3D64" w14:textId="12AF560B" w:rsidR="004C478C" w:rsidRDefault="004C478C" w:rsidP="00753E04">
      <w:pPr>
        <w:pStyle w:val="checkbox"/>
      </w:pPr>
      <w:r>
        <w:t>Verify plot and readings indicate level driving to Level SP</w:t>
      </w:r>
    </w:p>
    <w:p w14:paraId="6468ABA8" w14:textId="2939FF75" w:rsidR="004C478C" w:rsidRDefault="004C478C" w:rsidP="00753E04">
      <w:pPr>
        <w:pStyle w:val="checkbox"/>
      </w:pPr>
      <w:r>
        <w:t xml:space="preserve">Verify that Pump Speed STOPs and </w:t>
      </w:r>
      <w:r w:rsidR="006F12A1">
        <w:t>Level PV</w:t>
      </w:r>
      <w:r>
        <w:t xml:space="preserve"> (Process Value) </w:t>
      </w:r>
      <w:proofErr w:type="gramStart"/>
      <w:r w:rsidR="006F12A1">
        <w:t>is</w:t>
      </w:r>
      <w:proofErr w:type="gramEnd"/>
      <w:r w:rsidR="006F12A1">
        <w:t xml:space="preserve"> </w:t>
      </w:r>
      <w:r>
        <w:t>approximately equal to Level SP</w:t>
      </w:r>
    </w:p>
    <w:p w14:paraId="0A70AA9E" w14:textId="2FA0FB28" w:rsidR="004C478C" w:rsidRDefault="004C478C">
      <w:pPr>
        <w:pStyle w:val="Step"/>
        <w:numPr>
          <w:ilvl w:val="0"/>
          <w:numId w:val="59"/>
        </w:numPr>
      </w:pPr>
      <w:r>
        <w:t>Repeat Step 3 for at least 5 values of Level SP.  For each trial:</w:t>
      </w:r>
    </w:p>
    <w:p w14:paraId="55547F9A" w14:textId="77777777" w:rsidR="004C478C" w:rsidRPr="004C478C" w:rsidRDefault="004C478C" w:rsidP="004C478C">
      <w:pPr>
        <w:pStyle w:val="checkbox"/>
      </w:pPr>
      <w:r w:rsidRPr="004C478C">
        <w:t>Verify plot and readings indicate level driving to Level SP</w:t>
      </w:r>
    </w:p>
    <w:p w14:paraId="25B019B4" w14:textId="0C46FD38" w:rsidR="004C478C" w:rsidRDefault="004C478C" w:rsidP="004C478C">
      <w:pPr>
        <w:pStyle w:val="checkbox"/>
      </w:pPr>
      <w:r w:rsidRPr="004C478C">
        <w:t xml:space="preserve">Verify that Pump Speed STOPs and </w:t>
      </w:r>
      <w:r w:rsidR="006F12A1" w:rsidRPr="004C478C">
        <w:t>Level PV</w:t>
      </w:r>
      <w:r w:rsidRPr="004C478C">
        <w:t xml:space="preserve"> (Process Value) </w:t>
      </w:r>
      <w:proofErr w:type="gramStart"/>
      <w:r w:rsidR="006F12A1">
        <w:t>is</w:t>
      </w:r>
      <w:proofErr w:type="gramEnd"/>
      <w:r w:rsidR="006F12A1">
        <w:t xml:space="preserve"> </w:t>
      </w:r>
      <w:r w:rsidR="006F12A1" w:rsidRPr="004C478C">
        <w:t>approximately</w:t>
      </w:r>
      <w:r w:rsidRPr="004C478C">
        <w:t xml:space="preserve"> equal to Level SP</w:t>
      </w:r>
    </w:p>
    <w:p w14:paraId="775D73E9" w14:textId="77124C56" w:rsidR="006F12A1" w:rsidRDefault="006F12A1" w:rsidP="006F12A1">
      <w:r>
        <w:t>NOTE: It is this function that allows the user to manually adjust the height of the PCB by observing switching characteristic at the user determined Level SP.</w:t>
      </w:r>
    </w:p>
    <w:p w14:paraId="38A0938E" w14:textId="6F0C5F5D" w:rsidR="007D6E10" w:rsidRDefault="007D6E10" w:rsidP="00EF6C73">
      <w:pPr>
        <w:spacing w:before="120"/>
      </w:pPr>
      <w:r>
        <w:t>NOTE</w:t>
      </w:r>
      <w:r w:rsidR="00EF6C73">
        <w:t>: It</w:t>
      </w:r>
      <w:r>
        <w:t xml:space="preserve"> may be more convenient to validate the PCB optimization setting after running report generation test in section 5.1.</w:t>
      </w:r>
      <w:r w:rsidR="00972E09">
        <w:t>7</w:t>
      </w:r>
      <w:r w:rsidR="00EF6C73">
        <w:t>.</w:t>
      </w:r>
    </w:p>
    <w:p w14:paraId="1B5F04A2" w14:textId="1CC77355" w:rsidR="006F12A1" w:rsidRDefault="006F12A1">
      <w:pPr>
        <w:pStyle w:val="Step"/>
        <w:numPr>
          <w:ilvl w:val="0"/>
          <w:numId w:val="59"/>
        </w:numPr>
      </w:pPr>
      <w:r>
        <w:t>Press the START button.</w:t>
      </w:r>
    </w:p>
    <w:p w14:paraId="25CD5D4C" w14:textId="77777777" w:rsidR="006F12A1" w:rsidRDefault="006F12A1" w:rsidP="006F12A1">
      <w:pPr>
        <w:pStyle w:val="checkbox"/>
      </w:pPr>
      <w:r>
        <w:t>Verify the chart expands to hide the Level Controller</w:t>
      </w:r>
    </w:p>
    <w:p w14:paraId="42A49F89" w14:textId="77777777" w:rsidR="006F12A1" w:rsidRDefault="006F12A1" w:rsidP="006F12A1">
      <w:pPr>
        <w:pStyle w:val="checkbox"/>
      </w:pPr>
      <w:r>
        <w:t xml:space="preserve">Verify that the Level drives to Empty (about 8.4”) </w:t>
      </w:r>
    </w:p>
    <w:p w14:paraId="27417FB6" w14:textId="3AC3B483" w:rsidR="006F12A1" w:rsidRDefault="006F12A1" w:rsidP="006F12A1">
      <w:pPr>
        <w:pStyle w:val="checkbox"/>
      </w:pPr>
      <w:r>
        <w:t>Verify the Test State out indicates the Post-Pot Test protocol is executed.</w:t>
      </w:r>
    </w:p>
    <w:p w14:paraId="28278C85" w14:textId="77777777" w:rsidR="00E23E1E" w:rsidRPr="00E23E1E" w:rsidRDefault="00E23E1E">
      <w:pPr>
        <w:pStyle w:val="Step"/>
        <w:numPr>
          <w:ilvl w:val="0"/>
          <w:numId w:val="75"/>
        </w:numPr>
      </w:pPr>
      <w:r w:rsidRPr="00E23E1E">
        <w:lastRenderedPageBreak/>
        <w:t>When the test is completed, open the Report File At completion of the test, Open the report file noted above and select the Analysis Sheet.</w:t>
      </w:r>
    </w:p>
    <w:p w14:paraId="10469DB7" w14:textId="03C8F31E" w:rsidR="00E23E1E" w:rsidRPr="00E23E1E" w:rsidRDefault="00E23E1E" w:rsidP="00E23E1E">
      <w:pPr>
        <w:pStyle w:val="checkbox"/>
      </w:pPr>
      <w:r>
        <w:t>Verify a</w:t>
      </w:r>
      <w:r w:rsidRPr="00E23E1E">
        <w:t xml:space="preserve">t the top of the sheet the recommended Set Depth generated from the Optimized PCB Setting graph of the level switch point deviation. </w:t>
      </w:r>
    </w:p>
    <w:p w14:paraId="001D2F54" w14:textId="77777777" w:rsidR="00E23E1E" w:rsidRDefault="00E23E1E" w:rsidP="00E23E1E">
      <w:pPr>
        <w:ind w:left="907"/>
      </w:pPr>
      <w:r>
        <w:rPr>
          <w:noProof/>
        </w:rPr>
        <w:drawing>
          <wp:inline distT="0" distB="0" distL="0" distR="0" wp14:anchorId="7AAD65AE" wp14:editId="6922BEF1">
            <wp:extent cx="4973963" cy="1729374"/>
            <wp:effectExtent l="0" t="0" r="0" b="4445"/>
            <wp:docPr id="20236444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16453" cy="1744147"/>
                    </a:xfrm>
                    <a:prstGeom prst="rect">
                      <a:avLst/>
                    </a:prstGeom>
                    <a:noFill/>
                  </pic:spPr>
                </pic:pic>
              </a:graphicData>
            </a:graphic>
          </wp:inline>
        </w:drawing>
      </w:r>
    </w:p>
    <w:p w14:paraId="2984D3E9" w14:textId="4C2267B5" w:rsidR="0062161A" w:rsidRDefault="00E23E1E" w:rsidP="00E23E1E">
      <w:pPr>
        <w:pStyle w:val="Caption"/>
      </w:pPr>
      <w:r>
        <w:t>Report File Analysis Sheet Showing PCB set depth</w:t>
      </w:r>
    </w:p>
    <w:p w14:paraId="44898954" w14:textId="77777777" w:rsidR="00E23E1E" w:rsidRDefault="00E23E1E">
      <w:pPr>
        <w:pStyle w:val="checkbox"/>
        <w:numPr>
          <w:ilvl w:val="0"/>
          <w:numId w:val="60"/>
        </w:numPr>
      </w:pPr>
      <w:r>
        <w:t xml:space="preserve">Start the MLOI Program and wait for the Level to STOP. </w:t>
      </w:r>
    </w:p>
    <w:p w14:paraId="6B662CF6" w14:textId="77777777" w:rsidR="00E23E1E" w:rsidRPr="00302915" w:rsidRDefault="00E23E1E" w:rsidP="00E23E1E">
      <w:pPr>
        <w:pStyle w:val="checkbox"/>
      </w:pPr>
      <w:r w:rsidRPr="00302915">
        <w:t>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E23E1E" w:rsidRPr="00543DA8" w14:paraId="01299F5B" w14:textId="77777777" w:rsidTr="00E13D20">
        <w:tc>
          <w:tcPr>
            <w:tcW w:w="2484" w:type="dxa"/>
          </w:tcPr>
          <w:p w14:paraId="49D7C437" w14:textId="77777777" w:rsidR="00E23E1E" w:rsidRPr="00BE2370" w:rsidRDefault="00E23E1E" w:rsidP="00E13D20">
            <w:pPr>
              <w:pStyle w:val="checkbox"/>
              <w:numPr>
                <w:ilvl w:val="0"/>
                <w:numId w:val="0"/>
              </w:numPr>
              <w:ind w:left="288"/>
              <w:rPr>
                <w:sz w:val="20"/>
              </w:rPr>
            </w:pPr>
            <w:r w:rsidRPr="00BE2370">
              <w:rPr>
                <w:sz w:val="20"/>
              </w:rPr>
              <w:t>Test</w:t>
            </w:r>
          </w:p>
        </w:tc>
        <w:tc>
          <w:tcPr>
            <w:tcW w:w="889" w:type="dxa"/>
          </w:tcPr>
          <w:p w14:paraId="758F4CB7" w14:textId="77777777" w:rsidR="00E23E1E" w:rsidRPr="00BE2370" w:rsidRDefault="00E23E1E" w:rsidP="00E13D20">
            <w:pPr>
              <w:pStyle w:val="checkbox"/>
              <w:numPr>
                <w:ilvl w:val="0"/>
                <w:numId w:val="0"/>
              </w:numPr>
              <w:jc w:val="center"/>
              <w:rPr>
                <w:sz w:val="20"/>
              </w:rPr>
            </w:pPr>
            <w:r>
              <w:rPr>
                <w:sz w:val="20"/>
              </w:rPr>
              <w:t>Pre-Pot</w:t>
            </w:r>
          </w:p>
        </w:tc>
        <w:tc>
          <w:tcPr>
            <w:tcW w:w="348" w:type="dxa"/>
          </w:tcPr>
          <w:p w14:paraId="157F0769" w14:textId="77777777" w:rsidR="00E23E1E" w:rsidRPr="00BE2370" w:rsidRDefault="00E23E1E" w:rsidP="00E13D20">
            <w:pPr>
              <w:pStyle w:val="checkbox"/>
              <w:numPr>
                <w:ilvl w:val="0"/>
                <w:numId w:val="0"/>
              </w:numPr>
              <w:ind w:left="1620"/>
              <w:rPr>
                <w:sz w:val="20"/>
              </w:rPr>
            </w:pPr>
          </w:p>
        </w:tc>
        <w:tc>
          <w:tcPr>
            <w:tcW w:w="2500" w:type="dxa"/>
          </w:tcPr>
          <w:p w14:paraId="454C1598" w14:textId="77777777" w:rsidR="00E23E1E" w:rsidRPr="00BE2370" w:rsidRDefault="00E23E1E" w:rsidP="00E13D20">
            <w:pPr>
              <w:pStyle w:val="checkbox"/>
              <w:numPr>
                <w:ilvl w:val="0"/>
                <w:numId w:val="0"/>
              </w:numPr>
              <w:ind w:left="288"/>
              <w:rPr>
                <w:sz w:val="20"/>
              </w:rPr>
            </w:pPr>
            <w:r w:rsidRPr="00BE2370">
              <w:rPr>
                <w:sz w:val="20"/>
              </w:rPr>
              <w:t xml:space="preserve">Pre-Fill to </w:t>
            </w:r>
          </w:p>
        </w:tc>
        <w:tc>
          <w:tcPr>
            <w:tcW w:w="1149" w:type="dxa"/>
          </w:tcPr>
          <w:p w14:paraId="12E548E1" w14:textId="10692CF1" w:rsidR="00E23E1E" w:rsidRPr="00BE2370" w:rsidRDefault="00E23E1E" w:rsidP="00E13D20">
            <w:pPr>
              <w:pStyle w:val="checkbox"/>
              <w:numPr>
                <w:ilvl w:val="0"/>
                <w:numId w:val="0"/>
              </w:numPr>
              <w:jc w:val="center"/>
              <w:rPr>
                <w:sz w:val="20"/>
              </w:rPr>
            </w:pPr>
            <w:r>
              <w:rPr>
                <w:sz w:val="20"/>
              </w:rPr>
              <w:t>ON</w:t>
            </w:r>
          </w:p>
        </w:tc>
      </w:tr>
    </w:tbl>
    <w:p w14:paraId="740EDCCE" w14:textId="7C03992C" w:rsidR="00E23E1E" w:rsidRDefault="00E23E1E" w:rsidP="00E23E1E">
      <w:pPr>
        <w:pStyle w:val="checkbox"/>
      </w:pPr>
      <w:r>
        <w:t xml:space="preserve">Verify the application is open and running and TEST State Out is in START mode. </w:t>
      </w:r>
    </w:p>
    <w:p w14:paraId="07DDB85D" w14:textId="5C27F2C9" w:rsidR="00E23E1E" w:rsidRDefault="00E23E1E" w:rsidP="00E23E1E">
      <w:pPr>
        <w:pStyle w:val="checkbox"/>
      </w:pPr>
      <w:r>
        <w:t xml:space="preserve">Verify </w:t>
      </w:r>
      <w:r w:rsidR="00577F1E">
        <w:t>Run Test is RUNNING and Green.</w:t>
      </w:r>
    </w:p>
    <w:p w14:paraId="0A801AC2" w14:textId="56F9F637" w:rsidR="00577F1E" w:rsidRDefault="00577F1E" w:rsidP="00E23E1E">
      <w:pPr>
        <w:pStyle w:val="checkbox"/>
      </w:pPr>
      <w:r>
        <w:t xml:space="preserve">Verify Test </w:t>
      </w:r>
      <w:proofErr w:type="gramStart"/>
      <w:r>
        <w:t>State out</w:t>
      </w:r>
      <w:proofErr w:type="gramEnd"/>
      <w:r>
        <w:t xml:space="preserve"> indicates Pre Fill or </w:t>
      </w:r>
      <w:proofErr w:type="gramStart"/>
      <w:r>
        <w:t>Pre Drain</w:t>
      </w:r>
      <w:proofErr w:type="gramEnd"/>
      <w:r>
        <w:t xml:space="preserve"> as appropriate.</w:t>
      </w:r>
    </w:p>
    <w:p w14:paraId="361E6B75" w14:textId="6A76DBBB" w:rsidR="00577F1E" w:rsidRDefault="00577F1E" w:rsidP="00577F1E">
      <w:pPr>
        <w:pStyle w:val="checkbox"/>
      </w:pPr>
      <w:r>
        <w:t>Verify the linear Level profile as shown in Pre-Lube chart below.</w:t>
      </w:r>
    </w:p>
    <w:p w14:paraId="3726E139" w14:textId="5D73E165" w:rsidR="00577F1E" w:rsidRDefault="00577F1E" w:rsidP="00577F1E">
      <w:pPr>
        <w:ind w:left="2160"/>
      </w:pPr>
      <w:r>
        <w:rPr>
          <w:noProof/>
        </w:rPr>
        <w:drawing>
          <wp:inline distT="0" distB="0" distL="0" distR="0" wp14:anchorId="7290AC13" wp14:editId="4E677DD6">
            <wp:extent cx="3035300" cy="2665604"/>
            <wp:effectExtent l="0" t="0" r="0" b="1905"/>
            <wp:docPr id="723213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046175" cy="2675155"/>
                    </a:xfrm>
                    <a:prstGeom prst="rect">
                      <a:avLst/>
                    </a:prstGeom>
                    <a:noFill/>
                  </pic:spPr>
                </pic:pic>
              </a:graphicData>
            </a:graphic>
          </wp:inline>
        </w:drawing>
      </w:r>
    </w:p>
    <w:p w14:paraId="0CBC3BAD" w14:textId="6CD89655" w:rsidR="00577F1E" w:rsidRDefault="00577F1E" w:rsidP="00577F1E">
      <w:pPr>
        <w:pStyle w:val="Caption"/>
      </w:pPr>
      <w:r>
        <w:t>Pre-Lube Chart</w:t>
      </w:r>
    </w:p>
    <w:p w14:paraId="0F3C04D8" w14:textId="77777777" w:rsidR="00577F1E" w:rsidRDefault="00577F1E">
      <w:pPr>
        <w:pStyle w:val="checkbox"/>
        <w:numPr>
          <w:ilvl w:val="0"/>
          <w:numId w:val="61"/>
        </w:numPr>
      </w:pPr>
      <w:r>
        <w:t>Wait until the prefill completes with the tank EMPTY.</w:t>
      </w:r>
    </w:p>
    <w:p w14:paraId="1C1FE83A" w14:textId="73F61864" w:rsidR="00577F1E" w:rsidRDefault="00577F1E" w:rsidP="00577F1E">
      <w:pPr>
        <w:pStyle w:val="checkbox"/>
      </w:pPr>
      <w:r>
        <w:t>Verify the Chart shrinks to show the Level Controller</w:t>
      </w:r>
    </w:p>
    <w:p w14:paraId="401A71C7" w14:textId="6A7F950A" w:rsidR="00577F1E" w:rsidRDefault="00577F1E" w:rsidP="00577F1E">
      <w:pPr>
        <w:pStyle w:val="checkbox"/>
      </w:pPr>
      <w:r>
        <w:t>Verify the Test State out is Manual</w:t>
      </w:r>
    </w:p>
    <w:p w14:paraId="0DDD216C" w14:textId="76DD7150" w:rsidR="00577F1E" w:rsidRDefault="00577F1E" w:rsidP="00577F1E">
      <w:pPr>
        <w:pStyle w:val="checkbox"/>
      </w:pPr>
      <w:r>
        <w:lastRenderedPageBreak/>
        <w:t>Verify the Run Test button is grey and START</w:t>
      </w:r>
    </w:p>
    <w:p w14:paraId="763B5E0E" w14:textId="62429366" w:rsidR="008B055C" w:rsidRDefault="008B055C">
      <w:pPr>
        <w:pStyle w:val="Step"/>
        <w:numPr>
          <w:ilvl w:val="0"/>
          <w:numId w:val="62"/>
        </w:numPr>
      </w:pPr>
      <w:r>
        <w:t>Set Level SP to Full Tank, while the motor is running press the EXIT button.</w:t>
      </w:r>
    </w:p>
    <w:p w14:paraId="5E942B95" w14:textId="42F6EF33" w:rsidR="008B055C" w:rsidRDefault="008B055C" w:rsidP="008B055C">
      <w:pPr>
        <w:pStyle w:val="checkbox"/>
      </w:pPr>
      <w:r>
        <w:t>Verify the pump stops.</w:t>
      </w:r>
    </w:p>
    <w:p w14:paraId="2E114648" w14:textId="5C33E5DA" w:rsidR="008B055C" w:rsidRDefault="008B055C" w:rsidP="008B055C">
      <w:pPr>
        <w:pStyle w:val="checkbox"/>
      </w:pPr>
      <w:r>
        <w:t>Verify the app closes.</w:t>
      </w:r>
    </w:p>
    <w:p w14:paraId="4E22120D" w14:textId="33931D11" w:rsidR="008B055C" w:rsidRDefault="008B055C" w:rsidP="008B055C">
      <w:r>
        <w:t xml:space="preserve">NOTE: If the pump continues to run after the app exits, then press the panel E-Stop button. </w:t>
      </w:r>
    </w:p>
    <w:p w14:paraId="4620BA2D" w14:textId="77777777" w:rsidR="00577F1E" w:rsidRPr="00577F1E" w:rsidRDefault="00577F1E" w:rsidP="00577F1E">
      <w:pPr>
        <w:pStyle w:val="checkbox"/>
        <w:numPr>
          <w:ilvl w:val="0"/>
          <w:numId w:val="0"/>
        </w:numPr>
        <w:ind w:left="1267"/>
      </w:pPr>
    </w:p>
    <w:p w14:paraId="65969203" w14:textId="77777777" w:rsidR="0062161A" w:rsidRDefault="0062161A" w:rsidP="0062161A">
      <w:pPr>
        <w:pStyle w:val="checkbox"/>
        <w:numPr>
          <w:ilvl w:val="0"/>
          <w:numId w:val="0"/>
        </w:numPr>
        <w:ind w:left="1267" w:hanging="360"/>
        <w:jc w:val="center"/>
      </w:pPr>
    </w:p>
    <w:p w14:paraId="4152EFEF" w14:textId="77777777" w:rsidR="0088300E" w:rsidRDefault="0088300E" w:rsidP="00E3661D">
      <w:pPr>
        <w:pStyle w:val="ZPara"/>
      </w:pPr>
      <w:r>
        <w:t>Tester   __________________      Date ______________       PASS      FAIL</w:t>
      </w:r>
    </w:p>
    <w:p w14:paraId="25CB835C" w14:textId="77777777" w:rsidR="0088300E" w:rsidRDefault="0088300E" w:rsidP="00E3661D">
      <w:pPr>
        <w:pStyle w:val="ZPara"/>
      </w:pPr>
    </w:p>
    <w:p w14:paraId="003D9F93" w14:textId="53D73723" w:rsidR="00151C4E" w:rsidRPr="00543DA2" w:rsidRDefault="00151C4E" w:rsidP="00151C4E">
      <w:r>
        <w:t xml:space="preserve">NOTE: All the </w:t>
      </w:r>
      <w:r w:rsidR="002B1671">
        <w:t>preceding</w:t>
      </w:r>
      <w:r>
        <w:t xml:space="preserve"> tests of section 5.1.4 can be run with the instruments </w:t>
      </w:r>
      <w:r w:rsidR="008B055C">
        <w:t xml:space="preserve">online, </w:t>
      </w:r>
      <w:r>
        <w:t xml:space="preserve">using an OLS sensor with the caveat the results will reflect the </w:t>
      </w:r>
      <w:r w:rsidR="002B1671">
        <w:t>status of th</w:t>
      </w:r>
      <w:r w:rsidR="008B055C">
        <w:t>at</w:t>
      </w:r>
      <w:r w:rsidR="002B1671">
        <w:t xml:space="preserve"> </w:t>
      </w:r>
      <w:r w:rsidR="008B055C">
        <w:t>OLS</w:t>
      </w:r>
      <w:r w:rsidR="002B1671">
        <w:t xml:space="preserve"> sensor.</w:t>
      </w:r>
    </w:p>
    <w:p w14:paraId="4778060E" w14:textId="77777777" w:rsidR="0088300E" w:rsidRDefault="0088300E" w:rsidP="00151E11"/>
    <w:p w14:paraId="5ACE81BC" w14:textId="77777777" w:rsidR="002B1671" w:rsidRDefault="002B1671">
      <w:pPr>
        <w:rPr>
          <w:u w:val="single"/>
        </w:rPr>
      </w:pPr>
      <w:r>
        <w:br w:type="page"/>
      </w:r>
    </w:p>
    <w:p w14:paraId="24F1F3B4" w14:textId="14E2C5E4" w:rsidR="00C22D80" w:rsidRDefault="00C22D80" w:rsidP="00C22D80">
      <w:pPr>
        <w:pStyle w:val="L3Section"/>
      </w:pPr>
      <w:bookmarkStart w:id="345" w:name="_Toc241158969"/>
      <w:r>
        <w:lastRenderedPageBreak/>
        <w:t>Development HMI:</w:t>
      </w:r>
      <w:bookmarkEnd w:id="345"/>
    </w:p>
    <w:p w14:paraId="711F11C3" w14:textId="77777777" w:rsidR="00C22D80" w:rsidRDefault="00C22D80" w:rsidP="00C22D80"/>
    <w:p w14:paraId="4FF949B8" w14:textId="77777777" w:rsidR="00C22D80" w:rsidRDefault="00C22D80" w:rsidP="00C22D80">
      <w:r>
        <w:t xml:space="preserve">NOTE:  In the Development environment, these HMI test in the user mode are identical to the user mode in the Production environment except as noted. </w:t>
      </w:r>
    </w:p>
    <w:p w14:paraId="298DF6A1" w14:textId="77777777" w:rsidR="00C22D80" w:rsidRDefault="00C22D80" w:rsidP="00C22D80"/>
    <w:p w14:paraId="463B4FB6" w14:textId="77777777" w:rsidR="00C22D80" w:rsidRDefault="00C22D80" w:rsidP="00C22D80">
      <w:r>
        <w:t xml:space="preserve">NOTE: These HMI tests of software requirements may be evaluated in either test (with instrumentation) or simulated (without instrumentation) methods.  The following tests may be evaluated in SIM mode except as noted. </w:t>
      </w:r>
    </w:p>
    <w:p w14:paraId="6C6DCF0F" w14:textId="77777777" w:rsidR="00C22D80" w:rsidRDefault="00C22D80" w:rsidP="00C22D80">
      <w:pPr>
        <w:pStyle w:val="L3Section"/>
        <w:numPr>
          <w:ilvl w:val="0"/>
          <w:numId w:val="0"/>
        </w:numPr>
      </w:pPr>
    </w:p>
    <w:p w14:paraId="152AC5C6" w14:textId="03887D15" w:rsidR="00C22D80" w:rsidRDefault="006F435B" w:rsidP="006F435B">
      <w:pPr>
        <w:pStyle w:val="TestCase"/>
      </w:pPr>
      <w:bookmarkStart w:id="346" w:name="_Toc241156320"/>
      <w:bookmarkStart w:id="347" w:name="_Toc241156782"/>
      <w:r>
        <w:t>Manual Level Controller</w:t>
      </w:r>
      <w:bookmarkEnd w:id="346"/>
      <w:bookmarkEnd w:id="347"/>
    </w:p>
    <w:p w14:paraId="02FC0C72" w14:textId="7B3CD864" w:rsidR="00CB0EBB" w:rsidRDefault="00CB0EBB">
      <w:pPr>
        <w:pStyle w:val="Requirement"/>
        <w:numPr>
          <w:ilvl w:val="0"/>
          <w:numId w:val="108"/>
        </w:numPr>
      </w:pPr>
      <w:r>
        <w:t>Shall provide a means to manually control the Tank Level.</w:t>
      </w:r>
    </w:p>
    <w:p w14:paraId="619FF77D" w14:textId="5F6B7F3D" w:rsidR="00A42FF2" w:rsidRDefault="00A42FF2">
      <w:pPr>
        <w:pStyle w:val="Step"/>
        <w:numPr>
          <w:ilvl w:val="0"/>
          <w:numId w:val="19"/>
        </w:numPr>
      </w:pPr>
      <w:r>
        <w:t>Disconnect the instruments.</w:t>
      </w:r>
    </w:p>
    <w:p w14:paraId="76EC97EC" w14:textId="229C4F6E" w:rsidR="00AC7924" w:rsidRDefault="00AC7924">
      <w:pPr>
        <w:pStyle w:val="Step"/>
        <w:numPr>
          <w:ilvl w:val="0"/>
          <w:numId w:val="19"/>
        </w:numPr>
      </w:pPr>
      <w:r>
        <w:t xml:space="preserve">Run MLOI program, </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A42FF2" w:rsidRPr="00543DA8" w14:paraId="7D29C450" w14:textId="77777777" w:rsidTr="000627C6">
        <w:tc>
          <w:tcPr>
            <w:tcW w:w="2484" w:type="dxa"/>
          </w:tcPr>
          <w:p w14:paraId="5C1F5CD7" w14:textId="77777777" w:rsidR="00A42FF2" w:rsidRPr="00BE2370" w:rsidRDefault="00A42FF2" w:rsidP="000627C6">
            <w:pPr>
              <w:pStyle w:val="checkbox"/>
              <w:numPr>
                <w:ilvl w:val="0"/>
                <w:numId w:val="0"/>
              </w:numPr>
              <w:ind w:left="288"/>
              <w:rPr>
                <w:sz w:val="20"/>
              </w:rPr>
            </w:pPr>
            <w:r w:rsidRPr="00BE2370">
              <w:rPr>
                <w:sz w:val="20"/>
              </w:rPr>
              <w:t>Test</w:t>
            </w:r>
          </w:p>
        </w:tc>
        <w:tc>
          <w:tcPr>
            <w:tcW w:w="889" w:type="dxa"/>
          </w:tcPr>
          <w:p w14:paraId="3A397D59" w14:textId="77AEF654" w:rsidR="00A42FF2" w:rsidRPr="00BE2370" w:rsidRDefault="00A42FF2" w:rsidP="000627C6">
            <w:pPr>
              <w:pStyle w:val="checkbox"/>
              <w:numPr>
                <w:ilvl w:val="0"/>
                <w:numId w:val="0"/>
              </w:numPr>
              <w:jc w:val="center"/>
              <w:rPr>
                <w:sz w:val="20"/>
              </w:rPr>
            </w:pPr>
            <w:r>
              <w:rPr>
                <w:sz w:val="20"/>
              </w:rPr>
              <w:t>Post-Pot</w:t>
            </w:r>
          </w:p>
        </w:tc>
        <w:tc>
          <w:tcPr>
            <w:tcW w:w="348" w:type="dxa"/>
          </w:tcPr>
          <w:p w14:paraId="4A8A7F9F" w14:textId="77777777" w:rsidR="00A42FF2" w:rsidRPr="00BE2370" w:rsidRDefault="00A42FF2" w:rsidP="000627C6">
            <w:pPr>
              <w:pStyle w:val="checkbox"/>
              <w:numPr>
                <w:ilvl w:val="0"/>
                <w:numId w:val="0"/>
              </w:numPr>
              <w:ind w:left="1620"/>
              <w:rPr>
                <w:sz w:val="20"/>
              </w:rPr>
            </w:pPr>
          </w:p>
        </w:tc>
        <w:tc>
          <w:tcPr>
            <w:tcW w:w="2500" w:type="dxa"/>
          </w:tcPr>
          <w:p w14:paraId="3E4ECAC2" w14:textId="77777777" w:rsidR="00A42FF2" w:rsidRPr="00BE2370" w:rsidRDefault="00A42FF2" w:rsidP="000627C6">
            <w:pPr>
              <w:pStyle w:val="checkbox"/>
              <w:numPr>
                <w:ilvl w:val="0"/>
                <w:numId w:val="0"/>
              </w:numPr>
              <w:ind w:left="288"/>
              <w:rPr>
                <w:sz w:val="20"/>
              </w:rPr>
            </w:pPr>
            <w:r w:rsidRPr="00BE2370">
              <w:rPr>
                <w:sz w:val="20"/>
              </w:rPr>
              <w:t xml:space="preserve">Pre-Fill to </w:t>
            </w:r>
          </w:p>
        </w:tc>
        <w:tc>
          <w:tcPr>
            <w:tcW w:w="1149" w:type="dxa"/>
          </w:tcPr>
          <w:p w14:paraId="6FC53FB4" w14:textId="77777777" w:rsidR="00A42FF2" w:rsidRPr="00BE2370" w:rsidRDefault="00A42FF2" w:rsidP="000627C6">
            <w:pPr>
              <w:pStyle w:val="checkbox"/>
              <w:numPr>
                <w:ilvl w:val="0"/>
                <w:numId w:val="0"/>
              </w:numPr>
              <w:jc w:val="center"/>
              <w:rPr>
                <w:sz w:val="20"/>
              </w:rPr>
            </w:pPr>
            <w:r>
              <w:rPr>
                <w:sz w:val="20"/>
              </w:rPr>
              <w:t>ON</w:t>
            </w:r>
          </w:p>
        </w:tc>
      </w:tr>
    </w:tbl>
    <w:p w14:paraId="74B6AE8B" w14:textId="77777777" w:rsidR="00AC7924" w:rsidRDefault="00AC7924">
      <w:pPr>
        <w:pStyle w:val="Step"/>
        <w:numPr>
          <w:ilvl w:val="0"/>
          <w:numId w:val="19"/>
        </w:numPr>
      </w:pPr>
      <w:r>
        <w:t>Display the Motor Control</w:t>
      </w:r>
    </w:p>
    <w:p w14:paraId="4C9B0BB5" w14:textId="1AA2870D" w:rsidR="00AC7924" w:rsidRDefault="00AC7924" w:rsidP="00AC7924">
      <w:pPr>
        <w:pStyle w:val="checkbox"/>
      </w:pPr>
      <w:r>
        <w:t>Click on the Running button.</w:t>
      </w:r>
    </w:p>
    <w:p w14:paraId="3BC7C968" w14:textId="163E5ADE" w:rsidR="00AC7924" w:rsidRDefault="00AC7924" w:rsidP="00AC7924">
      <w:pPr>
        <w:pStyle w:val="checkbox"/>
      </w:pPr>
      <w:r>
        <w:t>Verify the chart becomes narrower and Motor Controls are displayed.</w:t>
      </w:r>
    </w:p>
    <w:p w14:paraId="71F8AAEF" w14:textId="3B8A0BE9" w:rsidR="00AC7924" w:rsidRDefault="00AC7924" w:rsidP="00AC7924">
      <w:pPr>
        <w:pStyle w:val="checkbox"/>
      </w:pPr>
      <w:r>
        <w:t>Change Level SP, verify the Level PV drives to the Level SP value</w:t>
      </w:r>
    </w:p>
    <w:p w14:paraId="71BCD616" w14:textId="275DB88E" w:rsidR="00AC7924" w:rsidRDefault="00AC7924" w:rsidP="00AC7924">
      <w:pPr>
        <w:pStyle w:val="checkbox"/>
      </w:pPr>
      <w:r>
        <w:t>Repeat for several Level SP values.</w:t>
      </w:r>
    </w:p>
    <w:p w14:paraId="2E0B2232" w14:textId="37FFCA81" w:rsidR="00AC7924" w:rsidRDefault="00AC7924">
      <w:pPr>
        <w:pStyle w:val="Step"/>
        <w:numPr>
          <w:ilvl w:val="0"/>
          <w:numId w:val="19"/>
        </w:numPr>
      </w:pPr>
      <w:r>
        <w:t xml:space="preserve">Restart MLOI program, </w:t>
      </w:r>
    </w:p>
    <w:p w14:paraId="7C2BB36C" w14:textId="6AB7398C" w:rsidR="00AC7924" w:rsidRDefault="00AC7924" w:rsidP="00AC7924">
      <w:pPr>
        <w:pStyle w:val="checkbox"/>
      </w:pPr>
      <w:r>
        <w:t xml:space="preserve">Select </w:t>
      </w:r>
      <w:proofErr w:type="gramStart"/>
      <w:r>
        <w:t>Post-Pot</w:t>
      </w:r>
      <w:proofErr w:type="gramEnd"/>
      <w:r>
        <w:t>, turn off Pre-Fill, Click OK</w:t>
      </w:r>
    </w:p>
    <w:p w14:paraId="20CEA01E" w14:textId="77777777" w:rsidR="00AC7924" w:rsidRDefault="00AC7924">
      <w:pPr>
        <w:pStyle w:val="Step"/>
        <w:numPr>
          <w:ilvl w:val="0"/>
          <w:numId w:val="19"/>
        </w:numPr>
      </w:pPr>
      <w:r>
        <w:t>Display the Motor Control</w:t>
      </w:r>
    </w:p>
    <w:p w14:paraId="31E1535A" w14:textId="77777777" w:rsidR="00AC7924" w:rsidRDefault="00AC7924" w:rsidP="00AC7924">
      <w:pPr>
        <w:pStyle w:val="checkbox"/>
      </w:pPr>
      <w:r>
        <w:t>Click on the Running button.</w:t>
      </w:r>
    </w:p>
    <w:p w14:paraId="2C4773DF" w14:textId="77777777" w:rsidR="00AC7924" w:rsidRDefault="00AC7924" w:rsidP="00AC7924">
      <w:pPr>
        <w:pStyle w:val="checkbox"/>
      </w:pPr>
      <w:r>
        <w:t>Verify the chart becomes narrower and Motor Controls are displayed.</w:t>
      </w:r>
    </w:p>
    <w:p w14:paraId="4C34F320" w14:textId="77777777" w:rsidR="00AC7924" w:rsidRDefault="00AC7924" w:rsidP="00AC7924">
      <w:pPr>
        <w:pStyle w:val="checkbox"/>
      </w:pPr>
      <w:r>
        <w:t>Change Level SP, verify the Level PV drives to the Level SP value</w:t>
      </w:r>
    </w:p>
    <w:p w14:paraId="1DB12C53" w14:textId="32655573" w:rsidR="00AC7924" w:rsidRDefault="00AC7924" w:rsidP="00A42FF2">
      <w:pPr>
        <w:pStyle w:val="checkbox"/>
      </w:pPr>
      <w:r>
        <w:t>Repeat for several Level SP values.</w:t>
      </w:r>
    </w:p>
    <w:p w14:paraId="24D8BE12" w14:textId="77777777" w:rsidR="00AC7924" w:rsidRDefault="00AC7924" w:rsidP="00AC7924">
      <w:pPr>
        <w:pStyle w:val="checkbox"/>
        <w:numPr>
          <w:ilvl w:val="0"/>
          <w:numId w:val="0"/>
        </w:numPr>
        <w:ind w:left="1267" w:hanging="360"/>
      </w:pPr>
    </w:p>
    <w:p w14:paraId="10142996" w14:textId="3D019957" w:rsidR="00846FB2" w:rsidRDefault="00A42FF2">
      <w:pPr>
        <w:pStyle w:val="Step"/>
        <w:numPr>
          <w:ilvl w:val="0"/>
          <w:numId w:val="19"/>
        </w:numPr>
      </w:pPr>
      <w:r>
        <w:t>Set the Mode to Maintenance, Restart the MLOI program</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02144D" w:rsidRPr="00543DA8" w14:paraId="37E30B67" w14:textId="77777777" w:rsidTr="000627C6">
        <w:tc>
          <w:tcPr>
            <w:tcW w:w="2484" w:type="dxa"/>
          </w:tcPr>
          <w:p w14:paraId="022591ED" w14:textId="77777777" w:rsidR="0002144D" w:rsidRPr="00BE2370" w:rsidRDefault="0002144D" w:rsidP="000627C6">
            <w:pPr>
              <w:pStyle w:val="checkbox"/>
              <w:numPr>
                <w:ilvl w:val="0"/>
                <w:numId w:val="0"/>
              </w:numPr>
              <w:ind w:left="288"/>
              <w:rPr>
                <w:sz w:val="20"/>
              </w:rPr>
            </w:pPr>
            <w:r w:rsidRPr="00BE2370">
              <w:rPr>
                <w:sz w:val="20"/>
              </w:rPr>
              <w:t>Test</w:t>
            </w:r>
          </w:p>
        </w:tc>
        <w:tc>
          <w:tcPr>
            <w:tcW w:w="889" w:type="dxa"/>
          </w:tcPr>
          <w:p w14:paraId="765BD669" w14:textId="77777777" w:rsidR="0002144D" w:rsidRPr="00BE2370" w:rsidRDefault="0002144D" w:rsidP="000627C6">
            <w:pPr>
              <w:pStyle w:val="checkbox"/>
              <w:numPr>
                <w:ilvl w:val="0"/>
                <w:numId w:val="0"/>
              </w:numPr>
              <w:jc w:val="center"/>
              <w:rPr>
                <w:sz w:val="20"/>
              </w:rPr>
            </w:pPr>
            <w:r>
              <w:rPr>
                <w:sz w:val="20"/>
              </w:rPr>
              <w:t>Post-Pot</w:t>
            </w:r>
          </w:p>
        </w:tc>
        <w:tc>
          <w:tcPr>
            <w:tcW w:w="348" w:type="dxa"/>
          </w:tcPr>
          <w:p w14:paraId="3C3D6585" w14:textId="77777777" w:rsidR="0002144D" w:rsidRPr="00BE2370" w:rsidRDefault="0002144D" w:rsidP="000627C6">
            <w:pPr>
              <w:pStyle w:val="checkbox"/>
              <w:numPr>
                <w:ilvl w:val="0"/>
                <w:numId w:val="0"/>
              </w:numPr>
              <w:ind w:left="1620"/>
              <w:rPr>
                <w:sz w:val="20"/>
              </w:rPr>
            </w:pPr>
          </w:p>
        </w:tc>
        <w:tc>
          <w:tcPr>
            <w:tcW w:w="2500" w:type="dxa"/>
          </w:tcPr>
          <w:p w14:paraId="1A6C74F6" w14:textId="77777777" w:rsidR="0002144D" w:rsidRPr="00BE2370" w:rsidRDefault="0002144D" w:rsidP="000627C6">
            <w:pPr>
              <w:pStyle w:val="checkbox"/>
              <w:numPr>
                <w:ilvl w:val="0"/>
                <w:numId w:val="0"/>
              </w:numPr>
              <w:ind w:left="288"/>
              <w:rPr>
                <w:sz w:val="20"/>
              </w:rPr>
            </w:pPr>
            <w:r w:rsidRPr="00BE2370">
              <w:rPr>
                <w:sz w:val="20"/>
              </w:rPr>
              <w:t xml:space="preserve">Pre-Fill to </w:t>
            </w:r>
          </w:p>
        </w:tc>
        <w:tc>
          <w:tcPr>
            <w:tcW w:w="1149" w:type="dxa"/>
          </w:tcPr>
          <w:p w14:paraId="4DCFCC72" w14:textId="77777777" w:rsidR="0002144D" w:rsidRPr="00BE2370" w:rsidRDefault="0002144D" w:rsidP="000627C6">
            <w:pPr>
              <w:pStyle w:val="checkbox"/>
              <w:numPr>
                <w:ilvl w:val="0"/>
                <w:numId w:val="0"/>
              </w:numPr>
              <w:jc w:val="center"/>
              <w:rPr>
                <w:sz w:val="20"/>
              </w:rPr>
            </w:pPr>
            <w:r>
              <w:rPr>
                <w:sz w:val="20"/>
              </w:rPr>
              <w:t>ON</w:t>
            </w:r>
          </w:p>
        </w:tc>
      </w:tr>
      <w:tr w:rsidR="0002144D" w:rsidRPr="00543DA8" w14:paraId="11B4D80B" w14:textId="77777777" w:rsidTr="000627C6">
        <w:tc>
          <w:tcPr>
            <w:tcW w:w="2484" w:type="dxa"/>
          </w:tcPr>
          <w:p w14:paraId="29482BC9" w14:textId="5384BC9A" w:rsidR="0002144D" w:rsidRPr="00BE2370" w:rsidRDefault="0002144D" w:rsidP="000627C6">
            <w:pPr>
              <w:pStyle w:val="checkbox"/>
              <w:numPr>
                <w:ilvl w:val="0"/>
                <w:numId w:val="0"/>
              </w:numPr>
              <w:ind w:left="288"/>
              <w:rPr>
                <w:sz w:val="20"/>
              </w:rPr>
            </w:pPr>
            <w:r>
              <w:rPr>
                <w:sz w:val="20"/>
              </w:rPr>
              <w:t xml:space="preserve">Auto Start </w:t>
            </w:r>
          </w:p>
        </w:tc>
        <w:tc>
          <w:tcPr>
            <w:tcW w:w="889" w:type="dxa"/>
          </w:tcPr>
          <w:p w14:paraId="50C47BFC" w14:textId="641673FC" w:rsidR="0002144D" w:rsidRDefault="0002144D" w:rsidP="000627C6">
            <w:pPr>
              <w:pStyle w:val="checkbox"/>
              <w:numPr>
                <w:ilvl w:val="0"/>
                <w:numId w:val="0"/>
              </w:numPr>
              <w:jc w:val="center"/>
              <w:rPr>
                <w:sz w:val="20"/>
              </w:rPr>
            </w:pPr>
            <w:r>
              <w:rPr>
                <w:sz w:val="20"/>
              </w:rPr>
              <w:t>OFF</w:t>
            </w:r>
          </w:p>
        </w:tc>
        <w:tc>
          <w:tcPr>
            <w:tcW w:w="348" w:type="dxa"/>
          </w:tcPr>
          <w:p w14:paraId="1CD554B5" w14:textId="789B55DF" w:rsidR="0002144D" w:rsidRPr="00BE2370" w:rsidRDefault="0002144D" w:rsidP="000627C6">
            <w:pPr>
              <w:pStyle w:val="checkbox"/>
              <w:numPr>
                <w:ilvl w:val="0"/>
                <w:numId w:val="0"/>
              </w:numPr>
              <w:ind w:left="1620"/>
              <w:rPr>
                <w:sz w:val="20"/>
              </w:rPr>
            </w:pPr>
          </w:p>
        </w:tc>
        <w:tc>
          <w:tcPr>
            <w:tcW w:w="2500" w:type="dxa"/>
          </w:tcPr>
          <w:p w14:paraId="3F1F5548" w14:textId="368EA037" w:rsidR="0002144D" w:rsidRPr="00BE2370" w:rsidRDefault="0002144D" w:rsidP="000627C6">
            <w:pPr>
              <w:pStyle w:val="checkbox"/>
              <w:numPr>
                <w:ilvl w:val="0"/>
                <w:numId w:val="0"/>
              </w:numPr>
              <w:ind w:left="288"/>
              <w:rPr>
                <w:sz w:val="20"/>
              </w:rPr>
            </w:pPr>
            <w:r>
              <w:rPr>
                <w:sz w:val="20"/>
              </w:rPr>
              <w:t>JOG</w:t>
            </w:r>
          </w:p>
        </w:tc>
        <w:tc>
          <w:tcPr>
            <w:tcW w:w="1149" w:type="dxa"/>
          </w:tcPr>
          <w:p w14:paraId="30178778" w14:textId="3C18684E" w:rsidR="0002144D" w:rsidRDefault="0002144D" w:rsidP="000627C6">
            <w:pPr>
              <w:pStyle w:val="checkbox"/>
              <w:numPr>
                <w:ilvl w:val="0"/>
                <w:numId w:val="0"/>
              </w:numPr>
              <w:jc w:val="center"/>
              <w:rPr>
                <w:sz w:val="20"/>
              </w:rPr>
            </w:pPr>
            <w:r>
              <w:rPr>
                <w:sz w:val="20"/>
              </w:rPr>
              <w:t>ON</w:t>
            </w:r>
          </w:p>
        </w:tc>
      </w:tr>
    </w:tbl>
    <w:p w14:paraId="574068BE" w14:textId="77777777" w:rsidR="00846FB2" w:rsidRPr="00846FB2" w:rsidRDefault="00846FB2" w:rsidP="00846FB2">
      <w:pPr>
        <w:pStyle w:val="checkbox"/>
      </w:pPr>
      <w:r w:rsidRPr="00846FB2">
        <w:t>Verify that the SP Slider has no control over PV</w:t>
      </w:r>
    </w:p>
    <w:p w14:paraId="5CFF1804" w14:textId="1025C771" w:rsidR="00846FB2" w:rsidRDefault="00846FB2" w:rsidP="00846FB2">
      <w:pPr>
        <w:pStyle w:val="checkbox"/>
      </w:pPr>
      <w:r w:rsidRPr="00846FB2">
        <w:t>Verify that the SP Slider and its digital output read approximately the same value</w:t>
      </w:r>
      <w:r>
        <w:t xml:space="preserve"> over the slider range.</w:t>
      </w:r>
    </w:p>
    <w:p w14:paraId="5E5E005A" w14:textId="7294D726" w:rsidR="00846FB2" w:rsidRDefault="00846FB2">
      <w:pPr>
        <w:pStyle w:val="Step"/>
        <w:numPr>
          <w:ilvl w:val="0"/>
          <w:numId w:val="19"/>
        </w:numPr>
      </w:pPr>
      <w:r>
        <w:t>Press the FILL Button</w:t>
      </w:r>
    </w:p>
    <w:p w14:paraId="60C3CB68" w14:textId="10D432FA" w:rsidR="00BF63C8" w:rsidRDefault="00BF63C8" w:rsidP="00BF63C8">
      <w:pPr>
        <w:pStyle w:val="checkbox"/>
      </w:pPr>
      <w:r>
        <w:lastRenderedPageBreak/>
        <w:t>Verify that the FILL button is ON (green) and the DRAIN button is OFF (gray)</w:t>
      </w:r>
    </w:p>
    <w:p w14:paraId="02770944" w14:textId="25E4D936" w:rsidR="00846FB2" w:rsidRDefault="00846FB2" w:rsidP="00846FB2">
      <w:pPr>
        <w:pStyle w:val="checkbox"/>
      </w:pPr>
      <w:r>
        <w:t xml:space="preserve">Verify </w:t>
      </w:r>
      <w:r w:rsidR="005B5416">
        <w:t>the Speed becomes SLOW, and Level and PV values decrease towards FULL and the Green plot rises</w:t>
      </w:r>
      <w:r>
        <w:t xml:space="preserve">. </w:t>
      </w:r>
    </w:p>
    <w:p w14:paraId="653D48F2" w14:textId="05EE52AE" w:rsidR="00846FB2" w:rsidRDefault="00846FB2" w:rsidP="00846FB2">
      <w:pPr>
        <w:pStyle w:val="checkbox"/>
      </w:pPr>
      <w:r>
        <w:t>Verify the Level value (above the plot) and the PV digital output read the same Level value.</w:t>
      </w:r>
    </w:p>
    <w:p w14:paraId="76A29C83" w14:textId="41CF6A56" w:rsidR="00846FB2" w:rsidRDefault="00846FB2" w:rsidP="00846FB2">
      <w:pPr>
        <w:pStyle w:val="checkbox"/>
      </w:pPr>
      <w:r>
        <w:t>Verify that</w:t>
      </w:r>
      <w:r w:rsidR="005B5416" w:rsidRPr="005B5416">
        <w:t xml:space="preserve"> </w:t>
      </w:r>
      <w:r w:rsidR="005B5416">
        <w:t>that PV slider and its digital output read approximately the same value over the slider range</w:t>
      </w:r>
      <w:r>
        <w:t>.</w:t>
      </w:r>
    </w:p>
    <w:p w14:paraId="479C2149" w14:textId="282EEA77" w:rsidR="003F19C1" w:rsidRDefault="003F19C1" w:rsidP="003F19C1">
      <w:pPr>
        <w:jc w:val="center"/>
      </w:pPr>
      <w:r>
        <w:rPr>
          <w:noProof/>
        </w:rPr>
        <w:drawing>
          <wp:inline distT="0" distB="0" distL="0" distR="0" wp14:anchorId="2AE5AE00" wp14:editId="2F16CD5E">
            <wp:extent cx="4431323" cy="2308261"/>
            <wp:effectExtent l="0" t="0" r="7620" b="0"/>
            <wp:docPr id="105540154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01547" name="Picture 2" descr="A screenshot of a computer&#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452301" cy="2319189"/>
                    </a:xfrm>
                    <a:prstGeom prst="rect">
                      <a:avLst/>
                    </a:prstGeom>
                    <a:noFill/>
                  </pic:spPr>
                </pic:pic>
              </a:graphicData>
            </a:graphic>
          </wp:inline>
        </w:drawing>
      </w:r>
    </w:p>
    <w:p w14:paraId="76675297" w14:textId="7409C87A" w:rsidR="00846FB2" w:rsidRDefault="001913BA">
      <w:pPr>
        <w:pStyle w:val="Step"/>
        <w:numPr>
          <w:ilvl w:val="0"/>
          <w:numId w:val="19"/>
        </w:numPr>
      </w:pPr>
      <w:r>
        <w:t>In turn, set</w:t>
      </w:r>
      <w:r w:rsidR="00846FB2">
        <w:t xml:space="preserve"> the Pump Speed to CREEP, SLOW, FAST.</w:t>
      </w:r>
    </w:p>
    <w:p w14:paraId="0CFC8BDF" w14:textId="4FB9AE8A" w:rsidR="00846FB2" w:rsidRDefault="00846FB2" w:rsidP="00846FB2">
      <w:pPr>
        <w:pStyle w:val="checkbox"/>
      </w:pPr>
      <w:r>
        <w:t>Verify that Level, PV and the green plot respond corresponding to the selected Speed.  FAST is faster than SLOW which is faster than CREEP which is faster than STOP.</w:t>
      </w:r>
    </w:p>
    <w:p w14:paraId="5EC3F159" w14:textId="0E0C89E7" w:rsidR="00BF63C8" w:rsidRDefault="00BF63C8">
      <w:pPr>
        <w:pStyle w:val="Step"/>
        <w:numPr>
          <w:ilvl w:val="0"/>
          <w:numId w:val="19"/>
        </w:numPr>
      </w:pPr>
      <w:r>
        <w:t>Change the Pump Speed to Stop</w:t>
      </w:r>
    </w:p>
    <w:p w14:paraId="01F2CAFF" w14:textId="7EA575C9" w:rsidR="00BF63C8" w:rsidRDefault="00BF63C8" w:rsidP="00BF63C8">
      <w:pPr>
        <w:pStyle w:val="checkbox"/>
      </w:pPr>
      <w:r>
        <w:t>Verify the Level, PV and Plot stop changing.</w:t>
      </w:r>
    </w:p>
    <w:p w14:paraId="4067761D" w14:textId="258439F2" w:rsidR="00BF63C8" w:rsidRDefault="00BF63C8" w:rsidP="00BF63C8">
      <w:pPr>
        <w:pStyle w:val="checkbox"/>
      </w:pPr>
      <w:r>
        <w:t>Verify that both FILL and DRAIN buttons are OFF (gray).</w:t>
      </w:r>
    </w:p>
    <w:p w14:paraId="5D153739" w14:textId="133120CC" w:rsidR="00BF63C8" w:rsidRDefault="00846FB2">
      <w:pPr>
        <w:pStyle w:val="Step"/>
        <w:numPr>
          <w:ilvl w:val="0"/>
          <w:numId w:val="19"/>
        </w:numPr>
      </w:pPr>
      <w:r>
        <w:t xml:space="preserve">Press the </w:t>
      </w:r>
      <w:r w:rsidR="00BF63C8">
        <w:t>DRAIN</w:t>
      </w:r>
      <w:r>
        <w:t xml:space="preserve"> </w:t>
      </w:r>
      <w:r w:rsidR="00BF63C8">
        <w:t>b</w:t>
      </w:r>
      <w:r>
        <w:t>utton</w:t>
      </w:r>
    </w:p>
    <w:p w14:paraId="4AE053DD" w14:textId="306BDA4E" w:rsidR="00BF63C8" w:rsidRDefault="00BF63C8" w:rsidP="00846FB2">
      <w:pPr>
        <w:pStyle w:val="checkbox"/>
      </w:pPr>
      <w:r>
        <w:t>Verify that the FILL button is OFF (gray) and the DRAIN button is ON (green)</w:t>
      </w:r>
    </w:p>
    <w:p w14:paraId="22F24499" w14:textId="55D44177" w:rsidR="00846FB2" w:rsidRDefault="00846FB2" w:rsidP="00846FB2">
      <w:pPr>
        <w:pStyle w:val="checkbox"/>
      </w:pPr>
      <w:r>
        <w:t xml:space="preserve">Verify that PV slider and its digital output read approximately the same value over the slider range. </w:t>
      </w:r>
    </w:p>
    <w:p w14:paraId="433E60D2" w14:textId="77777777" w:rsidR="00846FB2" w:rsidRDefault="00846FB2" w:rsidP="00846FB2">
      <w:pPr>
        <w:pStyle w:val="checkbox"/>
      </w:pPr>
      <w:r>
        <w:t>Verify the Level value (above the plot) and the PV digital output read the same Level value.</w:t>
      </w:r>
    </w:p>
    <w:p w14:paraId="4B153DD1" w14:textId="1A59A5E3" w:rsidR="00846FB2" w:rsidRDefault="00846FB2" w:rsidP="00846FB2">
      <w:pPr>
        <w:pStyle w:val="checkbox"/>
      </w:pPr>
      <w:r>
        <w:t xml:space="preserve">Verify that Level and PV values </w:t>
      </w:r>
      <w:r w:rsidR="00BF63C8">
        <w:t>increases</w:t>
      </w:r>
      <w:r>
        <w:t xml:space="preserve"> towards </w:t>
      </w:r>
      <w:r w:rsidR="00BF63C8">
        <w:t>EMPTY</w:t>
      </w:r>
      <w:r>
        <w:t xml:space="preserve"> and the Green plot </w:t>
      </w:r>
      <w:r w:rsidR="00BF63C8">
        <w:t>falls</w:t>
      </w:r>
      <w:r>
        <w:t>.</w:t>
      </w:r>
    </w:p>
    <w:p w14:paraId="4F6C81FC" w14:textId="26D81090" w:rsidR="00BF63C8" w:rsidRDefault="00846FB2">
      <w:pPr>
        <w:pStyle w:val="Step"/>
        <w:numPr>
          <w:ilvl w:val="0"/>
          <w:numId w:val="19"/>
        </w:numPr>
      </w:pPr>
      <w:r>
        <w:t>Chan</w:t>
      </w:r>
      <w:r w:rsidR="00BF63C8">
        <w:t>g</w:t>
      </w:r>
      <w:r>
        <w:t>e the Pump Speed to CREEP, SLOW, FAST.</w:t>
      </w:r>
    </w:p>
    <w:p w14:paraId="33E4B7BA" w14:textId="7F7AD8B2" w:rsidR="00BF63C8" w:rsidRDefault="00BF63C8" w:rsidP="00BF63C8">
      <w:pPr>
        <w:pStyle w:val="checkbox"/>
      </w:pPr>
      <w:r>
        <w:t>Verify that Level, PV and the green plot respond corresponding to the selected Speed.  FAST is faster than SLOW which is faster than CREEP which is faster than STOP.</w:t>
      </w:r>
    </w:p>
    <w:p w14:paraId="30EE6B0A" w14:textId="16049737" w:rsidR="00BF63C8" w:rsidRDefault="00BF63C8" w:rsidP="00BF63C8">
      <w:pPr>
        <w:pStyle w:val="checkbox"/>
      </w:pPr>
      <w:r>
        <w:t>Verify that both FILL and DRAIN buttons are OFF (gray).</w:t>
      </w:r>
    </w:p>
    <w:p w14:paraId="1444CC3B" w14:textId="778B213E" w:rsidR="00846FB2" w:rsidRDefault="00BF63C8">
      <w:pPr>
        <w:pStyle w:val="Step"/>
        <w:numPr>
          <w:ilvl w:val="0"/>
          <w:numId w:val="19"/>
        </w:numPr>
      </w:pPr>
      <w:r>
        <w:lastRenderedPageBreak/>
        <w:t>Alternate pushing FILL and DRAIN buttons</w:t>
      </w:r>
    </w:p>
    <w:p w14:paraId="73A69E96" w14:textId="4A2C92CC" w:rsidR="00BF63C8" w:rsidRDefault="00BF63C8" w:rsidP="00BF63C8">
      <w:pPr>
        <w:pStyle w:val="checkbox"/>
      </w:pPr>
      <w:r>
        <w:t>Verify Speed goes to SLOW.</w:t>
      </w:r>
    </w:p>
    <w:p w14:paraId="7CBBF2CD" w14:textId="3705FAC8" w:rsidR="00BF63C8" w:rsidRDefault="00BF63C8" w:rsidP="00BF63C8">
      <w:pPr>
        <w:pStyle w:val="checkbox"/>
      </w:pPr>
      <w:r>
        <w:t>Verify Speed can be changed in both FILL and DRAIN modes.</w:t>
      </w:r>
    </w:p>
    <w:p w14:paraId="444E60EA" w14:textId="2A83E31E" w:rsidR="00BF63C8" w:rsidRDefault="00BF63C8" w:rsidP="00A3768F">
      <w:pPr>
        <w:pStyle w:val="checkbox"/>
      </w:pPr>
      <w:r>
        <w:t xml:space="preserve">Verify FILL and </w:t>
      </w:r>
      <w:r w:rsidRPr="00A3768F">
        <w:t>DRAIN</w:t>
      </w:r>
      <w:r>
        <w:t xml:space="preserve"> can NOT be both ON (</w:t>
      </w:r>
      <w:r w:rsidR="009167B7">
        <w:t>gray</w:t>
      </w:r>
      <w:r>
        <w:t>) at the same time.</w:t>
      </w:r>
    </w:p>
    <w:p w14:paraId="7FDB9941" w14:textId="62194598" w:rsidR="009167B7" w:rsidRDefault="009167B7">
      <w:pPr>
        <w:pStyle w:val="Step"/>
        <w:numPr>
          <w:ilvl w:val="0"/>
          <w:numId w:val="22"/>
        </w:numPr>
      </w:pPr>
      <w:r>
        <w:t>Set Pump JOG to OFF (gray).  Set the SP slider to various Level Values.</w:t>
      </w:r>
    </w:p>
    <w:p w14:paraId="49918712" w14:textId="77777777" w:rsidR="00FA6432" w:rsidRDefault="00FA6432">
      <w:pPr>
        <w:pStyle w:val="ListParagraph"/>
        <w:numPr>
          <w:ilvl w:val="0"/>
          <w:numId w:val="22"/>
        </w:numPr>
      </w:pPr>
    </w:p>
    <w:p w14:paraId="20546ADB" w14:textId="4B19135D" w:rsidR="009167B7" w:rsidRDefault="009167B7" w:rsidP="009167B7">
      <w:pPr>
        <w:pStyle w:val="checkbox"/>
      </w:pPr>
      <w:r>
        <w:t>Verify the Level value, PV and Plot all drive toward the SP values and stop within 5% of the SP value.</w:t>
      </w:r>
    </w:p>
    <w:p w14:paraId="62674B7D" w14:textId="577BA725" w:rsidR="009167B7" w:rsidRDefault="00862E0F">
      <w:pPr>
        <w:pStyle w:val="Step"/>
        <w:numPr>
          <w:ilvl w:val="0"/>
          <w:numId w:val="20"/>
        </w:numPr>
      </w:pPr>
      <w:r>
        <w:t>E</w:t>
      </w:r>
      <w:r w:rsidR="009167B7">
        <w:t xml:space="preserve">nsure that the Laser and the Pump status lights are GREEN.  Then Set the Simulate button to OFF (gray).  </w:t>
      </w:r>
    </w:p>
    <w:p w14:paraId="64C2FD7F" w14:textId="6A1D4A21" w:rsidR="009167B7" w:rsidRDefault="00862E0F">
      <w:pPr>
        <w:pStyle w:val="Step"/>
        <w:numPr>
          <w:ilvl w:val="0"/>
          <w:numId w:val="20"/>
        </w:numPr>
      </w:pPr>
      <w:r>
        <w:t xml:space="preserve">Connect the instruments and USB hub, with SIM Mode OFF </w:t>
      </w:r>
      <w:r w:rsidR="009167B7">
        <w:t xml:space="preserve">Repeat Steps </w:t>
      </w:r>
      <w:r w:rsidR="003F19C1">
        <w:t>2 through 8</w:t>
      </w:r>
    </w:p>
    <w:p w14:paraId="2C4A4EE5" w14:textId="5E95C6D8" w:rsidR="00846FB2" w:rsidRDefault="003F19C1" w:rsidP="0088300E">
      <w:pPr>
        <w:pStyle w:val="checkbox"/>
      </w:pPr>
      <w:r>
        <w:t>Verify the actual tank performed the same as the simulated tank.</w:t>
      </w:r>
    </w:p>
    <w:p w14:paraId="615CA94A" w14:textId="3C86B2F8" w:rsidR="00846FB2" w:rsidRDefault="00846FB2" w:rsidP="00846FB2">
      <w:pPr>
        <w:pStyle w:val="checkbox"/>
        <w:numPr>
          <w:ilvl w:val="0"/>
          <w:numId w:val="0"/>
        </w:numPr>
        <w:ind w:left="907"/>
      </w:pPr>
    </w:p>
    <w:p w14:paraId="5D91900F" w14:textId="1D858BA2" w:rsidR="00CE40A6" w:rsidRDefault="00CE40A6" w:rsidP="00CE40A6">
      <w:pPr>
        <w:pStyle w:val="checkbox"/>
        <w:numPr>
          <w:ilvl w:val="0"/>
          <w:numId w:val="0"/>
        </w:numPr>
        <w:ind w:left="1267"/>
      </w:pPr>
    </w:p>
    <w:p w14:paraId="5CF00047" w14:textId="77777777" w:rsidR="0088300E" w:rsidRDefault="0088300E" w:rsidP="0088300E">
      <w:pPr>
        <w:pStyle w:val="checkbox"/>
        <w:numPr>
          <w:ilvl w:val="0"/>
          <w:numId w:val="0"/>
        </w:numPr>
        <w:ind w:left="1260"/>
      </w:pPr>
    </w:p>
    <w:p w14:paraId="7E477995" w14:textId="77777777" w:rsidR="0088300E" w:rsidRDefault="0088300E" w:rsidP="00E3661D">
      <w:pPr>
        <w:pStyle w:val="ZPara"/>
      </w:pPr>
      <w:r>
        <w:t>Tester   __________________      Date ______________       PASS      FAIL</w:t>
      </w:r>
    </w:p>
    <w:p w14:paraId="18BEC905" w14:textId="77777777" w:rsidR="006F435B" w:rsidRDefault="006F435B" w:rsidP="00E3661D">
      <w:pPr>
        <w:pStyle w:val="ZPara"/>
      </w:pPr>
    </w:p>
    <w:p w14:paraId="17104883" w14:textId="1DB60343" w:rsidR="0088300E" w:rsidRPr="00543DA2" w:rsidRDefault="006F435B" w:rsidP="006F435B">
      <w:pPr>
        <w:pStyle w:val="TestCase"/>
      </w:pPr>
      <w:bookmarkStart w:id="348" w:name="_Toc241156321"/>
      <w:bookmarkStart w:id="349" w:name="_Toc241156783"/>
      <w:r>
        <w:t>Instrument Displays</w:t>
      </w:r>
      <w:bookmarkEnd w:id="348"/>
      <w:bookmarkEnd w:id="349"/>
    </w:p>
    <w:p w14:paraId="4A43D80C" w14:textId="1873263B" w:rsidR="0064065C" w:rsidRDefault="00CB0EBB">
      <w:pPr>
        <w:pStyle w:val="Requirement"/>
        <w:numPr>
          <w:ilvl w:val="0"/>
          <w:numId w:val="109"/>
        </w:numPr>
      </w:pPr>
      <w:r>
        <w:t xml:space="preserve">Shall </w:t>
      </w:r>
      <w:r w:rsidR="00A2175C">
        <w:t>display the current ChA and ChB measurement to 0.1</w:t>
      </w:r>
      <w:r w:rsidR="00A2175C">
        <w:sym w:font="Symbol" w:char="F057"/>
      </w:r>
    </w:p>
    <w:p w14:paraId="58B2297A" w14:textId="656460DE" w:rsidR="001941B3" w:rsidRDefault="001941B3">
      <w:pPr>
        <w:pStyle w:val="Requirement"/>
        <w:numPr>
          <w:ilvl w:val="0"/>
          <w:numId w:val="110"/>
        </w:numPr>
      </w:pPr>
      <w:r>
        <w:t>Shall display the level measurement to 0.001”</w:t>
      </w:r>
    </w:p>
    <w:p w14:paraId="2A46A31F" w14:textId="760CAAA1" w:rsidR="005D5497" w:rsidRDefault="001941B3">
      <w:pPr>
        <w:pStyle w:val="Requirement"/>
        <w:numPr>
          <w:ilvl w:val="0"/>
          <w:numId w:val="111"/>
        </w:numPr>
      </w:pPr>
      <w:r>
        <w:t>Shall provide time-based plot of the resistance for both ChA and ChB, and tank Level.</w:t>
      </w:r>
    </w:p>
    <w:p w14:paraId="1EBB5D94" w14:textId="77777777" w:rsidR="005D5497" w:rsidRDefault="005D5497">
      <w:pPr>
        <w:pStyle w:val="Step"/>
        <w:numPr>
          <w:ilvl w:val="0"/>
          <w:numId w:val="54"/>
        </w:numPr>
      </w:pPr>
      <w:r>
        <w:t xml:space="preserve">Verify Resistor and Level Measurement in SIM mode. </w:t>
      </w:r>
    </w:p>
    <w:p w14:paraId="047B331F" w14:textId="5A189A8B" w:rsidR="00BE2370" w:rsidRDefault="005D5497">
      <w:pPr>
        <w:pStyle w:val="Step"/>
        <w:numPr>
          <w:ilvl w:val="0"/>
          <w:numId w:val="54"/>
        </w:numPr>
      </w:pPr>
      <w:r>
        <w:t>Run MLOI.</w:t>
      </w:r>
      <w:r w:rsidR="00BE2370">
        <w:t xml:space="preserve">  Start the MLOI Program, 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BE2370" w:rsidRPr="00543DA8" w14:paraId="64C3261D" w14:textId="77777777" w:rsidTr="00F963C6">
        <w:tc>
          <w:tcPr>
            <w:tcW w:w="2484" w:type="dxa"/>
          </w:tcPr>
          <w:p w14:paraId="0564D939" w14:textId="77777777" w:rsidR="00BE2370" w:rsidRPr="00BE2370" w:rsidRDefault="00BE2370" w:rsidP="00F963C6">
            <w:pPr>
              <w:pStyle w:val="checkbox"/>
              <w:numPr>
                <w:ilvl w:val="0"/>
                <w:numId w:val="0"/>
              </w:numPr>
              <w:ind w:left="288"/>
              <w:rPr>
                <w:sz w:val="20"/>
              </w:rPr>
            </w:pPr>
            <w:r w:rsidRPr="00BE2370">
              <w:rPr>
                <w:sz w:val="20"/>
              </w:rPr>
              <w:t>Test</w:t>
            </w:r>
          </w:p>
        </w:tc>
        <w:tc>
          <w:tcPr>
            <w:tcW w:w="889" w:type="dxa"/>
          </w:tcPr>
          <w:p w14:paraId="08EE1296" w14:textId="2DC0CF19" w:rsidR="00BE2370" w:rsidRPr="00BE2370" w:rsidRDefault="00BE2370" w:rsidP="00F963C6">
            <w:pPr>
              <w:pStyle w:val="checkbox"/>
              <w:numPr>
                <w:ilvl w:val="0"/>
                <w:numId w:val="0"/>
              </w:numPr>
              <w:jc w:val="center"/>
              <w:rPr>
                <w:sz w:val="20"/>
              </w:rPr>
            </w:pPr>
            <w:r w:rsidRPr="00BE2370">
              <w:rPr>
                <w:sz w:val="20"/>
              </w:rPr>
              <w:t>Post-Pot</w:t>
            </w:r>
          </w:p>
        </w:tc>
        <w:tc>
          <w:tcPr>
            <w:tcW w:w="348" w:type="dxa"/>
          </w:tcPr>
          <w:p w14:paraId="304BC4C8" w14:textId="77777777" w:rsidR="00BE2370" w:rsidRPr="00BE2370" w:rsidRDefault="00BE2370" w:rsidP="00F963C6">
            <w:pPr>
              <w:pStyle w:val="checkbox"/>
              <w:numPr>
                <w:ilvl w:val="0"/>
                <w:numId w:val="0"/>
              </w:numPr>
              <w:ind w:left="1620"/>
              <w:rPr>
                <w:sz w:val="20"/>
              </w:rPr>
            </w:pPr>
          </w:p>
        </w:tc>
        <w:tc>
          <w:tcPr>
            <w:tcW w:w="2500" w:type="dxa"/>
          </w:tcPr>
          <w:p w14:paraId="65C900A6" w14:textId="77777777" w:rsidR="00BE2370" w:rsidRPr="00BE2370" w:rsidRDefault="00BE2370" w:rsidP="00F963C6">
            <w:pPr>
              <w:pStyle w:val="checkbox"/>
              <w:numPr>
                <w:ilvl w:val="0"/>
                <w:numId w:val="0"/>
              </w:numPr>
              <w:ind w:left="288"/>
              <w:rPr>
                <w:sz w:val="20"/>
              </w:rPr>
            </w:pPr>
            <w:r w:rsidRPr="00BE2370">
              <w:rPr>
                <w:sz w:val="20"/>
              </w:rPr>
              <w:t xml:space="preserve">Pre-Fill to </w:t>
            </w:r>
          </w:p>
        </w:tc>
        <w:tc>
          <w:tcPr>
            <w:tcW w:w="1149" w:type="dxa"/>
          </w:tcPr>
          <w:p w14:paraId="6B2AD1E5" w14:textId="77777777" w:rsidR="00BE2370" w:rsidRPr="00BE2370" w:rsidRDefault="00BE2370" w:rsidP="00F963C6">
            <w:pPr>
              <w:pStyle w:val="checkbox"/>
              <w:numPr>
                <w:ilvl w:val="0"/>
                <w:numId w:val="0"/>
              </w:numPr>
              <w:jc w:val="center"/>
              <w:rPr>
                <w:sz w:val="20"/>
              </w:rPr>
            </w:pPr>
            <w:r w:rsidRPr="00BE2370">
              <w:rPr>
                <w:sz w:val="20"/>
              </w:rPr>
              <w:t>OFF</w:t>
            </w:r>
          </w:p>
        </w:tc>
      </w:tr>
      <w:tr w:rsidR="00BE2370" w:rsidRPr="00543DA8" w14:paraId="0E3240F9" w14:textId="77777777" w:rsidTr="00F963C6">
        <w:tc>
          <w:tcPr>
            <w:tcW w:w="2484" w:type="dxa"/>
          </w:tcPr>
          <w:p w14:paraId="2D9A2457" w14:textId="77777777" w:rsidR="00BE2370" w:rsidRPr="00BE2370" w:rsidRDefault="00BE2370" w:rsidP="00F963C6">
            <w:pPr>
              <w:pStyle w:val="checkbox"/>
              <w:numPr>
                <w:ilvl w:val="0"/>
                <w:numId w:val="0"/>
              </w:numPr>
              <w:ind w:left="288"/>
              <w:rPr>
                <w:sz w:val="20"/>
              </w:rPr>
            </w:pPr>
            <w:r w:rsidRPr="00BE2370">
              <w:rPr>
                <w:sz w:val="20"/>
              </w:rPr>
              <w:t>Replicate to</w:t>
            </w:r>
          </w:p>
        </w:tc>
        <w:tc>
          <w:tcPr>
            <w:tcW w:w="889" w:type="dxa"/>
          </w:tcPr>
          <w:p w14:paraId="0D70F679" w14:textId="3313C938" w:rsidR="00BE2370" w:rsidRPr="00BE2370" w:rsidRDefault="00BE2370" w:rsidP="00F963C6">
            <w:pPr>
              <w:pStyle w:val="checkbox"/>
              <w:numPr>
                <w:ilvl w:val="0"/>
                <w:numId w:val="0"/>
              </w:numPr>
              <w:jc w:val="center"/>
              <w:rPr>
                <w:sz w:val="20"/>
              </w:rPr>
            </w:pPr>
            <w:r>
              <w:rPr>
                <w:sz w:val="20"/>
              </w:rPr>
              <w:t>0</w:t>
            </w:r>
          </w:p>
        </w:tc>
        <w:tc>
          <w:tcPr>
            <w:tcW w:w="348" w:type="dxa"/>
          </w:tcPr>
          <w:p w14:paraId="41AC43C4" w14:textId="77777777" w:rsidR="00BE2370" w:rsidRPr="00BE2370" w:rsidRDefault="00BE2370" w:rsidP="00F963C6">
            <w:pPr>
              <w:pStyle w:val="checkbox"/>
              <w:numPr>
                <w:ilvl w:val="0"/>
                <w:numId w:val="0"/>
              </w:numPr>
              <w:ind w:left="1620"/>
              <w:rPr>
                <w:sz w:val="20"/>
              </w:rPr>
            </w:pPr>
          </w:p>
        </w:tc>
        <w:tc>
          <w:tcPr>
            <w:tcW w:w="2500" w:type="dxa"/>
          </w:tcPr>
          <w:p w14:paraId="08B09ECF" w14:textId="77777777" w:rsidR="00BE2370" w:rsidRPr="00BE2370" w:rsidRDefault="00BE2370" w:rsidP="00F963C6">
            <w:pPr>
              <w:pStyle w:val="checkbox"/>
              <w:numPr>
                <w:ilvl w:val="0"/>
                <w:numId w:val="0"/>
              </w:numPr>
              <w:ind w:left="288"/>
              <w:rPr>
                <w:sz w:val="20"/>
              </w:rPr>
            </w:pPr>
            <w:r w:rsidRPr="00BE2370">
              <w:rPr>
                <w:sz w:val="20"/>
              </w:rPr>
              <w:t>Auto Start to ON</w:t>
            </w:r>
          </w:p>
        </w:tc>
        <w:tc>
          <w:tcPr>
            <w:tcW w:w="1149" w:type="dxa"/>
          </w:tcPr>
          <w:p w14:paraId="7AC90E30" w14:textId="77777777" w:rsidR="00BE2370" w:rsidRPr="00BE2370" w:rsidRDefault="00BE2370" w:rsidP="00F963C6">
            <w:pPr>
              <w:pStyle w:val="checkbox"/>
              <w:numPr>
                <w:ilvl w:val="0"/>
                <w:numId w:val="0"/>
              </w:numPr>
              <w:jc w:val="center"/>
              <w:rPr>
                <w:sz w:val="20"/>
              </w:rPr>
            </w:pPr>
            <w:r w:rsidRPr="00BE2370">
              <w:rPr>
                <w:sz w:val="20"/>
              </w:rPr>
              <w:t>ON</w:t>
            </w:r>
          </w:p>
        </w:tc>
      </w:tr>
      <w:tr w:rsidR="00BE2370" w:rsidRPr="00543DA8" w14:paraId="06016939" w14:textId="77777777" w:rsidTr="00F963C6">
        <w:tc>
          <w:tcPr>
            <w:tcW w:w="2484" w:type="dxa"/>
          </w:tcPr>
          <w:p w14:paraId="38F35BE9" w14:textId="77777777" w:rsidR="00BE2370" w:rsidRPr="00BE2370" w:rsidRDefault="00BE2370" w:rsidP="00F963C6">
            <w:pPr>
              <w:pStyle w:val="checkbox"/>
              <w:numPr>
                <w:ilvl w:val="0"/>
                <w:numId w:val="0"/>
              </w:numPr>
              <w:ind w:left="288"/>
              <w:rPr>
                <w:sz w:val="20"/>
              </w:rPr>
            </w:pPr>
          </w:p>
        </w:tc>
        <w:tc>
          <w:tcPr>
            <w:tcW w:w="889" w:type="dxa"/>
          </w:tcPr>
          <w:p w14:paraId="6B19D01C" w14:textId="77777777" w:rsidR="00BE2370" w:rsidRPr="00BE2370" w:rsidRDefault="00BE2370" w:rsidP="00F963C6">
            <w:pPr>
              <w:pStyle w:val="checkbox"/>
              <w:numPr>
                <w:ilvl w:val="0"/>
                <w:numId w:val="0"/>
              </w:numPr>
              <w:jc w:val="center"/>
              <w:rPr>
                <w:sz w:val="20"/>
              </w:rPr>
            </w:pPr>
          </w:p>
        </w:tc>
        <w:tc>
          <w:tcPr>
            <w:tcW w:w="348" w:type="dxa"/>
          </w:tcPr>
          <w:p w14:paraId="5851B38A" w14:textId="77777777" w:rsidR="00BE2370" w:rsidRPr="00BE2370" w:rsidRDefault="00BE2370" w:rsidP="00F963C6">
            <w:pPr>
              <w:pStyle w:val="checkbox"/>
              <w:numPr>
                <w:ilvl w:val="0"/>
                <w:numId w:val="0"/>
              </w:numPr>
              <w:ind w:left="1620"/>
              <w:rPr>
                <w:sz w:val="20"/>
              </w:rPr>
            </w:pPr>
          </w:p>
        </w:tc>
        <w:tc>
          <w:tcPr>
            <w:tcW w:w="2500" w:type="dxa"/>
          </w:tcPr>
          <w:p w14:paraId="5161883A" w14:textId="77777777" w:rsidR="00BE2370" w:rsidRPr="00BE2370" w:rsidRDefault="00BE2370" w:rsidP="00F963C6">
            <w:pPr>
              <w:pStyle w:val="checkbox"/>
              <w:numPr>
                <w:ilvl w:val="0"/>
                <w:numId w:val="0"/>
              </w:numPr>
              <w:ind w:left="288"/>
              <w:rPr>
                <w:sz w:val="20"/>
              </w:rPr>
            </w:pPr>
            <w:r w:rsidRPr="00BE2370">
              <w:rPr>
                <w:sz w:val="20"/>
              </w:rPr>
              <w:t xml:space="preserve">Start in Jog to </w:t>
            </w:r>
          </w:p>
        </w:tc>
        <w:tc>
          <w:tcPr>
            <w:tcW w:w="1149" w:type="dxa"/>
          </w:tcPr>
          <w:p w14:paraId="25B403C5" w14:textId="77777777" w:rsidR="00BE2370" w:rsidRPr="00BE2370" w:rsidRDefault="00BE2370" w:rsidP="00F963C6">
            <w:pPr>
              <w:pStyle w:val="checkbox"/>
              <w:numPr>
                <w:ilvl w:val="0"/>
                <w:numId w:val="0"/>
              </w:numPr>
              <w:jc w:val="center"/>
              <w:rPr>
                <w:sz w:val="20"/>
              </w:rPr>
            </w:pPr>
            <w:r w:rsidRPr="00BE2370">
              <w:rPr>
                <w:sz w:val="20"/>
              </w:rPr>
              <w:t>OFF</w:t>
            </w:r>
          </w:p>
        </w:tc>
      </w:tr>
    </w:tbl>
    <w:p w14:paraId="218DD556" w14:textId="1D74F7B7" w:rsidR="00BE2370" w:rsidRDefault="00BE2370" w:rsidP="00BE2370">
      <w:pPr>
        <w:pStyle w:val="checkbox"/>
      </w:pPr>
      <w:r w:rsidRPr="00A3768F">
        <w:t>Click OK, Simulate and Continue</w:t>
      </w:r>
      <w:r>
        <w:t>.</w:t>
      </w:r>
    </w:p>
    <w:p w14:paraId="2ED3A38F" w14:textId="6C58B111" w:rsidR="005D5497" w:rsidRDefault="00A3768F" w:rsidP="00A3768F">
      <w:pPr>
        <w:pStyle w:val="checkbox"/>
      </w:pPr>
      <w:r>
        <w:t xml:space="preserve">Set Level SP to a value between 2.4 and 8.5. </w:t>
      </w:r>
    </w:p>
    <w:p w14:paraId="247AF372" w14:textId="62FA13BA" w:rsidR="005D5497" w:rsidRDefault="00A3768F" w:rsidP="00A3768F">
      <w:pPr>
        <w:pStyle w:val="checkbox"/>
      </w:pPr>
      <w:r>
        <w:t xml:space="preserve">Verify that </w:t>
      </w:r>
      <w:r w:rsidR="005D5497">
        <w:t>stair step plot and that ChA and ChB values represent the charted Resistor Values (White and Red Plot) to one decimal place.</w:t>
      </w:r>
    </w:p>
    <w:p w14:paraId="46021814" w14:textId="188630A1" w:rsidR="00A3768F" w:rsidRDefault="005D5497" w:rsidP="00A3768F">
      <w:pPr>
        <w:pStyle w:val="checkbox"/>
      </w:pPr>
      <w:r>
        <w:t>Verify the Level values represent the charted Level values (Green Plot) to three decimal places.</w:t>
      </w:r>
    </w:p>
    <w:p w14:paraId="73B5AB9C" w14:textId="77777777" w:rsidR="005D5497" w:rsidRDefault="005D5497" w:rsidP="005D5497">
      <w:pPr>
        <w:pStyle w:val="checkbox"/>
        <w:numPr>
          <w:ilvl w:val="0"/>
          <w:numId w:val="0"/>
        </w:numPr>
        <w:ind w:left="1267"/>
      </w:pPr>
    </w:p>
    <w:p w14:paraId="16369849" w14:textId="2B03EC10" w:rsidR="005D5497" w:rsidRDefault="005D5497" w:rsidP="005D5497">
      <w:pPr>
        <w:pStyle w:val="checkbox"/>
        <w:numPr>
          <w:ilvl w:val="0"/>
          <w:numId w:val="0"/>
        </w:numPr>
        <w:jc w:val="center"/>
      </w:pPr>
      <w:r>
        <w:rPr>
          <w:noProof/>
        </w:rPr>
        <w:lastRenderedPageBreak/>
        <w:drawing>
          <wp:inline distT="0" distB="0" distL="0" distR="0" wp14:anchorId="5083FDAD" wp14:editId="72A7A3D8">
            <wp:extent cx="2525790" cy="1611707"/>
            <wp:effectExtent l="0" t="0" r="8255" b="7620"/>
            <wp:docPr id="166424497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057139" name="Picture 4" descr="A screenshot of a computer&#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533168" cy="1616415"/>
                    </a:xfrm>
                    <a:prstGeom prst="rect">
                      <a:avLst/>
                    </a:prstGeom>
                    <a:noFill/>
                  </pic:spPr>
                </pic:pic>
              </a:graphicData>
            </a:graphic>
          </wp:inline>
        </w:drawing>
      </w:r>
    </w:p>
    <w:p w14:paraId="69D8B857" w14:textId="77777777" w:rsidR="005D5497" w:rsidRPr="00A3768F" w:rsidRDefault="005D5497" w:rsidP="005D5497">
      <w:pPr>
        <w:pStyle w:val="checkbox"/>
        <w:numPr>
          <w:ilvl w:val="0"/>
          <w:numId w:val="0"/>
        </w:numPr>
        <w:ind w:left="1267"/>
      </w:pPr>
    </w:p>
    <w:p w14:paraId="6BBB7605" w14:textId="77777777" w:rsidR="005D5497" w:rsidRDefault="005D5497">
      <w:pPr>
        <w:pStyle w:val="Step"/>
        <w:numPr>
          <w:ilvl w:val="0"/>
          <w:numId w:val="54"/>
        </w:numPr>
      </w:pPr>
      <w:r>
        <w:t xml:space="preserve">Verify Resistor and Level Measurement in TEST mode. Connect the instruments and USB Hub.  </w:t>
      </w:r>
    </w:p>
    <w:p w14:paraId="3C28FA04" w14:textId="357776BA" w:rsidR="00A3768F" w:rsidRDefault="005D5497">
      <w:pPr>
        <w:pStyle w:val="Step"/>
        <w:numPr>
          <w:ilvl w:val="0"/>
          <w:numId w:val="54"/>
        </w:numPr>
      </w:pPr>
      <w:r>
        <w:t xml:space="preserve">Run MLOI. </w:t>
      </w:r>
      <w:r w:rsidRPr="00A3768F">
        <w:t xml:space="preserve">On the Enter Test Information dialog, select </w:t>
      </w:r>
      <w:proofErr w:type="gramStart"/>
      <w:r w:rsidRPr="00A3768F">
        <w:t>Post-Pot</w:t>
      </w:r>
      <w:proofErr w:type="gramEnd"/>
      <w:r w:rsidRPr="00A3768F">
        <w:t xml:space="preserve">, set the </w:t>
      </w:r>
      <w:proofErr w:type="gramStart"/>
      <w:r w:rsidRPr="00A3768F">
        <w:t>Pre-Fill</w:t>
      </w:r>
      <w:proofErr w:type="gramEnd"/>
      <w:r w:rsidRPr="00A3768F">
        <w:t xml:space="preserve"> to OFF, Auto Start option to </w:t>
      </w:r>
      <w:proofErr w:type="gramStart"/>
      <w:r w:rsidRPr="00A3768F">
        <w:t>OFF,  Start</w:t>
      </w:r>
      <w:proofErr w:type="gramEnd"/>
      <w:r w:rsidRPr="00A3768F">
        <w:t xml:space="preserve"> in JOG to OFF and Replicates to 0.  Click OK, Simulate and Continue</w:t>
      </w:r>
      <w:r>
        <w:t>.</w:t>
      </w:r>
    </w:p>
    <w:p w14:paraId="04DFD5FB" w14:textId="159CD1CA" w:rsidR="003F19C1" w:rsidRDefault="003F19C1">
      <w:pPr>
        <w:pStyle w:val="Step"/>
        <w:numPr>
          <w:ilvl w:val="0"/>
          <w:numId w:val="54"/>
        </w:numPr>
      </w:pPr>
      <w:r>
        <w:t xml:space="preserve">With the MLOI app running, </w:t>
      </w:r>
      <w:r w:rsidR="00A3768F">
        <w:t xml:space="preserve">install the </w:t>
      </w:r>
      <w:r>
        <w:t>1</w:t>
      </w:r>
      <w:r w:rsidR="00A3768F">
        <w:t>00</w:t>
      </w:r>
      <w:r>
        <w:sym w:font="Symbol" w:char="F057"/>
      </w:r>
      <w:r>
        <w:t xml:space="preserve"> test resistor.</w:t>
      </w:r>
    </w:p>
    <w:p w14:paraId="733E12B6" w14:textId="0DC9842E" w:rsidR="003F19C1" w:rsidRDefault="003F19C1" w:rsidP="003F19C1">
      <w:pPr>
        <w:pStyle w:val="checkbox"/>
      </w:pPr>
      <w:r>
        <w:t xml:space="preserve">Verify that ChA </w:t>
      </w:r>
      <w:r w:rsidR="003E21EC">
        <w:t>Value and the white plot on the chart indicates</w:t>
      </w:r>
      <w:r>
        <w:t xml:space="preserve"> about 100.0</w:t>
      </w:r>
      <w:r w:rsidR="001941B3">
        <w:t xml:space="preserve"> </w:t>
      </w:r>
    </w:p>
    <w:p w14:paraId="2BFDFC8E" w14:textId="06E08CB7" w:rsidR="001941B3" w:rsidRDefault="003F19C1" w:rsidP="001941B3">
      <w:pPr>
        <w:pStyle w:val="checkbox"/>
      </w:pPr>
      <w:r>
        <w:t xml:space="preserve">Verify that ChB </w:t>
      </w:r>
      <w:r w:rsidR="003E21EC">
        <w:t xml:space="preserve">Value and the red plot on the chart indicates </w:t>
      </w:r>
      <w:r>
        <w:t>about 100.0</w:t>
      </w:r>
      <w:r w:rsidR="001941B3" w:rsidRPr="001941B3">
        <w:t xml:space="preserve"> </w:t>
      </w:r>
    </w:p>
    <w:p w14:paraId="074FD6B4" w14:textId="10F1E1B4" w:rsidR="001941B3" w:rsidRDefault="001941B3" w:rsidP="005D5497">
      <w:pPr>
        <w:pStyle w:val="checkbox"/>
      </w:pPr>
      <w:r>
        <w:t>Verify that the Level reading is to three (3) decimal places</w:t>
      </w:r>
      <w:r w:rsidR="003E21EC">
        <w:t xml:space="preserve"> and is displayed as green plot on the chart.</w:t>
      </w:r>
    </w:p>
    <w:p w14:paraId="3F7014EA" w14:textId="77777777" w:rsidR="001941B3" w:rsidRDefault="001941B3" w:rsidP="001941B3">
      <w:pPr>
        <w:jc w:val="center"/>
      </w:pPr>
    </w:p>
    <w:p w14:paraId="75FAA3D6" w14:textId="5D6CB62A" w:rsidR="001941B3" w:rsidRDefault="00A3768F">
      <w:pPr>
        <w:pStyle w:val="Step"/>
        <w:numPr>
          <w:ilvl w:val="0"/>
          <w:numId w:val="54"/>
        </w:numPr>
      </w:pPr>
      <w:r>
        <w:t>Install the 1K</w:t>
      </w:r>
      <w:r w:rsidR="001941B3">
        <w:sym w:font="Symbol" w:char="F057"/>
      </w:r>
      <w:r w:rsidR="001941B3">
        <w:t xml:space="preserve"> test resistor</w:t>
      </w:r>
      <w:r>
        <w:t xml:space="preserve">. </w:t>
      </w:r>
    </w:p>
    <w:p w14:paraId="32E95D2B" w14:textId="2F92C29A" w:rsidR="003E21EC" w:rsidRDefault="003E21EC" w:rsidP="003E21EC">
      <w:pPr>
        <w:pStyle w:val="checkbox"/>
      </w:pPr>
      <w:r>
        <w:t xml:space="preserve">Verify that ChA Value and the white plot on the chart indicates about 1000.0 </w:t>
      </w:r>
    </w:p>
    <w:p w14:paraId="3DA7F6F0" w14:textId="2E956437" w:rsidR="003E21EC" w:rsidRDefault="003E21EC" w:rsidP="003E21EC">
      <w:pPr>
        <w:pStyle w:val="checkbox"/>
      </w:pPr>
      <w:r>
        <w:t>Verify that ChB Value and the red plot on the chart indicates about 100</w:t>
      </w:r>
      <w:r w:rsidR="00A3768F">
        <w:t>0</w:t>
      </w:r>
      <w:r>
        <w:t>.0</w:t>
      </w:r>
      <w:r w:rsidRPr="001941B3">
        <w:t xml:space="preserve"> </w:t>
      </w:r>
    </w:p>
    <w:p w14:paraId="6FB9377E" w14:textId="77777777" w:rsidR="003E21EC" w:rsidRDefault="003E21EC" w:rsidP="003E21EC">
      <w:pPr>
        <w:pStyle w:val="checkbox"/>
      </w:pPr>
      <w:r>
        <w:t>Verify that the Level reading is to three (3) decimal places and is displayed as green plot on the chart.</w:t>
      </w:r>
    </w:p>
    <w:p w14:paraId="7EE09AAE" w14:textId="3CFFE585" w:rsidR="001941B3" w:rsidRDefault="001941B3" w:rsidP="003E21EC">
      <w:pPr>
        <w:pStyle w:val="checkbox"/>
        <w:numPr>
          <w:ilvl w:val="0"/>
          <w:numId w:val="0"/>
        </w:numPr>
        <w:ind w:left="1267"/>
      </w:pPr>
    </w:p>
    <w:p w14:paraId="7DAB64B9" w14:textId="77777777" w:rsidR="0088300E" w:rsidRDefault="0088300E" w:rsidP="0088300E">
      <w:pPr>
        <w:pStyle w:val="checkbox"/>
        <w:numPr>
          <w:ilvl w:val="0"/>
          <w:numId w:val="0"/>
        </w:numPr>
        <w:ind w:left="1260"/>
      </w:pPr>
    </w:p>
    <w:p w14:paraId="06AE65EA" w14:textId="25C8C1BB" w:rsidR="001941B3" w:rsidRDefault="001941B3" w:rsidP="001941B3">
      <w:pPr>
        <w:pStyle w:val="checkbox"/>
        <w:numPr>
          <w:ilvl w:val="0"/>
          <w:numId w:val="0"/>
        </w:numPr>
        <w:ind w:left="1260"/>
        <w:jc w:val="center"/>
      </w:pPr>
    </w:p>
    <w:p w14:paraId="6C25322E" w14:textId="5794D9AD" w:rsidR="0088300E" w:rsidRPr="00543DA2" w:rsidRDefault="0088300E" w:rsidP="00E3661D">
      <w:pPr>
        <w:pStyle w:val="ZPara"/>
      </w:pPr>
      <w:r>
        <w:t>Tester   __________________      Date ______________       PASS      FAIL</w:t>
      </w:r>
    </w:p>
    <w:p w14:paraId="0837B73B" w14:textId="77777777" w:rsidR="0088300E" w:rsidRDefault="0088300E" w:rsidP="00151E11"/>
    <w:p w14:paraId="10B96BB2" w14:textId="480933D2" w:rsidR="0088300E" w:rsidRDefault="006F435B" w:rsidP="006F435B">
      <w:pPr>
        <w:pStyle w:val="TestCase"/>
      </w:pPr>
      <w:bookmarkStart w:id="350" w:name="_Toc241156322"/>
      <w:bookmarkStart w:id="351" w:name="_Toc241156784"/>
      <w:r>
        <w:t>Test Status Table Display</w:t>
      </w:r>
      <w:bookmarkEnd w:id="350"/>
      <w:bookmarkEnd w:id="351"/>
    </w:p>
    <w:p w14:paraId="73214A34" w14:textId="064C8E17" w:rsidR="00A2175C" w:rsidRDefault="00A2175C">
      <w:pPr>
        <w:pStyle w:val="Requirement"/>
        <w:numPr>
          <w:ilvl w:val="0"/>
          <w:numId w:val="112"/>
        </w:numPr>
      </w:pPr>
      <w:r>
        <w:t>Shall display the Pass/Fail status and progress of the test.</w:t>
      </w:r>
    </w:p>
    <w:p w14:paraId="73E6CB99" w14:textId="77777777" w:rsidR="007F1051" w:rsidRDefault="007F1051">
      <w:pPr>
        <w:pStyle w:val="Step"/>
        <w:numPr>
          <w:ilvl w:val="0"/>
          <w:numId w:val="30"/>
        </w:numPr>
      </w:pPr>
      <w:r>
        <w:t>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7F1051" w:rsidRPr="00543DA8" w14:paraId="273B911F" w14:textId="77777777" w:rsidTr="00F963C6">
        <w:tc>
          <w:tcPr>
            <w:tcW w:w="2484" w:type="dxa"/>
          </w:tcPr>
          <w:p w14:paraId="781DB446" w14:textId="77777777" w:rsidR="007F1051" w:rsidRPr="00BE2370" w:rsidRDefault="007F1051" w:rsidP="00F963C6">
            <w:pPr>
              <w:pStyle w:val="checkbox"/>
              <w:numPr>
                <w:ilvl w:val="0"/>
                <w:numId w:val="0"/>
              </w:numPr>
              <w:ind w:left="288"/>
              <w:rPr>
                <w:sz w:val="20"/>
              </w:rPr>
            </w:pPr>
            <w:r w:rsidRPr="00BE2370">
              <w:rPr>
                <w:sz w:val="20"/>
              </w:rPr>
              <w:t>Test</w:t>
            </w:r>
          </w:p>
        </w:tc>
        <w:tc>
          <w:tcPr>
            <w:tcW w:w="889" w:type="dxa"/>
          </w:tcPr>
          <w:p w14:paraId="2699DFD6" w14:textId="77777777" w:rsidR="007F1051" w:rsidRPr="00BE2370" w:rsidRDefault="007F1051" w:rsidP="00F963C6">
            <w:pPr>
              <w:pStyle w:val="checkbox"/>
              <w:numPr>
                <w:ilvl w:val="0"/>
                <w:numId w:val="0"/>
              </w:numPr>
              <w:jc w:val="center"/>
              <w:rPr>
                <w:sz w:val="20"/>
              </w:rPr>
            </w:pPr>
            <w:r w:rsidRPr="00BE2370">
              <w:rPr>
                <w:sz w:val="20"/>
              </w:rPr>
              <w:t>Post-Pot</w:t>
            </w:r>
          </w:p>
        </w:tc>
        <w:tc>
          <w:tcPr>
            <w:tcW w:w="348" w:type="dxa"/>
          </w:tcPr>
          <w:p w14:paraId="782CD8B3" w14:textId="77777777" w:rsidR="007F1051" w:rsidRPr="00BE2370" w:rsidRDefault="007F1051" w:rsidP="00F963C6">
            <w:pPr>
              <w:pStyle w:val="checkbox"/>
              <w:numPr>
                <w:ilvl w:val="0"/>
                <w:numId w:val="0"/>
              </w:numPr>
              <w:ind w:left="1620"/>
              <w:rPr>
                <w:sz w:val="20"/>
              </w:rPr>
            </w:pPr>
          </w:p>
        </w:tc>
        <w:tc>
          <w:tcPr>
            <w:tcW w:w="2500" w:type="dxa"/>
          </w:tcPr>
          <w:p w14:paraId="6B824190" w14:textId="77777777" w:rsidR="007F1051" w:rsidRPr="00BE2370" w:rsidRDefault="007F1051" w:rsidP="00F963C6">
            <w:pPr>
              <w:pStyle w:val="checkbox"/>
              <w:numPr>
                <w:ilvl w:val="0"/>
                <w:numId w:val="0"/>
              </w:numPr>
              <w:ind w:left="288"/>
              <w:rPr>
                <w:sz w:val="20"/>
              </w:rPr>
            </w:pPr>
            <w:r w:rsidRPr="00BE2370">
              <w:rPr>
                <w:sz w:val="20"/>
              </w:rPr>
              <w:t xml:space="preserve">Pre-Fill to </w:t>
            </w:r>
          </w:p>
        </w:tc>
        <w:tc>
          <w:tcPr>
            <w:tcW w:w="1149" w:type="dxa"/>
          </w:tcPr>
          <w:p w14:paraId="7F1A18EF" w14:textId="77777777" w:rsidR="007F1051" w:rsidRPr="00BE2370" w:rsidRDefault="007F1051" w:rsidP="00F963C6">
            <w:pPr>
              <w:pStyle w:val="checkbox"/>
              <w:numPr>
                <w:ilvl w:val="0"/>
                <w:numId w:val="0"/>
              </w:numPr>
              <w:jc w:val="center"/>
              <w:rPr>
                <w:sz w:val="20"/>
              </w:rPr>
            </w:pPr>
            <w:r w:rsidRPr="00BE2370">
              <w:rPr>
                <w:sz w:val="20"/>
              </w:rPr>
              <w:t>OFF</w:t>
            </w:r>
          </w:p>
        </w:tc>
      </w:tr>
      <w:tr w:rsidR="007F1051" w:rsidRPr="00543DA8" w14:paraId="4809D768" w14:textId="77777777" w:rsidTr="00F963C6">
        <w:tc>
          <w:tcPr>
            <w:tcW w:w="2484" w:type="dxa"/>
          </w:tcPr>
          <w:p w14:paraId="333B1553" w14:textId="77777777" w:rsidR="007F1051" w:rsidRPr="00BE2370" w:rsidRDefault="007F1051" w:rsidP="00F963C6">
            <w:pPr>
              <w:pStyle w:val="checkbox"/>
              <w:numPr>
                <w:ilvl w:val="0"/>
                <w:numId w:val="0"/>
              </w:numPr>
              <w:ind w:left="288"/>
              <w:rPr>
                <w:sz w:val="20"/>
              </w:rPr>
            </w:pPr>
            <w:r w:rsidRPr="00BE2370">
              <w:rPr>
                <w:sz w:val="20"/>
              </w:rPr>
              <w:t>Replicate to</w:t>
            </w:r>
          </w:p>
        </w:tc>
        <w:tc>
          <w:tcPr>
            <w:tcW w:w="889" w:type="dxa"/>
          </w:tcPr>
          <w:p w14:paraId="7CADDA6E" w14:textId="77777777" w:rsidR="007F1051" w:rsidRPr="00BE2370" w:rsidRDefault="007F1051" w:rsidP="00F963C6">
            <w:pPr>
              <w:pStyle w:val="checkbox"/>
              <w:numPr>
                <w:ilvl w:val="0"/>
                <w:numId w:val="0"/>
              </w:numPr>
              <w:jc w:val="center"/>
              <w:rPr>
                <w:sz w:val="20"/>
              </w:rPr>
            </w:pPr>
            <w:r>
              <w:rPr>
                <w:sz w:val="20"/>
              </w:rPr>
              <w:t>0</w:t>
            </w:r>
          </w:p>
        </w:tc>
        <w:tc>
          <w:tcPr>
            <w:tcW w:w="348" w:type="dxa"/>
          </w:tcPr>
          <w:p w14:paraId="34A1A087" w14:textId="77777777" w:rsidR="007F1051" w:rsidRPr="00BE2370" w:rsidRDefault="007F1051" w:rsidP="00F963C6">
            <w:pPr>
              <w:pStyle w:val="checkbox"/>
              <w:numPr>
                <w:ilvl w:val="0"/>
                <w:numId w:val="0"/>
              </w:numPr>
              <w:ind w:left="1620"/>
              <w:rPr>
                <w:sz w:val="20"/>
              </w:rPr>
            </w:pPr>
          </w:p>
        </w:tc>
        <w:tc>
          <w:tcPr>
            <w:tcW w:w="2500" w:type="dxa"/>
          </w:tcPr>
          <w:p w14:paraId="37982A8B" w14:textId="77777777" w:rsidR="007F1051" w:rsidRPr="00BE2370" w:rsidRDefault="007F1051" w:rsidP="00F963C6">
            <w:pPr>
              <w:pStyle w:val="checkbox"/>
              <w:numPr>
                <w:ilvl w:val="0"/>
                <w:numId w:val="0"/>
              </w:numPr>
              <w:ind w:left="288"/>
              <w:rPr>
                <w:sz w:val="20"/>
              </w:rPr>
            </w:pPr>
            <w:r w:rsidRPr="00BE2370">
              <w:rPr>
                <w:sz w:val="20"/>
              </w:rPr>
              <w:t>Auto Start to ON</w:t>
            </w:r>
          </w:p>
        </w:tc>
        <w:tc>
          <w:tcPr>
            <w:tcW w:w="1149" w:type="dxa"/>
          </w:tcPr>
          <w:p w14:paraId="63A4E59E" w14:textId="77777777" w:rsidR="007F1051" w:rsidRPr="00BE2370" w:rsidRDefault="007F1051" w:rsidP="00F963C6">
            <w:pPr>
              <w:pStyle w:val="checkbox"/>
              <w:numPr>
                <w:ilvl w:val="0"/>
                <w:numId w:val="0"/>
              </w:numPr>
              <w:jc w:val="center"/>
              <w:rPr>
                <w:sz w:val="20"/>
              </w:rPr>
            </w:pPr>
            <w:r w:rsidRPr="00BE2370">
              <w:rPr>
                <w:sz w:val="20"/>
              </w:rPr>
              <w:t>ON</w:t>
            </w:r>
          </w:p>
        </w:tc>
      </w:tr>
      <w:tr w:rsidR="007F1051" w:rsidRPr="00543DA8" w14:paraId="6FE0D69B" w14:textId="77777777" w:rsidTr="00F963C6">
        <w:tc>
          <w:tcPr>
            <w:tcW w:w="2484" w:type="dxa"/>
          </w:tcPr>
          <w:p w14:paraId="3C999808" w14:textId="77777777" w:rsidR="007F1051" w:rsidRPr="00BE2370" w:rsidRDefault="007F1051" w:rsidP="00F963C6">
            <w:pPr>
              <w:pStyle w:val="checkbox"/>
              <w:numPr>
                <w:ilvl w:val="0"/>
                <w:numId w:val="0"/>
              </w:numPr>
              <w:ind w:left="288"/>
              <w:rPr>
                <w:sz w:val="20"/>
              </w:rPr>
            </w:pPr>
          </w:p>
        </w:tc>
        <w:tc>
          <w:tcPr>
            <w:tcW w:w="889" w:type="dxa"/>
          </w:tcPr>
          <w:p w14:paraId="6B6A5048" w14:textId="77777777" w:rsidR="007F1051" w:rsidRPr="00BE2370" w:rsidRDefault="007F1051" w:rsidP="00F963C6">
            <w:pPr>
              <w:pStyle w:val="checkbox"/>
              <w:numPr>
                <w:ilvl w:val="0"/>
                <w:numId w:val="0"/>
              </w:numPr>
              <w:jc w:val="center"/>
              <w:rPr>
                <w:sz w:val="20"/>
              </w:rPr>
            </w:pPr>
          </w:p>
        </w:tc>
        <w:tc>
          <w:tcPr>
            <w:tcW w:w="348" w:type="dxa"/>
          </w:tcPr>
          <w:p w14:paraId="6896D124" w14:textId="77777777" w:rsidR="007F1051" w:rsidRPr="00BE2370" w:rsidRDefault="007F1051" w:rsidP="00F963C6">
            <w:pPr>
              <w:pStyle w:val="checkbox"/>
              <w:numPr>
                <w:ilvl w:val="0"/>
                <w:numId w:val="0"/>
              </w:numPr>
              <w:ind w:left="1620"/>
              <w:rPr>
                <w:sz w:val="20"/>
              </w:rPr>
            </w:pPr>
          </w:p>
        </w:tc>
        <w:tc>
          <w:tcPr>
            <w:tcW w:w="2500" w:type="dxa"/>
          </w:tcPr>
          <w:p w14:paraId="7CE23CFF" w14:textId="77777777" w:rsidR="007F1051" w:rsidRPr="00BE2370" w:rsidRDefault="007F1051" w:rsidP="00F963C6">
            <w:pPr>
              <w:pStyle w:val="checkbox"/>
              <w:numPr>
                <w:ilvl w:val="0"/>
                <w:numId w:val="0"/>
              </w:numPr>
              <w:ind w:left="288"/>
              <w:rPr>
                <w:sz w:val="20"/>
              </w:rPr>
            </w:pPr>
            <w:r w:rsidRPr="00BE2370">
              <w:rPr>
                <w:sz w:val="20"/>
              </w:rPr>
              <w:t xml:space="preserve">Start in Jog to </w:t>
            </w:r>
          </w:p>
        </w:tc>
        <w:tc>
          <w:tcPr>
            <w:tcW w:w="1149" w:type="dxa"/>
          </w:tcPr>
          <w:p w14:paraId="0E4B0A8F" w14:textId="77777777" w:rsidR="007F1051" w:rsidRPr="00BE2370" w:rsidRDefault="007F1051" w:rsidP="00F963C6">
            <w:pPr>
              <w:pStyle w:val="checkbox"/>
              <w:numPr>
                <w:ilvl w:val="0"/>
                <w:numId w:val="0"/>
              </w:numPr>
              <w:jc w:val="center"/>
              <w:rPr>
                <w:sz w:val="20"/>
              </w:rPr>
            </w:pPr>
            <w:r w:rsidRPr="00BE2370">
              <w:rPr>
                <w:sz w:val="20"/>
              </w:rPr>
              <w:t>OFF</w:t>
            </w:r>
          </w:p>
        </w:tc>
      </w:tr>
    </w:tbl>
    <w:p w14:paraId="1F95DD2A" w14:textId="77777777" w:rsidR="007F1051" w:rsidRDefault="007F1051">
      <w:pPr>
        <w:pStyle w:val="checkbox"/>
        <w:numPr>
          <w:ilvl w:val="0"/>
          <w:numId w:val="30"/>
        </w:numPr>
      </w:pPr>
      <w:r w:rsidRPr="00A3768F">
        <w:t>Click OK, Simulate and Continue</w:t>
      </w:r>
      <w:r>
        <w:t>.</w:t>
      </w:r>
    </w:p>
    <w:p w14:paraId="70E00823" w14:textId="14755CDE" w:rsidR="00234AC2" w:rsidRDefault="00234AC2" w:rsidP="00234AC2">
      <w:pPr>
        <w:pStyle w:val="checkbox"/>
      </w:pPr>
      <w:r>
        <w:lastRenderedPageBreak/>
        <w:t xml:space="preserve">Verify the application is open and running and TEST State Out is in MANUAL mode. </w:t>
      </w:r>
    </w:p>
    <w:p w14:paraId="2344A3C5" w14:textId="6C616EAE" w:rsidR="00984A2F" w:rsidRDefault="003E21EC">
      <w:pPr>
        <w:pStyle w:val="Step"/>
        <w:numPr>
          <w:ilvl w:val="0"/>
          <w:numId w:val="31"/>
        </w:numPr>
      </w:pPr>
      <w:r>
        <w:t xml:space="preserve">With the </w:t>
      </w:r>
      <w:r w:rsidR="00984A2F">
        <w:t>MLOI app running, Press the Run Test button to Running (green).  Let the test progress.</w:t>
      </w:r>
    </w:p>
    <w:p w14:paraId="5373FE28" w14:textId="77777777" w:rsidR="00984A2F" w:rsidRDefault="00984A2F" w:rsidP="00984A2F">
      <w:pPr>
        <w:jc w:val="center"/>
      </w:pPr>
    </w:p>
    <w:p w14:paraId="262D4E95" w14:textId="593CEB86" w:rsidR="00984A2F" w:rsidRDefault="00984A2F" w:rsidP="00984A2F">
      <w:pPr>
        <w:jc w:val="center"/>
      </w:pPr>
      <w:r>
        <w:rPr>
          <w:noProof/>
        </w:rPr>
        <w:drawing>
          <wp:inline distT="0" distB="0" distL="0" distR="0" wp14:anchorId="20133133" wp14:editId="03C14144">
            <wp:extent cx="5200278" cy="2658375"/>
            <wp:effectExtent l="0" t="0" r="635" b="8890"/>
            <wp:docPr id="2096548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11907" cy="2664320"/>
                    </a:xfrm>
                    <a:prstGeom prst="rect">
                      <a:avLst/>
                    </a:prstGeom>
                    <a:noFill/>
                  </pic:spPr>
                </pic:pic>
              </a:graphicData>
            </a:graphic>
          </wp:inline>
        </w:drawing>
      </w:r>
    </w:p>
    <w:p w14:paraId="49B4AF91" w14:textId="77777777" w:rsidR="00984A2F" w:rsidRDefault="00984A2F" w:rsidP="00984A2F">
      <w:pPr>
        <w:jc w:val="center"/>
      </w:pPr>
    </w:p>
    <w:p w14:paraId="22F17302" w14:textId="55EC2962" w:rsidR="00984A2F" w:rsidRDefault="00984A2F" w:rsidP="0088300E">
      <w:pPr>
        <w:pStyle w:val="checkbox"/>
      </w:pPr>
      <w:r>
        <w:t>Verify that Test State Out is sequencing through the test protocol.</w:t>
      </w:r>
    </w:p>
    <w:p w14:paraId="5BE16B97" w14:textId="2FF3C783" w:rsidR="00984A2F" w:rsidRDefault="00984A2F" w:rsidP="0088300E">
      <w:pPr>
        <w:pStyle w:val="checkbox"/>
      </w:pPr>
      <w:r>
        <w:t xml:space="preserve">Verify the plots on the charts indicate the test protocol progress as stair step plots.  </w:t>
      </w:r>
    </w:p>
    <w:p w14:paraId="01C41FEA" w14:textId="1EFD3FFA" w:rsidR="00984A2F" w:rsidRDefault="00984A2F" w:rsidP="0088300E">
      <w:pPr>
        <w:pStyle w:val="checkbox"/>
      </w:pPr>
      <w:r>
        <w:t>Verify both the Fil</w:t>
      </w:r>
      <w:r w:rsidR="00234AC2">
        <w:t>l</w:t>
      </w:r>
      <w:r>
        <w:t xml:space="preserve"> and Drain status lights indicate test status as the test progresses.</w:t>
      </w:r>
    </w:p>
    <w:p w14:paraId="5D806AE9" w14:textId="295E1C0E" w:rsidR="0088300E" w:rsidRDefault="00984A2F" w:rsidP="0088300E">
      <w:pPr>
        <w:pStyle w:val="checkbox"/>
      </w:pPr>
      <w:r>
        <w:t>Verify the Resistor and Fill/Drain field are populate</w:t>
      </w:r>
      <w:r w:rsidR="009D0212">
        <w:t xml:space="preserve">d </w:t>
      </w:r>
      <w:r>
        <w:t>with the ChA</w:t>
      </w:r>
      <w:r w:rsidR="009D0212">
        <w:t>, ChB and Level PV values as the test progresses.</w:t>
      </w:r>
      <w:r>
        <w:t xml:space="preserve"> </w:t>
      </w:r>
    </w:p>
    <w:p w14:paraId="10D5C693" w14:textId="059FE866" w:rsidR="009D0212" w:rsidRDefault="009D0212" w:rsidP="009D0212">
      <w:pPr>
        <w:pStyle w:val="Step"/>
      </w:pPr>
      <w:r>
        <w:t>When the test is completed, (DONE state) at the prompt press SAVE button then exit the test.</w:t>
      </w:r>
    </w:p>
    <w:p w14:paraId="657E0E0F" w14:textId="57743841" w:rsidR="009D0212" w:rsidRDefault="009D0212" w:rsidP="009D0212">
      <w:pPr>
        <w:pStyle w:val="checkbox"/>
      </w:pPr>
      <w:r>
        <w:t>Verify that a report is generated and saved as an XL workbook and the app closes.</w:t>
      </w:r>
    </w:p>
    <w:p w14:paraId="22924789" w14:textId="77777777" w:rsidR="0088300E" w:rsidRDefault="0088300E" w:rsidP="0088300E">
      <w:pPr>
        <w:pStyle w:val="checkbox"/>
        <w:numPr>
          <w:ilvl w:val="0"/>
          <w:numId w:val="0"/>
        </w:numPr>
        <w:ind w:left="1260"/>
      </w:pPr>
    </w:p>
    <w:p w14:paraId="60CF12E8" w14:textId="77777777" w:rsidR="0088300E" w:rsidRDefault="0088300E" w:rsidP="00E3661D">
      <w:pPr>
        <w:pStyle w:val="ZPara"/>
      </w:pPr>
      <w:r>
        <w:t>Tester   __________________      Date ______________       PASS      FAIL</w:t>
      </w:r>
    </w:p>
    <w:p w14:paraId="4DAAD922" w14:textId="2F1E80A6" w:rsidR="0088300E" w:rsidRDefault="0088300E" w:rsidP="00BA2E11"/>
    <w:p w14:paraId="7A063C5D" w14:textId="77777777" w:rsidR="00A45234" w:rsidRDefault="00A45234" w:rsidP="00C7257F">
      <w:pPr>
        <w:pStyle w:val="ListParagraph"/>
        <w:spacing w:before="120"/>
        <w:ind w:left="936"/>
        <w:rPr>
          <w:rFonts w:cs="Arial"/>
          <w:szCs w:val="22"/>
        </w:rPr>
      </w:pPr>
    </w:p>
    <w:p w14:paraId="5359EE81" w14:textId="77777777" w:rsidR="0064065C" w:rsidRDefault="0064065C" w:rsidP="002E6504">
      <w:pPr>
        <w:pStyle w:val="L3Section"/>
      </w:pPr>
      <w:bookmarkStart w:id="352" w:name="_Toc191729082"/>
      <w:bookmarkStart w:id="353" w:name="_Toc191729151"/>
      <w:bookmarkStart w:id="354" w:name="_Toc191729223"/>
      <w:bookmarkStart w:id="355" w:name="_Toc191729346"/>
      <w:bookmarkStart w:id="356" w:name="_Toc191729468"/>
      <w:bookmarkStart w:id="357" w:name="_Toc191729527"/>
      <w:bookmarkStart w:id="358" w:name="_Toc191729586"/>
      <w:bookmarkStart w:id="359" w:name="_Toc191729645"/>
      <w:bookmarkStart w:id="360" w:name="_Toc191729733"/>
      <w:bookmarkStart w:id="361" w:name="_Toc191730112"/>
      <w:bookmarkStart w:id="362" w:name="_Toc193104108"/>
      <w:bookmarkStart w:id="363" w:name="_Toc191729083"/>
      <w:bookmarkStart w:id="364" w:name="_Toc191729152"/>
      <w:bookmarkStart w:id="365" w:name="_Toc191729224"/>
      <w:bookmarkStart w:id="366" w:name="_Toc191729347"/>
      <w:bookmarkStart w:id="367" w:name="_Toc191729469"/>
      <w:bookmarkStart w:id="368" w:name="_Toc191729528"/>
      <w:bookmarkStart w:id="369" w:name="_Toc191729587"/>
      <w:bookmarkStart w:id="370" w:name="_Toc191729646"/>
      <w:bookmarkStart w:id="371" w:name="_Toc191729734"/>
      <w:bookmarkStart w:id="372" w:name="_Toc191730113"/>
      <w:bookmarkStart w:id="373" w:name="_Toc193104109"/>
      <w:bookmarkStart w:id="374" w:name="_Toc191729084"/>
      <w:bookmarkStart w:id="375" w:name="_Toc191729153"/>
      <w:bookmarkStart w:id="376" w:name="_Toc191729225"/>
      <w:bookmarkStart w:id="377" w:name="_Toc191729348"/>
      <w:bookmarkStart w:id="378" w:name="_Toc191729470"/>
      <w:bookmarkStart w:id="379" w:name="_Toc191729529"/>
      <w:bookmarkStart w:id="380" w:name="_Toc191729588"/>
      <w:bookmarkStart w:id="381" w:name="_Toc191729647"/>
      <w:bookmarkStart w:id="382" w:name="_Toc191729735"/>
      <w:bookmarkStart w:id="383" w:name="_Toc191730114"/>
      <w:bookmarkStart w:id="384" w:name="_Toc193104110"/>
      <w:bookmarkStart w:id="385" w:name="_Toc191729085"/>
      <w:bookmarkStart w:id="386" w:name="_Toc191729154"/>
      <w:bookmarkStart w:id="387" w:name="_Toc191729226"/>
      <w:bookmarkStart w:id="388" w:name="_Toc191729349"/>
      <w:bookmarkStart w:id="389" w:name="_Toc191729471"/>
      <w:bookmarkStart w:id="390" w:name="_Toc191729530"/>
      <w:bookmarkStart w:id="391" w:name="_Toc191729589"/>
      <w:bookmarkStart w:id="392" w:name="_Toc191729648"/>
      <w:bookmarkStart w:id="393" w:name="_Toc191729736"/>
      <w:bookmarkStart w:id="394" w:name="_Toc191730115"/>
      <w:bookmarkStart w:id="395" w:name="_Toc193104111"/>
      <w:bookmarkStart w:id="396" w:name="_Toc191729086"/>
      <w:bookmarkStart w:id="397" w:name="_Toc191729155"/>
      <w:bookmarkStart w:id="398" w:name="_Toc191729227"/>
      <w:bookmarkStart w:id="399" w:name="_Toc191729350"/>
      <w:bookmarkStart w:id="400" w:name="_Toc191729472"/>
      <w:bookmarkStart w:id="401" w:name="_Toc191729531"/>
      <w:bookmarkStart w:id="402" w:name="_Toc191729590"/>
      <w:bookmarkStart w:id="403" w:name="_Toc191729649"/>
      <w:bookmarkStart w:id="404" w:name="_Toc191729737"/>
      <w:bookmarkStart w:id="405" w:name="_Toc191730116"/>
      <w:bookmarkStart w:id="406" w:name="_Toc193104112"/>
      <w:bookmarkStart w:id="407" w:name="_Toc191729087"/>
      <w:bookmarkStart w:id="408" w:name="_Toc191729156"/>
      <w:bookmarkStart w:id="409" w:name="_Toc191729228"/>
      <w:bookmarkStart w:id="410" w:name="_Toc191729351"/>
      <w:bookmarkStart w:id="411" w:name="_Toc191729473"/>
      <w:bookmarkStart w:id="412" w:name="_Toc191729532"/>
      <w:bookmarkStart w:id="413" w:name="_Toc191729591"/>
      <w:bookmarkStart w:id="414" w:name="_Toc191729650"/>
      <w:bookmarkStart w:id="415" w:name="_Toc191729738"/>
      <w:bookmarkStart w:id="416" w:name="_Toc191730117"/>
      <w:bookmarkStart w:id="417" w:name="_Toc193104113"/>
      <w:bookmarkStart w:id="418" w:name="_Toc191729088"/>
      <w:bookmarkStart w:id="419" w:name="_Toc191729157"/>
      <w:bookmarkStart w:id="420" w:name="_Toc191729229"/>
      <w:bookmarkStart w:id="421" w:name="_Toc191729352"/>
      <w:bookmarkStart w:id="422" w:name="_Toc191729474"/>
      <w:bookmarkStart w:id="423" w:name="_Toc191729533"/>
      <w:bookmarkStart w:id="424" w:name="_Toc191729592"/>
      <w:bookmarkStart w:id="425" w:name="_Toc191729651"/>
      <w:bookmarkStart w:id="426" w:name="_Toc191729739"/>
      <w:bookmarkStart w:id="427" w:name="_Toc191730118"/>
      <w:bookmarkStart w:id="428" w:name="_Toc193104114"/>
      <w:bookmarkStart w:id="429" w:name="_Toc191729089"/>
      <w:bookmarkStart w:id="430" w:name="_Toc191729158"/>
      <w:bookmarkStart w:id="431" w:name="_Toc191729230"/>
      <w:bookmarkStart w:id="432" w:name="_Toc191729353"/>
      <w:bookmarkStart w:id="433" w:name="_Toc191729475"/>
      <w:bookmarkStart w:id="434" w:name="_Toc191729534"/>
      <w:bookmarkStart w:id="435" w:name="_Toc191729593"/>
      <w:bookmarkStart w:id="436" w:name="_Toc191729652"/>
      <w:bookmarkStart w:id="437" w:name="_Toc191729740"/>
      <w:bookmarkStart w:id="438" w:name="_Toc191730119"/>
      <w:bookmarkStart w:id="439" w:name="_Toc193104115"/>
      <w:bookmarkStart w:id="440" w:name="_Toc191729090"/>
      <w:bookmarkStart w:id="441" w:name="_Toc191729159"/>
      <w:bookmarkStart w:id="442" w:name="_Toc191729231"/>
      <w:bookmarkStart w:id="443" w:name="_Toc191729354"/>
      <w:bookmarkStart w:id="444" w:name="_Toc191729476"/>
      <w:bookmarkStart w:id="445" w:name="_Toc191729535"/>
      <w:bookmarkStart w:id="446" w:name="_Toc191729594"/>
      <w:bookmarkStart w:id="447" w:name="_Toc191729653"/>
      <w:bookmarkStart w:id="448" w:name="_Toc191729741"/>
      <w:bookmarkStart w:id="449" w:name="_Toc191730120"/>
      <w:bookmarkStart w:id="450" w:name="_Toc193104116"/>
      <w:bookmarkStart w:id="451" w:name="_Toc191729091"/>
      <w:bookmarkStart w:id="452" w:name="_Toc191729160"/>
      <w:bookmarkStart w:id="453" w:name="_Toc191729232"/>
      <w:bookmarkStart w:id="454" w:name="_Toc191729355"/>
      <w:bookmarkStart w:id="455" w:name="_Toc191729477"/>
      <w:bookmarkStart w:id="456" w:name="_Toc191729536"/>
      <w:bookmarkStart w:id="457" w:name="_Toc191729595"/>
      <w:bookmarkStart w:id="458" w:name="_Toc191729654"/>
      <w:bookmarkStart w:id="459" w:name="_Toc191729742"/>
      <w:bookmarkStart w:id="460" w:name="_Toc191730121"/>
      <w:bookmarkStart w:id="461" w:name="_Toc193104117"/>
      <w:bookmarkStart w:id="462" w:name="_Toc191729092"/>
      <w:bookmarkStart w:id="463" w:name="_Toc191729161"/>
      <w:bookmarkStart w:id="464" w:name="_Toc191729233"/>
      <w:bookmarkStart w:id="465" w:name="_Toc191729356"/>
      <w:bookmarkStart w:id="466" w:name="_Toc191729478"/>
      <w:bookmarkStart w:id="467" w:name="_Toc191729537"/>
      <w:bookmarkStart w:id="468" w:name="_Toc191729596"/>
      <w:bookmarkStart w:id="469" w:name="_Toc191729655"/>
      <w:bookmarkStart w:id="470" w:name="_Toc191729743"/>
      <w:bookmarkStart w:id="471" w:name="_Toc191730122"/>
      <w:bookmarkStart w:id="472" w:name="_Toc193104118"/>
      <w:bookmarkStart w:id="473" w:name="_Toc191729093"/>
      <w:bookmarkStart w:id="474" w:name="_Toc191729162"/>
      <w:bookmarkStart w:id="475" w:name="_Toc191729234"/>
      <w:bookmarkStart w:id="476" w:name="_Toc191729357"/>
      <w:bookmarkStart w:id="477" w:name="_Toc191729479"/>
      <w:bookmarkStart w:id="478" w:name="_Toc191729538"/>
      <w:bookmarkStart w:id="479" w:name="_Toc191729597"/>
      <w:bookmarkStart w:id="480" w:name="_Toc191729656"/>
      <w:bookmarkStart w:id="481" w:name="_Toc191729744"/>
      <w:bookmarkStart w:id="482" w:name="_Toc191730123"/>
      <w:bookmarkStart w:id="483" w:name="_Toc193104119"/>
      <w:bookmarkStart w:id="484" w:name="_Toc191729094"/>
      <w:bookmarkStart w:id="485" w:name="_Toc191729163"/>
      <w:bookmarkStart w:id="486" w:name="_Toc191729235"/>
      <w:bookmarkStart w:id="487" w:name="_Toc191729358"/>
      <w:bookmarkStart w:id="488" w:name="_Toc191729480"/>
      <w:bookmarkStart w:id="489" w:name="_Toc191729539"/>
      <w:bookmarkStart w:id="490" w:name="_Toc191729598"/>
      <w:bookmarkStart w:id="491" w:name="_Toc191729657"/>
      <w:bookmarkStart w:id="492" w:name="_Toc191729745"/>
      <w:bookmarkStart w:id="493" w:name="_Toc191730124"/>
      <w:bookmarkStart w:id="494" w:name="_Toc193104120"/>
      <w:bookmarkStart w:id="495" w:name="_Toc191729095"/>
      <w:bookmarkStart w:id="496" w:name="_Toc191729164"/>
      <w:bookmarkStart w:id="497" w:name="_Toc191729236"/>
      <w:bookmarkStart w:id="498" w:name="_Toc191729359"/>
      <w:bookmarkStart w:id="499" w:name="_Toc191729481"/>
      <w:bookmarkStart w:id="500" w:name="_Toc191729540"/>
      <w:bookmarkStart w:id="501" w:name="_Toc191729599"/>
      <w:bookmarkStart w:id="502" w:name="_Toc191729658"/>
      <w:bookmarkStart w:id="503" w:name="_Toc191729746"/>
      <w:bookmarkStart w:id="504" w:name="_Toc191730125"/>
      <w:bookmarkStart w:id="505" w:name="_Toc193104121"/>
      <w:bookmarkStart w:id="506" w:name="_Toc191729096"/>
      <w:bookmarkStart w:id="507" w:name="_Toc191729165"/>
      <w:bookmarkStart w:id="508" w:name="_Toc191729237"/>
      <w:bookmarkStart w:id="509" w:name="_Toc191729360"/>
      <w:bookmarkStart w:id="510" w:name="_Toc191729482"/>
      <w:bookmarkStart w:id="511" w:name="_Toc191729541"/>
      <w:bookmarkStart w:id="512" w:name="_Toc191729600"/>
      <w:bookmarkStart w:id="513" w:name="_Toc191729659"/>
      <w:bookmarkStart w:id="514" w:name="_Toc191729747"/>
      <w:bookmarkStart w:id="515" w:name="_Toc191730126"/>
      <w:bookmarkStart w:id="516" w:name="_Toc193104122"/>
      <w:bookmarkStart w:id="517" w:name="_Toc191729097"/>
      <w:bookmarkStart w:id="518" w:name="_Toc191729166"/>
      <w:bookmarkStart w:id="519" w:name="_Toc191729238"/>
      <w:bookmarkStart w:id="520" w:name="_Toc191729361"/>
      <w:bookmarkStart w:id="521" w:name="_Toc191729483"/>
      <w:bookmarkStart w:id="522" w:name="_Toc191729542"/>
      <w:bookmarkStart w:id="523" w:name="_Toc191729601"/>
      <w:bookmarkStart w:id="524" w:name="_Toc191729660"/>
      <w:bookmarkStart w:id="525" w:name="_Toc191729748"/>
      <w:bookmarkStart w:id="526" w:name="_Toc191730127"/>
      <w:bookmarkStart w:id="527" w:name="_Toc193104123"/>
      <w:bookmarkStart w:id="528" w:name="_Toc191729098"/>
      <w:bookmarkStart w:id="529" w:name="_Toc191729167"/>
      <w:bookmarkStart w:id="530" w:name="_Toc191729239"/>
      <w:bookmarkStart w:id="531" w:name="_Toc191729362"/>
      <w:bookmarkStart w:id="532" w:name="_Toc191729484"/>
      <w:bookmarkStart w:id="533" w:name="_Toc191729543"/>
      <w:bookmarkStart w:id="534" w:name="_Toc191729602"/>
      <w:bookmarkStart w:id="535" w:name="_Toc191729661"/>
      <w:bookmarkStart w:id="536" w:name="_Toc191729749"/>
      <w:bookmarkStart w:id="537" w:name="_Toc191730128"/>
      <w:bookmarkStart w:id="538" w:name="_Toc193104124"/>
      <w:bookmarkStart w:id="539" w:name="_Toc191729099"/>
      <w:bookmarkStart w:id="540" w:name="_Toc191729168"/>
      <w:bookmarkStart w:id="541" w:name="_Toc191729240"/>
      <w:bookmarkStart w:id="542" w:name="_Toc191729363"/>
      <w:bookmarkStart w:id="543" w:name="_Toc191729485"/>
      <w:bookmarkStart w:id="544" w:name="_Toc191729544"/>
      <w:bookmarkStart w:id="545" w:name="_Toc191729603"/>
      <w:bookmarkStart w:id="546" w:name="_Toc191729662"/>
      <w:bookmarkStart w:id="547" w:name="_Toc191729750"/>
      <w:bookmarkStart w:id="548" w:name="_Toc191730129"/>
      <w:bookmarkStart w:id="549" w:name="_Toc193104125"/>
      <w:bookmarkStart w:id="550" w:name="_Toc191729100"/>
      <w:bookmarkStart w:id="551" w:name="_Toc191729169"/>
      <w:bookmarkStart w:id="552" w:name="_Toc191729241"/>
      <w:bookmarkStart w:id="553" w:name="_Toc191729364"/>
      <w:bookmarkStart w:id="554" w:name="_Toc191729486"/>
      <w:bookmarkStart w:id="555" w:name="_Toc191729545"/>
      <w:bookmarkStart w:id="556" w:name="_Toc191729604"/>
      <w:bookmarkStart w:id="557" w:name="_Toc191729663"/>
      <w:bookmarkStart w:id="558" w:name="_Toc191729751"/>
      <w:bookmarkStart w:id="559" w:name="_Toc191730130"/>
      <w:bookmarkStart w:id="560" w:name="_Toc193104126"/>
      <w:bookmarkStart w:id="561" w:name="_Toc193210475"/>
      <w:bookmarkStart w:id="562" w:name="_Toc241158970"/>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r>
        <w:t>Document management</w:t>
      </w:r>
      <w:bookmarkEnd w:id="562"/>
    </w:p>
    <w:p w14:paraId="3ED8DD5B" w14:textId="77777777" w:rsidR="006F435B" w:rsidRDefault="006F435B" w:rsidP="006F435B">
      <w:pPr>
        <w:pStyle w:val="L3Section"/>
        <w:numPr>
          <w:ilvl w:val="0"/>
          <w:numId w:val="0"/>
        </w:numPr>
        <w:ind w:left="864"/>
      </w:pPr>
    </w:p>
    <w:p w14:paraId="76AD47D8" w14:textId="7A4B896C" w:rsidR="006F435B" w:rsidRDefault="006F435B" w:rsidP="006F435B">
      <w:pPr>
        <w:pStyle w:val="TestCase"/>
      </w:pPr>
      <w:bookmarkStart w:id="563" w:name="_Toc241156323"/>
      <w:bookmarkStart w:id="564" w:name="_Toc241156785"/>
      <w:r>
        <w:t>Test Configuration File Management</w:t>
      </w:r>
      <w:bookmarkEnd w:id="563"/>
      <w:bookmarkEnd w:id="564"/>
    </w:p>
    <w:p w14:paraId="3C1FAE38" w14:textId="7FC8F5AE" w:rsidR="0064065C" w:rsidRDefault="0064065C">
      <w:pPr>
        <w:pStyle w:val="Requirement"/>
        <w:numPr>
          <w:ilvl w:val="0"/>
          <w:numId w:val="113"/>
        </w:numPr>
      </w:pPr>
      <w:r w:rsidRPr="007D35CA">
        <w:t>The test pla</w:t>
      </w:r>
      <w:r w:rsidR="00BD4C10" w:rsidRPr="007D35CA">
        <w:t>n-</w:t>
      </w:r>
      <w:proofErr w:type="gramStart"/>
      <w:r w:rsidR="00BD4C10" w:rsidRPr="007D35CA">
        <w:t xml:space="preserve">&gt; </w:t>
      </w:r>
      <w:r w:rsidRPr="007D35CA">
        <w:t xml:space="preserve"> </w:t>
      </w:r>
      <w:r w:rsidR="00BD4C10" w:rsidRPr="007D35CA">
        <w:t>Configuration</w:t>
      </w:r>
      <w:proofErr w:type="gramEnd"/>
      <w:r w:rsidR="00BD4C10" w:rsidRPr="007D35CA">
        <w:t xml:space="preserve"> File </w:t>
      </w:r>
      <w:r w:rsidRPr="007D35CA">
        <w:t>shall be an XL workbook named to be</w:t>
      </w:r>
      <w:r>
        <w:t xml:space="preserve"> traceable the test protocol implemented.</w:t>
      </w:r>
    </w:p>
    <w:p w14:paraId="32C2D7C0" w14:textId="77777777" w:rsidR="00BD4C10" w:rsidRDefault="00BD4C10">
      <w:pPr>
        <w:pStyle w:val="Requirement"/>
        <w:numPr>
          <w:ilvl w:val="0"/>
          <w:numId w:val="114"/>
        </w:numPr>
      </w:pPr>
      <w:r w:rsidRPr="007D35CA">
        <w:lastRenderedPageBreak/>
        <w:t>The test plan-</w:t>
      </w:r>
      <w:proofErr w:type="gramStart"/>
      <w:r w:rsidRPr="007D35CA">
        <w:t>&gt;  Configuration</w:t>
      </w:r>
      <w:proofErr w:type="gramEnd"/>
      <w:r w:rsidRPr="007D35CA">
        <w:t xml:space="preserve"> File shall be version controlled in the Test</w:t>
      </w:r>
      <w:r>
        <w:t xml:space="preserve"> repository per AAP QUAM.</w:t>
      </w:r>
    </w:p>
    <w:p w14:paraId="307C2A5E" w14:textId="77777777" w:rsidR="009A6F60" w:rsidRDefault="009A6F60" w:rsidP="009A6F60">
      <w:pPr>
        <w:pStyle w:val="Requirement"/>
        <w:numPr>
          <w:ilvl w:val="0"/>
          <w:numId w:val="0"/>
        </w:numPr>
        <w:ind w:left="1080" w:hanging="360"/>
      </w:pPr>
    </w:p>
    <w:p w14:paraId="0AD9D4E2" w14:textId="34CD246D" w:rsidR="004F7AFA" w:rsidRDefault="003D08BE">
      <w:pPr>
        <w:pStyle w:val="Requirement"/>
        <w:numPr>
          <w:ilvl w:val="0"/>
          <w:numId w:val="115"/>
        </w:numPr>
      </w:pPr>
      <w:r w:rsidRPr="007D35CA">
        <w:t>The test plan-</w:t>
      </w:r>
      <w:proofErr w:type="gramStart"/>
      <w:r w:rsidRPr="007D35CA">
        <w:t>&gt;  Configuration</w:t>
      </w:r>
      <w:proofErr w:type="gramEnd"/>
      <w:r w:rsidRPr="007D35CA">
        <w:t xml:space="preserve"> File shall be capable of containing multiple</w:t>
      </w:r>
      <w:r>
        <w:t xml:space="preserve"> templates to accommodate recording multiple test points or variations of test protocol.</w:t>
      </w:r>
    </w:p>
    <w:p w14:paraId="0BD8CE13" w14:textId="77777777" w:rsidR="0032568D" w:rsidRDefault="0032568D" w:rsidP="0032568D">
      <w:pPr>
        <w:pStyle w:val="Requirement"/>
        <w:numPr>
          <w:ilvl w:val="0"/>
          <w:numId w:val="0"/>
        </w:numPr>
      </w:pPr>
    </w:p>
    <w:p w14:paraId="176162F2" w14:textId="5397618C" w:rsidR="009A6F60" w:rsidRDefault="009A6F60">
      <w:pPr>
        <w:pStyle w:val="Step"/>
        <w:numPr>
          <w:ilvl w:val="0"/>
          <w:numId w:val="64"/>
        </w:numPr>
      </w:pPr>
      <w:r>
        <w:rPr>
          <w:rStyle w:val="StepChar"/>
        </w:rPr>
        <w:t xml:space="preserve">On the AAP network, navigate to the </w:t>
      </w:r>
      <w:r>
        <w:t xml:space="preserve">Configuration document in the form of an XL workbook (Config File) located in AAP Controlled Documents Vault located at </w:t>
      </w:r>
      <w:proofErr w:type="gramStart"/>
      <w:r w:rsidR="005D1ABE">
        <w:t>M:eng</w:t>
      </w:r>
      <w:proofErr w:type="gramEnd"/>
      <w:r w:rsidR="005D1ABE">
        <w:t>/MLOI\$Config</w:t>
      </w:r>
    </w:p>
    <w:p w14:paraId="0E1DAEC4" w14:textId="77777777" w:rsidR="009A6F60" w:rsidRDefault="009A6F60" w:rsidP="009A6F60">
      <w:pPr>
        <w:pStyle w:val="checkbox"/>
      </w:pPr>
      <w:r>
        <w:t>Verify that the Config File was approved by Engineering and Quality Assurance.</w:t>
      </w:r>
    </w:p>
    <w:p w14:paraId="23C6484E" w14:textId="3EC3B8D0" w:rsidR="009A6F60" w:rsidRDefault="009A6F60" w:rsidP="009A6F60">
      <w:pPr>
        <w:pStyle w:val="checkbox"/>
      </w:pPr>
      <w:r>
        <w:t xml:space="preserve">Verify that the current version of the Config File is saved in the AAP Controlled Documents Vault located at </w:t>
      </w:r>
      <w:proofErr w:type="gramStart"/>
      <w:r w:rsidR="005D1ABE">
        <w:t>M:eng</w:t>
      </w:r>
      <w:proofErr w:type="gramEnd"/>
      <w:r w:rsidR="005D1ABE">
        <w:t>/MLOI\$Config</w:t>
      </w:r>
    </w:p>
    <w:p w14:paraId="08D0AD88" w14:textId="439AA5D1" w:rsidR="009A6F60" w:rsidRDefault="009A6F60" w:rsidP="009A6F60">
      <w:pPr>
        <w:pStyle w:val="checkbox"/>
      </w:pPr>
      <w:r>
        <w:t>Verify the Config File name contains the common part number of the product associated with this test protocol configuration</w:t>
      </w:r>
      <w:r w:rsidR="0032568D">
        <w:t xml:space="preserve"> named to include the product ID</w:t>
      </w:r>
      <w:r>
        <w:t xml:space="preserve">.  </w:t>
      </w:r>
    </w:p>
    <w:p w14:paraId="489E020A" w14:textId="77777777" w:rsidR="009A6F60" w:rsidRDefault="009A6F60" w:rsidP="009A6F60">
      <w:pPr>
        <w:pStyle w:val="checkbox"/>
      </w:pPr>
      <w:r>
        <w:t>Notice there are both a CSV and an XLSM file named by product ID for each Configuration.  The CSV file is read and used by the MLOI program.  The XLSM has should be used to modify the configuration parameters because it has explanatory tool tips on the field names.</w:t>
      </w:r>
    </w:p>
    <w:p w14:paraId="70C105FB" w14:textId="77777777" w:rsidR="009A6F60" w:rsidRDefault="009A6F60" w:rsidP="009A6F60">
      <w:pPr>
        <w:pStyle w:val="checkbox"/>
      </w:pPr>
      <w:r>
        <w:t>If necessary, create a second test file by creating a copy of the existing Config File and rename it to CFG_1234_Dummy.xlsm</w:t>
      </w:r>
    </w:p>
    <w:p w14:paraId="380F71E9" w14:textId="77777777" w:rsidR="009A6F60" w:rsidRDefault="009A6F60" w:rsidP="009A6F60">
      <w:pPr>
        <w:pStyle w:val="checkbox"/>
      </w:pPr>
      <w:r>
        <w:t xml:space="preserve">Open Test Config </w:t>
      </w:r>
      <w:proofErr w:type="gramStart"/>
      <w:r>
        <w:t>File  CFG_1234_Dummy.xlsm</w:t>
      </w:r>
      <w:proofErr w:type="gramEnd"/>
      <w:r>
        <w:t xml:space="preserve"> and change Test Type (Cell B4) to TEST001.</w:t>
      </w:r>
    </w:p>
    <w:p w14:paraId="4391B7B5" w14:textId="77777777" w:rsidR="009A6F60" w:rsidRDefault="009A6F60" w:rsidP="009A6F60">
      <w:pPr>
        <w:pStyle w:val="checkbox"/>
      </w:pPr>
      <w:r>
        <w:t xml:space="preserve">Save and close Config </w:t>
      </w:r>
      <w:proofErr w:type="gramStart"/>
      <w:r>
        <w:t>File  CFG_1234_Dummy.xlsm</w:t>
      </w:r>
      <w:proofErr w:type="gramEnd"/>
      <w:r>
        <w:t xml:space="preserve">, click </w:t>
      </w:r>
    </w:p>
    <w:p w14:paraId="6FDD49B4" w14:textId="1343A53E" w:rsidR="009A6F60" w:rsidRDefault="009A6F60" w:rsidP="0032568D">
      <w:pPr>
        <w:pStyle w:val="checkbox"/>
      </w:pPr>
      <w:r>
        <w:t>Verify that a CSV file named CFG_1234_Dummy.csv is created in the $ConfigFile folder.</w:t>
      </w:r>
    </w:p>
    <w:p w14:paraId="31AE583F" w14:textId="59918B5F" w:rsidR="0032568D" w:rsidRDefault="0032568D" w:rsidP="0032568D">
      <w:r>
        <w:t>Initialize the path to the folder containing the Configuration Files</w:t>
      </w:r>
    </w:p>
    <w:p w14:paraId="658ED699" w14:textId="087C25F5" w:rsidR="00B85A64" w:rsidRDefault="00B85A64">
      <w:pPr>
        <w:pStyle w:val="Step"/>
        <w:numPr>
          <w:ilvl w:val="0"/>
          <w:numId w:val="64"/>
        </w:numPr>
      </w:pPr>
      <w:r>
        <w:t xml:space="preserve">Set Mode to </w:t>
      </w:r>
      <w:proofErr w:type="gramStart"/>
      <w:r>
        <w:t>User  Run</w:t>
      </w:r>
      <w:proofErr w:type="gramEnd"/>
      <w:r>
        <w:t xml:space="preserve">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B85A64" w:rsidRPr="00543DA8" w14:paraId="268BE417" w14:textId="77777777" w:rsidTr="00B85A64">
        <w:tc>
          <w:tcPr>
            <w:tcW w:w="2484" w:type="dxa"/>
          </w:tcPr>
          <w:p w14:paraId="33CB87BF" w14:textId="77777777" w:rsidR="00B85A64" w:rsidRPr="00BE2370" w:rsidRDefault="00B85A64" w:rsidP="00B170EC">
            <w:pPr>
              <w:pStyle w:val="checkbox"/>
              <w:numPr>
                <w:ilvl w:val="0"/>
                <w:numId w:val="0"/>
              </w:numPr>
              <w:ind w:left="288"/>
              <w:rPr>
                <w:sz w:val="20"/>
              </w:rPr>
            </w:pPr>
            <w:r w:rsidRPr="00BE2370">
              <w:rPr>
                <w:sz w:val="20"/>
              </w:rPr>
              <w:t>Test</w:t>
            </w:r>
          </w:p>
        </w:tc>
        <w:tc>
          <w:tcPr>
            <w:tcW w:w="917" w:type="dxa"/>
          </w:tcPr>
          <w:p w14:paraId="22236DE6" w14:textId="77777777" w:rsidR="00B85A64" w:rsidRPr="00BE2370" w:rsidRDefault="00B85A64" w:rsidP="00B170EC">
            <w:pPr>
              <w:pStyle w:val="checkbox"/>
              <w:numPr>
                <w:ilvl w:val="0"/>
                <w:numId w:val="0"/>
              </w:numPr>
              <w:jc w:val="center"/>
              <w:rPr>
                <w:sz w:val="20"/>
              </w:rPr>
            </w:pPr>
            <w:r w:rsidRPr="00BE2370">
              <w:rPr>
                <w:sz w:val="20"/>
              </w:rPr>
              <w:t>Post-Pot</w:t>
            </w:r>
          </w:p>
        </w:tc>
        <w:tc>
          <w:tcPr>
            <w:tcW w:w="348" w:type="dxa"/>
          </w:tcPr>
          <w:p w14:paraId="443BDD48" w14:textId="77777777" w:rsidR="00B85A64" w:rsidRPr="00BE2370" w:rsidRDefault="00B85A64" w:rsidP="00B170EC">
            <w:pPr>
              <w:pStyle w:val="checkbox"/>
              <w:numPr>
                <w:ilvl w:val="0"/>
                <w:numId w:val="0"/>
              </w:numPr>
              <w:ind w:left="1620"/>
              <w:rPr>
                <w:sz w:val="20"/>
              </w:rPr>
            </w:pPr>
          </w:p>
        </w:tc>
        <w:tc>
          <w:tcPr>
            <w:tcW w:w="2500" w:type="dxa"/>
          </w:tcPr>
          <w:p w14:paraId="47A4ECFF" w14:textId="77777777" w:rsidR="00B85A64" w:rsidRPr="00BE2370" w:rsidRDefault="00B85A64" w:rsidP="00B170EC">
            <w:pPr>
              <w:pStyle w:val="checkbox"/>
              <w:numPr>
                <w:ilvl w:val="0"/>
                <w:numId w:val="0"/>
              </w:numPr>
              <w:ind w:left="288"/>
              <w:rPr>
                <w:sz w:val="20"/>
              </w:rPr>
            </w:pPr>
            <w:r w:rsidRPr="00BE2370">
              <w:rPr>
                <w:sz w:val="20"/>
              </w:rPr>
              <w:t xml:space="preserve">Pre-Fill to </w:t>
            </w:r>
          </w:p>
        </w:tc>
        <w:tc>
          <w:tcPr>
            <w:tcW w:w="1149" w:type="dxa"/>
          </w:tcPr>
          <w:p w14:paraId="1D24C450" w14:textId="77777777" w:rsidR="00B85A64" w:rsidRPr="00BE2370" w:rsidRDefault="00B85A64" w:rsidP="00B170EC">
            <w:pPr>
              <w:pStyle w:val="checkbox"/>
              <w:numPr>
                <w:ilvl w:val="0"/>
                <w:numId w:val="0"/>
              </w:numPr>
              <w:jc w:val="center"/>
              <w:rPr>
                <w:sz w:val="20"/>
              </w:rPr>
            </w:pPr>
            <w:r w:rsidRPr="00BE2370">
              <w:rPr>
                <w:sz w:val="20"/>
              </w:rPr>
              <w:t>OFF</w:t>
            </w:r>
          </w:p>
        </w:tc>
      </w:tr>
    </w:tbl>
    <w:p w14:paraId="5DF5F768" w14:textId="77777777" w:rsidR="00B85A64" w:rsidRDefault="00B85A64" w:rsidP="00B85A64">
      <w:pPr>
        <w:pStyle w:val="checkbox"/>
      </w:pPr>
      <w:r w:rsidRPr="00B85A64">
        <w:t>Click OK, Simulate and Continue.</w:t>
      </w:r>
    </w:p>
    <w:p w14:paraId="6917D21A" w14:textId="474B4DF1" w:rsidR="0032568D" w:rsidRDefault="0032568D" w:rsidP="00B85A64">
      <w:pPr>
        <w:pStyle w:val="checkbox"/>
      </w:pPr>
      <w:r>
        <w:t>Click on Menu&gt;Maintenance&gt;Initialize</w:t>
      </w:r>
    </w:p>
    <w:p w14:paraId="477667C1" w14:textId="2F67B0D1" w:rsidR="0032568D" w:rsidRDefault="0032568D" w:rsidP="00B85A64">
      <w:pPr>
        <w:pStyle w:val="checkbox"/>
      </w:pPr>
      <w:r>
        <w:t>Enter access code 1492, Click OK</w:t>
      </w:r>
    </w:p>
    <w:p w14:paraId="6AA59EA8" w14:textId="77777777" w:rsidR="00CC0C50" w:rsidRDefault="00CC0C50">
      <w:pPr>
        <w:pStyle w:val="Step"/>
        <w:numPr>
          <w:ilvl w:val="0"/>
          <w:numId w:val="65"/>
        </w:numPr>
      </w:pPr>
      <w:r>
        <w:t>Click on Test Configuration to open the dropdown list of files.</w:t>
      </w:r>
    </w:p>
    <w:p w14:paraId="6EC4964E" w14:textId="77777777" w:rsidR="00CC0C50" w:rsidRDefault="00CC0C50" w:rsidP="00CC0C50"/>
    <w:p w14:paraId="06C7112C" w14:textId="77777777" w:rsidR="00CC0C50" w:rsidRDefault="00CC0C50" w:rsidP="00CC0C50">
      <w:pPr>
        <w:jc w:val="center"/>
      </w:pPr>
      <w:r>
        <w:rPr>
          <w:noProof/>
        </w:rPr>
        <w:lastRenderedPageBreak/>
        <w:drawing>
          <wp:inline distT="0" distB="0" distL="0" distR="0" wp14:anchorId="215D4564" wp14:editId="70574724">
            <wp:extent cx="3484405" cy="2190750"/>
            <wp:effectExtent l="0" t="0" r="1905" b="0"/>
            <wp:docPr id="5816248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b="41987"/>
                    <a:stretch>
                      <a:fillRect/>
                    </a:stretch>
                  </pic:blipFill>
                  <pic:spPr bwMode="auto">
                    <a:xfrm>
                      <a:off x="0" y="0"/>
                      <a:ext cx="3493252" cy="2196312"/>
                    </a:xfrm>
                    <a:prstGeom prst="rect">
                      <a:avLst/>
                    </a:prstGeom>
                    <a:noFill/>
                    <a:ln>
                      <a:noFill/>
                    </a:ln>
                    <a:extLst>
                      <a:ext uri="{53640926-AAD7-44D8-BBD7-CCE9431645EC}">
                        <a14:shadowObscured xmlns:a14="http://schemas.microsoft.com/office/drawing/2010/main"/>
                      </a:ext>
                    </a:extLst>
                  </pic:spPr>
                </pic:pic>
              </a:graphicData>
            </a:graphic>
          </wp:inline>
        </w:drawing>
      </w:r>
    </w:p>
    <w:p w14:paraId="1DEA6894" w14:textId="07A30450" w:rsidR="00CC0C50" w:rsidRDefault="00CC0C50" w:rsidP="00CC0C50">
      <w:pPr>
        <w:pStyle w:val="Caption"/>
      </w:pPr>
      <w:r>
        <w:t>Configuration File Folder Selection</w:t>
      </w:r>
    </w:p>
    <w:p w14:paraId="71AD197E" w14:textId="77777777" w:rsidR="00CC0C50" w:rsidRPr="00CC0C50" w:rsidRDefault="00CC0C50" w:rsidP="00CC0C50"/>
    <w:p w14:paraId="18E657CA" w14:textId="631CBB15" w:rsidR="00CC0C50" w:rsidRDefault="00CC0C50" w:rsidP="00CC0C50">
      <w:pPr>
        <w:pStyle w:val="Step"/>
      </w:pPr>
      <w:r>
        <w:t xml:space="preserve">Click on “**Search**” in the dropdown list to navigate to </w:t>
      </w:r>
      <w:proofErr w:type="gramStart"/>
      <w:r>
        <w:t>a the</w:t>
      </w:r>
      <w:proofErr w:type="gramEnd"/>
      <w:r>
        <w:t xml:space="preserve"> folder from step 1 folder, select CFG_&lt;</w:t>
      </w:r>
      <w:proofErr w:type="spellStart"/>
      <w:r>
        <w:t>ProductID</w:t>
      </w:r>
      <w:proofErr w:type="spellEnd"/>
      <w:r>
        <w:t xml:space="preserve">&gt;.csv ConfigFile. </w:t>
      </w:r>
    </w:p>
    <w:p w14:paraId="44BAB3F5" w14:textId="1112CA44" w:rsidR="00CC0C50" w:rsidRDefault="00CC0C50" w:rsidP="00CC0C50">
      <w:pPr>
        <w:pStyle w:val="checkbox"/>
      </w:pPr>
      <w:r>
        <w:t>Press OK.</w:t>
      </w:r>
    </w:p>
    <w:p w14:paraId="66065BF9" w14:textId="011AA61F" w:rsidR="00CC0C50" w:rsidRDefault="00CC0C50" w:rsidP="00CC0C50">
      <w:pPr>
        <w:pStyle w:val="checkbox"/>
      </w:pPr>
      <w:r>
        <w:t>Click Restart</w:t>
      </w:r>
    </w:p>
    <w:p w14:paraId="1A79C151" w14:textId="77777777" w:rsidR="004F7AFA" w:rsidRDefault="004F7AFA">
      <w:pPr>
        <w:pStyle w:val="Step"/>
        <w:numPr>
          <w:ilvl w:val="0"/>
          <w:numId w:val="66"/>
        </w:numPr>
      </w:pPr>
      <w:r>
        <w:t xml:space="preserve">Set Mode to </w:t>
      </w:r>
      <w:proofErr w:type="gramStart"/>
      <w:r>
        <w:t>User  Run</w:t>
      </w:r>
      <w:proofErr w:type="gramEnd"/>
      <w:r>
        <w:t xml:space="preserve">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4F7AFA" w:rsidRPr="00543DA8" w14:paraId="17E1307F" w14:textId="77777777" w:rsidTr="00B170EC">
        <w:tc>
          <w:tcPr>
            <w:tcW w:w="2484" w:type="dxa"/>
          </w:tcPr>
          <w:p w14:paraId="4BFA1039" w14:textId="77777777" w:rsidR="004F7AFA" w:rsidRPr="00BE2370" w:rsidRDefault="004F7AFA" w:rsidP="00B170EC">
            <w:pPr>
              <w:pStyle w:val="checkbox"/>
              <w:numPr>
                <w:ilvl w:val="0"/>
                <w:numId w:val="0"/>
              </w:numPr>
              <w:ind w:left="288"/>
              <w:rPr>
                <w:sz w:val="20"/>
              </w:rPr>
            </w:pPr>
            <w:r w:rsidRPr="00BE2370">
              <w:rPr>
                <w:sz w:val="20"/>
              </w:rPr>
              <w:t>Test</w:t>
            </w:r>
          </w:p>
        </w:tc>
        <w:tc>
          <w:tcPr>
            <w:tcW w:w="917" w:type="dxa"/>
          </w:tcPr>
          <w:p w14:paraId="534D45B4" w14:textId="77777777" w:rsidR="004F7AFA" w:rsidRPr="00BE2370" w:rsidRDefault="004F7AFA" w:rsidP="00B170EC">
            <w:pPr>
              <w:pStyle w:val="checkbox"/>
              <w:numPr>
                <w:ilvl w:val="0"/>
                <w:numId w:val="0"/>
              </w:numPr>
              <w:jc w:val="center"/>
              <w:rPr>
                <w:sz w:val="20"/>
              </w:rPr>
            </w:pPr>
            <w:r w:rsidRPr="00BE2370">
              <w:rPr>
                <w:sz w:val="20"/>
              </w:rPr>
              <w:t>Post-Pot</w:t>
            </w:r>
          </w:p>
        </w:tc>
        <w:tc>
          <w:tcPr>
            <w:tcW w:w="348" w:type="dxa"/>
          </w:tcPr>
          <w:p w14:paraId="5677F2EA" w14:textId="77777777" w:rsidR="004F7AFA" w:rsidRPr="00BE2370" w:rsidRDefault="004F7AFA" w:rsidP="00B170EC">
            <w:pPr>
              <w:pStyle w:val="checkbox"/>
              <w:numPr>
                <w:ilvl w:val="0"/>
                <w:numId w:val="0"/>
              </w:numPr>
              <w:ind w:left="1620"/>
              <w:rPr>
                <w:sz w:val="20"/>
              </w:rPr>
            </w:pPr>
          </w:p>
        </w:tc>
        <w:tc>
          <w:tcPr>
            <w:tcW w:w="2500" w:type="dxa"/>
          </w:tcPr>
          <w:p w14:paraId="52AEE3C2" w14:textId="77777777" w:rsidR="004F7AFA" w:rsidRPr="00BE2370" w:rsidRDefault="004F7AFA" w:rsidP="00B170EC">
            <w:pPr>
              <w:pStyle w:val="checkbox"/>
              <w:numPr>
                <w:ilvl w:val="0"/>
                <w:numId w:val="0"/>
              </w:numPr>
              <w:ind w:left="288"/>
              <w:rPr>
                <w:sz w:val="20"/>
              </w:rPr>
            </w:pPr>
            <w:r w:rsidRPr="00BE2370">
              <w:rPr>
                <w:sz w:val="20"/>
              </w:rPr>
              <w:t xml:space="preserve">Pre-Fill to </w:t>
            </w:r>
          </w:p>
        </w:tc>
        <w:tc>
          <w:tcPr>
            <w:tcW w:w="1149" w:type="dxa"/>
          </w:tcPr>
          <w:p w14:paraId="1A6460C5" w14:textId="77777777" w:rsidR="004F7AFA" w:rsidRPr="00BE2370" w:rsidRDefault="004F7AFA" w:rsidP="00B170EC">
            <w:pPr>
              <w:pStyle w:val="checkbox"/>
              <w:numPr>
                <w:ilvl w:val="0"/>
                <w:numId w:val="0"/>
              </w:numPr>
              <w:jc w:val="center"/>
              <w:rPr>
                <w:sz w:val="20"/>
              </w:rPr>
            </w:pPr>
            <w:r w:rsidRPr="00BE2370">
              <w:rPr>
                <w:sz w:val="20"/>
              </w:rPr>
              <w:t>OFF</w:t>
            </w:r>
          </w:p>
        </w:tc>
      </w:tr>
    </w:tbl>
    <w:p w14:paraId="69D44031" w14:textId="6DF101FA" w:rsidR="00C72C97" w:rsidRDefault="004F7AFA" w:rsidP="00C72C97">
      <w:pPr>
        <w:pStyle w:val="checkbox"/>
      </w:pPr>
      <w:r>
        <w:t>On the Test Configuration File dropdown</w:t>
      </w:r>
      <w:r w:rsidR="00C72C97">
        <w:t xml:space="preserve">. </w:t>
      </w:r>
      <w:r>
        <w:t xml:space="preserve">Select </w:t>
      </w:r>
      <w:r w:rsidR="00C72C97">
        <w:t>CFG_1234_Dummy.csv,</w:t>
      </w:r>
    </w:p>
    <w:p w14:paraId="0EAF94C9" w14:textId="77777777" w:rsidR="00C72C97" w:rsidRPr="00B85A64" w:rsidRDefault="00C72C97" w:rsidP="00C72C97">
      <w:pPr>
        <w:pStyle w:val="checkbox"/>
      </w:pPr>
      <w:r w:rsidRPr="00B85A64">
        <w:t>Click OK, Simulate and Continue.</w:t>
      </w:r>
    </w:p>
    <w:p w14:paraId="59826048" w14:textId="3BED856E" w:rsidR="004F7AFA" w:rsidRDefault="00C72C97" w:rsidP="00DE6EEA">
      <w:pPr>
        <w:pStyle w:val="checkbox"/>
      </w:pPr>
      <w:r>
        <w:t>Verity the Test Type parameter (TEST001) is displayed as prefix to Test Name</w:t>
      </w:r>
    </w:p>
    <w:p w14:paraId="68D6D95C" w14:textId="77777777" w:rsidR="00C72C97" w:rsidRDefault="00C72C97" w:rsidP="00C72C97">
      <w:pPr>
        <w:jc w:val="center"/>
      </w:pPr>
    </w:p>
    <w:p w14:paraId="5D601CD4" w14:textId="73BA4CAB" w:rsidR="004F7AFA" w:rsidRDefault="00C72C97" w:rsidP="00C72C97">
      <w:pPr>
        <w:jc w:val="center"/>
      </w:pPr>
      <w:r>
        <w:rPr>
          <w:noProof/>
        </w:rPr>
        <w:drawing>
          <wp:inline distT="0" distB="0" distL="0" distR="0" wp14:anchorId="287EFDDD" wp14:editId="2224A108">
            <wp:extent cx="4487162" cy="2432050"/>
            <wp:effectExtent l="0" t="0" r="8890" b="6350"/>
            <wp:docPr id="20479440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283" t="214" r="-283" b="17966"/>
                    <a:stretch>
                      <a:fillRect/>
                    </a:stretch>
                  </pic:blipFill>
                  <pic:spPr bwMode="auto">
                    <a:xfrm>
                      <a:off x="0" y="0"/>
                      <a:ext cx="4496854" cy="2437303"/>
                    </a:xfrm>
                    <a:prstGeom prst="rect">
                      <a:avLst/>
                    </a:prstGeom>
                    <a:noFill/>
                    <a:ln>
                      <a:noFill/>
                    </a:ln>
                    <a:extLst>
                      <a:ext uri="{53640926-AAD7-44D8-BBD7-CCE9431645EC}">
                        <a14:shadowObscured xmlns:a14="http://schemas.microsoft.com/office/drawing/2010/main"/>
                      </a:ext>
                    </a:extLst>
                  </pic:spPr>
                </pic:pic>
              </a:graphicData>
            </a:graphic>
          </wp:inline>
        </w:drawing>
      </w:r>
    </w:p>
    <w:p w14:paraId="57EFA20F" w14:textId="3893D022" w:rsidR="00C72C97" w:rsidRDefault="00C72C97" w:rsidP="00C72C97">
      <w:pPr>
        <w:pStyle w:val="Caption"/>
      </w:pPr>
      <w:r>
        <w:t>Selecting a Configuration File</w:t>
      </w:r>
    </w:p>
    <w:p w14:paraId="14F1F4FC" w14:textId="77777777" w:rsidR="00C72C97" w:rsidRDefault="00C72C97" w:rsidP="00C72C97">
      <w:pPr>
        <w:pStyle w:val="checkbox"/>
      </w:pPr>
      <w:r>
        <w:lastRenderedPageBreak/>
        <w:t xml:space="preserve">Exit MLOI, </w:t>
      </w:r>
    </w:p>
    <w:p w14:paraId="43E3DAB6" w14:textId="08833699" w:rsidR="00C72C97" w:rsidRDefault="00C72C97">
      <w:pPr>
        <w:pStyle w:val="Step"/>
        <w:numPr>
          <w:ilvl w:val="0"/>
          <w:numId w:val="67"/>
        </w:numPr>
      </w:pPr>
      <w:r>
        <w:t>Set Mode to User</w:t>
      </w:r>
      <w:r w:rsidR="003D08BE">
        <w:t>.</w:t>
      </w:r>
      <w:r>
        <w:t xml:space="preserve">  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C72C97" w:rsidRPr="00543DA8" w14:paraId="25956633" w14:textId="77777777" w:rsidTr="00B170EC">
        <w:tc>
          <w:tcPr>
            <w:tcW w:w="2484" w:type="dxa"/>
          </w:tcPr>
          <w:p w14:paraId="174A5E79" w14:textId="77777777" w:rsidR="00C72C97" w:rsidRPr="00BE2370" w:rsidRDefault="00C72C97" w:rsidP="00B170EC">
            <w:pPr>
              <w:pStyle w:val="checkbox"/>
              <w:numPr>
                <w:ilvl w:val="0"/>
                <w:numId w:val="0"/>
              </w:numPr>
              <w:ind w:left="288"/>
              <w:rPr>
                <w:sz w:val="20"/>
              </w:rPr>
            </w:pPr>
            <w:r w:rsidRPr="00BE2370">
              <w:rPr>
                <w:sz w:val="20"/>
              </w:rPr>
              <w:t>Test</w:t>
            </w:r>
          </w:p>
        </w:tc>
        <w:tc>
          <w:tcPr>
            <w:tcW w:w="917" w:type="dxa"/>
          </w:tcPr>
          <w:p w14:paraId="1B170015" w14:textId="77777777" w:rsidR="00C72C97" w:rsidRPr="00BE2370" w:rsidRDefault="00C72C97" w:rsidP="00B170EC">
            <w:pPr>
              <w:pStyle w:val="checkbox"/>
              <w:numPr>
                <w:ilvl w:val="0"/>
                <w:numId w:val="0"/>
              </w:numPr>
              <w:jc w:val="center"/>
              <w:rPr>
                <w:sz w:val="20"/>
              </w:rPr>
            </w:pPr>
            <w:r w:rsidRPr="00BE2370">
              <w:rPr>
                <w:sz w:val="20"/>
              </w:rPr>
              <w:t>Post-Pot</w:t>
            </w:r>
          </w:p>
        </w:tc>
        <w:tc>
          <w:tcPr>
            <w:tcW w:w="348" w:type="dxa"/>
          </w:tcPr>
          <w:p w14:paraId="5C6ADAFA" w14:textId="77777777" w:rsidR="00C72C97" w:rsidRPr="00BE2370" w:rsidRDefault="00C72C97" w:rsidP="00B170EC">
            <w:pPr>
              <w:pStyle w:val="checkbox"/>
              <w:numPr>
                <w:ilvl w:val="0"/>
                <w:numId w:val="0"/>
              </w:numPr>
              <w:ind w:left="1620"/>
              <w:rPr>
                <w:sz w:val="20"/>
              </w:rPr>
            </w:pPr>
          </w:p>
        </w:tc>
        <w:tc>
          <w:tcPr>
            <w:tcW w:w="2500" w:type="dxa"/>
          </w:tcPr>
          <w:p w14:paraId="0A5F8F40" w14:textId="77777777" w:rsidR="00C72C97" w:rsidRPr="00BE2370" w:rsidRDefault="00C72C97" w:rsidP="00B170EC">
            <w:pPr>
              <w:pStyle w:val="checkbox"/>
              <w:numPr>
                <w:ilvl w:val="0"/>
                <w:numId w:val="0"/>
              </w:numPr>
              <w:ind w:left="288"/>
              <w:rPr>
                <w:sz w:val="20"/>
              </w:rPr>
            </w:pPr>
            <w:r w:rsidRPr="00BE2370">
              <w:rPr>
                <w:sz w:val="20"/>
              </w:rPr>
              <w:t xml:space="preserve">Pre-Fill to </w:t>
            </w:r>
          </w:p>
        </w:tc>
        <w:tc>
          <w:tcPr>
            <w:tcW w:w="1149" w:type="dxa"/>
          </w:tcPr>
          <w:p w14:paraId="0F074958" w14:textId="77777777" w:rsidR="00C72C97" w:rsidRPr="00BE2370" w:rsidRDefault="00C72C97" w:rsidP="00B170EC">
            <w:pPr>
              <w:pStyle w:val="checkbox"/>
              <w:numPr>
                <w:ilvl w:val="0"/>
                <w:numId w:val="0"/>
              </w:numPr>
              <w:jc w:val="center"/>
              <w:rPr>
                <w:sz w:val="20"/>
              </w:rPr>
            </w:pPr>
            <w:r w:rsidRPr="00BE2370">
              <w:rPr>
                <w:sz w:val="20"/>
              </w:rPr>
              <w:t>OFF</w:t>
            </w:r>
          </w:p>
        </w:tc>
      </w:tr>
    </w:tbl>
    <w:p w14:paraId="6F7E72F7" w14:textId="77777777" w:rsidR="00C72C97" w:rsidRDefault="00C72C97" w:rsidP="00C72C97">
      <w:pPr>
        <w:pStyle w:val="checkbox"/>
      </w:pPr>
      <w:r>
        <w:t>On the Test Configuration File dropdown. Select CFG_1234_Dummy.csv,</w:t>
      </w:r>
    </w:p>
    <w:p w14:paraId="610ABB54" w14:textId="4224ABA6" w:rsidR="00C72C97" w:rsidRDefault="00C72C97" w:rsidP="00C72C97">
      <w:pPr>
        <w:pStyle w:val="checkbox"/>
      </w:pPr>
      <w:r>
        <w:t xml:space="preserve">Select </w:t>
      </w:r>
      <w:r w:rsidRPr="00C72C97">
        <w:t>CFG_8005571-05 Elevate OLS</w:t>
      </w:r>
      <w:r>
        <w:t>.csv</w:t>
      </w:r>
    </w:p>
    <w:p w14:paraId="7BAD4251" w14:textId="77777777" w:rsidR="00C72C97" w:rsidRPr="00B85A64" w:rsidRDefault="00C72C97" w:rsidP="00C72C97">
      <w:pPr>
        <w:pStyle w:val="checkbox"/>
      </w:pPr>
      <w:r w:rsidRPr="00B85A64">
        <w:t>Click OK, Simulate and Continue.</w:t>
      </w:r>
    </w:p>
    <w:p w14:paraId="40D610E4" w14:textId="6ABC958D" w:rsidR="00C72C97" w:rsidRDefault="00C72C97" w:rsidP="00C72C97">
      <w:pPr>
        <w:pStyle w:val="checkbox"/>
      </w:pPr>
      <w:r>
        <w:t>Verity the Test Type parameter (OLS001) is displayed as prefix to Test Name</w:t>
      </w:r>
    </w:p>
    <w:p w14:paraId="369B6DE3" w14:textId="0FE30D6E" w:rsidR="00C72C97" w:rsidRDefault="00C72C97" w:rsidP="00C72C97">
      <w:pPr>
        <w:pStyle w:val="checkbox"/>
      </w:pPr>
      <w:r>
        <w:t>Exit MLOI</w:t>
      </w:r>
    </w:p>
    <w:p w14:paraId="3B83B6D7" w14:textId="77777777" w:rsidR="009A6F60" w:rsidRDefault="009A6F60" w:rsidP="009A6F60">
      <w:pPr>
        <w:pStyle w:val="checkbox"/>
        <w:numPr>
          <w:ilvl w:val="0"/>
          <w:numId w:val="0"/>
        </w:numPr>
      </w:pPr>
    </w:p>
    <w:p w14:paraId="380DEBD3" w14:textId="77777777" w:rsidR="0088300E" w:rsidRDefault="0088300E" w:rsidP="0088300E">
      <w:pPr>
        <w:pStyle w:val="checkbox"/>
        <w:numPr>
          <w:ilvl w:val="0"/>
          <w:numId w:val="0"/>
        </w:numPr>
        <w:ind w:left="1260"/>
      </w:pPr>
    </w:p>
    <w:p w14:paraId="65D01909" w14:textId="77777777" w:rsidR="00BD4C10" w:rsidRDefault="00BD4C10" w:rsidP="0088300E">
      <w:pPr>
        <w:pStyle w:val="checkbox"/>
        <w:numPr>
          <w:ilvl w:val="0"/>
          <w:numId w:val="0"/>
        </w:numPr>
        <w:ind w:left="1260"/>
      </w:pPr>
    </w:p>
    <w:p w14:paraId="091CD6E5" w14:textId="77777777" w:rsidR="0088300E" w:rsidRDefault="0088300E" w:rsidP="00E3661D">
      <w:pPr>
        <w:pStyle w:val="ZPara"/>
      </w:pPr>
      <w:r>
        <w:t>Tester   __________________      Date ______________       PASS      FAIL</w:t>
      </w:r>
    </w:p>
    <w:p w14:paraId="17B2E409" w14:textId="77777777" w:rsidR="0088300E" w:rsidRDefault="0088300E" w:rsidP="00BA2E11"/>
    <w:p w14:paraId="4CE92B5F" w14:textId="77777777" w:rsidR="00D123E8" w:rsidRDefault="00D123E8" w:rsidP="00BA2E11"/>
    <w:p w14:paraId="5B5F5153" w14:textId="77777777" w:rsidR="0088300E" w:rsidRDefault="0088300E" w:rsidP="000B2EC8"/>
    <w:p w14:paraId="425F76E0" w14:textId="77777777" w:rsidR="00972E09" w:rsidRDefault="00972E09">
      <w:pPr>
        <w:rPr>
          <w:u w:val="single"/>
        </w:rPr>
      </w:pPr>
      <w:bookmarkStart w:id="565" w:name="_Toc191729669"/>
      <w:r>
        <w:br w:type="page"/>
      </w:r>
    </w:p>
    <w:p w14:paraId="7F974460" w14:textId="476D2CE0" w:rsidR="0064065C" w:rsidRDefault="0064065C" w:rsidP="002E6504">
      <w:pPr>
        <w:pStyle w:val="L3Section"/>
      </w:pPr>
      <w:bookmarkStart w:id="566" w:name="_Toc241158971"/>
      <w:r>
        <w:lastRenderedPageBreak/>
        <w:t>Generate DUT Test Report</w:t>
      </w:r>
      <w:bookmarkEnd w:id="565"/>
      <w:bookmarkEnd w:id="566"/>
    </w:p>
    <w:p w14:paraId="4061C93C" w14:textId="77777777" w:rsidR="005D1ABE" w:rsidRDefault="005D1ABE" w:rsidP="005D1ABE"/>
    <w:p w14:paraId="6AD56BDA" w14:textId="60E45B94" w:rsidR="005D1ABE" w:rsidRDefault="005D1ABE" w:rsidP="005D1ABE">
      <w:pPr>
        <w:pStyle w:val="TestCase"/>
      </w:pPr>
      <w:bookmarkStart w:id="567" w:name="_Toc241156324"/>
      <w:bookmarkStart w:id="568" w:name="_Toc241156786"/>
      <w:r>
        <w:t>Test Report Management</w:t>
      </w:r>
      <w:bookmarkEnd w:id="567"/>
      <w:bookmarkEnd w:id="568"/>
    </w:p>
    <w:p w14:paraId="692724DD" w14:textId="36EF84F0" w:rsidR="0064065C" w:rsidRDefault="00AF1C1B">
      <w:pPr>
        <w:pStyle w:val="Requirement"/>
        <w:numPr>
          <w:ilvl w:val="0"/>
          <w:numId w:val="116"/>
        </w:numPr>
      </w:pPr>
      <w:r>
        <w:t xml:space="preserve">The Test results and the Product information for each test shall be saved in </w:t>
      </w:r>
      <w:r w:rsidR="0064065C">
        <w:t xml:space="preserve">one XL workbook </w:t>
      </w:r>
      <w:r>
        <w:t xml:space="preserve">at the option of the operator. </w:t>
      </w:r>
    </w:p>
    <w:p w14:paraId="400619E3" w14:textId="77777777" w:rsidR="0088300E" w:rsidRDefault="0088300E" w:rsidP="000B2EC8"/>
    <w:p w14:paraId="5471D8C1" w14:textId="77777777" w:rsidR="00FA08A6" w:rsidRDefault="00AF1C1B">
      <w:pPr>
        <w:pStyle w:val="Requirement"/>
        <w:numPr>
          <w:ilvl w:val="0"/>
          <w:numId w:val="117"/>
        </w:numPr>
      </w:pPr>
      <w:r>
        <w:t>The ATP Test Report shall be on one sheet labeled “ATP Report” as specified in the Report Template supplied by Engineering.</w:t>
      </w:r>
    </w:p>
    <w:p w14:paraId="7AEF0999" w14:textId="73841D8A" w:rsidR="006C0403" w:rsidRDefault="006C0403">
      <w:pPr>
        <w:pStyle w:val="Step"/>
        <w:numPr>
          <w:ilvl w:val="0"/>
          <w:numId w:val="68"/>
        </w:numPr>
      </w:pPr>
      <w:r>
        <w:rPr>
          <w:rStyle w:val="StepChar"/>
        </w:rPr>
        <w:t xml:space="preserve">On the AAP network, navigate to the </w:t>
      </w:r>
      <w:r>
        <w:t xml:space="preserve">Report Template document in the form of an XL workbook (Config File) located in AAP Controlled Documents Vault located at </w:t>
      </w:r>
      <w:proofErr w:type="gramStart"/>
      <w:r w:rsidR="005D1ABE">
        <w:t>M:eng</w:t>
      </w:r>
      <w:proofErr w:type="gramEnd"/>
      <w:r w:rsidR="005D1ABE">
        <w:t>/MLOI\$Config</w:t>
      </w:r>
    </w:p>
    <w:p w14:paraId="3F501D48" w14:textId="6D78D8AE" w:rsidR="006C0403" w:rsidRDefault="006C0403" w:rsidP="006C0403">
      <w:pPr>
        <w:pStyle w:val="checkbox"/>
      </w:pPr>
      <w:r>
        <w:t xml:space="preserve">Verify that the </w:t>
      </w:r>
      <w:proofErr w:type="spellStart"/>
      <w:r w:rsidRPr="006C0403">
        <w:t>RPT_Template</w:t>
      </w:r>
      <w:proofErr w:type="spellEnd"/>
      <w:r w:rsidRPr="006C0403">
        <w:t>_</w:t>
      </w:r>
      <w:r>
        <w:t>&lt;Rev Number&gt;</w:t>
      </w:r>
      <w:r w:rsidRPr="006C0403">
        <w:t>.xlsx</w:t>
      </w:r>
      <w:r>
        <w:t xml:space="preserve"> was approved by Engineering and Quality Assurance.</w:t>
      </w:r>
    </w:p>
    <w:p w14:paraId="7F801FCE" w14:textId="44933821" w:rsidR="006C0403" w:rsidRDefault="006C0403" w:rsidP="006C0403">
      <w:pPr>
        <w:pStyle w:val="checkbox"/>
      </w:pPr>
      <w:r>
        <w:t xml:space="preserve">Verify that the current version of the </w:t>
      </w:r>
      <w:proofErr w:type="spellStart"/>
      <w:r w:rsidRPr="006C0403">
        <w:t>RPT_Template</w:t>
      </w:r>
      <w:proofErr w:type="spellEnd"/>
      <w:r w:rsidRPr="006C0403">
        <w:t>_</w:t>
      </w:r>
      <w:r>
        <w:t xml:space="preserve">&lt;Rev </w:t>
      </w:r>
      <w:proofErr w:type="gramStart"/>
      <w:r>
        <w:t>Number&gt;</w:t>
      </w:r>
      <w:r w:rsidRPr="006C0403">
        <w:t>.xlsx</w:t>
      </w:r>
      <w:r>
        <w:t xml:space="preserve">  File</w:t>
      </w:r>
      <w:proofErr w:type="gramEnd"/>
      <w:r>
        <w:t xml:space="preserve"> is saved in the AAP Controlled Documents Vault located at </w:t>
      </w:r>
      <w:proofErr w:type="gramStart"/>
      <w:r w:rsidR="005D1ABE">
        <w:t>M:eng</w:t>
      </w:r>
      <w:proofErr w:type="gramEnd"/>
      <w:r w:rsidR="005D1ABE">
        <w:t>/MLOI\$Config</w:t>
      </w:r>
      <w:r w:rsidR="005D1ABE">
        <w:t xml:space="preserve"> </w:t>
      </w:r>
      <w:r w:rsidR="00E121F4">
        <w:t>folder.</w:t>
      </w:r>
    </w:p>
    <w:p w14:paraId="4235E279" w14:textId="5EDD1AAF" w:rsidR="00E121F4" w:rsidRDefault="00E121F4" w:rsidP="006C0403">
      <w:pPr>
        <w:pStyle w:val="checkbox"/>
      </w:pPr>
      <w:r>
        <w:t>Verify a folder to receive the Report Files has been created at M</w:t>
      </w:r>
      <w:r w:rsidRPr="009D0212">
        <w:rPr>
          <w:highlight w:val="yellow"/>
        </w:rPr>
        <w:t xml:space="preserve">:\&lt;Path to </w:t>
      </w:r>
      <w:r>
        <w:rPr>
          <w:highlight w:val="yellow"/>
        </w:rPr>
        <w:t>Report Files</w:t>
      </w:r>
      <w:r w:rsidRPr="009D0212">
        <w:rPr>
          <w:highlight w:val="yellow"/>
        </w:rPr>
        <w:t>&gt;</w:t>
      </w:r>
      <w:r>
        <w:t>\$</w:t>
      </w:r>
      <w:proofErr w:type="spellStart"/>
      <w:r>
        <w:t>ReportFiles</w:t>
      </w:r>
      <w:proofErr w:type="spellEnd"/>
      <w:r>
        <w:t xml:space="preserve"> folder.</w:t>
      </w:r>
    </w:p>
    <w:p w14:paraId="5CAC53CF" w14:textId="77777777" w:rsidR="006C0403" w:rsidRDefault="006C0403" w:rsidP="006C0403">
      <w:pPr>
        <w:pStyle w:val="checkbox"/>
        <w:numPr>
          <w:ilvl w:val="0"/>
          <w:numId w:val="0"/>
        </w:numPr>
        <w:ind w:left="1267"/>
      </w:pPr>
    </w:p>
    <w:p w14:paraId="307D0A0A" w14:textId="32B5E3B5" w:rsidR="006C0403" w:rsidRDefault="006C0403" w:rsidP="006C0403">
      <w:r>
        <w:t>Initialize the path to the folder containing the Report Files</w:t>
      </w:r>
    </w:p>
    <w:p w14:paraId="47F6FF98" w14:textId="77777777" w:rsidR="006C0403" w:rsidRDefault="006C0403">
      <w:pPr>
        <w:pStyle w:val="Step"/>
        <w:numPr>
          <w:ilvl w:val="0"/>
          <w:numId w:val="68"/>
        </w:numPr>
      </w:pPr>
      <w:r>
        <w:t xml:space="preserve">Set Mode to </w:t>
      </w:r>
      <w:proofErr w:type="gramStart"/>
      <w:r>
        <w:t>User  Run</w:t>
      </w:r>
      <w:proofErr w:type="gramEnd"/>
      <w:r>
        <w:t xml:space="preserve">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917"/>
        <w:gridCol w:w="348"/>
        <w:gridCol w:w="2500"/>
        <w:gridCol w:w="1149"/>
      </w:tblGrid>
      <w:tr w:rsidR="006C0403" w:rsidRPr="00543DA8" w14:paraId="62962F8E" w14:textId="77777777" w:rsidTr="00956269">
        <w:tc>
          <w:tcPr>
            <w:tcW w:w="2484" w:type="dxa"/>
          </w:tcPr>
          <w:p w14:paraId="69B83B84" w14:textId="77777777" w:rsidR="006C0403" w:rsidRPr="00BE2370" w:rsidRDefault="006C0403" w:rsidP="00956269">
            <w:pPr>
              <w:pStyle w:val="checkbox"/>
              <w:numPr>
                <w:ilvl w:val="0"/>
                <w:numId w:val="0"/>
              </w:numPr>
              <w:ind w:left="288"/>
              <w:rPr>
                <w:sz w:val="20"/>
              </w:rPr>
            </w:pPr>
            <w:r w:rsidRPr="00BE2370">
              <w:rPr>
                <w:sz w:val="20"/>
              </w:rPr>
              <w:t>Test</w:t>
            </w:r>
          </w:p>
        </w:tc>
        <w:tc>
          <w:tcPr>
            <w:tcW w:w="917" w:type="dxa"/>
          </w:tcPr>
          <w:p w14:paraId="5BD013DD" w14:textId="77777777" w:rsidR="006C0403" w:rsidRPr="00BE2370" w:rsidRDefault="006C0403" w:rsidP="00956269">
            <w:pPr>
              <w:pStyle w:val="checkbox"/>
              <w:numPr>
                <w:ilvl w:val="0"/>
                <w:numId w:val="0"/>
              </w:numPr>
              <w:jc w:val="center"/>
              <w:rPr>
                <w:sz w:val="20"/>
              </w:rPr>
            </w:pPr>
            <w:r w:rsidRPr="00BE2370">
              <w:rPr>
                <w:sz w:val="20"/>
              </w:rPr>
              <w:t>Post-Pot</w:t>
            </w:r>
          </w:p>
        </w:tc>
        <w:tc>
          <w:tcPr>
            <w:tcW w:w="348" w:type="dxa"/>
          </w:tcPr>
          <w:p w14:paraId="5896E81D" w14:textId="77777777" w:rsidR="006C0403" w:rsidRPr="00BE2370" w:rsidRDefault="006C0403" w:rsidP="00956269">
            <w:pPr>
              <w:pStyle w:val="checkbox"/>
              <w:numPr>
                <w:ilvl w:val="0"/>
                <w:numId w:val="0"/>
              </w:numPr>
              <w:ind w:left="1620"/>
              <w:rPr>
                <w:sz w:val="20"/>
              </w:rPr>
            </w:pPr>
          </w:p>
        </w:tc>
        <w:tc>
          <w:tcPr>
            <w:tcW w:w="2500" w:type="dxa"/>
          </w:tcPr>
          <w:p w14:paraId="305390C7" w14:textId="77777777" w:rsidR="006C0403" w:rsidRPr="00BE2370" w:rsidRDefault="006C0403" w:rsidP="00956269">
            <w:pPr>
              <w:pStyle w:val="checkbox"/>
              <w:numPr>
                <w:ilvl w:val="0"/>
                <w:numId w:val="0"/>
              </w:numPr>
              <w:ind w:left="288"/>
              <w:rPr>
                <w:sz w:val="20"/>
              </w:rPr>
            </w:pPr>
            <w:r w:rsidRPr="00BE2370">
              <w:rPr>
                <w:sz w:val="20"/>
              </w:rPr>
              <w:t xml:space="preserve">Pre-Fill to </w:t>
            </w:r>
          </w:p>
        </w:tc>
        <w:tc>
          <w:tcPr>
            <w:tcW w:w="1149" w:type="dxa"/>
          </w:tcPr>
          <w:p w14:paraId="10E5FFE2" w14:textId="77777777" w:rsidR="006C0403" w:rsidRPr="00BE2370" w:rsidRDefault="006C0403" w:rsidP="00956269">
            <w:pPr>
              <w:pStyle w:val="checkbox"/>
              <w:numPr>
                <w:ilvl w:val="0"/>
                <w:numId w:val="0"/>
              </w:numPr>
              <w:jc w:val="center"/>
              <w:rPr>
                <w:sz w:val="20"/>
              </w:rPr>
            </w:pPr>
            <w:r w:rsidRPr="00BE2370">
              <w:rPr>
                <w:sz w:val="20"/>
              </w:rPr>
              <w:t>OFF</w:t>
            </w:r>
          </w:p>
        </w:tc>
      </w:tr>
    </w:tbl>
    <w:p w14:paraId="36AB4C1A" w14:textId="77777777" w:rsidR="006C0403" w:rsidRDefault="006C0403" w:rsidP="006C0403">
      <w:pPr>
        <w:pStyle w:val="checkbox"/>
      </w:pPr>
      <w:r w:rsidRPr="00B85A64">
        <w:t>Click OK, Simulate and Continue.</w:t>
      </w:r>
    </w:p>
    <w:p w14:paraId="64936267" w14:textId="77777777" w:rsidR="006C0403" w:rsidRDefault="006C0403" w:rsidP="006C0403">
      <w:pPr>
        <w:pStyle w:val="checkbox"/>
      </w:pPr>
      <w:r>
        <w:t>Click on Menu&gt;Maintenance&gt;Initialize</w:t>
      </w:r>
    </w:p>
    <w:p w14:paraId="0532E4E9" w14:textId="77777777" w:rsidR="006C0403" w:rsidRDefault="006C0403" w:rsidP="006C0403">
      <w:pPr>
        <w:pStyle w:val="checkbox"/>
      </w:pPr>
      <w:r>
        <w:t>Enter access code 1492, Click OK</w:t>
      </w:r>
    </w:p>
    <w:p w14:paraId="0C8469CF" w14:textId="0EC8846B" w:rsidR="006C0403" w:rsidRDefault="006C0403">
      <w:pPr>
        <w:pStyle w:val="Step"/>
        <w:numPr>
          <w:ilvl w:val="0"/>
          <w:numId w:val="69"/>
        </w:numPr>
      </w:pPr>
      <w:r>
        <w:t>Click on Test Report Save Folder to open the dropdown list of files.</w:t>
      </w:r>
    </w:p>
    <w:p w14:paraId="4EDBCF4A" w14:textId="77777777" w:rsidR="006C0403" w:rsidRDefault="006C0403" w:rsidP="006C0403"/>
    <w:p w14:paraId="61AC2059" w14:textId="485F693E" w:rsidR="006C0403" w:rsidRDefault="006C0403" w:rsidP="006C0403">
      <w:pPr>
        <w:jc w:val="center"/>
      </w:pPr>
      <w:r w:rsidRPr="006C0403">
        <w:rPr>
          <w:noProof/>
        </w:rPr>
        <w:drawing>
          <wp:inline distT="0" distB="0" distL="0" distR="0" wp14:anchorId="0F5545FE" wp14:editId="2D48861E">
            <wp:extent cx="2273300" cy="1716118"/>
            <wp:effectExtent l="0" t="0" r="0" b="0"/>
            <wp:docPr id="1544804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04218" name=""/>
                    <pic:cNvPicPr/>
                  </pic:nvPicPr>
                  <pic:blipFill>
                    <a:blip r:embed="rId40"/>
                    <a:stretch>
                      <a:fillRect/>
                    </a:stretch>
                  </pic:blipFill>
                  <pic:spPr>
                    <a:xfrm>
                      <a:off x="0" y="0"/>
                      <a:ext cx="2291964" cy="1730208"/>
                    </a:xfrm>
                    <a:prstGeom prst="rect">
                      <a:avLst/>
                    </a:prstGeom>
                  </pic:spPr>
                </pic:pic>
              </a:graphicData>
            </a:graphic>
          </wp:inline>
        </w:drawing>
      </w:r>
    </w:p>
    <w:p w14:paraId="2361E7B3" w14:textId="7B26D531" w:rsidR="006C0403" w:rsidRDefault="00E121F4" w:rsidP="006C0403">
      <w:pPr>
        <w:pStyle w:val="Caption"/>
      </w:pPr>
      <w:r>
        <w:t>Test Report Save</w:t>
      </w:r>
      <w:r w:rsidR="006C0403">
        <w:t xml:space="preserve"> Folder Selection</w:t>
      </w:r>
    </w:p>
    <w:p w14:paraId="7E02910B" w14:textId="77777777" w:rsidR="006C0403" w:rsidRPr="00CC0C50" w:rsidRDefault="006C0403" w:rsidP="006C0403"/>
    <w:p w14:paraId="43835D17" w14:textId="6B2A926A" w:rsidR="006C0403" w:rsidRDefault="006C0403" w:rsidP="005D1ABE">
      <w:pPr>
        <w:pStyle w:val="Step"/>
        <w:numPr>
          <w:ilvl w:val="0"/>
          <w:numId w:val="131"/>
        </w:numPr>
      </w:pPr>
      <w:r>
        <w:t xml:space="preserve">Click on “**Search**” in the dropdown list to navigate to the </w:t>
      </w:r>
      <w:r w:rsidR="00E121F4">
        <w:t>$</w:t>
      </w:r>
      <w:proofErr w:type="spellStart"/>
      <w:r w:rsidR="00E121F4">
        <w:t>ReportFiles</w:t>
      </w:r>
      <w:proofErr w:type="spellEnd"/>
      <w:r w:rsidR="00E121F4">
        <w:t xml:space="preserve"> </w:t>
      </w:r>
      <w:r>
        <w:t>folder from step 1 folder</w:t>
      </w:r>
      <w:r w:rsidR="00E121F4">
        <w:t>.</w:t>
      </w:r>
      <w:r>
        <w:t xml:space="preserve"> </w:t>
      </w:r>
    </w:p>
    <w:p w14:paraId="21970C35" w14:textId="632621F1" w:rsidR="006C0403" w:rsidRDefault="006C0403" w:rsidP="006C0403">
      <w:pPr>
        <w:pStyle w:val="checkbox"/>
      </w:pPr>
      <w:r>
        <w:t xml:space="preserve">Press </w:t>
      </w:r>
      <w:r w:rsidR="00E121F4">
        <w:t xml:space="preserve">Select Folder, Click </w:t>
      </w:r>
      <w:r>
        <w:t>OK.</w:t>
      </w:r>
    </w:p>
    <w:p w14:paraId="7E8597CF" w14:textId="691B75FA" w:rsidR="006C0403" w:rsidRDefault="006C0403" w:rsidP="00E121F4">
      <w:pPr>
        <w:pStyle w:val="checkbox"/>
      </w:pPr>
      <w:r>
        <w:t>Click Restart</w:t>
      </w:r>
    </w:p>
    <w:p w14:paraId="136A56F6" w14:textId="285A03DB" w:rsidR="00AF1C1B" w:rsidRDefault="00AF1C1B" w:rsidP="000B2EC8"/>
    <w:p w14:paraId="38183C3E" w14:textId="77777777" w:rsidR="00E121F4" w:rsidRDefault="00E121F4">
      <w:pPr>
        <w:pStyle w:val="Step"/>
        <w:numPr>
          <w:ilvl w:val="0"/>
          <w:numId w:val="70"/>
        </w:numPr>
      </w:pPr>
      <w:r>
        <w:t xml:space="preserve">Set Mode to </w:t>
      </w:r>
      <w:proofErr w:type="gramStart"/>
      <w:r>
        <w:t>User  Run</w:t>
      </w:r>
      <w:proofErr w:type="gramEnd"/>
      <w:r>
        <w:t xml:space="preserve"> MLOI.  Start the MLOI Program, On the Test Information dialog, set:</w:t>
      </w:r>
    </w:p>
    <w:tbl>
      <w:tblPr>
        <w:tblStyle w:val="TableGrid"/>
        <w:tblW w:w="0" w:type="auto"/>
        <w:tblInd w:w="985" w:type="dxa"/>
        <w:tblLook w:val="04A0" w:firstRow="1" w:lastRow="0" w:firstColumn="1" w:lastColumn="0" w:noHBand="0" w:noVBand="1"/>
      </w:tblPr>
      <w:tblGrid>
        <w:gridCol w:w="2360"/>
        <w:gridCol w:w="1995"/>
        <w:gridCol w:w="328"/>
        <w:gridCol w:w="2275"/>
        <w:gridCol w:w="1065"/>
      </w:tblGrid>
      <w:tr w:rsidR="00E121F4" w:rsidRPr="00543DA8" w14:paraId="5F6C5900" w14:textId="77777777" w:rsidTr="003B4ABB">
        <w:tc>
          <w:tcPr>
            <w:tcW w:w="2360" w:type="dxa"/>
          </w:tcPr>
          <w:p w14:paraId="28A4DBE6" w14:textId="37F07F05" w:rsidR="00E121F4" w:rsidRPr="00BE2370" w:rsidRDefault="00E121F4" w:rsidP="00956269">
            <w:pPr>
              <w:pStyle w:val="checkbox"/>
              <w:numPr>
                <w:ilvl w:val="0"/>
                <w:numId w:val="0"/>
              </w:numPr>
              <w:ind w:left="288"/>
              <w:rPr>
                <w:sz w:val="20"/>
              </w:rPr>
            </w:pPr>
            <w:r>
              <w:rPr>
                <w:sz w:val="20"/>
              </w:rPr>
              <w:t>Configuration File</w:t>
            </w:r>
          </w:p>
        </w:tc>
        <w:tc>
          <w:tcPr>
            <w:tcW w:w="1995" w:type="dxa"/>
          </w:tcPr>
          <w:p w14:paraId="5794E0C4" w14:textId="52B160CE" w:rsidR="00E121F4" w:rsidRPr="00BE2370" w:rsidRDefault="00E121F4" w:rsidP="00956269">
            <w:pPr>
              <w:pStyle w:val="checkbox"/>
              <w:numPr>
                <w:ilvl w:val="0"/>
                <w:numId w:val="0"/>
              </w:numPr>
              <w:jc w:val="center"/>
              <w:rPr>
                <w:sz w:val="20"/>
              </w:rPr>
            </w:pPr>
            <w:r>
              <w:rPr>
                <w:sz w:val="20"/>
              </w:rPr>
              <w:t>CFG_1234_Dummy</w:t>
            </w:r>
          </w:p>
        </w:tc>
        <w:tc>
          <w:tcPr>
            <w:tcW w:w="328" w:type="dxa"/>
          </w:tcPr>
          <w:p w14:paraId="057FB3B8" w14:textId="77777777" w:rsidR="00E121F4" w:rsidRPr="00BE2370" w:rsidRDefault="00E121F4" w:rsidP="00956269">
            <w:pPr>
              <w:pStyle w:val="checkbox"/>
              <w:numPr>
                <w:ilvl w:val="0"/>
                <w:numId w:val="0"/>
              </w:numPr>
              <w:ind w:left="1620"/>
              <w:rPr>
                <w:sz w:val="20"/>
              </w:rPr>
            </w:pPr>
          </w:p>
        </w:tc>
        <w:tc>
          <w:tcPr>
            <w:tcW w:w="2275" w:type="dxa"/>
          </w:tcPr>
          <w:p w14:paraId="0F1E5EA2" w14:textId="55941AD9" w:rsidR="00E121F4" w:rsidRPr="00BE2370" w:rsidRDefault="003B4ABB" w:rsidP="00956269">
            <w:pPr>
              <w:pStyle w:val="checkbox"/>
              <w:numPr>
                <w:ilvl w:val="0"/>
                <w:numId w:val="0"/>
              </w:numPr>
              <w:ind w:left="288"/>
              <w:rPr>
                <w:sz w:val="20"/>
              </w:rPr>
            </w:pPr>
            <w:r>
              <w:rPr>
                <w:sz w:val="20"/>
              </w:rPr>
              <w:t>Job Number</w:t>
            </w:r>
          </w:p>
        </w:tc>
        <w:tc>
          <w:tcPr>
            <w:tcW w:w="1065" w:type="dxa"/>
          </w:tcPr>
          <w:p w14:paraId="1B211697" w14:textId="6A3B1307" w:rsidR="00E121F4" w:rsidRPr="00BE2370" w:rsidRDefault="003B4ABB" w:rsidP="00956269">
            <w:pPr>
              <w:pStyle w:val="checkbox"/>
              <w:numPr>
                <w:ilvl w:val="0"/>
                <w:numId w:val="0"/>
              </w:numPr>
              <w:jc w:val="center"/>
              <w:rPr>
                <w:sz w:val="20"/>
              </w:rPr>
            </w:pPr>
            <w:r>
              <w:rPr>
                <w:sz w:val="20"/>
              </w:rPr>
              <w:t>QTP</w:t>
            </w:r>
          </w:p>
        </w:tc>
      </w:tr>
      <w:tr w:rsidR="003B4ABB" w:rsidRPr="00543DA8" w14:paraId="3E6F17CA" w14:textId="77777777" w:rsidTr="003B4ABB">
        <w:tc>
          <w:tcPr>
            <w:tcW w:w="2360" w:type="dxa"/>
          </w:tcPr>
          <w:p w14:paraId="275C81A6" w14:textId="06A3AA15" w:rsidR="003B4ABB" w:rsidRDefault="003B4ABB" w:rsidP="00956269">
            <w:pPr>
              <w:pStyle w:val="checkbox"/>
              <w:numPr>
                <w:ilvl w:val="0"/>
                <w:numId w:val="0"/>
              </w:numPr>
              <w:ind w:left="288"/>
              <w:rPr>
                <w:sz w:val="20"/>
              </w:rPr>
            </w:pPr>
            <w:r>
              <w:rPr>
                <w:sz w:val="20"/>
              </w:rPr>
              <w:t xml:space="preserve">Unit Number </w:t>
            </w:r>
          </w:p>
        </w:tc>
        <w:tc>
          <w:tcPr>
            <w:tcW w:w="1995" w:type="dxa"/>
          </w:tcPr>
          <w:p w14:paraId="22E68131" w14:textId="1F537736" w:rsidR="003B4ABB" w:rsidRDefault="003B4ABB" w:rsidP="00956269">
            <w:pPr>
              <w:pStyle w:val="checkbox"/>
              <w:numPr>
                <w:ilvl w:val="0"/>
                <w:numId w:val="0"/>
              </w:numPr>
              <w:jc w:val="center"/>
              <w:rPr>
                <w:sz w:val="20"/>
              </w:rPr>
            </w:pPr>
            <w:r>
              <w:rPr>
                <w:sz w:val="20"/>
              </w:rPr>
              <w:t>992</w:t>
            </w:r>
          </w:p>
        </w:tc>
        <w:tc>
          <w:tcPr>
            <w:tcW w:w="328" w:type="dxa"/>
          </w:tcPr>
          <w:p w14:paraId="7FF6FE01" w14:textId="77777777" w:rsidR="003B4ABB" w:rsidRPr="00BE2370" w:rsidRDefault="003B4ABB" w:rsidP="00956269">
            <w:pPr>
              <w:pStyle w:val="checkbox"/>
              <w:numPr>
                <w:ilvl w:val="0"/>
                <w:numId w:val="0"/>
              </w:numPr>
              <w:ind w:left="1620"/>
              <w:rPr>
                <w:sz w:val="20"/>
              </w:rPr>
            </w:pPr>
          </w:p>
        </w:tc>
        <w:tc>
          <w:tcPr>
            <w:tcW w:w="2275" w:type="dxa"/>
          </w:tcPr>
          <w:p w14:paraId="417B57F6" w14:textId="24F94A46" w:rsidR="003B4ABB" w:rsidRDefault="003B4ABB" w:rsidP="00956269">
            <w:pPr>
              <w:pStyle w:val="checkbox"/>
              <w:numPr>
                <w:ilvl w:val="0"/>
                <w:numId w:val="0"/>
              </w:numPr>
              <w:ind w:left="288"/>
              <w:rPr>
                <w:sz w:val="20"/>
              </w:rPr>
            </w:pPr>
            <w:r>
              <w:rPr>
                <w:sz w:val="20"/>
              </w:rPr>
              <w:t>Serial Number</w:t>
            </w:r>
          </w:p>
        </w:tc>
        <w:tc>
          <w:tcPr>
            <w:tcW w:w="1065" w:type="dxa"/>
          </w:tcPr>
          <w:p w14:paraId="33EA4BEA" w14:textId="0AA328CA" w:rsidR="003B4ABB" w:rsidRDefault="003B4ABB" w:rsidP="00956269">
            <w:pPr>
              <w:pStyle w:val="checkbox"/>
              <w:numPr>
                <w:ilvl w:val="0"/>
                <w:numId w:val="0"/>
              </w:numPr>
              <w:jc w:val="center"/>
              <w:rPr>
                <w:sz w:val="20"/>
              </w:rPr>
            </w:pPr>
            <w:r>
              <w:rPr>
                <w:sz w:val="20"/>
              </w:rPr>
              <w:t>9</w:t>
            </w:r>
          </w:p>
        </w:tc>
      </w:tr>
      <w:tr w:rsidR="003B4ABB" w:rsidRPr="00543DA8" w14:paraId="32258F12" w14:textId="77777777" w:rsidTr="003B4ABB">
        <w:tc>
          <w:tcPr>
            <w:tcW w:w="2360" w:type="dxa"/>
          </w:tcPr>
          <w:p w14:paraId="4D77752C" w14:textId="16A0743D" w:rsidR="003B4ABB" w:rsidRDefault="003B4ABB" w:rsidP="00956269">
            <w:pPr>
              <w:pStyle w:val="checkbox"/>
              <w:numPr>
                <w:ilvl w:val="0"/>
                <w:numId w:val="0"/>
              </w:numPr>
              <w:ind w:left="288"/>
              <w:rPr>
                <w:sz w:val="20"/>
              </w:rPr>
            </w:pPr>
            <w:r>
              <w:rPr>
                <w:sz w:val="20"/>
              </w:rPr>
              <w:t>Technician</w:t>
            </w:r>
          </w:p>
        </w:tc>
        <w:tc>
          <w:tcPr>
            <w:tcW w:w="1995" w:type="dxa"/>
          </w:tcPr>
          <w:p w14:paraId="7AD6FAFD" w14:textId="4AF469E8" w:rsidR="003B4ABB" w:rsidRDefault="003B4ABB" w:rsidP="00956269">
            <w:pPr>
              <w:pStyle w:val="checkbox"/>
              <w:numPr>
                <w:ilvl w:val="0"/>
                <w:numId w:val="0"/>
              </w:numPr>
              <w:jc w:val="center"/>
              <w:rPr>
                <w:sz w:val="20"/>
              </w:rPr>
            </w:pPr>
            <w:r>
              <w:rPr>
                <w:sz w:val="20"/>
              </w:rPr>
              <w:t>Tester</w:t>
            </w:r>
          </w:p>
        </w:tc>
        <w:tc>
          <w:tcPr>
            <w:tcW w:w="328" w:type="dxa"/>
          </w:tcPr>
          <w:p w14:paraId="2467AC3B" w14:textId="77777777" w:rsidR="003B4ABB" w:rsidRPr="00BE2370" w:rsidRDefault="003B4ABB" w:rsidP="00956269">
            <w:pPr>
              <w:pStyle w:val="checkbox"/>
              <w:numPr>
                <w:ilvl w:val="0"/>
                <w:numId w:val="0"/>
              </w:numPr>
              <w:ind w:left="1620"/>
              <w:rPr>
                <w:sz w:val="20"/>
              </w:rPr>
            </w:pPr>
          </w:p>
        </w:tc>
        <w:tc>
          <w:tcPr>
            <w:tcW w:w="2275" w:type="dxa"/>
          </w:tcPr>
          <w:p w14:paraId="384711B3" w14:textId="77777777" w:rsidR="003B4ABB" w:rsidRDefault="003B4ABB" w:rsidP="00956269">
            <w:pPr>
              <w:pStyle w:val="checkbox"/>
              <w:numPr>
                <w:ilvl w:val="0"/>
                <w:numId w:val="0"/>
              </w:numPr>
              <w:ind w:left="288"/>
              <w:rPr>
                <w:sz w:val="20"/>
              </w:rPr>
            </w:pPr>
          </w:p>
        </w:tc>
        <w:tc>
          <w:tcPr>
            <w:tcW w:w="1065" w:type="dxa"/>
          </w:tcPr>
          <w:p w14:paraId="197ED7B2" w14:textId="77777777" w:rsidR="003B4ABB" w:rsidRDefault="003B4ABB" w:rsidP="00956269">
            <w:pPr>
              <w:pStyle w:val="checkbox"/>
              <w:numPr>
                <w:ilvl w:val="0"/>
                <w:numId w:val="0"/>
              </w:numPr>
              <w:jc w:val="center"/>
              <w:rPr>
                <w:sz w:val="20"/>
              </w:rPr>
            </w:pPr>
          </w:p>
        </w:tc>
      </w:tr>
      <w:tr w:rsidR="00E121F4" w:rsidRPr="00543DA8" w14:paraId="0CFD6D6A" w14:textId="77777777" w:rsidTr="003B4ABB">
        <w:tc>
          <w:tcPr>
            <w:tcW w:w="2360" w:type="dxa"/>
          </w:tcPr>
          <w:p w14:paraId="14CBE281" w14:textId="77777777" w:rsidR="00E121F4" w:rsidRPr="00BE2370" w:rsidRDefault="00E121F4" w:rsidP="00956269">
            <w:pPr>
              <w:pStyle w:val="checkbox"/>
              <w:numPr>
                <w:ilvl w:val="0"/>
                <w:numId w:val="0"/>
              </w:numPr>
              <w:ind w:left="288"/>
              <w:rPr>
                <w:sz w:val="20"/>
              </w:rPr>
            </w:pPr>
            <w:r w:rsidRPr="00BE2370">
              <w:rPr>
                <w:sz w:val="20"/>
              </w:rPr>
              <w:t>Test</w:t>
            </w:r>
          </w:p>
        </w:tc>
        <w:tc>
          <w:tcPr>
            <w:tcW w:w="1995" w:type="dxa"/>
          </w:tcPr>
          <w:p w14:paraId="6CBD2961" w14:textId="77777777" w:rsidR="00E121F4" w:rsidRPr="00BE2370" w:rsidRDefault="00E121F4" w:rsidP="00956269">
            <w:pPr>
              <w:pStyle w:val="checkbox"/>
              <w:numPr>
                <w:ilvl w:val="0"/>
                <w:numId w:val="0"/>
              </w:numPr>
              <w:jc w:val="center"/>
              <w:rPr>
                <w:sz w:val="20"/>
              </w:rPr>
            </w:pPr>
            <w:r w:rsidRPr="00BE2370">
              <w:rPr>
                <w:sz w:val="20"/>
              </w:rPr>
              <w:t>Post-Pot</w:t>
            </w:r>
          </w:p>
        </w:tc>
        <w:tc>
          <w:tcPr>
            <w:tcW w:w="328" w:type="dxa"/>
          </w:tcPr>
          <w:p w14:paraId="2FE9691F" w14:textId="77777777" w:rsidR="00E121F4" w:rsidRPr="00BE2370" w:rsidRDefault="00E121F4" w:rsidP="00956269">
            <w:pPr>
              <w:pStyle w:val="checkbox"/>
              <w:numPr>
                <w:ilvl w:val="0"/>
                <w:numId w:val="0"/>
              </w:numPr>
              <w:ind w:left="1620"/>
              <w:rPr>
                <w:sz w:val="20"/>
              </w:rPr>
            </w:pPr>
          </w:p>
        </w:tc>
        <w:tc>
          <w:tcPr>
            <w:tcW w:w="2275" w:type="dxa"/>
          </w:tcPr>
          <w:p w14:paraId="28729FE8" w14:textId="77777777" w:rsidR="00E121F4" w:rsidRPr="00BE2370" w:rsidRDefault="00E121F4" w:rsidP="00956269">
            <w:pPr>
              <w:pStyle w:val="checkbox"/>
              <w:numPr>
                <w:ilvl w:val="0"/>
                <w:numId w:val="0"/>
              </w:numPr>
              <w:ind w:left="288"/>
              <w:rPr>
                <w:sz w:val="20"/>
              </w:rPr>
            </w:pPr>
            <w:r w:rsidRPr="00BE2370">
              <w:rPr>
                <w:sz w:val="20"/>
              </w:rPr>
              <w:t xml:space="preserve">Pre-Fill to </w:t>
            </w:r>
          </w:p>
        </w:tc>
        <w:tc>
          <w:tcPr>
            <w:tcW w:w="1065" w:type="dxa"/>
          </w:tcPr>
          <w:p w14:paraId="506D525C" w14:textId="77777777" w:rsidR="00E121F4" w:rsidRPr="00BE2370" w:rsidRDefault="00E121F4" w:rsidP="00956269">
            <w:pPr>
              <w:pStyle w:val="checkbox"/>
              <w:numPr>
                <w:ilvl w:val="0"/>
                <w:numId w:val="0"/>
              </w:numPr>
              <w:jc w:val="center"/>
              <w:rPr>
                <w:sz w:val="20"/>
              </w:rPr>
            </w:pPr>
            <w:r w:rsidRPr="00BE2370">
              <w:rPr>
                <w:sz w:val="20"/>
              </w:rPr>
              <w:t>OFF</w:t>
            </w:r>
          </w:p>
        </w:tc>
      </w:tr>
    </w:tbl>
    <w:p w14:paraId="715B34C0" w14:textId="77777777" w:rsidR="00E121F4" w:rsidRDefault="00E121F4" w:rsidP="00E121F4">
      <w:pPr>
        <w:pStyle w:val="checkbox"/>
      </w:pPr>
      <w:r>
        <w:t>On the Test Configuration File dropdown. Select CFG_1234_Dummy.csv,</w:t>
      </w:r>
    </w:p>
    <w:p w14:paraId="5303A143" w14:textId="77777777" w:rsidR="00E121F4" w:rsidRDefault="00E121F4" w:rsidP="00E121F4">
      <w:pPr>
        <w:pStyle w:val="checkbox"/>
      </w:pPr>
      <w:r w:rsidRPr="00B85A64">
        <w:t>Click OK, Simulate and Continue.</w:t>
      </w:r>
    </w:p>
    <w:p w14:paraId="3DB76B26" w14:textId="1BF23B17" w:rsidR="003B4ABB" w:rsidRDefault="003B4ABB">
      <w:pPr>
        <w:pStyle w:val="Step"/>
        <w:numPr>
          <w:ilvl w:val="0"/>
          <w:numId w:val="71"/>
        </w:numPr>
        <w:rPr>
          <w:rStyle w:val="StepChar"/>
        </w:rPr>
      </w:pPr>
      <w:r>
        <w:rPr>
          <w:rStyle w:val="StepChar"/>
        </w:rPr>
        <w:t>On the Main Menu click each of the View options.</w:t>
      </w:r>
    </w:p>
    <w:p w14:paraId="25D3ACAD" w14:textId="0BF46D24" w:rsidR="00C60244" w:rsidRDefault="00C60244" w:rsidP="00C60244">
      <w:pPr>
        <w:pStyle w:val="checkbox"/>
        <w:rPr>
          <w:rStyle w:val="StepChar"/>
        </w:rPr>
      </w:pPr>
      <w:r>
        <w:rPr>
          <w:rStyle w:val="StepChar"/>
        </w:rPr>
        <w:t>Verify that the Files &amp; Paths indicated the selected Files and Paths.</w:t>
      </w:r>
    </w:p>
    <w:p w14:paraId="4C5692DC" w14:textId="3FBFACA7" w:rsidR="00C60244" w:rsidRDefault="00C60244" w:rsidP="00C60244">
      <w:pPr>
        <w:pStyle w:val="checkbox"/>
        <w:rPr>
          <w:rStyle w:val="StepChar"/>
        </w:rPr>
      </w:pPr>
      <w:r>
        <w:rPr>
          <w:rStyle w:val="StepChar"/>
        </w:rPr>
        <w:t>Verify the Test Info indicates the entered Test Information</w:t>
      </w:r>
    </w:p>
    <w:p w14:paraId="79AE23A1" w14:textId="3D405C52" w:rsidR="00C60244" w:rsidRDefault="00C60244" w:rsidP="00C60244">
      <w:pPr>
        <w:pStyle w:val="checkbox"/>
        <w:rPr>
          <w:rStyle w:val="StepChar"/>
        </w:rPr>
      </w:pPr>
      <w:r>
        <w:rPr>
          <w:rStyle w:val="StepChar"/>
        </w:rPr>
        <w:t xml:space="preserve">Verify the Calibration </w:t>
      </w:r>
      <w:proofErr w:type="spellStart"/>
      <w:r>
        <w:rPr>
          <w:rStyle w:val="StepChar"/>
        </w:rPr>
        <w:t>Parametes</w:t>
      </w:r>
      <w:proofErr w:type="spellEnd"/>
      <w:r>
        <w:rPr>
          <w:rStyle w:val="StepChar"/>
        </w:rPr>
        <w:t xml:space="preserve"> indicated the values saved in the CFG_1234_Dummy.xlsm.</w:t>
      </w:r>
    </w:p>
    <w:p w14:paraId="6AEA7839" w14:textId="3630E848" w:rsidR="00C60244" w:rsidRDefault="00C60244" w:rsidP="00C60244">
      <w:pPr>
        <w:jc w:val="center"/>
        <w:rPr>
          <w:rStyle w:val="StepChar"/>
        </w:rPr>
      </w:pPr>
      <w:r>
        <w:rPr>
          <w:rStyle w:val="StepChar"/>
          <w:noProof/>
        </w:rPr>
        <w:drawing>
          <wp:inline distT="0" distB="0" distL="0" distR="0" wp14:anchorId="0CE11BA3" wp14:editId="5EF651C3">
            <wp:extent cx="5640070" cy="1695450"/>
            <wp:effectExtent l="0" t="0" r="0" b="0"/>
            <wp:docPr id="7738167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b="13588"/>
                    <a:stretch>
                      <a:fillRect/>
                    </a:stretch>
                  </pic:blipFill>
                  <pic:spPr bwMode="auto">
                    <a:xfrm>
                      <a:off x="0" y="0"/>
                      <a:ext cx="5691236" cy="1710831"/>
                    </a:xfrm>
                    <a:prstGeom prst="rect">
                      <a:avLst/>
                    </a:prstGeom>
                    <a:noFill/>
                    <a:ln>
                      <a:noFill/>
                    </a:ln>
                    <a:extLst>
                      <a:ext uri="{53640926-AAD7-44D8-BBD7-CCE9431645EC}">
                        <a14:shadowObscured xmlns:a14="http://schemas.microsoft.com/office/drawing/2010/main"/>
                      </a:ext>
                    </a:extLst>
                  </pic:spPr>
                </pic:pic>
              </a:graphicData>
            </a:graphic>
          </wp:inline>
        </w:drawing>
      </w:r>
    </w:p>
    <w:p w14:paraId="30F83C1C" w14:textId="05E2922B" w:rsidR="00C60244" w:rsidRDefault="00C60244" w:rsidP="00C60244">
      <w:pPr>
        <w:pStyle w:val="Caption"/>
        <w:rPr>
          <w:rStyle w:val="StepChar"/>
        </w:rPr>
      </w:pPr>
      <w:r>
        <w:rPr>
          <w:rStyle w:val="StepChar"/>
        </w:rPr>
        <w:t>Menu View Expected Response</w:t>
      </w:r>
    </w:p>
    <w:p w14:paraId="211258EB" w14:textId="373BFEF4" w:rsidR="00C60244" w:rsidRDefault="00C60244">
      <w:pPr>
        <w:pStyle w:val="Step"/>
        <w:numPr>
          <w:ilvl w:val="0"/>
          <w:numId w:val="71"/>
        </w:numPr>
      </w:pPr>
      <w:r>
        <w:t>When the simulated test competes, if presented, press SAVE report.</w:t>
      </w:r>
    </w:p>
    <w:p w14:paraId="2861CCFA" w14:textId="2E956A9C" w:rsidR="003B4ABB" w:rsidRDefault="00C60244" w:rsidP="00F467FB">
      <w:pPr>
        <w:pStyle w:val="checkbox"/>
      </w:pPr>
      <w:r>
        <w:t xml:space="preserve">Verify the Report file named </w:t>
      </w:r>
      <w:r w:rsidRPr="00C60244">
        <w:t>RPT_TEST001{QTP}992#1%</w:t>
      </w:r>
      <w:r>
        <w:t>&lt;</w:t>
      </w:r>
      <w:proofErr w:type="spellStart"/>
      <w:r>
        <w:t>TimeStamp_yymmddhhmm</w:t>
      </w:r>
      <w:proofErr w:type="spellEnd"/>
      <w:r>
        <w:t>&gt;</w:t>
      </w:r>
      <w:r w:rsidRPr="00C60244">
        <w:t>.xlsx</w:t>
      </w:r>
      <w:r>
        <w:t xml:space="preserve"> is located in </w:t>
      </w:r>
      <w:r w:rsidR="00F467FB">
        <w:t>folder &lt;path from step 1&gt;\$</w:t>
      </w:r>
      <w:proofErr w:type="spellStart"/>
      <w:r w:rsidR="00F467FB">
        <w:t>ReportFiles</w:t>
      </w:r>
      <w:proofErr w:type="spellEnd"/>
      <w:r w:rsidR="00F467FB">
        <w:t>\QTP</w:t>
      </w:r>
      <w:r>
        <w:t xml:space="preserve"> </w:t>
      </w:r>
    </w:p>
    <w:p w14:paraId="5F9D61A1" w14:textId="77777777" w:rsidR="00F467FB" w:rsidRDefault="00F467FB" w:rsidP="00F467FB">
      <w:pPr>
        <w:pStyle w:val="ZPara"/>
      </w:pPr>
    </w:p>
    <w:p w14:paraId="33B751A1" w14:textId="77777777" w:rsidR="00F467FB" w:rsidRDefault="00F467FB" w:rsidP="00F467FB">
      <w:pPr>
        <w:pStyle w:val="ZPara"/>
      </w:pPr>
    </w:p>
    <w:p w14:paraId="3812C427" w14:textId="77777777" w:rsidR="00972E09" w:rsidRDefault="00972E09" w:rsidP="00F467FB">
      <w:pPr>
        <w:pStyle w:val="ZPara"/>
      </w:pPr>
    </w:p>
    <w:p w14:paraId="53EA7573" w14:textId="77777777" w:rsidR="00972E09" w:rsidRDefault="00972E09" w:rsidP="00F467FB">
      <w:pPr>
        <w:pStyle w:val="ZPara"/>
      </w:pPr>
    </w:p>
    <w:p w14:paraId="1AC355CC" w14:textId="77777777" w:rsidR="00F467FB" w:rsidRDefault="00F467FB" w:rsidP="00F467FB">
      <w:pPr>
        <w:pStyle w:val="ZPara"/>
      </w:pPr>
    </w:p>
    <w:p w14:paraId="52BF3173" w14:textId="77777777" w:rsidR="00F467FB" w:rsidRDefault="00F467FB" w:rsidP="00F467FB">
      <w:pPr>
        <w:pStyle w:val="ZPara"/>
      </w:pPr>
      <w:r>
        <w:lastRenderedPageBreak/>
        <w:t>Tester   __________________      Date ______________       PASS      FAIL</w:t>
      </w:r>
    </w:p>
    <w:p w14:paraId="0BD8E76A" w14:textId="77777777" w:rsidR="00F467FB" w:rsidRDefault="00F467FB" w:rsidP="00F467FB">
      <w:pPr>
        <w:pStyle w:val="ZPara"/>
      </w:pPr>
    </w:p>
    <w:p w14:paraId="31A18CD1" w14:textId="153E4CBB" w:rsidR="00972E09" w:rsidRDefault="005D1ABE" w:rsidP="005D1ABE">
      <w:pPr>
        <w:pStyle w:val="TestCase"/>
      </w:pPr>
      <w:bookmarkStart w:id="569" w:name="_Toc241156325"/>
      <w:bookmarkStart w:id="570" w:name="_Toc241156787"/>
      <w:r>
        <w:t>ATP Test Report</w:t>
      </w:r>
      <w:bookmarkEnd w:id="569"/>
      <w:bookmarkEnd w:id="570"/>
    </w:p>
    <w:p w14:paraId="5281A1FA" w14:textId="35FD9C21" w:rsidR="00274684" w:rsidRPr="004A6259" w:rsidRDefault="00274684" w:rsidP="004A6259">
      <w:pPr>
        <w:pStyle w:val="RequirementSub"/>
      </w:pPr>
      <w:r w:rsidRPr="004A6259">
        <w:t>Shall produce a PASS FAIL report based on ATP Test criteria.</w:t>
      </w:r>
    </w:p>
    <w:p w14:paraId="0C7DAA31" w14:textId="5C69E3C9" w:rsidR="00274684" w:rsidRPr="004A6259" w:rsidRDefault="00274684" w:rsidP="004A6259">
      <w:pPr>
        <w:pStyle w:val="RequirementSub"/>
      </w:pPr>
      <w:r w:rsidRPr="004A6259">
        <w:t>The ATP Report shall contain the pertinent Test Information.</w:t>
      </w:r>
    </w:p>
    <w:p w14:paraId="2FB4A890" w14:textId="569647E1" w:rsidR="004F0E90" w:rsidRDefault="004F0E90">
      <w:pPr>
        <w:pStyle w:val="Step"/>
        <w:numPr>
          <w:ilvl w:val="0"/>
          <w:numId w:val="74"/>
        </w:numPr>
      </w:pPr>
      <w:r>
        <w:t>Open the report file generated in test case 41 step 7 above.  Select the worksheet named ATP Report</w:t>
      </w:r>
    </w:p>
    <w:p w14:paraId="40B36272" w14:textId="2E5BBA2F" w:rsidR="004F0E90" w:rsidRDefault="004F0E90" w:rsidP="004F0E90">
      <w:pPr>
        <w:pStyle w:val="checkbox"/>
      </w:pPr>
      <w:r>
        <w:t>Verify the Report Title is “</w:t>
      </w:r>
      <w:r w:rsidRPr="004F0E90">
        <w:t>8005571.05 Elevate Oil Level Sensor</w:t>
      </w:r>
      <w:r>
        <w:t>”</w:t>
      </w:r>
    </w:p>
    <w:p w14:paraId="72C09B58" w14:textId="57FFE321" w:rsidR="004F0E90" w:rsidRDefault="004F0E90" w:rsidP="004F0E90">
      <w:pPr>
        <w:pStyle w:val="checkbox"/>
      </w:pPr>
      <w:r>
        <w:t>Verify</w:t>
      </w:r>
      <w:r w:rsidR="009D351F">
        <w:t xml:space="preserve"> the Test Information</w:t>
      </w:r>
      <w:r>
        <w:t xml:space="preserve">: </w:t>
      </w:r>
    </w:p>
    <w:tbl>
      <w:tblPr>
        <w:tblStyle w:val="TableGrid"/>
        <w:tblW w:w="0" w:type="auto"/>
        <w:tblInd w:w="985" w:type="dxa"/>
        <w:tblLook w:val="04A0" w:firstRow="1" w:lastRow="0" w:firstColumn="1" w:lastColumn="0" w:noHBand="0" w:noVBand="1"/>
      </w:tblPr>
      <w:tblGrid>
        <w:gridCol w:w="2360"/>
        <w:gridCol w:w="1995"/>
        <w:gridCol w:w="328"/>
        <w:gridCol w:w="2275"/>
        <w:gridCol w:w="1283"/>
      </w:tblGrid>
      <w:tr w:rsidR="004F0E90" w:rsidRPr="00543DA8" w14:paraId="75AF2CA0" w14:textId="77777777" w:rsidTr="004F0E90">
        <w:tc>
          <w:tcPr>
            <w:tcW w:w="2360" w:type="dxa"/>
          </w:tcPr>
          <w:p w14:paraId="6214780D" w14:textId="2EE08E38" w:rsidR="004F0E90" w:rsidRPr="00BE2370" w:rsidRDefault="004F0E90" w:rsidP="004F0E90">
            <w:pPr>
              <w:pStyle w:val="checkbox"/>
              <w:numPr>
                <w:ilvl w:val="0"/>
                <w:numId w:val="0"/>
              </w:numPr>
              <w:ind w:left="288"/>
              <w:rPr>
                <w:sz w:val="20"/>
              </w:rPr>
            </w:pPr>
            <w:r>
              <w:rPr>
                <w:sz w:val="20"/>
              </w:rPr>
              <w:t>Job Number</w:t>
            </w:r>
          </w:p>
        </w:tc>
        <w:tc>
          <w:tcPr>
            <w:tcW w:w="1995" w:type="dxa"/>
          </w:tcPr>
          <w:p w14:paraId="464E78F1" w14:textId="204A9616" w:rsidR="004F0E90" w:rsidRPr="00BE2370" w:rsidRDefault="004F0E90" w:rsidP="004F0E90">
            <w:pPr>
              <w:pStyle w:val="checkbox"/>
              <w:numPr>
                <w:ilvl w:val="0"/>
                <w:numId w:val="0"/>
              </w:numPr>
              <w:jc w:val="center"/>
              <w:rPr>
                <w:sz w:val="20"/>
              </w:rPr>
            </w:pPr>
            <w:r>
              <w:rPr>
                <w:sz w:val="20"/>
              </w:rPr>
              <w:t>QTP</w:t>
            </w:r>
          </w:p>
        </w:tc>
        <w:tc>
          <w:tcPr>
            <w:tcW w:w="328" w:type="dxa"/>
          </w:tcPr>
          <w:p w14:paraId="4B8296CF" w14:textId="77777777" w:rsidR="004F0E90" w:rsidRPr="00BE2370" w:rsidRDefault="004F0E90" w:rsidP="004F0E90">
            <w:pPr>
              <w:pStyle w:val="checkbox"/>
              <w:numPr>
                <w:ilvl w:val="0"/>
                <w:numId w:val="0"/>
              </w:numPr>
              <w:ind w:left="1620"/>
              <w:rPr>
                <w:sz w:val="20"/>
              </w:rPr>
            </w:pPr>
          </w:p>
        </w:tc>
        <w:tc>
          <w:tcPr>
            <w:tcW w:w="2275" w:type="dxa"/>
          </w:tcPr>
          <w:p w14:paraId="6BE05432" w14:textId="2357A85B" w:rsidR="004F0E90" w:rsidRPr="00BE2370" w:rsidRDefault="004F0E90" w:rsidP="004F0E90">
            <w:pPr>
              <w:pStyle w:val="checkbox"/>
              <w:numPr>
                <w:ilvl w:val="0"/>
                <w:numId w:val="0"/>
              </w:numPr>
              <w:ind w:left="288"/>
              <w:rPr>
                <w:sz w:val="20"/>
              </w:rPr>
            </w:pPr>
            <w:r>
              <w:rPr>
                <w:sz w:val="20"/>
              </w:rPr>
              <w:t xml:space="preserve">Unit Number* </w:t>
            </w:r>
          </w:p>
        </w:tc>
        <w:tc>
          <w:tcPr>
            <w:tcW w:w="1283" w:type="dxa"/>
          </w:tcPr>
          <w:p w14:paraId="180AE991" w14:textId="4C7799E4" w:rsidR="004F0E90" w:rsidRPr="00BE2370" w:rsidRDefault="004F0E90" w:rsidP="004F0E90">
            <w:pPr>
              <w:pStyle w:val="checkbox"/>
              <w:numPr>
                <w:ilvl w:val="0"/>
                <w:numId w:val="0"/>
              </w:numPr>
              <w:jc w:val="center"/>
              <w:rPr>
                <w:sz w:val="20"/>
              </w:rPr>
            </w:pPr>
            <w:r>
              <w:rPr>
                <w:sz w:val="20"/>
              </w:rPr>
              <w:t>992#1</w:t>
            </w:r>
          </w:p>
        </w:tc>
      </w:tr>
      <w:tr w:rsidR="004F0E90" w:rsidRPr="00543DA8" w14:paraId="779AA2EB" w14:textId="77777777" w:rsidTr="004F0E90">
        <w:tc>
          <w:tcPr>
            <w:tcW w:w="2360" w:type="dxa"/>
          </w:tcPr>
          <w:p w14:paraId="5C4FE4DE" w14:textId="5FB4547F" w:rsidR="004F0E90" w:rsidRDefault="004F0E90" w:rsidP="004F0E90">
            <w:pPr>
              <w:pStyle w:val="checkbox"/>
              <w:numPr>
                <w:ilvl w:val="0"/>
                <w:numId w:val="0"/>
              </w:numPr>
              <w:ind w:left="288"/>
              <w:rPr>
                <w:sz w:val="20"/>
              </w:rPr>
            </w:pPr>
            <w:r>
              <w:rPr>
                <w:sz w:val="20"/>
              </w:rPr>
              <w:t>S/N</w:t>
            </w:r>
          </w:p>
        </w:tc>
        <w:tc>
          <w:tcPr>
            <w:tcW w:w="1995" w:type="dxa"/>
          </w:tcPr>
          <w:p w14:paraId="000C0479" w14:textId="2542686C" w:rsidR="004F0E90" w:rsidRDefault="004F0E90" w:rsidP="004F0E90">
            <w:pPr>
              <w:pStyle w:val="checkbox"/>
              <w:numPr>
                <w:ilvl w:val="0"/>
                <w:numId w:val="0"/>
              </w:numPr>
              <w:jc w:val="center"/>
              <w:rPr>
                <w:sz w:val="20"/>
              </w:rPr>
            </w:pPr>
            <w:r>
              <w:rPr>
                <w:sz w:val="20"/>
              </w:rPr>
              <w:t>6</w:t>
            </w:r>
          </w:p>
        </w:tc>
        <w:tc>
          <w:tcPr>
            <w:tcW w:w="328" w:type="dxa"/>
          </w:tcPr>
          <w:p w14:paraId="6814580B" w14:textId="77777777" w:rsidR="004F0E90" w:rsidRPr="00BE2370" w:rsidRDefault="004F0E90" w:rsidP="004F0E90">
            <w:pPr>
              <w:pStyle w:val="checkbox"/>
              <w:numPr>
                <w:ilvl w:val="0"/>
                <w:numId w:val="0"/>
              </w:numPr>
              <w:ind w:left="1620"/>
              <w:rPr>
                <w:sz w:val="20"/>
              </w:rPr>
            </w:pPr>
          </w:p>
        </w:tc>
        <w:tc>
          <w:tcPr>
            <w:tcW w:w="2275" w:type="dxa"/>
          </w:tcPr>
          <w:p w14:paraId="6F827FC7" w14:textId="79ED2812" w:rsidR="004F0E90" w:rsidRDefault="004F0E90" w:rsidP="004F0E90">
            <w:pPr>
              <w:pStyle w:val="checkbox"/>
              <w:numPr>
                <w:ilvl w:val="0"/>
                <w:numId w:val="0"/>
              </w:numPr>
              <w:ind w:left="288"/>
              <w:rPr>
                <w:sz w:val="20"/>
              </w:rPr>
            </w:pPr>
            <w:r>
              <w:rPr>
                <w:sz w:val="20"/>
              </w:rPr>
              <w:t>Technician</w:t>
            </w:r>
          </w:p>
        </w:tc>
        <w:tc>
          <w:tcPr>
            <w:tcW w:w="1283" w:type="dxa"/>
          </w:tcPr>
          <w:p w14:paraId="7C6CDE57" w14:textId="6BA6D7FB" w:rsidR="004F0E90" w:rsidRDefault="004F0E90" w:rsidP="004F0E90">
            <w:pPr>
              <w:pStyle w:val="checkbox"/>
              <w:numPr>
                <w:ilvl w:val="0"/>
                <w:numId w:val="0"/>
              </w:numPr>
              <w:jc w:val="center"/>
              <w:rPr>
                <w:sz w:val="20"/>
              </w:rPr>
            </w:pPr>
            <w:r>
              <w:rPr>
                <w:sz w:val="20"/>
              </w:rPr>
              <w:t>Tester</w:t>
            </w:r>
          </w:p>
        </w:tc>
      </w:tr>
      <w:tr w:rsidR="004F0E90" w:rsidRPr="00543DA8" w14:paraId="2ED85F9B" w14:textId="77777777" w:rsidTr="004F0E90">
        <w:tc>
          <w:tcPr>
            <w:tcW w:w="2360" w:type="dxa"/>
          </w:tcPr>
          <w:p w14:paraId="02690032" w14:textId="77777777" w:rsidR="004F0E90" w:rsidRDefault="004F0E90" w:rsidP="004F0E90">
            <w:pPr>
              <w:pStyle w:val="checkbox"/>
              <w:numPr>
                <w:ilvl w:val="0"/>
                <w:numId w:val="0"/>
              </w:numPr>
              <w:ind w:left="288"/>
              <w:rPr>
                <w:sz w:val="20"/>
              </w:rPr>
            </w:pPr>
            <w:r>
              <w:rPr>
                <w:sz w:val="20"/>
              </w:rPr>
              <w:t>Technician</w:t>
            </w:r>
          </w:p>
        </w:tc>
        <w:tc>
          <w:tcPr>
            <w:tcW w:w="1995" w:type="dxa"/>
          </w:tcPr>
          <w:p w14:paraId="11392428" w14:textId="77777777" w:rsidR="004F0E90" w:rsidRDefault="004F0E90" w:rsidP="004F0E90">
            <w:pPr>
              <w:pStyle w:val="checkbox"/>
              <w:numPr>
                <w:ilvl w:val="0"/>
                <w:numId w:val="0"/>
              </w:numPr>
              <w:jc w:val="center"/>
              <w:rPr>
                <w:sz w:val="20"/>
              </w:rPr>
            </w:pPr>
            <w:r>
              <w:rPr>
                <w:sz w:val="20"/>
              </w:rPr>
              <w:t>Tester</w:t>
            </w:r>
          </w:p>
        </w:tc>
        <w:tc>
          <w:tcPr>
            <w:tcW w:w="328" w:type="dxa"/>
          </w:tcPr>
          <w:p w14:paraId="582CC988" w14:textId="77777777" w:rsidR="004F0E90" w:rsidRPr="00BE2370" w:rsidRDefault="004F0E90" w:rsidP="004F0E90">
            <w:pPr>
              <w:pStyle w:val="checkbox"/>
              <w:numPr>
                <w:ilvl w:val="0"/>
                <w:numId w:val="0"/>
              </w:numPr>
              <w:ind w:left="1620"/>
              <w:rPr>
                <w:sz w:val="20"/>
              </w:rPr>
            </w:pPr>
          </w:p>
        </w:tc>
        <w:tc>
          <w:tcPr>
            <w:tcW w:w="2275" w:type="dxa"/>
          </w:tcPr>
          <w:p w14:paraId="493C3D53" w14:textId="3E3B6D4C" w:rsidR="004F0E90" w:rsidRDefault="004F0E90" w:rsidP="004F0E90">
            <w:pPr>
              <w:pStyle w:val="checkbox"/>
              <w:numPr>
                <w:ilvl w:val="0"/>
                <w:numId w:val="0"/>
              </w:numPr>
              <w:ind w:left="288"/>
              <w:rPr>
                <w:sz w:val="20"/>
              </w:rPr>
            </w:pPr>
            <w:r>
              <w:rPr>
                <w:sz w:val="20"/>
              </w:rPr>
              <w:t>Date</w:t>
            </w:r>
          </w:p>
        </w:tc>
        <w:tc>
          <w:tcPr>
            <w:tcW w:w="1283" w:type="dxa"/>
          </w:tcPr>
          <w:p w14:paraId="2709679B" w14:textId="08C4430D" w:rsidR="004F0E90" w:rsidRDefault="004F0E90" w:rsidP="004F0E90">
            <w:pPr>
              <w:pStyle w:val="checkbox"/>
              <w:numPr>
                <w:ilvl w:val="0"/>
                <w:numId w:val="0"/>
              </w:numPr>
              <w:jc w:val="center"/>
              <w:rPr>
                <w:sz w:val="20"/>
              </w:rPr>
            </w:pPr>
            <w:r>
              <w:rPr>
                <w:sz w:val="20"/>
              </w:rPr>
              <w:t>mm/dd/</w:t>
            </w:r>
            <w:proofErr w:type="spellStart"/>
            <w:r>
              <w:rPr>
                <w:sz w:val="20"/>
              </w:rPr>
              <w:t>yyyy</w:t>
            </w:r>
            <w:proofErr w:type="spellEnd"/>
          </w:p>
        </w:tc>
      </w:tr>
      <w:tr w:rsidR="004F0E90" w:rsidRPr="00543DA8" w14:paraId="13E451EF" w14:textId="77777777" w:rsidTr="009B58C1">
        <w:tc>
          <w:tcPr>
            <w:tcW w:w="2360" w:type="dxa"/>
          </w:tcPr>
          <w:p w14:paraId="3DD87CEC" w14:textId="7798AF3B" w:rsidR="004F0E90" w:rsidRPr="00BE2370" w:rsidRDefault="004F0E90" w:rsidP="004F0E90">
            <w:pPr>
              <w:pStyle w:val="checkbox"/>
              <w:numPr>
                <w:ilvl w:val="0"/>
                <w:numId w:val="0"/>
              </w:numPr>
              <w:ind w:left="288"/>
              <w:rPr>
                <w:sz w:val="20"/>
              </w:rPr>
            </w:pPr>
            <w:r>
              <w:rPr>
                <w:sz w:val="20"/>
              </w:rPr>
              <w:t>File</w:t>
            </w:r>
          </w:p>
        </w:tc>
        <w:tc>
          <w:tcPr>
            <w:tcW w:w="5881" w:type="dxa"/>
            <w:gridSpan w:val="4"/>
          </w:tcPr>
          <w:p w14:paraId="3AD18B93" w14:textId="50FA4DB4" w:rsidR="004F0E90" w:rsidRPr="00BE2370" w:rsidRDefault="004F0E90" w:rsidP="004F0E90">
            <w:pPr>
              <w:pStyle w:val="checkbox"/>
              <w:numPr>
                <w:ilvl w:val="0"/>
                <w:numId w:val="0"/>
              </w:numPr>
              <w:jc w:val="center"/>
              <w:rPr>
                <w:sz w:val="20"/>
              </w:rPr>
            </w:pPr>
            <w:r w:rsidRPr="004F0E90">
              <w:rPr>
                <w:sz w:val="20"/>
              </w:rPr>
              <w:t>RPT_TEST001{QTP}992#1%</w:t>
            </w:r>
            <w:r>
              <w:rPr>
                <w:sz w:val="20"/>
              </w:rPr>
              <w:t>&lt;</w:t>
            </w:r>
            <w:proofErr w:type="spellStart"/>
            <w:r>
              <w:rPr>
                <w:sz w:val="20"/>
              </w:rPr>
              <w:t>yyyymmddhhmm</w:t>
            </w:r>
            <w:proofErr w:type="spellEnd"/>
            <w:r>
              <w:rPr>
                <w:sz w:val="20"/>
              </w:rPr>
              <w:t>&gt;</w:t>
            </w:r>
            <w:r w:rsidRPr="004F0E90">
              <w:rPr>
                <w:sz w:val="20"/>
              </w:rPr>
              <w:t>.xlsx</w:t>
            </w:r>
          </w:p>
        </w:tc>
      </w:tr>
    </w:tbl>
    <w:p w14:paraId="46C46145" w14:textId="4A7B5BB6" w:rsidR="004F0E90" w:rsidRDefault="004F0E90" w:rsidP="004F0E90">
      <w:pPr>
        <w:pStyle w:val="ZPara"/>
      </w:pPr>
      <w:r>
        <w:t xml:space="preserve">* The number following the pound sign indicated the test </w:t>
      </w:r>
      <w:r w:rsidR="009D351F">
        <w:t xml:space="preserve">sequence of possibly replicated tests.  In this case this report is for the first time this unit test was run. </w:t>
      </w:r>
    </w:p>
    <w:p w14:paraId="453139A8" w14:textId="7F8B3494" w:rsidR="00274684" w:rsidRDefault="009D351F" w:rsidP="009D351F">
      <w:pPr>
        <w:pStyle w:val="ZPara"/>
        <w:jc w:val="center"/>
      </w:pPr>
      <w:r>
        <w:rPr>
          <w:noProof/>
        </w:rPr>
        <w:drawing>
          <wp:inline distT="0" distB="0" distL="0" distR="0" wp14:anchorId="61BB43E7" wp14:editId="5166444C">
            <wp:extent cx="4355216" cy="3935845"/>
            <wp:effectExtent l="19050" t="19050" r="26670" b="26670"/>
            <wp:docPr id="13014087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372666" cy="3951614"/>
                    </a:xfrm>
                    <a:prstGeom prst="rect">
                      <a:avLst/>
                    </a:prstGeom>
                    <a:noFill/>
                    <a:ln>
                      <a:solidFill>
                        <a:schemeClr val="tx1"/>
                      </a:solidFill>
                    </a:ln>
                  </pic:spPr>
                </pic:pic>
              </a:graphicData>
            </a:graphic>
          </wp:inline>
        </w:drawing>
      </w:r>
    </w:p>
    <w:p w14:paraId="10EB90A1" w14:textId="0B2CD14E" w:rsidR="00E121F4" w:rsidRDefault="009D351F" w:rsidP="009D351F">
      <w:pPr>
        <w:pStyle w:val="Caption"/>
      </w:pPr>
      <w:r>
        <w:t xml:space="preserve">ATP Report </w:t>
      </w:r>
    </w:p>
    <w:p w14:paraId="187335ED" w14:textId="77777777" w:rsidR="00226AA0" w:rsidRDefault="00226AA0" w:rsidP="00226AA0">
      <w:pPr>
        <w:pStyle w:val="checkbox"/>
      </w:pPr>
      <w:r>
        <w:t>Verify the Version number is correct.</w:t>
      </w:r>
    </w:p>
    <w:p w14:paraId="209F252B" w14:textId="088EA817" w:rsidR="00AA0D28" w:rsidRDefault="00AA0D28" w:rsidP="00AA0D28">
      <w:pPr>
        <w:pStyle w:val="checkbox"/>
      </w:pPr>
      <w:r>
        <w:t>Verify ChA Test Results and Ch B Test results as PASS</w:t>
      </w:r>
    </w:p>
    <w:p w14:paraId="3A2CF80C" w14:textId="5CEF0A28" w:rsidR="00AA0D28" w:rsidRDefault="00AA0D28" w:rsidP="00AA0D28">
      <w:pPr>
        <w:pStyle w:val="checkbox"/>
      </w:pPr>
      <w:r>
        <w:lastRenderedPageBreak/>
        <w:t>Verify that the ChA and Ch B Actual Level is (SP</w:t>
      </w:r>
      <w:r w:rsidRPr="00AA0D28">
        <w:rPr>
          <w:vertAlign w:val="subscript"/>
        </w:rPr>
        <w:t>HI</w:t>
      </w:r>
      <w:r>
        <w:t xml:space="preserve"> + SP</w:t>
      </w:r>
      <w:r w:rsidRPr="00AA0D28">
        <w:rPr>
          <w:vertAlign w:val="subscript"/>
        </w:rPr>
        <w:t>LO</w:t>
      </w:r>
      <w:r>
        <w:t xml:space="preserve">)/2 </w:t>
      </w:r>
    </w:p>
    <w:p w14:paraId="64FC44FF" w14:textId="64D58749" w:rsidR="0018540A" w:rsidRDefault="0018540A" w:rsidP="00AA0D28">
      <w:pPr>
        <w:pStyle w:val="checkbox"/>
      </w:pPr>
      <w:r>
        <w:t>Verify the Calibration Date indicates the Calibration Parameter values.</w:t>
      </w:r>
    </w:p>
    <w:p w14:paraId="78B25459" w14:textId="77777777" w:rsidR="0018540A" w:rsidRDefault="0018540A" w:rsidP="0018540A">
      <w:pPr>
        <w:pStyle w:val="ZPara"/>
      </w:pPr>
    </w:p>
    <w:p w14:paraId="6C5AE399" w14:textId="77777777" w:rsidR="0018540A" w:rsidRDefault="0018540A" w:rsidP="0018540A">
      <w:pPr>
        <w:pStyle w:val="ZPara"/>
      </w:pPr>
    </w:p>
    <w:p w14:paraId="75DA5BCA" w14:textId="77777777" w:rsidR="0018540A" w:rsidRDefault="0018540A" w:rsidP="0018540A">
      <w:pPr>
        <w:pStyle w:val="ZPara"/>
      </w:pPr>
    </w:p>
    <w:p w14:paraId="55005449" w14:textId="77777777" w:rsidR="0018540A" w:rsidRDefault="0018540A" w:rsidP="0018540A">
      <w:pPr>
        <w:pStyle w:val="ZPara"/>
      </w:pPr>
      <w:r>
        <w:t>Tester   __________________      Date ______________       PASS      FAIL</w:t>
      </w:r>
    </w:p>
    <w:p w14:paraId="08AE50C3" w14:textId="77777777" w:rsidR="0018540A" w:rsidRDefault="0018540A" w:rsidP="0018540A">
      <w:pPr>
        <w:pStyle w:val="ZPara"/>
      </w:pPr>
    </w:p>
    <w:p w14:paraId="07AD7253" w14:textId="77777777" w:rsidR="0018540A" w:rsidRDefault="0018540A" w:rsidP="0018540A">
      <w:pPr>
        <w:pStyle w:val="checkbox"/>
        <w:numPr>
          <w:ilvl w:val="0"/>
          <w:numId w:val="0"/>
        </w:numPr>
        <w:ind w:left="1267" w:hanging="360"/>
      </w:pPr>
    </w:p>
    <w:p w14:paraId="528057C3" w14:textId="10CFB942" w:rsidR="0018540A" w:rsidRPr="00AA0D28" w:rsidRDefault="005D1ABE" w:rsidP="005D1ABE">
      <w:pPr>
        <w:pStyle w:val="TestCase"/>
      </w:pPr>
      <w:bookmarkStart w:id="571" w:name="_Toc241156326"/>
      <w:bookmarkStart w:id="572" w:name="_Toc241156788"/>
      <w:r>
        <w:t>Test Report Raw Data and Plot</w:t>
      </w:r>
      <w:bookmarkEnd w:id="571"/>
      <w:bookmarkEnd w:id="572"/>
    </w:p>
    <w:p w14:paraId="10204175" w14:textId="77777777" w:rsidR="00FA08A6" w:rsidRDefault="00AF1C1B">
      <w:pPr>
        <w:pStyle w:val="Requirement"/>
        <w:numPr>
          <w:ilvl w:val="0"/>
          <w:numId w:val="120"/>
        </w:numPr>
      </w:pPr>
      <w:r>
        <w:t>The time in 50ms intervals, ChA and ChB resistance in ohms and Level in inches shall be recorded</w:t>
      </w:r>
      <w:r w:rsidR="005F31CC">
        <w:t xml:space="preserve"> and plotted</w:t>
      </w:r>
      <w:r>
        <w:t xml:space="preserve"> on a sheet labeled “</w:t>
      </w:r>
      <w:r w:rsidR="005F31CC">
        <w:t>Raw Data.</w:t>
      </w:r>
      <w:r>
        <w:t xml:space="preserve">” </w:t>
      </w:r>
    </w:p>
    <w:p w14:paraId="57822D49" w14:textId="2FCCE3CC" w:rsidR="00F467FB" w:rsidRDefault="00F467FB">
      <w:pPr>
        <w:pStyle w:val="Step"/>
        <w:numPr>
          <w:ilvl w:val="0"/>
          <w:numId w:val="72"/>
        </w:numPr>
      </w:pPr>
      <w:r>
        <w:t>Open the report file generated in test case 41 step 7 above.  Select the worksheet named Raw Data</w:t>
      </w:r>
    </w:p>
    <w:p w14:paraId="13C581CF" w14:textId="1EE105D0" w:rsidR="00226AA0" w:rsidRDefault="00226AA0" w:rsidP="00F467FB">
      <w:pPr>
        <w:pStyle w:val="checkbox"/>
      </w:pPr>
      <w:r>
        <w:t>Verify the Version number is correct.</w:t>
      </w:r>
    </w:p>
    <w:p w14:paraId="140C38ED" w14:textId="5C25088A" w:rsidR="00F467FB" w:rsidRDefault="00274684" w:rsidP="00F467FB">
      <w:pPr>
        <w:pStyle w:val="checkbox"/>
      </w:pPr>
      <w:r>
        <w:t>Verify the Report file name</w:t>
      </w:r>
    </w:p>
    <w:p w14:paraId="7982DAE5" w14:textId="5C7AA002" w:rsidR="00274684" w:rsidRDefault="00274684" w:rsidP="00F467FB">
      <w:pPr>
        <w:pStyle w:val="checkbox"/>
      </w:pPr>
      <w:r>
        <w:t xml:space="preserve">Verify the Calibration Parameters </w:t>
      </w:r>
    </w:p>
    <w:p w14:paraId="66AFFD73" w14:textId="41A50DBF" w:rsidR="00274684" w:rsidRDefault="00274684" w:rsidP="00F467FB">
      <w:pPr>
        <w:pStyle w:val="checkbox"/>
      </w:pPr>
      <w:r>
        <w:t>Verify the Raw Data: Time, ChA Ohms, ChB Ohms, Laser Raw, Leve PV</w:t>
      </w:r>
    </w:p>
    <w:p w14:paraId="3A0D4414" w14:textId="5097237C" w:rsidR="00274684" w:rsidRDefault="00274684" w:rsidP="00F467FB">
      <w:pPr>
        <w:pStyle w:val="checkbox"/>
      </w:pPr>
      <w:r>
        <w:t>Verify the Fill = 1.00 and Drain = 0.00 indicator</w:t>
      </w:r>
    </w:p>
    <w:p w14:paraId="168F3CBD" w14:textId="6A5A8099" w:rsidR="00274684" w:rsidRDefault="00274684" w:rsidP="00F467FB">
      <w:pPr>
        <w:pStyle w:val="checkbox"/>
      </w:pPr>
      <w:r>
        <w:t>Verify the Data plot</w:t>
      </w:r>
    </w:p>
    <w:p w14:paraId="1B3A091F" w14:textId="6EFEA34B" w:rsidR="00274684" w:rsidRDefault="00274684" w:rsidP="00274684">
      <w:pPr>
        <w:pStyle w:val="checkbox"/>
        <w:numPr>
          <w:ilvl w:val="0"/>
          <w:numId w:val="0"/>
        </w:numPr>
        <w:ind w:left="1267"/>
      </w:pPr>
      <w:r>
        <w:rPr>
          <w:noProof/>
        </w:rPr>
        <w:drawing>
          <wp:inline distT="0" distB="0" distL="0" distR="0" wp14:anchorId="730694E0" wp14:editId="65547C72">
            <wp:extent cx="4751705" cy="3040021"/>
            <wp:effectExtent l="0" t="0" r="0" b="8255"/>
            <wp:docPr id="24645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765391" cy="3048777"/>
                    </a:xfrm>
                    <a:prstGeom prst="rect">
                      <a:avLst/>
                    </a:prstGeom>
                    <a:noFill/>
                  </pic:spPr>
                </pic:pic>
              </a:graphicData>
            </a:graphic>
          </wp:inline>
        </w:drawing>
      </w:r>
    </w:p>
    <w:p w14:paraId="2418FE6A" w14:textId="65C0BCFD" w:rsidR="00274684" w:rsidRDefault="00274684" w:rsidP="00274684">
      <w:pPr>
        <w:pStyle w:val="Caption"/>
      </w:pPr>
      <w:r>
        <w:t>Report Raw Data Worksheet</w:t>
      </w:r>
    </w:p>
    <w:p w14:paraId="02DC9E24" w14:textId="77777777" w:rsidR="00972E09" w:rsidRDefault="00972E09" w:rsidP="00972E09">
      <w:pPr>
        <w:pStyle w:val="ZPara"/>
      </w:pPr>
    </w:p>
    <w:p w14:paraId="64AB6FDE" w14:textId="77777777" w:rsidR="00972E09" w:rsidRDefault="00972E09" w:rsidP="00972E09">
      <w:pPr>
        <w:pStyle w:val="ZPara"/>
      </w:pPr>
    </w:p>
    <w:p w14:paraId="1FEF789C" w14:textId="77777777" w:rsidR="00972E09" w:rsidRDefault="00972E09" w:rsidP="00972E09">
      <w:pPr>
        <w:pStyle w:val="ZPara"/>
      </w:pPr>
      <w:r>
        <w:lastRenderedPageBreak/>
        <w:t>Tester   __________________      Date ______________       PASS      FAIL</w:t>
      </w:r>
    </w:p>
    <w:p w14:paraId="0EA966A5" w14:textId="2052B5F6" w:rsidR="005F31CC" w:rsidRDefault="005F31CC" w:rsidP="000B2EC8"/>
    <w:p w14:paraId="0E92E411" w14:textId="77777777" w:rsidR="005D1ABE" w:rsidRDefault="005D1ABE" w:rsidP="000B2EC8"/>
    <w:p w14:paraId="338495E6" w14:textId="45EE3883" w:rsidR="005D1ABE" w:rsidRDefault="005D1ABE" w:rsidP="005D1ABE">
      <w:pPr>
        <w:pStyle w:val="TestCase"/>
      </w:pPr>
      <w:bookmarkStart w:id="573" w:name="_Toc241156327"/>
      <w:bookmarkStart w:id="574" w:name="_Toc241156789"/>
      <w:r>
        <w:t>Test Report Detailed Analysis</w:t>
      </w:r>
      <w:bookmarkEnd w:id="573"/>
      <w:bookmarkEnd w:id="574"/>
    </w:p>
    <w:p w14:paraId="1DBE1438" w14:textId="1DCBC302" w:rsidR="0064065C" w:rsidRDefault="005F31CC">
      <w:pPr>
        <w:pStyle w:val="Requirement"/>
        <w:numPr>
          <w:ilvl w:val="0"/>
          <w:numId w:val="121"/>
        </w:numPr>
      </w:pPr>
      <w:r>
        <w:t>The third sheet shall be labeled “Analysis” and include the actual level at which the Switch Point occurred (</w:t>
      </w:r>
      <w:r w:rsidRPr="00D37BFE">
        <w:t>L</w:t>
      </w:r>
      <w:r w:rsidRPr="00D37BFE">
        <w:rPr>
          <w:vertAlign w:val="subscript"/>
        </w:rPr>
        <w:t>SWP</w:t>
      </w:r>
      <w:r>
        <w:t xml:space="preserve"> refer to figure 2).</w:t>
      </w:r>
    </w:p>
    <w:p w14:paraId="11A5270F" w14:textId="77777777" w:rsidR="00FA08A6" w:rsidRDefault="00FA08A6" w:rsidP="000B2EC8"/>
    <w:p w14:paraId="7AFA4BDE" w14:textId="3973378A" w:rsidR="005F31CC" w:rsidRDefault="005F31CC">
      <w:pPr>
        <w:pStyle w:val="Requirement"/>
        <w:numPr>
          <w:ilvl w:val="0"/>
          <w:numId w:val="122"/>
        </w:numPr>
      </w:pPr>
      <w:r>
        <w:t>The sheet labeled “Analysis” shall include identification of “double actuations” (definition TBD) and slow “rise time” (definition TBD).</w:t>
      </w:r>
    </w:p>
    <w:p w14:paraId="613E6844" w14:textId="54B8A968" w:rsidR="003B416A" w:rsidRDefault="003B416A" w:rsidP="003B416A">
      <w:pPr>
        <w:pStyle w:val="Requirement"/>
        <w:numPr>
          <w:ilvl w:val="0"/>
          <w:numId w:val="0"/>
        </w:numPr>
        <w:ind w:left="720"/>
      </w:pPr>
      <w:r w:rsidRPr="003B416A">
        <w:t xml:space="preserve">73)  </w:t>
      </w:r>
      <w:r w:rsidRPr="003B416A">
        <w:tab/>
        <w:t>The values on the Analysis sheet may be calculated post-test execution.</w:t>
      </w:r>
    </w:p>
    <w:p w14:paraId="7E471377" w14:textId="77777777" w:rsidR="007C1E44" w:rsidRDefault="007C1E44" w:rsidP="007C1E44">
      <w:pPr>
        <w:pStyle w:val="ListParagraph"/>
      </w:pPr>
    </w:p>
    <w:p w14:paraId="1AD87D2E" w14:textId="082579A9" w:rsidR="007C1E44" w:rsidRPr="004A6259" w:rsidRDefault="007C1E44" w:rsidP="004A6259">
      <w:pPr>
        <w:pStyle w:val="RequirementSub"/>
      </w:pPr>
      <w:r w:rsidRPr="004A6259">
        <w:t>Shall have a means to assist the operator in setting the sensor PCB depth.</w:t>
      </w:r>
    </w:p>
    <w:p w14:paraId="008B1920" w14:textId="77777777" w:rsidR="00FA08A6" w:rsidRDefault="00FA08A6" w:rsidP="000B2EC8"/>
    <w:p w14:paraId="3486B15D" w14:textId="4BDBA67E" w:rsidR="00FA08A6" w:rsidRDefault="007C1E44" w:rsidP="007C1E44">
      <w:r>
        <w:t xml:space="preserve">NOTE:  </w:t>
      </w:r>
      <w:r w:rsidR="005F31CC">
        <w:t>The values on the Analysis sheet may be calculated post-test execution.</w:t>
      </w:r>
    </w:p>
    <w:p w14:paraId="4E9C9BF1" w14:textId="52E542FD" w:rsidR="00C22D80" w:rsidRDefault="00C22D80" w:rsidP="00C22D80"/>
    <w:p w14:paraId="5BC8D066" w14:textId="41BB3411" w:rsidR="00EF6C73" w:rsidRDefault="00EF6C73">
      <w:pPr>
        <w:pStyle w:val="Step"/>
        <w:numPr>
          <w:ilvl w:val="0"/>
          <w:numId w:val="76"/>
        </w:numPr>
      </w:pPr>
      <w:r>
        <w:t>Open the report file generated in test case 41 step 7 above.  Select the worksheet named Analysis</w:t>
      </w:r>
    </w:p>
    <w:p w14:paraId="41EFD044" w14:textId="7F762909" w:rsidR="00EF6C73" w:rsidRDefault="00EF6C73" w:rsidP="00EF6C73">
      <w:pPr>
        <w:pStyle w:val="checkbox"/>
      </w:pPr>
      <w:r>
        <w:t>Verify the table beginning in col Q matched the values provided in the reference DUT ATP Reference document.</w:t>
      </w:r>
    </w:p>
    <w:p w14:paraId="53E81551" w14:textId="02568851" w:rsidR="00226AA0" w:rsidRDefault="00226AA0" w:rsidP="00EF6C73">
      <w:pPr>
        <w:pStyle w:val="checkbox"/>
      </w:pPr>
      <w:r>
        <w:t>Scroll to the left and verify the Version number</w:t>
      </w:r>
    </w:p>
    <w:p w14:paraId="50B9F377" w14:textId="5CBBDBCB" w:rsidR="00226AA0" w:rsidRDefault="00226AA0" w:rsidP="00EF6C73">
      <w:pPr>
        <w:pStyle w:val="checkbox"/>
      </w:pPr>
      <w:r>
        <w:t>Verify the ChA and ChB results Fill Difference is in range of 0.000 to 0.001</w:t>
      </w:r>
    </w:p>
    <w:p w14:paraId="75C00509" w14:textId="3119C4A6" w:rsidR="00226AA0" w:rsidRDefault="00226AA0" w:rsidP="00226AA0">
      <w:pPr>
        <w:pStyle w:val="checkbox"/>
      </w:pPr>
      <w:r>
        <w:t>Verify the ChA and ChB results Drain Difference is in range of 0.000 to -0.001</w:t>
      </w:r>
    </w:p>
    <w:p w14:paraId="58D38740" w14:textId="35E67569" w:rsidR="00972E09" w:rsidRDefault="00972E09" w:rsidP="00226AA0">
      <w:pPr>
        <w:pStyle w:val="checkbox"/>
      </w:pPr>
      <w:r>
        <w:t>Verify that all Double Actuations are FALSE</w:t>
      </w:r>
    </w:p>
    <w:p w14:paraId="4F943EA2" w14:textId="2E093E06" w:rsidR="00226AA0" w:rsidRDefault="00226AA0" w:rsidP="00EF6C73">
      <w:pPr>
        <w:pStyle w:val="checkbox"/>
      </w:pPr>
      <w:r>
        <w:t>Verify Optimized PCB Setting is 0.000</w:t>
      </w:r>
    </w:p>
    <w:p w14:paraId="3399BF3B" w14:textId="0FDD25E9" w:rsidR="00226AA0" w:rsidRDefault="00972E09" w:rsidP="00972E09">
      <w:pPr>
        <w:pStyle w:val="checkbox"/>
      </w:pPr>
      <w:r>
        <w:t>Verify the Optimized PCB Setting plot is displayed as shown.</w:t>
      </w:r>
    </w:p>
    <w:p w14:paraId="7814F403" w14:textId="584D3354" w:rsidR="00EF6C73" w:rsidRDefault="00972E09" w:rsidP="00EF6C73">
      <w:pPr>
        <w:pStyle w:val="checkbox"/>
        <w:numPr>
          <w:ilvl w:val="0"/>
          <w:numId w:val="0"/>
        </w:numPr>
        <w:ind w:left="1267" w:hanging="360"/>
      </w:pPr>
      <w:r>
        <w:rPr>
          <w:noProof/>
        </w:rPr>
        <w:lastRenderedPageBreak/>
        <w:drawing>
          <wp:inline distT="0" distB="0" distL="0" distR="0" wp14:anchorId="6692578F" wp14:editId="0C09E7EB">
            <wp:extent cx="5421630" cy="4396266"/>
            <wp:effectExtent l="0" t="0" r="7620" b="4445"/>
            <wp:docPr id="7934288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34809" cy="4406952"/>
                    </a:xfrm>
                    <a:prstGeom prst="rect">
                      <a:avLst/>
                    </a:prstGeom>
                    <a:noFill/>
                  </pic:spPr>
                </pic:pic>
              </a:graphicData>
            </a:graphic>
          </wp:inline>
        </w:drawing>
      </w:r>
    </w:p>
    <w:p w14:paraId="37740EB9" w14:textId="77777777" w:rsidR="00EF6C73" w:rsidRDefault="00EF6C73" w:rsidP="00EF6C73">
      <w:pPr>
        <w:pStyle w:val="checkbox"/>
        <w:numPr>
          <w:ilvl w:val="0"/>
          <w:numId w:val="0"/>
        </w:numPr>
        <w:ind w:left="1267" w:hanging="360"/>
      </w:pPr>
    </w:p>
    <w:p w14:paraId="100D44D9" w14:textId="7A47B8CB" w:rsidR="005C5C1E" w:rsidRDefault="005C5C1E" w:rsidP="000B2EC8"/>
    <w:p w14:paraId="644DDABC" w14:textId="44C39093" w:rsidR="00972E09" w:rsidRDefault="00972E09" w:rsidP="00972E09">
      <w:pPr>
        <w:pStyle w:val="ZPara"/>
        <w:ind w:left="0"/>
      </w:pPr>
      <w:r>
        <w:t>Tester   __________________      Date ______________       PASS      FAIL</w:t>
      </w:r>
    </w:p>
    <w:p w14:paraId="1A054EE9" w14:textId="19CD5B0E" w:rsidR="00ED70F1" w:rsidRDefault="00ED70F1">
      <w:pPr>
        <w:rPr>
          <w:rFonts w:cs="Arial"/>
          <w:szCs w:val="22"/>
          <w:u w:val="single"/>
        </w:rPr>
      </w:pPr>
    </w:p>
    <w:p w14:paraId="422BC4A0" w14:textId="77777777" w:rsidR="00972E09" w:rsidRDefault="00972E09">
      <w:pPr>
        <w:rPr>
          <w:u w:val="single"/>
        </w:rPr>
      </w:pPr>
      <w:r>
        <w:br w:type="page"/>
      </w:r>
    </w:p>
    <w:p w14:paraId="64A8AA19" w14:textId="72C672B7" w:rsidR="00972E09" w:rsidRDefault="00972E09" w:rsidP="00972E09">
      <w:pPr>
        <w:pStyle w:val="L3Section"/>
      </w:pPr>
      <w:bookmarkStart w:id="575" w:name="_Toc241158972"/>
      <w:r>
        <w:lastRenderedPageBreak/>
        <w:t>Troubleshooting Aids</w:t>
      </w:r>
      <w:bookmarkEnd w:id="575"/>
    </w:p>
    <w:p w14:paraId="5E29D100" w14:textId="77777777" w:rsidR="005D1ABE" w:rsidRDefault="005D1ABE" w:rsidP="005D1ABE"/>
    <w:p w14:paraId="46BE284B" w14:textId="15884A9D" w:rsidR="005D1ABE" w:rsidRDefault="005D1ABE" w:rsidP="005D1ABE">
      <w:pPr>
        <w:pStyle w:val="TestCase"/>
      </w:pPr>
      <w:bookmarkStart w:id="576" w:name="_Toc241156328"/>
      <w:bookmarkStart w:id="577" w:name="_Toc241156790"/>
      <w:r>
        <w:t>Testing MLOI App Accuracy</w:t>
      </w:r>
      <w:bookmarkEnd w:id="576"/>
      <w:bookmarkEnd w:id="577"/>
    </w:p>
    <w:p w14:paraId="4ACB0080" w14:textId="70CB65E3" w:rsidR="00972E09" w:rsidRDefault="00972E09" w:rsidP="00972E09">
      <w:pPr>
        <w:pStyle w:val="Requirement"/>
        <w:numPr>
          <w:ilvl w:val="0"/>
          <w:numId w:val="124"/>
        </w:numPr>
      </w:pPr>
      <w:r>
        <w:t>There shall be a means for manually setting the tank level.</w:t>
      </w:r>
    </w:p>
    <w:p w14:paraId="50AB93A1" w14:textId="5A0E085A" w:rsidR="00972E09" w:rsidRDefault="00972E09" w:rsidP="00972E09">
      <w:pPr>
        <w:pStyle w:val="Requirement"/>
        <w:numPr>
          <w:ilvl w:val="0"/>
          <w:numId w:val="125"/>
        </w:numPr>
      </w:pPr>
      <w:r>
        <w:t>Each instrument (DataQ, Keyence) shall provide a health indicator.</w:t>
      </w:r>
    </w:p>
    <w:p w14:paraId="76635B81" w14:textId="0FAF1B3A" w:rsidR="00972E09" w:rsidRDefault="00972E09" w:rsidP="005D1ABE">
      <w:pPr>
        <w:pStyle w:val="Requirement"/>
        <w:numPr>
          <w:ilvl w:val="0"/>
          <w:numId w:val="126"/>
        </w:numPr>
      </w:pPr>
      <w:r>
        <w:t>There shall be a simulated mode that provides simulated instrument input and Level response to be used with debugging.</w:t>
      </w:r>
    </w:p>
    <w:p w14:paraId="04234861" w14:textId="24AE24BC" w:rsidR="00103C3C" w:rsidRPr="004A6259" w:rsidRDefault="00103C3C">
      <w:pPr>
        <w:pStyle w:val="Requirement"/>
        <w:numPr>
          <w:ilvl w:val="0"/>
          <w:numId w:val="128"/>
        </w:numPr>
      </w:pPr>
      <w:r w:rsidRPr="004A6259">
        <w:t>Shall have a means to evaluate the Pass/Fail criteria</w:t>
      </w:r>
    </w:p>
    <w:p w14:paraId="589C6709" w14:textId="77777777" w:rsidR="00103C3C" w:rsidRDefault="00103C3C">
      <w:pPr>
        <w:pStyle w:val="Step"/>
        <w:numPr>
          <w:ilvl w:val="0"/>
          <w:numId w:val="63"/>
        </w:numPr>
      </w:pPr>
      <w:r>
        <w:t>Set Mode to Maintenance. 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103C3C" w:rsidRPr="00543DA8" w14:paraId="31F4CF57" w14:textId="77777777" w:rsidTr="00956269">
        <w:tc>
          <w:tcPr>
            <w:tcW w:w="2484" w:type="dxa"/>
          </w:tcPr>
          <w:p w14:paraId="0329AE26" w14:textId="77777777" w:rsidR="00103C3C" w:rsidRPr="00BE2370" w:rsidRDefault="00103C3C" w:rsidP="00956269">
            <w:pPr>
              <w:pStyle w:val="checkbox"/>
              <w:numPr>
                <w:ilvl w:val="0"/>
                <w:numId w:val="0"/>
              </w:numPr>
              <w:ind w:left="288"/>
              <w:rPr>
                <w:sz w:val="20"/>
              </w:rPr>
            </w:pPr>
            <w:r w:rsidRPr="00BE2370">
              <w:rPr>
                <w:sz w:val="20"/>
              </w:rPr>
              <w:t>Test</w:t>
            </w:r>
          </w:p>
        </w:tc>
        <w:tc>
          <w:tcPr>
            <w:tcW w:w="889" w:type="dxa"/>
          </w:tcPr>
          <w:p w14:paraId="710A8E2A" w14:textId="77777777" w:rsidR="00103C3C" w:rsidRPr="00BE2370" w:rsidRDefault="00103C3C" w:rsidP="00956269">
            <w:pPr>
              <w:pStyle w:val="checkbox"/>
              <w:numPr>
                <w:ilvl w:val="0"/>
                <w:numId w:val="0"/>
              </w:numPr>
              <w:jc w:val="center"/>
              <w:rPr>
                <w:sz w:val="20"/>
              </w:rPr>
            </w:pPr>
            <w:r w:rsidRPr="00BE2370">
              <w:rPr>
                <w:sz w:val="20"/>
              </w:rPr>
              <w:t>Post-Pot</w:t>
            </w:r>
          </w:p>
        </w:tc>
        <w:tc>
          <w:tcPr>
            <w:tcW w:w="348" w:type="dxa"/>
          </w:tcPr>
          <w:p w14:paraId="3CFCE177" w14:textId="77777777" w:rsidR="00103C3C" w:rsidRPr="00BE2370" w:rsidRDefault="00103C3C" w:rsidP="00956269">
            <w:pPr>
              <w:pStyle w:val="checkbox"/>
              <w:numPr>
                <w:ilvl w:val="0"/>
                <w:numId w:val="0"/>
              </w:numPr>
              <w:ind w:left="1620"/>
              <w:rPr>
                <w:sz w:val="20"/>
              </w:rPr>
            </w:pPr>
          </w:p>
        </w:tc>
        <w:tc>
          <w:tcPr>
            <w:tcW w:w="2500" w:type="dxa"/>
          </w:tcPr>
          <w:p w14:paraId="4C62548B" w14:textId="77777777" w:rsidR="00103C3C" w:rsidRPr="00BE2370" w:rsidRDefault="00103C3C" w:rsidP="00956269">
            <w:pPr>
              <w:pStyle w:val="checkbox"/>
              <w:numPr>
                <w:ilvl w:val="0"/>
                <w:numId w:val="0"/>
              </w:numPr>
              <w:ind w:left="288"/>
              <w:rPr>
                <w:sz w:val="20"/>
              </w:rPr>
            </w:pPr>
            <w:r w:rsidRPr="00BE2370">
              <w:rPr>
                <w:sz w:val="20"/>
              </w:rPr>
              <w:t xml:space="preserve">Pre-Fill to </w:t>
            </w:r>
          </w:p>
        </w:tc>
        <w:tc>
          <w:tcPr>
            <w:tcW w:w="1149" w:type="dxa"/>
          </w:tcPr>
          <w:p w14:paraId="735228D1" w14:textId="77777777" w:rsidR="00103C3C" w:rsidRPr="00BE2370" w:rsidRDefault="00103C3C" w:rsidP="00956269">
            <w:pPr>
              <w:pStyle w:val="checkbox"/>
              <w:numPr>
                <w:ilvl w:val="0"/>
                <w:numId w:val="0"/>
              </w:numPr>
              <w:jc w:val="center"/>
              <w:rPr>
                <w:sz w:val="20"/>
              </w:rPr>
            </w:pPr>
            <w:r w:rsidRPr="00BE2370">
              <w:rPr>
                <w:sz w:val="20"/>
              </w:rPr>
              <w:t>OFF</w:t>
            </w:r>
          </w:p>
        </w:tc>
      </w:tr>
      <w:tr w:rsidR="00103C3C" w:rsidRPr="00543DA8" w14:paraId="29D66923" w14:textId="77777777" w:rsidTr="00956269">
        <w:tc>
          <w:tcPr>
            <w:tcW w:w="2484" w:type="dxa"/>
          </w:tcPr>
          <w:p w14:paraId="17C3085C" w14:textId="77777777" w:rsidR="00103C3C" w:rsidRPr="00BE2370" w:rsidRDefault="00103C3C" w:rsidP="00956269">
            <w:pPr>
              <w:pStyle w:val="checkbox"/>
              <w:numPr>
                <w:ilvl w:val="0"/>
                <w:numId w:val="0"/>
              </w:numPr>
              <w:ind w:left="288"/>
              <w:rPr>
                <w:sz w:val="20"/>
              </w:rPr>
            </w:pPr>
            <w:r w:rsidRPr="00BE2370">
              <w:rPr>
                <w:sz w:val="20"/>
              </w:rPr>
              <w:t>Replicate to</w:t>
            </w:r>
          </w:p>
        </w:tc>
        <w:tc>
          <w:tcPr>
            <w:tcW w:w="889" w:type="dxa"/>
          </w:tcPr>
          <w:p w14:paraId="30247D67" w14:textId="77777777" w:rsidR="00103C3C" w:rsidRPr="00BE2370" w:rsidRDefault="00103C3C" w:rsidP="00956269">
            <w:pPr>
              <w:pStyle w:val="checkbox"/>
              <w:numPr>
                <w:ilvl w:val="0"/>
                <w:numId w:val="0"/>
              </w:numPr>
              <w:jc w:val="center"/>
              <w:rPr>
                <w:sz w:val="20"/>
              </w:rPr>
            </w:pPr>
            <w:r>
              <w:rPr>
                <w:sz w:val="20"/>
              </w:rPr>
              <w:t>0</w:t>
            </w:r>
          </w:p>
        </w:tc>
        <w:tc>
          <w:tcPr>
            <w:tcW w:w="348" w:type="dxa"/>
          </w:tcPr>
          <w:p w14:paraId="02EB92F1" w14:textId="77777777" w:rsidR="00103C3C" w:rsidRPr="00BE2370" w:rsidRDefault="00103C3C" w:rsidP="00956269">
            <w:pPr>
              <w:pStyle w:val="checkbox"/>
              <w:numPr>
                <w:ilvl w:val="0"/>
                <w:numId w:val="0"/>
              </w:numPr>
              <w:ind w:left="1620"/>
              <w:rPr>
                <w:sz w:val="20"/>
              </w:rPr>
            </w:pPr>
          </w:p>
        </w:tc>
        <w:tc>
          <w:tcPr>
            <w:tcW w:w="2500" w:type="dxa"/>
          </w:tcPr>
          <w:p w14:paraId="2270D5B5" w14:textId="77777777" w:rsidR="00103C3C" w:rsidRPr="00BE2370" w:rsidRDefault="00103C3C" w:rsidP="00956269">
            <w:pPr>
              <w:pStyle w:val="checkbox"/>
              <w:numPr>
                <w:ilvl w:val="0"/>
                <w:numId w:val="0"/>
              </w:numPr>
              <w:ind w:left="288"/>
              <w:rPr>
                <w:sz w:val="20"/>
              </w:rPr>
            </w:pPr>
            <w:r w:rsidRPr="00BE2370">
              <w:rPr>
                <w:sz w:val="20"/>
              </w:rPr>
              <w:t>Auto Start to ON</w:t>
            </w:r>
          </w:p>
        </w:tc>
        <w:tc>
          <w:tcPr>
            <w:tcW w:w="1149" w:type="dxa"/>
          </w:tcPr>
          <w:p w14:paraId="5DC35666" w14:textId="77777777" w:rsidR="00103C3C" w:rsidRPr="00BE2370" w:rsidRDefault="00103C3C" w:rsidP="00956269">
            <w:pPr>
              <w:pStyle w:val="checkbox"/>
              <w:numPr>
                <w:ilvl w:val="0"/>
                <w:numId w:val="0"/>
              </w:numPr>
              <w:jc w:val="center"/>
              <w:rPr>
                <w:sz w:val="20"/>
              </w:rPr>
            </w:pPr>
            <w:r w:rsidRPr="00BE2370">
              <w:rPr>
                <w:sz w:val="20"/>
              </w:rPr>
              <w:t>ON</w:t>
            </w:r>
          </w:p>
        </w:tc>
      </w:tr>
      <w:tr w:rsidR="00103C3C" w:rsidRPr="00543DA8" w14:paraId="26601F9A" w14:textId="77777777" w:rsidTr="00956269">
        <w:tc>
          <w:tcPr>
            <w:tcW w:w="2484" w:type="dxa"/>
          </w:tcPr>
          <w:p w14:paraId="218C34A4" w14:textId="77777777" w:rsidR="00103C3C" w:rsidRPr="00BE2370" w:rsidRDefault="00103C3C" w:rsidP="00956269">
            <w:pPr>
              <w:pStyle w:val="checkbox"/>
              <w:numPr>
                <w:ilvl w:val="0"/>
                <w:numId w:val="0"/>
              </w:numPr>
              <w:ind w:left="288"/>
              <w:rPr>
                <w:sz w:val="20"/>
              </w:rPr>
            </w:pPr>
          </w:p>
        </w:tc>
        <w:tc>
          <w:tcPr>
            <w:tcW w:w="889" w:type="dxa"/>
          </w:tcPr>
          <w:p w14:paraId="1ACC31A6" w14:textId="77777777" w:rsidR="00103C3C" w:rsidRPr="00BE2370" w:rsidRDefault="00103C3C" w:rsidP="00956269">
            <w:pPr>
              <w:pStyle w:val="checkbox"/>
              <w:numPr>
                <w:ilvl w:val="0"/>
                <w:numId w:val="0"/>
              </w:numPr>
              <w:jc w:val="center"/>
              <w:rPr>
                <w:sz w:val="20"/>
              </w:rPr>
            </w:pPr>
          </w:p>
        </w:tc>
        <w:tc>
          <w:tcPr>
            <w:tcW w:w="348" w:type="dxa"/>
          </w:tcPr>
          <w:p w14:paraId="26997E61" w14:textId="77777777" w:rsidR="00103C3C" w:rsidRPr="00BE2370" w:rsidRDefault="00103C3C" w:rsidP="00956269">
            <w:pPr>
              <w:pStyle w:val="checkbox"/>
              <w:numPr>
                <w:ilvl w:val="0"/>
                <w:numId w:val="0"/>
              </w:numPr>
              <w:ind w:left="1620"/>
              <w:rPr>
                <w:sz w:val="20"/>
              </w:rPr>
            </w:pPr>
          </w:p>
        </w:tc>
        <w:tc>
          <w:tcPr>
            <w:tcW w:w="2500" w:type="dxa"/>
          </w:tcPr>
          <w:p w14:paraId="6992173E" w14:textId="77777777" w:rsidR="00103C3C" w:rsidRPr="00BE2370" w:rsidRDefault="00103C3C" w:rsidP="00956269">
            <w:pPr>
              <w:pStyle w:val="checkbox"/>
              <w:numPr>
                <w:ilvl w:val="0"/>
                <w:numId w:val="0"/>
              </w:numPr>
              <w:ind w:left="288"/>
              <w:rPr>
                <w:sz w:val="20"/>
              </w:rPr>
            </w:pPr>
            <w:r w:rsidRPr="00BE2370">
              <w:rPr>
                <w:sz w:val="20"/>
              </w:rPr>
              <w:t xml:space="preserve">Start in Jog to </w:t>
            </w:r>
          </w:p>
        </w:tc>
        <w:tc>
          <w:tcPr>
            <w:tcW w:w="1149" w:type="dxa"/>
          </w:tcPr>
          <w:p w14:paraId="249294B8" w14:textId="77777777" w:rsidR="00103C3C" w:rsidRPr="00BE2370" w:rsidRDefault="00103C3C" w:rsidP="00956269">
            <w:pPr>
              <w:pStyle w:val="checkbox"/>
              <w:numPr>
                <w:ilvl w:val="0"/>
                <w:numId w:val="0"/>
              </w:numPr>
              <w:jc w:val="center"/>
              <w:rPr>
                <w:sz w:val="20"/>
              </w:rPr>
            </w:pPr>
            <w:r w:rsidRPr="00BE2370">
              <w:rPr>
                <w:sz w:val="20"/>
              </w:rPr>
              <w:t>OFF</w:t>
            </w:r>
          </w:p>
        </w:tc>
      </w:tr>
    </w:tbl>
    <w:p w14:paraId="50A918BB" w14:textId="77777777" w:rsidR="00103C3C" w:rsidRDefault="00103C3C" w:rsidP="00103C3C">
      <w:pPr>
        <w:pStyle w:val="checkbox"/>
      </w:pPr>
      <w:r w:rsidRPr="00A3768F">
        <w:t>Click OK, Simulate and Continue</w:t>
      </w:r>
      <w:r>
        <w:t>.</w:t>
      </w:r>
    </w:p>
    <w:p w14:paraId="0226AA36" w14:textId="77777777" w:rsidR="00103C3C" w:rsidRDefault="00103C3C" w:rsidP="00103C3C">
      <w:pPr>
        <w:pStyle w:val="Step"/>
      </w:pPr>
      <w:r>
        <w:t>Check normal operation with no errors</w:t>
      </w:r>
    </w:p>
    <w:p w14:paraId="205C78CA" w14:textId="77777777" w:rsidR="00103C3C" w:rsidRDefault="00103C3C" w:rsidP="00103C3C">
      <w:pPr>
        <w:pStyle w:val="checkbox"/>
      </w:pPr>
      <w:r>
        <w:t xml:space="preserve">In the Debug Test box, set Ch </w:t>
      </w:r>
      <w:proofErr w:type="gramStart"/>
      <w:r>
        <w:t>A</w:t>
      </w:r>
      <w:proofErr w:type="gramEnd"/>
      <w:r>
        <w:t xml:space="preserve"> Bad </w:t>
      </w:r>
      <w:proofErr w:type="spellStart"/>
      <w:r>
        <w:t>Sw</w:t>
      </w:r>
      <w:proofErr w:type="spellEnd"/>
      <w:r>
        <w:t xml:space="preserve"> Zone and Ch B Bad </w:t>
      </w:r>
      <w:proofErr w:type="spellStart"/>
      <w:r>
        <w:t>Sw</w:t>
      </w:r>
      <w:proofErr w:type="spellEnd"/>
      <w:r>
        <w:t xml:space="preserve"> Zone switched to OFF (down)</w:t>
      </w:r>
    </w:p>
    <w:p w14:paraId="1692A671" w14:textId="77777777" w:rsidR="00103C3C" w:rsidRDefault="00103C3C" w:rsidP="00103C3C">
      <w:pPr>
        <w:pStyle w:val="checkbox"/>
      </w:pPr>
      <w:r>
        <w:t>Click the START button</w:t>
      </w:r>
    </w:p>
    <w:p w14:paraId="13080B5B" w14:textId="77777777" w:rsidR="00103C3C" w:rsidRDefault="00103C3C" w:rsidP="00103C3C">
      <w:pPr>
        <w:pStyle w:val="checkbox"/>
      </w:pPr>
      <w:r>
        <w:t xml:space="preserve">Verify that the test program completes with not errors </w:t>
      </w:r>
    </w:p>
    <w:p w14:paraId="36A84E6B" w14:textId="77777777" w:rsidR="00103C3C" w:rsidRDefault="00103C3C" w:rsidP="00103C3C">
      <w:pPr>
        <w:pStyle w:val="checkbox"/>
      </w:pPr>
      <w:r>
        <w:t xml:space="preserve">Verify that both ChA </w:t>
      </w:r>
      <w:proofErr w:type="gramStart"/>
      <w:r>
        <w:t>And</w:t>
      </w:r>
      <w:proofErr w:type="gramEnd"/>
      <w:r>
        <w:t xml:space="preserve"> ChB plots show nominal resistor values in increments of 100</w:t>
      </w:r>
      <w:r>
        <w:sym w:font="Symbol" w:char="F057"/>
      </w:r>
    </w:p>
    <w:p w14:paraId="71D526BA" w14:textId="77777777" w:rsidR="00103C3C" w:rsidRDefault="00103C3C" w:rsidP="00103C3C">
      <w:pPr>
        <w:pStyle w:val="Step"/>
      </w:pPr>
      <w:r>
        <w:t>Check operation with known ChA error present.</w:t>
      </w:r>
    </w:p>
    <w:p w14:paraId="193B8ED4" w14:textId="77777777" w:rsidR="00103C3C" w:rsidRDefault="00103C3C" w:rsidP="00103C3C">
      <w:pPr>
        <w:pStyle w:val="checkbox"/>
      </w:pPr>
      <w:r>
        <w:t xml:space="preserve"> In the Debug Test box, set Ch </w:t>
      </w:r>
      <w:proofErr w:type="gramStart"/>
      <w:r>
        <w:t>A</w:t>
      </w:r>
      <w:proofErr w:type="gramEnd"/>
      <w:r>
        <w:t xml:space="preserve"> Bad </w:t>
      </w:r>
      <w:proofErr w:type="spellStart"/>
      <w:proofErr w:type="gramStart"/>
      <w:r>
        <w:t>Sw</w:t>
      </w:r>
      <w:proofErr w:type="spellEnd"/>
      <w:r>
        <w:t xml:space="preserve"> Zone</w:t>
      </w:r>
      <w:proofErr w:type="gramEnd"/>
      <w:r>
        <w:t xml:space="preserve"> </w:t>
      </w:r>
      <w:proofErr w:type="gramStart"/>
      <w:r>
        <w:t>switch</w:t>
      </w:r>
      <w:proofErr w:type="gramEnd"/>
      <w:r>
        <w:t xml:space="preserve"> ON (up)</w:t>
      </w:r>
    </w:p>
    <w:p w14:paraId="1CE32C2A" w14:textId="77777777" w:rsidR="00103C3C" w:rsidRDefault="00103C3C" w:rsidP="00103C3C">
      <w:pPr>
        <w:pStyle w:val="checkbox"/>
      </w:pPr>
      <w:r>
        <w:t xml:space="preserve">Set A </w:t>
      </w:r>
      <w:proofErr w:type="spellStart"/>
      <w:r>
        <w:t>EnRate</w:t>
      </w:r>
      <w:proofErr w:type="spellEnd"/>
      <w:r>
        <w:t xml:space="preserve"> (random probability of selectin a 40</w:t>
      </w:r>
      <w:r>
        <w:sym w:font="Symbol" w:char="F057"/>
      </w:r>
      <w:r>
        <w:t xml:space="preserve"> error in ChA reading) to 100.</w:t>
      </w:r>
    </w:p>
    <w:p w14:paraId="5222163B" w14:textId="77777777" w:rsidR="00103C3C" w:rsidRDefault="00103C3C" w:rsidP="00103C3C">
      <w:pPr>
        <w:pStyle w:val="checkbox"/>
      </w:pPr>
      <w:r>
        <w:t>Set Ch A Ohms to 200</w:t>
      </w:r>
    </w:p>
    <w:p w14:paraId="00BBC083" w14:textId="77777777" w:rsidR="00103C3C" w:rsidRDefault="00103C3C" w:rsidP="00103C3C">
      <w:pPr>
        <w:pStyle w:val="checkbox"/>
      </w:pPr>
      <w:r>
        <w:t>Click the START button</w:t>
      </w:r>
    </w:p>
    <w:p w14:paraId="3DD5045B" w14:textId="77777777" w:rsidR="00103C3C" w:rsidRDefault="00103C3C" w:rsidP="00103C3C">
      <w:pPr>
        <w:pStyle w:val="checkbox"/>
      </w:pPr>
      <w:r>
        <w:t>Verity the plot indicates ChA error at 200</w:t>
      </w:r>
      <w:r>
        <w:sym w:font="Symbol" w:char="F057"/>
      </w:r>
    </w:p>
    <w:p w14:paraId="3014FBB1" w14:textId="77777777" w:rsidR="00103C3C" w:rsidRDefault="00103C3C" w:rsidP="00103C3C">
      <w:pPr>
        <w:pStyle w:val="checkbox"/>
      </w:pPr>
      <w:r>
        <w:t xml:space="preserve">Verify the chart records </w:t>
      </w:r>
      <w:proofErr w:type="gramStart"/>
      <w:r>
        <w:t>an</w:t>
      </w:r>
      <w:proofErr w:type="gramEnd"/>
      <w:r>
        <w:t xml:space="preserve"> ChA 200</w:t>
      </w:r>
      <w:r>
        <w:sym w:font="Symbol" w:char="F057"/>
      </w:r>
      <w:r>
        <w:t xml:space="preserve"> as 160 </w:t>
      </w:r>
      <w:r>
        <w:sym w:font="Symbol" w:char="F057"/>
      </w:r>
    </w:p>
    <w:p w14:paraId="30087212" w14:textId="77777777" w:rsidR="00103C3C" w:rsidRDefault="00103C3C" w:rsidP="00103C3C">
      <w:pPr>
        <w:pStyle w:val="checkbox"/>
      </w:pPr>
      <w:r>
        <w:lastRenderedPageBreak/>
        <w:t>Verify the indicators at ChA 200</w:t>
      </w:r>
      <w:r>
        <w:sym w:font="Symbol" w:char="F057"/>
      </w:r>
      <w:r>
        <w:t xml:space="preserve"> are red.</w:t>
      </w:r>
      <w:r>
        <w:rPr>
          <w:noProof/>
        </w:rPr>
        <w:drawing>
          <wp:inline distT="0" distB="0" distL="0" distR="0" wp14:anchorId="1FFD4928" wp14:editId="52EC4C49">
            <wp:extent cx="4519106" cy="2452249"/>
            <wp:effectExtent l="0" t="0" r="0" b="5715"/>
            <wp:docPr id="1114686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545376" cy="2466504"/>
                    </a:xfrm>
                    <a:prstGeom prst="rect">
                      <a:avLst/>
                    </a:prstGeom>
                    <a:noFill/>
                  </pic:spPr>
                </pic:pic>
              </a:graphicData>
            </a:graphic>
          </wp:inline>
        </w:drawing>
      </w:r>
    </w:p>
    <w:p w14:paraId="4F0CDBEE" w14:textId="77777777" w:rsidR="00103C3C" w:rsidRDefault="00103C3C" w:rsidP="00103C3C">
      <w:pPr>
        <w:pStyle w:val="Caption"/>
      </w:pPr>
      <w:r>
        <w:t>ChA with 200</w:t>
      </w:r>
      <w:r>
        <w:sym w:font="Symbol" w:char="F057"/>
      </w:r>
      <w:r>
        <w:t xml:space="preserve"> in error with value of 160</w:t>
      </w:r>
      <w:r>
        <w:sym w:font="Symbol" w:char="F057"/>
      </w:r>
    </w:p>
    <w:p w14:paraId="3B5E0690" w14:textId="77777777" w:rsidR="00103C3C" w:rsidRDefault="00103C3C" w:rsidP="00103C3C">
      <w:pPr>
        <w:pStyle w:val="checkbox"/>
      </w:pPr>
      <w:r>
        <w:t xml:space="preserve">Set ChA A </w:t>
      </w:r>
      <w:proofErr w:type="spellStart"/>
      <w:r>
        <w:t>ErrRate</w:t>
      </w:r>
      <w:proofErr w:type="spellEnd"/>
      <w:r>
        <w:t xml:space="preserve"> 20%</w:t>
      </w:r>
    </w:p>
    <w:p w14:paraId="212E98A2" w14:textId="77777777" w:rsidR="00103C3C" w:rsidRDefault="00103C3C" w:rsidP="00103C3C">
      <w:pPr>
        <w:pStyle w:val="checkbox"/>
      </w:pPr>
      <w:r>
        <w:t>Restart the program Press START</w:t>
      </w:r>
    </w:p>
    <w:p w14:paraId="13A23BEC" w14:textId="77777777" w:rsidR="00103C3C" w:rsidRDefault="00103C3C" w:rsidP="00103C3C">
      <w:pPr>
        <w:pStyle w:val="checkbox"/>
      </w:pPr>
      <w:r>
        <w:t xml:space="preserve">When the level value is less </w:t>
      </w:r>
      <w:proofErr w:type="spellStart"/>
      <w:r>
        <w:t>then</w:t>
      </w:r>
      <w:proofErr w:type="spellEnd"/>
      <w:r>
        <w:t xml:space="preserve"> 6.8</w:t>
      </w:r>
      <w:proofErr w:type="gramStart"/>
      <w:r>
        <w:t>”  Set</w:t>
      </w:r>
      <w:proofErr w:type="gramEnd"/>
      <w:r>
        <w:t xml:space="preserve"> ChA A </w:t>
      </w:r>
      <w:proofErr w:type="spellStart"/>
      <w:r>
        <w:t>ErrRate</w:t>
      </w:r>
      <w:proofErr w:type="spellEnd"/>
      <w:r>
        <w:t xml:space="preserve"> 5%</w:t>
      </w:r>
    </w:p>
    <w:p w14:paraId="51E181A2" w14:textId="77777777" w:rsidR="00103C3C" w:rsidRDefault="00103C3C" w:rsidP="00103C3C">
      <w:pPr>
        <w:pStyle w:val="checkbox"/>
      </w:pPr>
      <w:r>
        <w:t>Verity the plot indicates ChA error at 200</w:t>
      </w:r>
      <w:r>
        <w:sym w:font="Symbol" w:char="F057"/>
      </w:r>
    </w:p>
    <w:p w14:paraId="533706D5" w14:textId="77777777" w:rsidR="00103C3C" w:rsidRDefault="00103C3C" w:rsidP="00103C3C">
      <w:pPr>
        <w:pStyle w:val="checkbox"/>
      </w:pPr>
      <w:r>
        <w:t xml:space="preserve">Verify the chart records </w:t>
      </w:r>
      <w:proofErr w:type="gramStart"/>
      <w:r>
        <w:t>an</w:t>
      </w:r>
      <w:proofErr w:type="gramEnd"/>
      <w:r>
        <w:t xml:space="preserve"> ChA 200</w:t>
      </w:r>
      <w:r>
        <w:sym w:font="Symbol" w:char="F057"/>
      </w:r>
      <w:r>
        <w:t xml:space="preserve"> as 160 </w:t>
      </w:r>
      <w:r>
        <w:sym w:font="Symbol" w:char="F057"/>
      </w:r>
    </w:p>
    <w:p w14:paraId="010DF133" w14:textId="77777777" w:rsidR="00103C3C" w:rsidRDefault="00103C3C" w:rsidP="00103C3C">
      <w:pPr>
        <w:pStyle w:val="checkbox"/>
      </w:pPr>
      <w:r>
        <w:t>Verify the indicators at ChA 200</w:t>
      </w:r>
      <w:r>
        <w:sym w:font="Symbol" w:char="F057"/>
      </w:r>
      <w:r>
        <w:t xml:space="preserve"> are red.</w:t>
      </w:r>
    </w:p>
    <w:p w14:paraId="0EEAE083" w14:textId="77777777" w:rsidR="00103C3C" w:rsidRDefault="00103C3C" w:rsidP="00103C3C">
      <w:pPr>
        <w:pStyle w:val="Caption"/>
      </w:pPr>
      <w:r>
        <w:rPr>
          <w:noProof/>
        </w:rPr>
        <w:drawing>
          <wp:inline distT="0" distB="0" distL="0" distR="0" wp14:anchorId="4E3774AB" wp14:editId="4083B065">
            <wp:extent cx="4523497" cy="2532567"/>
            <wp:effectExtent l="0" t="0" r="0" b="1270"/>
            <wp:docPr id="9075477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543189" cy="2543592"/>
                    </a:xfrm>
                    <a:prstGeom prst="rect">
                      <a:avLst/>
                    </a:prstGeom>
                    <a:noFill/>
                  </pic:spPr>
                </pic:pic>
              </a:graphicData>
            </a:graphic>
          </wp:inline>
        </w:drawing>
      </w:r>
    </w:p>
    <w:p w14:paraId="63B3B0CB" w14:textId="77777777" w:rsidR="00103C3C" w:rsidRPr="00BE01F2" w:rsidRDefault="00103C3C" w:rsidP="00103C3C">
      <w:pPr>
        <w:pStyle w:val="Caption"/>
      </w:pPr>
      <w:r>
        <w:t xml:space="preserve">ChA with </w:t>
      </w:r>
      <w:proofErr w:type="spellStart"/>
      <w:r>
        <w:t>ErrRate</w:t>
      </w:r>
      <w:proofErr w:type="spellEnd"/>
      <w:r>
        <w:t xml:space="preserve"> set to 20% Fill and 5% Drain</w:t>
      </w:r>
    </w:p>
    <w:p w14:paraId="7F9251B8" w14:textId="77777777" w:rsidR="00103C3C" w:rsidRDefault="00103C3C" w:rsidP="00103C3C">
      <w:pPr>
        <w:pStyle w:val="checkbox"/>
        <w:numPr>
          <w:ilvl w:val="0"/>
          <w:numId w:val="0"/>
        </w:numPr>
        <w:ind w:left="1267"/>
      </w:pPr>
    </w:p>
    <w:p w14:paraId="2B55ECA4" w14:textId="77777777" w:rsidR="00103C3C" w:rsidRDefault="00103C3C" w:rsidP="00103C3C">
      <w:r>
        <w:t xml:space="preserve">NOTE:  Because the ChA A </w:t>
      </w:r>
      <w:proofErr w:type="spellStart"/>
      <w:r>
        <w:t>ErrRate</w:t>
      </w:r>
      <w:proofErr w:type="spellEnd"/>
      <w:r>
        <w:t xml:space="preserve"> less than 100% it is more likely that the error will not be recorded or indicated as this value decreases, as shown below. This issue is relegated to the formula on the Analysis sheet to the corresponding Report Workbook.</w:t>
      </w:r>
    </w:p>
    <w:p w14:paraId="1A641F87" w14:textId="77777777" w:rsidR="00103C3C" w:rsidRDefault="00103C3C" w:rsidP="00103C3C"/>
    <w:p w14:paraId="0E1A509E" w14:textId="77777777" w:rsidR="00103C3C" w:rsidRDefault="00103C3C" w:rsidP="00103C3C">
      <w:pPr>
        <w:pStyle w:val="checkbox"/>
        <w:numPr>
          <w:ilvl w:val="0"/>
          <w:numId w:val="0"/>
        </w:numPr>
        <w:ind w:left="1267" w:hanging="360"/>
      </w:pPr>
    </w:p>
    <w:p w14:paraId="4B76AEC9" w14:textId="77777777" w:rsidR="00103C3C" w:rsidRDefault="00103C3C" w:rsidP="00103C3C">
      <w:pPr>
        <w:pStyle w:val="Step"/>
      </w:pPr>
      <w:r>
        <w:t>Set Mode to Maintenance. Run MLOI.  Start the MLOI Program, On the Test Information dialog, set:</w:t>
      </w:r>
    </w:p>
    <w:tbl>
      <w:tblPr>
        <w:tblStyle w:val="TableGrid"/>
        <w:tblW w:w="0" w:type="auto"/>
        <w:tblInd w:w="1327" w:type="dxa"/>
        <w:tblLook w:val="04A0" w:firstRow="1" w:lastRow="0" w:firstColumn="1" w:lastColumn="0" w:noHBand="0" w:noVBand="1"/>
      </w:tblPr>
      <w:tblGrid>
        <w:gridCol w:w="2484"/>
        <w:gridCol w:w="889"/>
        <w:gridCol w:w="348"/>
        <w:gridCol w:w="2500"/>
        <w:gridCol w:w="1149"/>
      </w:tblGrid>
      <w:tr w:rsidR="00103C3C" w:rsidRPr="00543DA8" w14:paraId="285EC378" w14:textId="77777777" w:rsidTr="00956269">
        <w:tc>
          <w:tcPr>
            <w:tcW w:w="2484" w:type="dxa"/>
          </w:tcPr>
          <w:p w14:paraId="231C33BB" w14:textId="77777777" w:rsidR="00103C3C" w:rsidRPr="00BE2370" w:rsidRDefault="00103C3C" w:rsidP="00956269">
            <w:pPr>
              <w:pStyle w:val="checkbox"/>
              <w:numPr>
                <w:ilvl w:val="0"/>
                <w:numId w:val="0"/>
              </w:numPr>
              <w:ind w:left="288"/>
              <w:rPr>
                <w:sz w:val="20"/>
              </w:rPr>
            </w:pPr>
            <w:r w:rsidRPr="00BE2370">
              <w:rPr>
                <w:sz w:val="20"/>
              </w:rPr>
              <w:t>Test</w:t>
            </w:r>
          </w:p>
        </w:tc>
        <w:tc>
          <w:tcPr>
            <w:tcW w:w="889" w:type="dxa"/>
          </w:tcPr>
          <w:p w14:paraId="0BF95731" w14:textId="77777777" w:rsidR="00103C3C" w:rsidRPr="00BE2370" w:rsidRDefault="00103C3C" w:rsidP="00956269">
            <w:pPr>
              <w:pStyle w:val="checkbox"/>
              <w:numPr>
                <w:ilvl w:val="0"/>
                <w:numId w:val="0"/>
              </w:numPr>
              <w:jc w:val="center"/>
              <w:rPr>
                <w:sz w:val="20"/>
              </w:rPr>
            </w:pPr>
            <w:r w:rsidRPr="00BE2370">
              <w:rPr>
                <w:sz w:val="20"/>
              </w:rPr>
              <w:t>Post-Pot</w:t>
            </w:r>
          </w:p>
        </w:tc>
        <w:tc>
          <w:tcPr>
            <w:tcW w:w="348" w:type="dxa"/>
          </w:tcPr>
          <w:p w14:paraId="7792A680" w14:textId="77777777" w:rsidR="00103C3C" w:rsidRPr="00BE2370" w:rsidRDefault="00103C3C" w:rsidP="00956269">
            <w:pPr>
              <w:pStyle w:val="checkbox"/>
              <w:numPr>
                <w:ilvl w:val="0"/>
                <w:numId w:val="0"/>
              </w:numPr>
              <w:ind w:left="1620"/>
              <w:rPr>
                <w:sz w:val="20"/>
              </w:rPr>
            </w:pPr>
          </w:p>
        </w:tc>
        <w:tc>
          <w:tcPr>
            <w:tcW w:w="2500" w:type="dxa"/>
          </w:tcPr>
          <w:p w14:paraId="500A6314" w14:textId="77777777" w:rsidR="00103C3C" w:rsidRPr="00BE2370" w:rsidRDefault="00103C3C" w:rsidP="00956269">
            <w:pPr>
              <w:pStyle w:val="checkbox"/>
              <w:numPr>
                <w:ilvl w:val="0"/>
                <w:numId w:val="0"/>
              </w:numPr>
              <w:ind w:left="288"/>
              <w:rPr>
                <w:sz w:val="20"/>
              </w:rPr>
            </w:pPr>
            <w:r w:rsidRPr="00BE2370">
              <w:rPr>
                <w:sz w:val="20"/>
              </w:rPr>
              <w:t xml:space="preserve">Pre-Fill to </w:t>
            </w:r>
          </w:p>
        </w:tc>
        <w:tc>
          <w:tcPr>
            <w:tcW w:w="1149" w:type="dxa"/>
          </w:tcPr>
          <w:p w14:paraId="3987C35E" w14:textId="77777777" w:rsidR="00103C3C" w:rsidRPr="00BE2370" w:rsidRDefault="00103C3C" w:rsidP="00956269">
            <w:pPr>
              <w:pStyle w:val="checkbox"/>
              <w:numPr>
                <w:ilvl w:val="0"/>
                <w:numId w:val="0"/>
              </w:numPr>
              <w:jc w:val="center"/>
              <w:rPr>
                <w:sz w:val="20"/>
              </w:rPr>
            </w:pPr>
            <w:r w:rsidRPr="00BE2370">
              <w:rPr>
                <w:sz w:val="20"/>
              </w:rPr>
              <w:t>OFF</w:t>
            </w:r>
          </w:p>
        </w:tc>
      </w:tr>
      <w:tr w:rsidR="00103C3C" w:rsidRPr="00543DA8" w14:paraId="0363BFB2" w14:textId="77777777" w:rsidTr="00956269">
        <w:tc>
          <w:tcPr>
            <w:tcW w:w="2484" w:type="dxa"/>
          </w:tcPr>
          <w:p w14:paraId="567D8FA9" w14:textId="77777777" w:rsidR="00103C3C" w:rsidRPr="00BE2370" w:rsidRDefault="00103C3C" w:rsidP="00956269">
            <w:pPr>
              <w:pStyle w:val="checkbox"/>
              <w:numPr>
                <w:ilvl w:val="0"/>
                <w:numId w:val="0"/>
              </w:numPr>
              <w:ind w:left="288"/>
              <w:rPr>
                <w:sz w:val="20"/>
              </w:rPr>
            </w:pPr>
            <w:r w:rsidRPr="00BE2370">
              <w:rPr>
                <w:sz w:val="20"/>
              </w:rPr>
              <w:t>Replicate to</w:t>
            </w:r>
          </w:p>
        </w:tc>
        <w:tc>
          <w:tcPr>
            <w:tcW w:w="889" w:type="dxa"/>
          </w:tcPr>
          <w:p w14:paraId="29FD21A9" w14:textId="77777777" w:rsidR="00103C3C" w:rsidRPr="00BE2370" w:rsidRDefault="00103C3C" w:rsidP="00956269">
            <w:pPr>
              <w:pStyle w:val="checkbox"/>
              <w:numPr>
                <w:ilvl w:val="0"/>
                <w:numId w:val="0"/>
              </w:numPr>
              <w:jc w:val="center"/>
              <w:rPr>
                <w:sz w:val="20"/>
              </w:rPr>
            </w:pPr>
            <w:r>
              <w:rPr>
                <w:sz w:val="20"/>
              </w:rPr>
              <w:t>0</w:t>
            </w:r>
          </w:p>
        </w:tc>
        <w:tc>
          <w:tcPr>
            <w:tcW w:w="348" w:type="dxa"/>
          </w:tcPr>
          <w:p w14:paraId="6F010D02" w14:textId="77777777" w:rsidR="00103C3C" w:rsidRPr="00BE2370" w:rsidRDefault="00103C3C" w:rsidP="00956269">
            <w:pPr>
              <w:pStyle w:val="checkbox"/>
              <w:numPr>
                <w:ilvl w:val="0"/>
                <w:numId w:val="0"/>
              </w:numPr>
              <w:ind w:left="1620"/>
              <w:rPr>
                <w:sz w:val="20"/>
              </w:rPr>
            </w:pPr>
          </w:p>
        </w:tc>
        <w:tc>
          <w:tcPr>
            <w:tcW w:w="2500" w:type="dxa"/>
          </w:tcPr>
          <w:p w14:paraId="165D03E9" w14:textId="77777777" w:rsidR="00103C3C" w:rsidRPr="00BE2370" w:rsidRDefault="00103C3C" w:rsidP="00956269">
            <w:pPr>
              <w:pStyle w:val="checkbox"/>
              <w:numPr>
                <w:ilvl w:val="0"/>
                <w:numId w:val="0"/>
              </w:numPr>
              <w:ind w:left="288"/>
              <w:rPr>
                <w:sz w:val="20"/>
              </w:rPr>
            </w:pPr>
            <w:r w:rsidRPr="00BE2370">
              <w:rPr>
                <w:sz w:val="20"/>
              </w:rPr>
              <w:t>Auto Start to ON</w:t>
            </w:r>
          </w:p>
        </w:tc>
        <w:tc>
          <w:tcPr>
            <w:tcW w:w="1149" w:type="dxa"/>
          </w:tcPr>
          <w:p w14:paraId="096BB0A1" w14:textId="6BF8D6D4" w:rsidR="00103C3C" w:rsidRPr="00BE2370" w:rsidRDefault="00A904F6" w:rsidP="00956269">
            <w:pPr>
              <w:pStyle w:val="checkbox"/>
              <w:numPr>
                <w:ilvl w:val="0"/>
                <w:numId w:val="0"/>
              </w:numPr>
              <w:jc w:val="center"/>
              <w:rPr>
                <w:sz w:val="20"/>
              </w:rPr>
            </w:pPr>
            <w:r>
              <w:rPr>
                <w:sz w:val="20"/>
              </w:rPr>
              <w:t>OFF</w:t>
            </w:r>
          </w:p>
        </w:tc>
      </w:tr>
      <w:tr w:rsidR="00103C3C" w:rsidRPr="00543DA8" w14:paraId="4B7E1290" w14:textId="77777777" w:rsidTr="00956269">
        <w:tc>
          <w:tcPr>
            <w:tcW w:w="2484" w:type="dxa"/>
          </w:tcPr>
          <w:p w14:paraId="24BDD3C7" w14:textId="4A7B6782" w:rsidR="00103C3C" w:rsidRPr="00BE2370" w:rsidRDefault="00E56AC4" w:rsidP="00956269">
            <w:pPr>
              <w:pStyle w:val="checkbox"/>
              <w:numPr>
                <w:ilvl w:val="0"/>
                <w:numId w:val="0"/>
              </w:numPr>
              <w:ind w:left="288"/>
              <w:rPr>
                <w:sz w:val="20"/>
              </w:rPr>
            </w:pPr>
            <w:r>
              <w:rPr>
                <w:sz w:val="20"/>
              </w:rPr>
              <w:t xml:space="preserve">Unit Number </w:t>
            </w:r>
          </w:p>
        </w:tc>
        <w:tc>
          <w:tcPr>
            <w:tcW w:w="889" w:type="dxa"/>
          </w:tcPr>
          <w:p w14:paraId="2172310B" w14:textId="7BD54FF0" w:rsidR="00103C3C" w:rsidRPr="00BE2370" w:rsidRDefault="00E56AC4" w:rsidP="00956269">
            <w:pPr>
              <w:pStyle w:val="checkbox"/>
              <w:numPr>
                <w:ilvl w:val="0"/>
                <w:numId w:val="0"/>
              </w:numPr>
              <w:jc w:val="center"/>
              <w:rPr>
                <w:sz w:val="20"/>
              </w:rPr>
            </w:pPr>
            <w:r>
              <w:rPr>
                <w:sz w:val="20"/>
              </w:rPr>
              <w:t>001</w:t>
            </w:r>
          </w:p>
        </w:tc>
        <w:tc>
          <w:tcPr>
            <w:tcW w:w="348" w:type="dxa"/>
          </w:tcPr>
          <w:p w14:paraId="34D02BDE" w14:textId="77777777" w:rsidR="00103C3C" w:rsidRPr="00BE2370" w:rsidRDefault="00103C3C" w:rsidP="00956269">
            <w:pPr>
              <w:pStyle w:val="checkbox"/>
              <w:numPr>
                <w:ilvl w:val="0"/>
                <w:numId w:val="0"/>
              </w:numPr>
              <w:ind w:left="1620"/>
              <w:rPr>
                <w:sz w:val="20"/>
              </w:rPr>
            </w:pPr>
          </w:p>
        </w:tc>
        <w:tc>
          <w:tcPr>
            <w:tcW w:w="2500" w:type="dxa"/>
          </w:tcPr>
          <w:p w14:paraId="312FB852" w14:textId="77777777" w:rsidR="00103C3C" w:rsidRPr="00BE2370" w:rsidRDefault="00103C3C" w:rsidP="00956269">
            <w:pPr>
              <w:pStyle w:val="checkbox"/>
              <w:numPr>
                <w:ilvl w:val="0"/>
                <w:numId w:val="0"/>
              </w:numPr>
              <w:ind w:left="288"/>
              <w:rPr>
                <w:sz w:val="20"/>
              </w:rPr>
            </w:pPr>
            <w:r w:rsidRPr="00BE2370">
              <w:rPr>
                <w:sz w:val="20"/>
              </w:rPr>
              <w:t xml:space="preserve">Start in Jog to </w:t>
            </w:r>
          </w:p>
        </w:tc>
        <w:tc>
          <w:tcPr>
            <w:tcW w:w="1149" w:type="dxa"/>
          </w:tcPr>
          <w:p w14:paraId="0EBEDF02" w14:textId="77777777" w:rsidR="00103C3C" w:rsidRPr="00BE2370" w:rsidRDefault="00103C3C" w:rsidP="00956269">
            <w:pPr>
              <w:pStyle w:val="checkbox"/>
              <w:numPr>
                <w:ilvl w:val="0"/>
                <w:numId w:val="0"/>
              </w:numPr>
              <w:jc w:val="center"/>
              <w:rPr>
                <w:sz w:val="20"/>
              </w:rPr>
            </w:pPr>
            <w:r w:rsidRPr="00BE2370">
              <w:rPr>
                <w:sz w:val="20"/>
              </w:rPr>
              <w:t>OFF</w:t>
            </w:r>
          </w:p>
        </w:tc>
      </w:tr>
    </w:tbl>
    <w:p w14:paraId="3E9AF90D" w14:textId="77777777" w:rsidR="00103C3C" w:rsidRDefault="00103C3C" w:rsidP="00103C3C">
      <w:pPr>
        <w:pStyle w:val="checkbox"/>
      </w:pPr>
      <w:r w:rsidRPr="00A3768F">
        <w:t>Click OK, Simulate and Continue</w:t>
      </w:r>
      <w:r>
        <w:t>.</w:t>
      </w:r>
    </w:p>
    <w:p w14:paraId="2C92646B" w14:textId="34336E57" w:rsidR="00A904F6" w:rsidRDefault="00A904F6" w:rsidP="00A904F6">
      <w:pPr>
        <w:pStyle w:val="checkbox"/>
        <w:numPr>
          <w:ilvl w:val="0"/>
          <w:numId w:val="0"/>
        </w:numPr>
        <w:ind w:left="1267"/>
      </w:pPr>
    </w:p>
    <w:p w14:paraId="0EE4CF63" w14:textId="7F5443B8" w:rsidR="00103C3C" w:rsidRDefault="00103C3C" w:rsidP="00103C3C">
      <w:pPr>
        <w:pStyle w:val="Step"/>
      </w:pPr>
      <w:r>
        <w:t>Generate known errors for evaluation in the Report File.</w:t>
      </w:r>
    </w:p>
    <w:p w14:paraId="7AF4B47F" w14:textId="77777777" w:rsidR="00103C3C" w:rsidRDefault="00103C3C" w:rsidP="00103C3C">
      <w:pPr>
        <w:pStyle w:val="checkbox"/>
      </w:pPr>
      <w:r>
        <w:t xml:space="preserve"> In the Debug Test box, set Ch </w:t>
      </w:r>
      <w:proofErr w:type="gramStart"/>
      <w:r>
        <w:t>A</w:t>
      </w:r>
      <w:proofErr w:type="gramEnd"/>
      <w:r>
        <w:t xml:space="preserve"> Bad </w:t>
      </w:r>
      <w:proofErr w:type="spellStart"/>
      <w:proofErr w:type="gramStart"/>
      <w:r>
        <w:t>Sw</w:t>
      </w:r>
      <w:proofErr w:type="spellEnd"/>
      <w:r>
        <w:t xml:space="preserve"> Zone</w:t>
      </w:r>
      <w:proofErr w:type="gramEnd"/>
      <w:r>
        <w:t xml:space="preserve"> </w:t>
      </w:r>
      <w:proofErr w:type="gramStart"/>
      <w:r>
        <w:t>switch</w:t>
      </w:r>
      <w:proofErr w:type="gramEnd"/>
      <w:r>
        <w:t xml:space="preserve"> ON (up)</w:t>
      </w:r>
    </w:p>
    <w:tbl>
      <w:tblPr>
        <w:tblStyle w:val="TableGrid"/>
        <w:tblW w:w="0" w:type="auto"/>
        <w:tblInd w:w="1327" w:type="dxa"/>
        <w:tblLook w:val="04A0" w:firstRow="1" w:lastRow="0" w:firstColumn="1" w:lastColumn="0" w:noHBand="0" w:noVBand="1"/>
      </w:tblPr>
      <w:tblGrid>
        <w:gridCol w:w="2268"/>
        <w:gridCol w:w="1105"/>
        <w:gridCol w:w="348"/>
        <w:gridCol w:w="2500"/>
        <w:gridCol w:w="1149"/>
      </w:tblGrid>
      <w:tr w:rsidR="00103C3C" w:rsidRPr="00543DA8" w14:paraId="1FD339F2" w14:textId="77777777" w:rsidTr="00103C3C">
        <w:tc>
          <w:tcPr>
            <w:tcW w:w="2268" w:type="dxa"/>
          </w:tcPr>
          <w:p w14:paraId="11787FBC" w14:textId="71FF57C8" w:rsidR="00103C3C" w:rsidRPr="00BE2370" w:rsidRDefault="00103C3C" w:rsidP="00956269">
            <w:pPr>
              <w:pStyle w:val="checkbox"/>
              <w:numPr>
                <w:ilvl w:val="0"/>
                <w:numId w:val="0"/>
              </w:numPr>
              <w:ind w:left="288"/>
              <w:rPr>
                <w:sz w:val="20"/>
              </w:rPr>
            </w:pPr>
            <w:r>
              <w:t xml:space="preserve">set Ch </w:t>
            </w:r>
            <w:proofErr w:type="gramStart"/>
            <w:r>
              <w:t>A</w:t>
            </w:r>
            <w:proofErr w:type="gramEnd"/>
            <w:r>
              <w:t xml:space="preserve"> Bad </w:t>
            </w:r>
            <w:proofErr w:type="spellStart"/>
            <w:r>
              <w:t>Sw</w:t>
            </w:r>
            <w:proofErr w:type="spellEnd"/>
            <w:r>
              <w:t xml:space="preserve"> Zone switch</w:t>
            </w:r>
          </w:p>
        </w:tc>
        <w:tc>
          <w:tcPr>
            <w:tcW w:w="1105" w:type="dxa"/>
          </w:tcPr>
          <w:p w14:paraId="56C919D9" w14:textId="0ADCB3AE" w:rsidR="00103C3C" w:rsidRPr="00103C3C" w:rsidRDefault="00103C3C" w:rsidP="00103C3C">
            <w:proofErr w:type="gramStart"/>
            <w:r>
              <w:t>ON  (</w:t>
            </w:r>
            <w:proofErr w:type="gramEnd"/>
            <w:r>
              <w:t>up)</w:t>
            </w:r>
          </w:p>
        </w:tc>
        <w:tc>
          <w:tcPr>
            <w:tcW w:w="348" w:type="dxa"/>
          </w:tcPr>
          <w:p w14:paraId="7BF18FC4" w14:textId="77777777" w:rsidR="00103C3C" w:rsidRPr="00BE2370" w:rsidRDefault="00103C3C" w:rsidP="00956269">
            <w:pPr>
              <w:pStyle w:val="checkbox"/>
              <w:numPr>
                <w:ilvl w:val="0"/>
                <w:numId w:val="0"/>
              </w:numPr>
              <w:ind w:left="1620"/>
              <w:rPr>
                <w:sz w:val="20"/>
              </w:rPr>
            </w:pPr>
          </w:p>
        </w:tc>
        <w:tc>
          <w:tcPr>
            <w:tcW w:w="2500" w:type="dxa"/>
          </w:tcPr>
          <w:p w14:paraId="7D254EA8" w14:textId="15BB4E84" w:rsidR="00103C3C" w:rsidRPr="00BE2370" w:rsidRDefault="00103C3C" w:rsidP="00956269">
            <w:pPr>
              <w:pStyle w:val="checkbox"/>
              <w:numPr>
                <w:ilvl w:val="0"/>
                <w:numId w:val="0"/>
              </w:numPr>
              <w:ind w:left="288"/>
              <w:rPr>
                <w:sz w:val="20"/>
              </w:rPr>
            </w:pPr>
            <w:r>
              <w:t xml:space="preserve">set Ch </w:t>
            </w:r>
            <w:proofErr w:type="gramStart"/>
            <w:r>
              <w:t>A</w:t>
            </w:r>
            <w:proofErr w:type="gramEnd"/>
            <w:r>
              <w:t xml:space="preserve"> Bad </w:t>
            </w:r>
            <w:proofErr w:type="spellStart"/>
            <w:r>
              <w:t>Sw</w:t>
            </w:r>
            <w:proofErr w:type="spellEnd"/>
            <w:r>
              <w:t xml:space="preserve"> Zone switch</w:t>
            </w:r>
          </w:p>
        </w:tc>
        <w:tc>
          <w:tcPr>
            <w:tcW w:w="1149" w:type="dxa"/>
          </w:tcPr>
          <w:p w14:paraId="1B4777FF" w14:textId="4382B765" w:rsidR="00103C3C" w:rsidRPr="00BE2370" w:rsidRDefault="00103C3C" w:rsidP="00956269">
            <w:pPr>
              <w:pStyle w:val="checkbox"/>
              <w:numPr>
                <w:ilvl w:val="0"/>
                <w:numId w:val="0"/>
              </w:numPr>
              <w:jc w:val="center"/>
              <w:rPr>
                <w:sz w:val="20"/>
              </w:rPr>
            </w:pPr>
            <w:proofErr w:type="gramStart"/>
            <w:r>
              <w:t>ON  (</w:t>
            </w:r>
            <w:proofErr w:type="gramEnd"/>
            <w:r>
              <w:t>up)</w:t>
            </w:r>
          </w:p>
        </w:tc>
      </w:tr>
      <w:tr w:rsidR="00103C3C" w:rsidRPr="00543DA8" w14:paraId="6235C2E3" w14:textId="77777777" w:rsidTr="00103C3C">
        <w:tc>
          <w:tcPr>
            <w:tcW w:w="2268" w:type="dxa"/>
          </w:tcPr>
          <w:p w14:paraId="0562B742" w14:textId="0660DF0D" w:rsidR="00103C3C" w:rsidRPr="00BE2370" w:rsidRDefault="00103C3C" w:rsidP="00956269">
            <w:pPr>
              <w:pStyle w:val="checkbox"/>
              <w:numPr>
                <w:ilvl w:val="0"/>
                <w:numId w:val="0"/>
              </w:numPr>
              <w:ind w:left="288"/>
              <w:rPr>
                <w:sz w:val="20"/>
              </w:rPr>
            </w:pPr>
            <w:r>
              <w:rPr>
                <w:sz w:val="20"/>
              </w:rPr>
              <w:t>ChA Ohms</w:t>
            </w:r>
          </w:p>
        </w:tc>
        <w:tc>
          <w:tcPr>
            <w:tcW w:w="1105" w:type="dxa"/>
          </w:tcPr>
          <w:p w14:paraId="371D1740" w14:textId="336FD931" w:rsidR="00103C3C" w:rsidRPr="00BE2370" w:rsidRDefault="00103C3C" w:rsidP="00956269">
            <w:pPr>
              <w:pStyle w:val="checkbox"/>
              <w:numPr>
                <w:ilvl w:val="0"/>
                <w:numId w:val="0"/>
              </w:numPr>
              <w:jc w:val="center"/>
              <w:rPr>
                <w:sz w:val="20"/>
              </w:rPr>
            </w:pPr>
            <w:r>
              <w:rPr>
                <w:sz w:val="20"/>
              </w:rPr>
              <w:t>200</w:t>
            </w:r>
          </w:p>
        </w:tc>
        <w:tc>
          <w:tcPr>
            <w:tcW w:w="348" w:type="dxa"/>
          </w:tcPr>
          <w:p w14:paraId="7211B588" w14:textId="77777777" w:rsidR="00103C3C" w:rsidRPr="00BE2370" w:rsidRDefault="00103C3C" w:rsidP="00956269">
            <w:pPr>
              <w:pStyle w:val="checkbox"/>
              <w:numPr>
                <w:ilvl w:val="0"/>
                <w:numId w:val="0"/>
              </w:numPr>
              <w:ind w:left="1620"/>
              <w:rPr>
                <w:sz w:val="20"/>
              </w:rPr>
            </w:pPr>
          </w:p>
        </w:tc>
        <w:tc>
          <w:tcPr>
            <w:tcW w:w="2500" w:type="dxa"/>
          </w:tcPr>
          <w:p w14:paraId="2C6E26F5" w14:textId="62668769" w:rsidR="00103C3C" w:rsidRPr="00BE2370" w:rsidRDefault="00103C3C" w:rsidP="00956269">
            <w:pPr>
              <w:pStyle w:val="checkbox"/>
              <w:numPr>
                <w:ilvl w:val="0"/>
                <w:numId w:val="0"/>
              </w:numPr>
              <w:ind w:left="288"/>
              <w:rPr>
                <w:sz w:val="20"/>
              </w:rPr>
            </w:pPr>
            <w:r>
              <w:rPr>
                <w:sz w:val="20"/>
              </w:rPr>
              <w:t>ChB Ohms</w:t>
            </w:r>
          </w:p>
        </w:tc>
        <w:tc>
          <w:tcPr>
            <w:tcW w:w="1149" w:type="dxa"/>
          </w:tcPr>
          <w:p w14:paraId="18D944EC" w14:textId="16D6CFF4" w:rsidR="00103C3C" w:rsidRPr="00BE2370" w:rsidRDefault="00103C3C" w:rsidP="00956269">
            <w:pPr>
              <w:pStyle w:val="checkbox"/>
              <w:numPr>
                <w:ilvl w:val="0"/>
                <w:numId w:val="0"/>
              </w:numPr>
              <w:jc w:val="center"/>
              <w:rPr>
                <w:sz w:val="20"/>
              </w:rPr>
            </w:pPr>
            <w:r>
              <w:rPr>
                <w:sz w:val="20"/>
              </w:rPr>
              <w:t>500</w:t>
            </w:r>
          </w:p>
        </w:tc>
      </w:tr>
      <w:tr w:rsidR="00103C3C" w:rsidRPr="00543DA8" w14:paraId="77232F90" w14:textId="77777777" w:rsidTr="00103C3C">
        <w:tc>
          <w:tcPr>
            <w:tcW w:w="2268" w:type="dxa"/>
          </w:tcPr>
          <w:p w14:paraId="43825E4C" w14:textId="5A60D2AA" w:rsidR="00103C3C" w:rsidRPr="00BE2370" w:rsidRDefault="00103C3C" w:rsidP="00956269">
            <w:pPr>
              <w:pStyle w:val="checkbox"/>
              <w:numPr>
                <w:ilvl w:val="0"/>
                <w:numId w:val="0"/>
              </w:numPr>
              <w:ind w:left="288"/>
              <w:rPr>
                <w:sz w:val="20"/>
              </w:rPr>
            </w:pPr>
            <w:r>
              <w:rPr>
                <w:sz w:val="20"/>
              </w:rPr>
              <w:t xml:space="preserve">A </w:t>
            </w:r>
            <w:proofErr w:type="spellStart"/>
            <w:r>
              <w:rPr>
                <w:sz w:val="20"/>
              </w:rPr>
              <w:t>ErrRate</w:t>
            </w:r>
            <w:proofErr w:type="spellEnd"/>
          </w:p>
        </w:tc>
        <w:tc>
          <w:tcPr>
            <w:tcW w:w="1105" w:type="dxa"/>
          </w:tcPr>
          <w:p w14:paraId="7B686FA9" w14:textId="44C6576D" w:rsidR="00103C3C" w:rsidRPr="00BE2370" w:rsidRDefault="00103C3C" w:rsidP="00956269">
            <w:pPr>
              <w:pStyle w:val="checkbox"/>
              <w:numPr>
                <w:ilvl w:val="0"/>
                <w:numId w:val="0"/>
              </w:numPr>
              <w:jc w:val="center"/>
              <w:rPr>
                <w:sz w:val="20"/>
              </w:rPr>
            </w:pPr>
            <w:r>
              <w:rPr>
                <w:sz w:val="20"/>
              </w:rPr>
              <w:t>100</w:t>
            </w:r>
          </w:p>
        </w:tc>
        <w:tc>
          <w:tcPr>
            <w:tcW w:w="348" w:type="dxa"/>
          </w:tcPr>
          <w:p w14:paraId="70908F5E" w14:textId="77777777" w:rsidR="00103C3C" w:rsidRPr="00BE2370" w:rsidRDefault="00103C3C" w:rsidP="00956269">
            <w:pPr>
              <w:pStyle w:val="checkbox"/>
              <w:numPr>
                <w:ilvl w:val="0"/>
                <w:numId w:val="0"/>
              </w:numPr>
              <w:ind w:left="1620"/>
              <w:rPr>
                <w:sz w:val="20"/>
              </w:rPr>
            </w:pPr>
          </w:p>
        </w:tc>
        <w:tc>
          <w:tcPr>
            <w:tcW w:w="2500" w:type="dxa"/>
          </w:tcPr>
          <w:p w14:paraId="74D8F56B" w14:textId="286B3C51" w:rsidR="00103C3C" w:rsidRPr="00BE2370" w:rsidRDefault="00103C3C" w:rsidP="00956269">
            <w:pPr>
              <w:pStyle w:val="checkbox"/>
              <w:numPr>
                <w:ilvl w:val="0"/>
                <w:numId w:val="0"/>
              </w:numPr>
              <w:ind w:left="288"/>
              <w:rPr>
                <w:sz w:val="20"/>
              </w:rPr>
            </w:pPr>
            <w:r>
              <w:rPr>
                <w:sz w:val="20"/>
              </w:rPr>
              <w:t xml:space="preserve">B </w:t>
            </w:r>
            <w:proofErr w:type="spellStart"/>
            <w:r>
              <w:rPr>
                <w:sz w:val="20"/>
              </w:rPr>
              <w:t>ErrRate</w:t>
            </w:r>
            <w:proofErr w:type="spellEnd"/>
            <w:r w:rsidRPr="00BE2370">
              <w:rPr>
                <w:sz w:val="20"/>
              </w:rPr>
              <w:t xml:space="preserve"> </w:t>
            </w:r>
          </w:p>
        </w:tc>
        <w:tc>
          <w:tcPr>
            <w:tcW w:w="1149" w:type="dxa"/>
          </w:tcPr>
          <w:p w14:paraId="424BF5D8" w14:textId="5200C0DA" w:rsidR="00103C3C" w:rsidRPr="00BE2370" w:rsidRDefault="00103C3C" w:rsidP="00956269">
            <w:pPr>
              <w:pStyle w:val="checkbox"/>
              <w:numPr>
                <w:ilvl w:val="0"/>
                <w:numId w:val="0"/>
              </w:numPr>
              <w:jc w:val="center"/>
              <w:rPr>
                <w:sz w:val="20"/>
              </w:rPr>
            </w:pPr>
            <w:r>
              <w:rPr>
                <w:sz w:val="20"/>
              </w:rPr>
              <w:t>5</w:t>
            </w:r>
          </w:p>
        </w:tc>
      </w:tr>
    </w:tbl>
    <w:p w14:paraId="0DF44E8A" w14:textId="77777777" w:rsidR="00E56AC4" w:rsidRDefault="00E56AC4" w:rsidP="00E56AC4">
      <w:pPr>
        <w:pStyle w:val="checkbox"/>
      </w:pPr>
      <w:r>
        <w:t>Click START, verify the test runs.</w:t>
      </w:r>
    </w:p>
    <w:p w14:paraId="46B64118" w14:textId="3906EE82" w:rsidR="00E56AC4" w:rsidRDefault="00E56AC4" w:rsidP="00E56AC4">
      <w:pPr>
        <w:pStyle w:val="ZPara"/>
        <w:ind w:left="1267"/>
      </w:pPr>
      <w:r>
        <w:rPr>
          <w:noProof/>
        </w:rPr>
        <w:drawing>
          <wp:inline distT="0" distB="0" distL="0" distR="0" wp14:anchorId="59F8D002" wp14:editId="56E1AA9F">
            <wp:extent cx="4937125" cy="1365306"/>
            <wp:effectExtent l="0" t="0" r="0" b="6350"/>
            <wp:docPr id="14377816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53927" cy="1397606"/>
                    </a:xfrm>
                    <a:prstGeom prst="rect">
                      <a:avLst/>
                    </a:prstGeom>
                    <a:noFill/>
                  </pic:spPr>
                </pic:pic>
              </a:graphicData>
            </a:graphic>
          </wp:inline>
        </w:drawing>
      </w:r>
    </w:p>
    <w:p w14:paraId="4474BF7D" w14:textId="6D5F001C" w:rsidR="00E56AC4" w:rsidRDefault="00E56AC4" w:rsidP="00E56AC4">
      <w:pPr>
        <w:pStyle w:val="Caption"/>
      </w:pPr>
      <w:r>
        <w:t>Error Generation</w:t>
      </w:r>
    </w:p>
    <w:p w14:paraId="7C5D677A" w14:textId="2A98B6C0" w:rsidR="00A904F6" w:rsidRDefault="00A904F6" w:rsidP="00A904F6">
      <w:pPr>
        <w:pStyle w:val="checkbox"/>
      </w:pPr>
      <w:r>
        <w:t>At the end of the test click SAVE to generate the report.</w:t>
      </w:r>
    </w:p>
    <w:p w14:paraId="2935D403" w14:textId="620E3A5B" w:rsidR="00A904F6" w:rsidRDefault="00A904F6" w:rsidP="00A904F6">
      <w:pPr>
        <w:pStyle w:val="Step"/>
      </w:pPr>
      <w:r>
        <w:t>Open Assess the report file</w:t>
      </w:r>
      <w:r w:rsidR="00E56AC4">
        <w:t xml:space="preserve"> </w:t>
      </w:r>
      <w:r w:rsidR="00E56AC4" w:rsidRPr="00E56AC4">
        <w:t>RPT_TEST001{QTP}001#1%</w:t>
      </w:r>
      <w:r w:rsidR="00E56AC4">
        <w:t>yyyymmddhhmm.xlsx</w:t>
      </w:r>
    </w:p>
    <w:p w14:paraId="1FB4CB48" w14:textId="7D47D553" w:rsidR="000E7388" w:rsidRDefault="000E7388" w:rsidP="000E7388">
      <w:pPr>
        <w:pStyle w:val="checkbox"/>
      </w:pPr>
      <w:r>
        <w:lastRenderedPageBreak/>
        <w:t>On the ATP Report sheet.  Verify ChA 200 ohms indicated FAIL ChB MAY indicate FAIL on 500 ohms but not likely because of low error rate.</w:t>
      </w:r>
      <w:r>
        <w:rPr>
          <w:noProof/>
        </w:rPr>
        <w:drawing>
          <wp:inline distT="0" distB="0" distL="0" distR="0" wp14:anchorId="5AAE35CB" wp14:editId="05F216B7">
            <wp:extent cx="4514215" cy="3988983"/>
            <wp:effectExtent l="0" t="0" r="635" b="0"/>
            <wp:docPr id="1511474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528282" cy="4001414"/>
                    </a:xfrm>
                    <a:prstGeom prst="rect">
                      <a:avLst/>
                    </a:prstGeom>
                    <a:noFill/>
                  </pic:spPr>
                </pic:pic>
              </a:graphicData>
            </a:graphic>
          </wp:inline>
        </w:drawing>
      </w:r>
    </w:p>
    <w:p w14:paraId="2E1D077D" w14:textId="0AA4CB41" w:rsidR="000E7388" w:rsidRDefault="007C1E44" w:rsidP="000E7388">
      <w:pPr>
        <w:pStyle w:val="Caption"/>
      </w:pPr>
      <w:r>
        <w:t>Report File Worksheets</w:t>
      </w:r>
    </w:p>
    <w:p w14:paraId="7F2AA55F" w14:textId="412D69C4" w:rsidR="000E7388" w:rsidRDefault="007C1E44" w:rsidP="007C1E44">
      <w:pPr>
        <w:pStyle w:val="checkbox"/>
      </w:pPr>
      <w:r>
        <w:t>On the Raw Data Sheet, verify that the ChA Fail at 200 ohms is evident on both the Fill and Drain portions of the curve.</w:t>
      </w:r>
    </w:p>
    <w:p w14:paraId="66B23FBB" w14:textId="11116738" w:rsidR="007C1E44" w:rsidRDefault="007C1E44" w:rsidP="007C1E44">
      <w:pPr>
        <w:pStyle w:val="checkbox"/>
      </w:pPr>
      <w:r>
        <w:t>On the Raw Data Sheet, verify that the ChB Double Actuation at 500 ohms is evident on both the Fill and Drain portions of the curve.</w:t>
      </w:r>
    </w:p>
    <w:p w14:paraId="08941AC3" w14:textId="77777777" w:rsidR="007C1E44" w:rsidRDefault="007C1E44" w:rsidP="007C1E44">
      <w:pPr>
        <w:pStyle w:val="checkbox"/>
      </w:pPr>
      <w:r>
        <w:t>On the Analysis Sheet, verify that the ChA Fail at 200 ohms indicates a Fill Level fail, a Switch Interval and Double Act error in red.</w:t>
      </w:r>
    </w:p>
    <w:p w14:paraId="0BB50744" w14:textId="473F19AE" w:rsidR="007C1E44" w:rsidRDefault="007C1E44" w:rsidP="007C1E44">
      <w:pPr>
        <w:pStyle w:val="checkbox"/>
      </w:pPr>
      <w:r>
        <w:t>On the Analysis Sheet, verify that the ChB Double Actuation at 500 ohms is indicated in red font.</w:t>
      </w:r>
    </w:p>
    <w:p w14:paraId="6CA85B29" w14:textId="03589FD0" w:rsidR="007C1E44" w:rsidRDefault="007C1E44" w:rsidP="007C1E44">
      <w:pPr>
        <w:pStyle w:val="checkbox"/>
      </w:pPr>
      <w:r>
        <w:t>Repeat this test with several different fault conditions.</w:t>
      </w:r>
    </w:p>
    <w:p w14:paraId="0BF3FB1D" w14:textId="77777777" w:rsidR="007C1E44" w:rsidRDefault="007C1E44" w:rsidP="007C1E44">
      <w:pPr>
        <w:pStyle w:val="ZPara"/>
      </w:pPr>
    </w:p>
    <w:p w14:paraId="29F54414" w14:textId="77777777" w:rsidR="007C1E44" w:rsidRPr="007C1E44" w:rsidRDefault="007C1E44" w:rsidP="007C1E44">
      <w:pPr>
        <w:pStyle w:val="ZPara"/>
      </w:pPr>
    </w:p>
    <w:p w14:paraId="4141841D" w14:textId="77777777" w:rsidR="007C1E44" w:rsidRPr="007C1E44" w:rsidRDefault="007C1E44" w:rsidP="007C1E44">
      <w:pPr>
        <w:pStyle w:val="ZPara"/>
      </w:pPr>
      <w:r w:rsidRPr="007C1E44">
        <w:t>Tester   __________________      Date ______________       PASS      FAIL</w:t>
      </w:r>
    </w:p>
    <w:p w14:paraId="09762601" w14:textId="77777777" w:rsidR="007C1E44" w:rsidRDefault="007C1E44" w:rsidP="007C1E44">
      <w:pPr>
        <w:pStyle w:val="ZPara"/>
      </w:pPr>
    </w:p>
    <w:p w14:paraId="291F0D31" w14:textId="77777777" w:rsidR="007C1E44" w:rsidRDefault="007C1E44" w:rsidP="007C1E44">
      <w:pPr>
        <w:pStyle w:val="checkbox"/>
        <w:numPr>
          <w:ilvl w:val="0"/>
          <w:numId w:val="0"/>
        </w:numPr>
        <w:ind w:left="1267" w:hanging="360"/>
      </w:pPr>
    </w:p>
    <w:p w14:paraId="2124F9EB" w14:textId="77777777" w:rsidR="00103C3C" w:rsidRDefault="00103C3C" w:rsidP="00103C3C">
      <w:pPr>
        <w:pStyle w:val="checkbox"/>
        <w:numPr>
          <w:ilvl w:val="0"/>
          <w:numId w:val="0"/>
        </w:numPr>
        <w:ind w:left="1267" w:hanging="360"/>
      </w:pPr>
    </w:p>
    <w:p w14:paraId="7431BB9D" w14:textId="77777777" w:rsidR="00972E09" w:rsidRDefault="00972E09">
      <w:pPr>
        <w:rPr>
          <w:rFonts w:cs="Arial"/>
          <w:szCs w:val="22"/>
          <w:u w:val="single"/>
        </w:rPr>
      </w:pPr>
      <w:r>
        <w:br w:type="page"/>
      </w:r>
    </w:p>
    <w:p w14:paraId="1A893362" w14:textId="1D8E391C" w:rsidR="005C5C1E" w:rsidRDefault="005C5C1E" w:rsidP="00EF49F5">
      <w:pPr>
        <w:pStyle w:val="ZL2Section"/>
      </w:pPr>
      <w:bookmarkStart w:id="578" w:name="_Toc241158973"/>
      <w:r>
        <w:lastRenderedPageBreak/>
        <w:t xml:space="preserve">Non - Functional Requirements </w:t>
      </w:r>
      <w:r w:rsidRPr="003038C9">
        <w:t>Test</w:t>
      </w:r>
      <w:r>
        <w:t xml:space="preserve"> Procedures</w:t>
      </w:r>
      <w:bookmarkEnd w:id="578"/>
    </w:p>
    <w:p w14:paraId="2B23A46F" w14:textId="54FF53AF" w:rsidR="005C5C1E" w:rsidRDefault="00ED70F1" w:rsidP="00ED70F1">
      <w:r>
        <w:t>The following are performance evaluations of the MLOI system.</w:t>
      </w:r>
    </w:p>
    <w:p w14:paraId="6E5E6BFF" w14:textId="77777777" w:rsidR="00ED70F1" w:rsidRDefault="00ED70F1" w:rsidP="00ED70F1"/>
    <w:p w14:paraId="33F9F839" w14:textId="42E16373" w:rsidR="00812694" w:rsidRDefault="00812694" w:rsidP="00775671">
      <w:pPr>
        <w:pStyle w:val="L3Section"/>
      </w:pPr>
      <w:bookmarkStart w:id="579" w:name="_Toc241158974"/>
      <w:r>
        <w:t xml:space="preserve">Annual </w:t>
      </w:r>
      <w:r w:rsidR="007D5CA6">
        <w:t xml:space="preserve">Level Calibration </w:t>
      </w:r>
      <w:r w:rsidR="005C626A">
        <w:t>Type 1 Gage and Capability Study</w:t>
      </w:r>
      <w:bookmarkEnd w:id="579"/>
    </w:p>
    <w:p w14:paraId="45F01265" w14:textId="77777777" w:rsidR="003B416A" w:rsidRDefault="003B416A" w:rsidP="003B416A">
      <w:pPr>
        <w:pStyle w:val="L3Section"/>
        <w:numPr>
          <w:ilvl w:val="0"/>
          <w:numId w:val="0"/>
        </w:numPr>
        <w:ind w:left="864"/>
      </w:pPr>
    </w:p>
    <w:p w14:paraId="5B9F2DDE" w14:textId="2AE4B3AF" w:rsidR="003B416A" w:rsidRDefault="003B416A" w:rsidP="003B416A">
      <w:pPr>
        <w:pStyle w:val="Requirement"/>
        <w:numPr>
          <w:ilvl w:val="0"/>
          <w:numId w:val="0"/>
        </w:numPr>
        <w:ind w:left="720"/>
      </w:pPr>
      <w:r w:rsidRPr="003B416A">
        <w:t xml:space="preserve">31)  </w:t>
      </w:r>
      <w:r w:rsidRPr="003B416A">
        <w:tab/>
        <w:t>There shall be a means to perform a 5-point linear calibration of the Level Sensor.</w:t>
      </w:r>
    </w:p>
    <w:p w14:paraId="7D4C2213" w14:textId="5598A282" w:rsidR="00812694" w:rsidRPr="00812694" w:rsidRDefault="00812694" w:rsidP="00812694">
      <w:r w:rsidRPr="00812694">
        <w:t xml:space="preserve">The purpose of </w:t>
      </w:r>
      <w:r>
        <w:t xml:space="preserve">Annual </w:t>
      </w:r>
      <w:r w:rsidRPr="00812694">
        <w:t>Level Calibration is to determine the Slope and Offset calibration coefficients that scale the laser reading to correspond to the gage level measurement as shown in Type 1 Gage Study.   The Level calibration procedure</w:t>
      </w:r>
      <w:r w:rsidR="005C626A">
        <w:t xml:space="preserve"> selects</w:t>
      </w:r>
      <w:r w:rsidRPr="00812694">
        <w:t xml:space="preserve"> level</w:t>
      </w:r>
      <w:r w:rsidR="005C626A">
        <w:t>s</w:t>
      </w:r>
      <w:r w:rsidRPr="00812694">
        <w:t xml:space="preserve"> at the five quartile boundaries with +/- 0.100” random offset</w:t>
      </w:r>
      <w:r w:rsidR="005C626A">
        <w:t xml:space="preserve"> that the calibrator sets using the digital height gage, then the program</w:t>
      </w:r>
      <w:r w:rsidRPr="00812694">
        <w:t xml:space="preserve"> records laser reading.  A linear regression is performed on these 5 point</w:t>
      </w:r>
      <w:r w:rsidR="005C626A">
        <w:t>s</w:t>
      </w:r>
      <w:r w:rsidRPr="00812694">
        <w:t xml:space="preserve"> to determine the calibration coefficients which</w:t>
      </w:r>
      <w:r w:rsidR="00E97ABD">
        <w:t xml:space="preserve"> along with the raw data</w:t>
      </w:r>
      <w:r w:rsidRPr="00812694">
        <w:t xml:space="preserve"> are recorded in the $Calibration.xlsx workbook.</w:t>
      </w:r>
    </w:p>
    <w:p w14:paraId="60466323" w14:textId="51B83DC7" w:rsidR="00C85A91" w:rsidRDefault="00C85A91" w:rsidP="00812694"/>
    <w:p w14:paraId="66C0341B" w14:textId="43E029D9" w:rsidR="00C85A91" w:rsidRPr="00C85A91" w:rsidRDefault="005C626A" w:rsidP="00C85A91">
      <w:r>
        <w:rPr>
          <w:noProof/>
        </w:rPr>
        <w:drawing>
          <wp:anchor distT="0" distB="0" distL="114300" distR="114300" simplePos="0" relativeHeight="251660288" behindDoc="0" locked="0" layoutInCell="1" allowOverlap="1" wp14:anchorId="40A42101" wp14:editId="2AABD892">
            <wp:simplePos x="0" y="0"/>
            <wp:positionH relativeFrom="page">
              <wp:posOffset>774700</wp:posOffset>
            </wp:positionH>
            <wp:positionV relativeFrom="paragraph">
              <wp:posOffset>87630</wp:posOffset>
            </wp:positionV>
            <wp:extent cx="1980565" cy="2965450"/>
            <wp:effectExtent l="0" t="0" r="635" b="6350"/>
            <wp:wrapSquare wrapText="bothSides"/>
            <wp:docPr id="176498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980565" cy="2965450"/>
                    </a:xfrm>
                    <a:prstGeom prst="rect">
                      <a:avLst/>
                    </a:prstGeom>
                    <a:noFill/>
                  </pic:spPr>
                </pic:pic>
              </a:graphicData>
            </a:graphic>
            <wp14:sizeRelH relativeFrom="page">
              <wp14:pctWidth>0</wp14:pctWidth>
            </wp14:sizeRelH>
            <wp14:sizeRelV relativeFrom="page">
              <wp14:pctHeight>0</wp14:pctHeight>
            </wp14:sizeRelV>
          </wp:anchor>
        </w:drawing>
      </w:r>
      <w:r w:rsidR="00812694">
        <w:t xml:space="preserve"> </w:t>
      </w:r>
      <w:r w:rsidR="00C85A91" w:rsidRPr="00C85A91">
        <w:rPr>
          <w:u w:val="single"/>
        </w:rPr>
        <w:t>Procedure</w:t>
      </w:r>
    </w:p>
    <w:p w14:paraId="769BCEAA" w14:textId="06995861" w:rsidR="00C85A91" w:rsidRPr="00C85A91" w:rsidRDefault="00C85A91">
      <w:pPr>
        <w:pStyle w:val="ZPara"/>
        <w:numPr>
          <w:ilvl w:val="0"/>
          <w:numId w:val="37"/>
        </w:numPr>
        <w:ind w:left="1080" w:hanging="720"/>
      </w:pPr>
      <w:r w:rsidRPr="00C85A91">
        <w:t>Tare (zero) the height gage (</w:t>
      </w:r>
      <w:r w:rsidRPr="00C85A91">
        <w:sym w:font="Symbol" w:char="F0B1"/>
      </w:r>
      <w:r w:rsidRPr="00C85A91">
        <w:t xml:space="preserve"> 0.001”) to Datum</w:t>
      </w:r>
    </w:p>
    <w:p w14:paraId="52544E50" w14:textId="4915A099" w:rsidR="00C85A91" w:rsidRPr="00C85A91" w:rsidRDefault="00C85A91">
      <w:pPr>
        <w:pStyle w:val="ZPara"/>
        <w:numPr>
          <w:ilvl w:val="0"/>
          <w:numId w:val="37"/>
        </w:numPr>
        <w:ind w:left="1080" w:hanging="720"/>
      </w:pPr>
      <w:r w:rsidRPr="00C85A91">
        <w:t xml:space="preserve">Start a 5-point </w:t>
      </w:r>
      <w:r>
        <w:t>l</w:t>
      </w:r>
      <w:r w:rsidRPr="00C85A91">
        <w:t xml:space="preserve">evel </w:t>
      </w:r>
      <w:r>
        <w:t>c</w:t>
      </w:r>
      <w:r w:rsidRPr="00C85A91">
        <w:t>alibration $MLOI_LevelCalibration</w:t>
      </w:r>
      <w:r>
        <w:t>.vi</w:t>
      </w:r>
    </w:p>
    <w:p w14:paraId="074D24F7" w14:textId="001E7E41" w:rsidR="00C85A91" w:rsidRPr="00C85A91" w:rsidRDefault="00C85A91">
      <w:pPr>
        <w:pStyle w:val="ZPara"/>
        <w:numPr>
          <w:ilvl w:val="0"/>
          <w:numId w:val="37"/>
        </w:numPr>
        <w:ind w:left="1080" w:hanging="720"/>
      </w:pPr>
      <w:r w:rsidRPr="00C85A91">
        <w:t xml:space="preserve">Set the target to the exact level for </w:t>
      </w:r>
      <w:r>
        <w:t>each</w:t>
      </w:r>
      <w:r w:rsidRPr="00C85A91">
        <w:t xml:space="preserve"> </w:t>
      </w:r>
      <w:r>
        <w:t>test</w:t>
      </w:r>
      <w:r w:rsidRPr="00C85A91">
        <w:t xml:space="preserve"> </w:t>
      </w:r>
      <w:r>
        <w:t>point</w:t>
      </w:r>
      <w:r w:rsidRPr="00C85A91">
        <w:t>.</w:t>
      </w:r>
    </w:p>
    <w:p w14:paraId="65C480D5" w14:textId="7219F54A" w:rsidR="00C85A91" w:rsidRPr="00C85A91" w:rsidRDefault="00C85A91">
      <w:pPr>
        <w:pStyle w:val="ZPara"/>
        <w:numPr>
          <w:ilvl w:val="0"/>
          <w:numId w:val="37"/>
        </w:numPr>
        <w:ind w:left="1080" w:hanging="720"/>
      </w:pPr>
      <w:r>
        <w:t>Press Save to record the laser reading at that point</w:t>
      </w:r>
      <w:r w:rsidRPr="00C85A91">
        <w:t>.</w:t>
      </w:r>
    </w:p>
    <w:p w14:paraId="3E8F5E9E" w14:textId="2D114A3A" w:rsidR="00C85A91" w:rsidRPr="00C85A91" w:rsidRDefault="00C85A91">
      <w:pPr>
        <w:pStyle w:val="ZPara"/>
        <w:numPr>
          <w:ilvl w:val="0"/>
          <w:numId w:val="37"/>
        </w:numPr>
        <w:ind w:left="1080" w:hanging="720"/>
      </w:pPr>
      <w:r w:rsidRPr="00C85A91">
        <w:t xml:space="preserve">Repeat trial run for each </w:t>
      </w:r>
      <w:proofErr w:type="gramStart"/>
      <w:r w:rsidRPr="00C85A91">
        <w:t>of  5</w:t>
      </w:r>
      <w:proofErr w:type="gramEnd"/>
      <w:r w:rsidRPr="00C85A91">
        <w:t xml:space="preserve"> level </w:t>
      </w:r>
      <w:r>
        <w:t>Test</w:t>
      </w:r>
      <w:r w:rsidRPr="00C85A91">
        <w:t xml:space="preserve"> Points,</w:t>
      </w:r>
    </w:p>
    <w:p w14:paraId="1D2DBB2D" w14:textId="77777777" w:rsidR="00C85A91" w:rsidRPr="00C85A91" w:rsidRDefault="00C85A91">
      <w:pPr>
        <w:pStyle w:val="ZPara"/>
        <w:numPr>
          <w:ilvl w:val="0"/>
          <w:numId w:val="37"/>
        </w:numPr>
        <w:ind w:left="1080" w:hanging="720"/>
      </w:pPr>
      <w:r w:rsidRPr="00C85A91">
        <w:t>Record slope and intercept for this calibration</w:t>
      </w:r>
    </w:p>
    <w:p w14:paraId="7E7276C6" w14:textId="77777777" w:rsidR="00C85A91" w:rsidRPr="00C85A91" w:rsidRDefault="00C85A91">
      <w:pPr>
        <w:pStyle w:val="ZPara"/>
        <w:numPr>
          <w:ilvl w:val="0"/>
          <w:numId w:val="37"/>
        </w:numPr>
        <w:ind w:left="1080" w:hanging="720"/>
      </w:pPr>
      <w:r w:rsidRPr="00C85A91">
        <w:t>Repeat calibration 5 times.</w:t>
      </w:r>
    </w:p>
    <w:tbl>
      <w:tblPr>
        <w:tblStyle w:val="TableGrid"/>
        <w:tblpPr w:leftFromText="180" w:rightFromText="180" w:vertAnchor="text" w:horzAnchor="margin" w:tblpXSpec="right" w:tblpY="861"/>
        <w:tblW w:w="0" w:type="auto"/>
        <w:tblLook w:val="04A0" w:firstRow="1" w:lastRow="0" w:firstColumn="1" w:lastColumn="0" w:noHBand="0" w:noVBand="1"/>
      </w:tblPr>
      <w:tblGrid>
        <w:gridCol w:w="1435"/>
        <w:gridCol w:w="1620"/>
        <w:gridCol w:w="1530"/>
        <w:gridCol w:w="1530"/>
      </w:tblGrid>
      <w:tr w:rsidR="005C626A" w:rsidRPr="005C626A" w14:paraId="4B633E5F" w14:textId="77777777" w:rsidTr="005C626A">
        <w:tc>
          <w:tcPr>
            <w:tcW w:w="1435" w:type="dxa"/>
            <w:shd w:val="clear" w:color="auto" w:fill="F2F2F2" w:themeFill="background1" w:themeFillShade="F2"/>
          </w:tcPr>
          <w:p w14:paraId="1185F742" w14:textId="77777777" w:rsidR="005C626A" w:rsidRPr="005C626A" w:rsidRDefault="005C626A" w:rsidP="005C626A">
            <w:pPr>
              <w:pStyle w:val="ZPara"/>
              <w:ind w:left="0"/>
            </w:pPr>
          </w:p>
        </w:tc>
        <w:tc>
          <w:tcPr>
            <w:tcW w:w="1620" w:type="dxa"/>
            <w:shd w:val="clear" w:color="auto" w:fill="F2F2F2" w:themeFill="background1" w:themeFillShade="F2"/>
          </w:tcPr>
          <w:p w14:paraId="5B6B5AC5" w14:textId="77777777" w:rsidR="005C626A" w:rsidRPr="005C626A" w:rsidRDefault="005C626A" w:rsidP="005C626A">
            <w:pPr>
              <w:pStyle w:val="ZPara"/>
              <w:ind w:left="0"/>
              <w:rPr>
                <w:b/>
                <w:bCs/>
              </w:rPr>
            </w:pPr>
            <w:r w:rsidRPr="005C626A">
              <w:rPr>
                <w:b/>
                <w:bCs/>
              </w:rPr>
              <w:t>Coefficients</w:t>
            </w:r>
          </w:p>
        </w:tc>
        <w:tc>
          <w:tcPr>
            <w:tcW w:w="1530" w:type="dxa"/>
            <w:shd w:val="clear" w:color="auto" w:fill="F2F2F2" w:themeFill="background1" w:themeFillShade="F2"/>
          </w:tcPr>
          <w:p w14:paraId="40860F75" w14:textId="77777777" w:rsidR="005C626A" w:rsidRPr="005C626A" w:rsidRDefault="005C626A" w:rsidP="005C626A">
            <w:pPr>
              <w:pStyle w:val="ZPara"/>
              <w:ind w:left="0"/>
              <w:rPr>
                <w:b/>
                <w:bCs/>
              </w:rPr>
            </w:pPr>
            <w:r w:rsidRPr="005C626A">
              <w:rPr>
                <w:b/>
                <w:bCs/>
              </w:rPr>
              <w:t>Lower 95%</w:t>
            </w:r>
          </w:p>
        </w:tc>
        <w:tc>
          <w:tcPr>
            <w:tcW w:w="1530" w:type="dxa"/>
            <w:shd w:val="clear" w:color="auto" w:fill="F2F2F2" w:themeFill="background1" w:themeFillShade="F2"/>
          </w:tcPr>
          <w:p w14:paraId="720BD7D0" w14:textId="77777777" w:rsidR="005C626A" w:rsidRPr="005C626A" w:rsidRDefault="005C626A" w:rsidP="005C626A">
            <w:pPr>
              <w:pStyle w:val="ZPara"/>
              <w:ind w:left="0"/>
              <w:rPr>
                <w:b/>
                <w:bCs/>
              </w:rPr>
            </w:pPr>
            <w:r w:rsidRPr="005C626A">
              <w:rPr>
                <w:b/>
                <w:bCs/>
              </w:rPr>
              <w:t>Upper 95%</w:t>
            </w:r>
          </w:p>
        </w:tc>
      </w:tr>
      <w:tr w:rsidR="005C626A" w:rsidRPr="005C626A" w14:paraId="4757FA4E" w14:textId="77777777" w:rsidTr="005C626A">
        <w:tc>
          <w:tcPr>
            <w:tcW w:w="1435" w:type="dxa"/>
          </w:tcPr>
          <w:p w14:paraId="395CAD6F" w14:textId="77777777" w:rsidR="005C626A" w:rsidRPr="005C626A" w:rsidRDefault="005C626A" w:rsidP="005C626A">
            <w:pPr>
              <w:pStyle w:val="ZPara"/>
              <w:ind w:left="0"/>
              <w:rPr>
                <w:b/>
                <w:bCs/>
              </w:rPr>
            </w:pPr>
            <w:r w:rsidRPr="005C626A">
              <w:rPr>
                <w:b/>
                <w:bCs/>
              </w:rPr>
              <w:t>Intercept</w:t>
            </w:r>
          </w:p>
        </w:tc>
        <w:tc>
          <w:tcPr>
            <w:tcW w:w="1620" w:type="dxa"/>
          </w:tcPr>
          <w:p w14:paraId="33765CE2" w14:textId="77777777" w:rsidR="005C626A" w:rsidRPr="005C626A" w:rsidRDefault="005C626A" w:rsidP="005C626A">
            <w:pPr>
              <w:pStyle w:val="ZPara"/>
              <w:ind w:left="0"/>
            </w:pPr>
            <w:r w:rsidRPr="005C626A">
              <w:t>9.190</w:t>
            </w:r>
          </w:p>
        </w:tc>
        <w:tc>
          <w:tcPr>
            <w:tcW w:w="1530" w:type="dxa"/>
          </w:tcPr>
          <w:p w14:paraId="5ED6109C" w14:textId="77777777" w:rsidR="005C626A" w:rsidRPr="005C626A" w:rsidRDefault="005C626A" w:rsidP="005C626A">
            <w:pPr>
              <w:pStyle w:val="ZPara"/>
              <w:ind w:left="0"/>
            </w:pPr>
            <w:r w:rsidRPr="005C626A">
              <w:t>9.188</w:t>
            </w:r>
          </w:p>
        </w:tc>
        <w:tc>
          <w:tcPr>
            <w:tcW w:w="1530" w:type="dxa"/>
          </w:tcPr>
          <w:p w14:paraId="55480796" w14:textId="77777777" w:rsidR="005C626A" w:rsidRPr="005C626A" w:rsidRDefault="005C626A" w:rsidP="005C626A">
            <w:pPr>
              <w:pStyle w:val="ZPara"/>
              <w:ind w:left="0"/>
            </w:pPr>
            <w:r w:rsidRPr="005C626A">
              <w:t>9.192</w:t>
            </w:r>
          </w:p>
        </w:tc>
      </w:tr>
      <w:tr w:rsidR="005C626A" w:rsidRPr="005C626A" w14:paraId="224C3904" w14:textId="77777777" w:rsidTr="005C626A">
        <w:tc>
          <w:tcPr>
            <w:tcW w:w="1435" w:type="dxa"/>
          </w:tcPr>
          <w:p w14:paraId="152A62FF" w14:textId="77777777" w:rsidR="005C626A" w:rsidRPr="005C626A" w:rsidRDefault="005C626A" w:rsidP="005C626A">
            <w:pPr>
              <w:pStyle w:val="ZPara"/>
              <w:ind w:left="0"/>
              <w:rPr>
                <w:b/>
                <w:bCs/>
              </w:rPr>
            </w:pPr>
            <w:r w:rsidRPr="005C626A">
              <w:rPr>
                <w:b/>
                <w:bCs/>
              </w:rPr>
              <w:t>Laser</w:t>
            </w:r>
          </w:p>
        </w:tc>
        <w:tc>
          <w:tcPr>
            <w:tcW w:w="1620" w:type="dxa"/>
          </w:tcPr>
          <w:p w14:paraId="16249041" w14:textId="77777777" w:rsidR="005C626A" w:rsidRPr="005C626A" w:rsidRDefault="005C626A" w:rsidP="005C626A">
            <w:pPr>
              <w:pStyle w:val="ZPara"/>
              <w:ind w:left="0"/>
            </w:pPr>
            <w:r w:rsidRPr="005C626A">
              <w:t>-0.997</w:t>
            </w:r>
          </w:p>
        </w:tc>
        <w:tc>
          <w:tcPr>
            <w:tcW w:w="1530" w:type="dxa"/>
          </w:tcPr>
          <w:p w14:paraId="13BEC942" w14:textId="77777777" w:rsidR="005C626A" w:rsidRPr="005C626A" w:rsidRDefault="005C626A" w:rsidP="005C626A">
            <w:pPr>
              <w:pStyle w:val="ZPara"/>
              <w:ind w:left="0"/>
            </w:pPr>
            <w:r w:rsidRPr="005C626A">
              <w:t>-0.999</w:t>
            </w:r>
          </w:p>
        </w:tc>
        <w:tc>
          <w:tcPr>
            <w:tcW w:w="1530" w:type="dxa"/>
          </w:tcPr>
          <w:p w14:paraId="193BB2EF" w14:textId="77777777" w:rsidR="005C626A" w:rsidRPr="005C626A" w:rsidRDefault="005C626A" w:rsidP="005C626A">
            <w:pPr>
              <w:pStyle w:val="ZPara"/>
              <w:ind w:left="0"/>
            </w:pPr>
            <w:r w:rsidRPr="005C626A">
              <w:t>-0.995</w:t>
            </w:r>
          </w:p>
        </w:tc>
      </w:tr>
    </w:tbl>
    <w:p w14:paraId="08438A6F" w14:textId="6038517B" w:rsidR="00C85A91" w:rsidRDefault="00C85A91">
      <w:pPr>
        <w:pStyle w:val="ZPara"/>
        <w:numPr>
          <w:ilvl w:val="0"/>
          <w:numId w:val="37"/>
        </w:numPr>
        <w:ind w:left="1080" w:hanging="720"/>
      </w:pPr>
      <w:r w:rsidRPr="00C85A91">
        <w:t>Calculate Confidence Limits for Slope and Intercept for 5 calibrations</w:t>
      </w:r>
      <w:r w:rsidR="006848FB">
        <w:t xml:space="preserve"> and save the coefficients in the Configuration File.</w:t>
      </w:r>
    </w:p>
    <w:p w14:paraId="609CEAC6" w14:textId="22228B95" w:rsidR="00812694" w:rsidRDefault="00812694" w:rsidP="00812694"/>
    <w:p w14:paraId="4BF7051B" w14:textId="77777777" w:rsidR="005C626A" w:rsidRDefault="005C626A" w:rsidP="00812694"/>
    <w:p w14:paraId="2F893FE3" w14:textId="77777777" w:rsidR="005C626A" w:rsidRDefault="005C626A" w:rsidP="00812694"/>
    <w:p w14:paraId="01607090" w14:textId="2C063307" w:rsidR="00C85A91" w:rsidRDefault="005C626A" w:rsidP="00812694">
      <w:r w:rsidRPr="005C626A">
        <w:rPr>
          <w:noProof/>
        </w:rPr>
        <w:lastRenderedPageBreak/>
        <mc:AlternateContent>
          <mc:Choice Requires="wps">
            <w:drawing>
              <wp:inline distT="0" distB="0" distL="0" distR="0" wp14:anchorId="04E05482" wp14:editId="237C4C95">
                <wp:extent cx="3333750" cy="1911350"/>
                <wp:effectExtent l="19050" t="19050" r="19050" b="12700"/>
                <wp:docPr id="15" name="TextBox 14">
                  <a:extLst xmlns:a="http://schemas.openxmlformats.org/drawingml/2006/main">
                    <a:ext uri="{FF2B5EF4-FFF2-40B4-BE49-F238E27FC236}">
                      <a16:creationId xmlns:a16="http://schemas.microsoft.com/office/drawing/2014/main" id="{FFDDD3A1-5CB7-A513-6CEA-B0C779D3D9B1}"/>
                    </a:ext>
                  </a:extLst>
                </wp:docPr>
                <wp:cNvGraphicFramePr/>
                <a:graphic xmlns:a="http://schemas.openxmlformats.org/drawingml/2006/main">
                  <a:graphicData uri="http://schemas.microsoft.com/office/word/2010/wordprocessingShape">
                    <wps:wsp>
                      <wps:cNvSpPr txBox="1"/>
                      <wps:spPr>
                        <a:xfrm>
                          <a:off x="0" y="0"/>
                          <a:ext cx="3333750" cy="1911350"/>
                        </a:xfrm>
                        <a:prstGeom prst="rect">
                          <a:avLst/>
                        </a:prstGeom>
                        <a:noFill/>
                        <a:ln w="38100">
                          <a:solidFill>
                            <a:schemeClr val="tx1">
                              <a:lumMod val="85000"/>
                              <a:lumOff val="15000"/>
                            </a:schemeClr>
                          </a:solidFill>
                        </a:ln>
                      </wps:spPr>
                      <wps:txbx>
                        <w:txbxContent>
                          <w:p w14:paraId="67D38976" w14:textId="77777777" w:rsidR="005C626A" w:rsidRPr="00E97ABD" w:rsidRDefault="005C626A" w:rsidP="005C626A">
                            <w:pPr>
                              <w:rPr>
                                <w:rFonts w:asciiTheme="minorHAnsi" w:cstheme="minorBidi"/>
                                <w:b/>
                                <w:bCs/>
                                <w:color w:val="000000" w:themeColor="text1"/>
                                <w:kern w:val="24"/>
                                <w:sz w:val="24"/>
                                <w:szCs w:val="24"/>
                              </w:rPr>
                            </w:pPr>
                            <w:proofErr w:type="gramStart"/>
                            <w:r w:rsidRPr="00E97ABD">
                              <w:rPr>
                                <w:rFonts w:asciiTheme="minorHAnsi" w:cstheme="minorBidi"/>
                                <w:b/>
                                <w:bCs/>
                                <w:color w:val="000000" w:themeColor="text1"/>
                                <w:kern w:val="24"/>
                                <w:sz w:val="24"/>
                                <w:szCs w:val="24"/>
                                <w:u w:val="single"/>
                              </w:rPr>
                              <w:t>Level  Capability</w:t>
                            </w:r>
                            <w:proofErr w:type="gramEnd"/>
                          </w:p>
                          <w:p w14:paraId="394D5CB1"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 xml:space="preserve">Tolerance = 0.100” </w:t>
                            </w:r>
                            <w:proofErr w:type="gramStart"/>
                            <w:r w:rsidRPr="00E97ABD">
                              <w:rPr>
                                <w:rFonts w:asciiTheme="minorHAnsi" w:cstheme="minorBidi"/>
                                <w:color w:val="000000" w:themeColor="text1"/>
                                <w:kern w:val="24"/>
                                <w:sz w:val="24"/>
                                <w:szCs w:val="24"/>
                              </w:rPr>
                              <w:t xml:space="preserve">   (</w:t>
                            </w:r>
                            <w:proofErr w:type="gramEnd"/>
                            <w:r w:rsidRPr="00E97ABD">
                              <w:rPr>
                                <w:rFonts w:asciiTheme="minorHAnsi" w:hAnsi="Symbol" w:cstheme="minorBidi"/>
                                <w:color w:val="000000" w:themeColor="text1"/>
                                <w:kern w:val="24"/>
                                <w:sz w:val="24"/>
                                <w:szCs w:val="24"/>
                              </w:rPr>
                              <w:sym w:font="Symbol" w:char="F0B1"/>
                            </w:r>
                            <w:r w:rsidRPr="00E97ABD">
                              <w:rPr>
                                <w:rFonts w:asciiTheme="minorHAnsi" w:cstheme="minorBidi"/>
                                <w:color w:val="000000" w:themeColor="text1"/>
                                <w:kern w:val="24"/>
                                <w:sz w:val="24"/>
                                <w:szCs w:val="24"/>
                              </w:rPr>
                              <w:t xml:space="preserve"> 0.050”)</w:t>
                            </w:r>
                          </w:p>
                          <w:p w14:paraId="67E9D08F"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Study Variation (SV) = 6</w:t>
                            </w:r>
                            <w:r w:rsidRPr="00E97ABD">
                              <w:rPr>
                                <w:rFonts w:asciiTheme="minorHAnsi" w:hAnsi="Symbol" w:cstheme="minorBidi"/>
                                <w:color w:val="000000" w:themeColor="text1"/>
                                <w:kern w:val="24"/>
                                <w:sz w:val="24"/>
                                <w:szCs w:val="24"/>
                              </w:rPr>
                              <w:sym w:font="Symbol" w:char="F073"/>
                            </w:r>
                            <w:r w:rsidRPr="00E97ABD">
                              <w:rPr>
                                <w:rFonts w:asciiTheme="minorHAnsi" w:cstheme="minorBidi"/>
                                <w:color w:val="000000" w:themeColor="text1"/>
                                <w:kern w:val="24"/>
                                <w:sz w:val="24"/>
                                <w:szCs w:val="24"/>
                              </w:rPr>
                              <w:t xml:space="preserve"> </w:t>
                            </w:r>
                          </w:p>
                          <w:p w14:paraId="0FF2EB1F"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SV = 6 * 0.0017= 0.0102</w:t>
                            </w:r>
                          </w:p>
                          <w:p w14:paraId="7532D0B0"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 * Tolerance / SV</w:t>
                            </w:r>
                          </w:p>
                          <w:p w14:paraId="397CD444"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0.02/ 0.0102</w:t>
                            </w:r>
                          </w:p>
                          <w:p w14:paraId="04E816F0"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 xml:space="preserve">g </w:t>
                            </w:r>
                            <w:r w:rsidRPr="00E97ABD">
                              <w:rPr>
                                <w:rFonts w:asciiTheme="minorHAnsi" w:cstheme="minorBidi"/>
                                <w:color w:val="000000" w:themeColor="text1"/>
                                <w:kern w:val="24"/>
                                <w:sz w:val="24"/>
                                <w:szCs w:val="24"/>
                              </w:rPr>
                              <w:t xml:space="preserve">= 1.96    Greater than 1.33 </w:t>
                            </w:r>
                          </w:p>
                          <w:p w14:paraId="56C4ADAF" w14:textId="77777777" w:rsidR="005C626A" w:rsidRPr="00E97ABD" w:rsidRDefault="005C626A" w:rsidP="005C626A">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rPr>
                              <w:t>so must accept Level SANS FLOAT</w:t>
                            </w:r>
                          </w:p>
                          <w:p w14:paraId="5247EAC4" w14:textId="77777777" w:rsidR="005C626A" w:rsidRPr="00E97ABD" w:rsidRDefault="005C626A" w:rsidP="005C626A">
                            <w:pPr>
                              <w:shd w:val="clear" w:color="auto" w:fill="FFFF00"/>
                              <w:rPr>
                                <w:rFonts w:asciiTheme="minorHAnsi" w:cstheme="minorBidi"/>
                                <w:b/>
                                <w:bCs/>
                                <w:color w:val="000000" w:themeColor="text1"/>
                                <w:kern w:val="24"/>
                                <w:sz w:val="28"/>
                                <w:szCs w:val="28"/>
                              </w:rPr>
                            </w:pPr>
                            <w:r w:rsidRPr="00E97ABD">
                              <w:rPr>
                                <w:rFonts w:asciiTheme="minorHAnsi" w:cstheme="minorBidi"/>
                                <w:b/>
                                <w:bCs/>
                                <w:color w:val="000000" w:themeColor="text1"/>
                                <w:kern w:val="24"/>
                                <w:sz w:val="28"/>
                                <w:szCs w:val="28"/>
                                <w:highlight w:val="yellow"/>
                              </w:rPr>
                              <w:t>IS CAPABLE</w:t>
                            </w:r>
                          </w:p>
                        </w:txbxContent>
                      </wps:txbx>
                      <wps:bodyPr wrap="square" rtlCol="0">
                        <a:noAutofit/>
                      </wps:bodyPr>
                    </wps:wsp>
                  </a:graphicData>
                </a:graphic>
              </wp:inline>
            </w:drawing>
          </mc:Choice>
          <mc:Fallback>
            <w:pict>
              <v:shape w14:anchorId="04E05482" id="TextBox 14" o:spid="_x0000_s1027" type="#_x0000_t202" style="width:262.5pt;height:1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" filled="f" strokecolor="#272727 [2749]" strokeweight="3pt">
                <v:textbox>
                  <w:txbxContent>
                    <w:p w14:paraId="67D38976" w14:textId="77777777" w:rsidR="005C626A" w:rsidRPr="00E97ABD" w:rsidRDefault="005C626A" w:rsidP="005C626A">
                      <w:pPr>
                        <w:rPr>
                          <w:rFonts w:asciiTheme="minorHAnsi" w:cstheme="minorBidi"/>
                          <w:b/>
                          <w:bCs/>
                          <w:color w:val="000000" w:themeColor="text1"/>
                          <w:kern w:val="24"/>
                          <w:sz w:val="24"/>
                          <w:szCs w:val="24"/>
                        </w:rPr>
                      </w:pPr>
                      <w:proofErr w:type="gramStart"/>
                      <w:r w:rsidRPr="00E97ABD">
                        <w:rPr>
                          <w:rFonts w:asciiTheme="minorHAnsi" w:cstheme="minorBidi"/>
                          <w:b/>
                          <w:bCs/>
                          <w:color w:val="000000" w:themeColor="text1"/>
                          <w:kern w:val="24"/>
                          <w:sz w:val="24"/>
                          <w:szCs w:val="24"/>
                          <w:u w:val="single"/>
                        </w:rPr>
                        <w:t>Level  Capability</w:t>
                      </w:r>
                      <w:proofErr w:type="gramEnd"/>
                    </w:p>
                    <w:p w14:paraId="394D5CB1"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 xml:space="preserve">Tolerance = 0.100” </w:t>
                      </w:r>
                      <w:proofErr w:type="gramStart"/>
                      <w:r w:rsidRPr="00E97ABD">
                        <w:rPr>
                          <w:rFonts w:asciiTheme="minorHAnsi" w:cstheme="minorBidi"/>
                          <w:color w:val="000000" w:themeColor="text1"/>
                          <w:kern w:val="24"/>
                          <w:sz w:val="24"/>
                          <w:szCs w:val="24"/>
                        </w:rPr>
                        <w:t xml:space="preserve">   (</w:t>
                      </w:r>
                      <w:proofErr w:type="gramEnd"/>
                      <w:r w:rsidRPr="00E97ABD">
                        <w:rPr>
                          <w:rFonts w:asciiTheme="minorHAnsi" w:hAnsi="Symbol" w:cstheme="minorBidi"/>
                          <w:color w:val="000000" w:themeColor="text1"/>
                          <w:kern w:val="24"/>
                          <w:sz w:val="24"/>
                          <w:szCs w:val="24"/>
                        </w:rPr>
                        <w:sym w:font="Symbol" w:char="F0B1"/>
                      </w:r>
                      <w:r w:rsidRPr="00E97ABD">
                        <w:rPr>
                          <w:rFonts w:asciiTheme="minorHAnsi" w:cstheme="minorBidi"/>
                          <w:color w:val="000000" w:themeColor="text1"/>
                          <w:kern w:val="24"/>
                          <w:sz w:val="24"/>
                          <w:szCs w:val="24"/>
                        </w:rPr>
                        <w:t xml:space="preserve"> 0.050”)</w:t>
                      </w:r>
                    </w:p>
                    <w:p w14:paraId="67E9D08F"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Study Variation (SV) = 6</w:t>
                      </w:r>
                      <w:r w:rsidRPr="00E97ABD">
                        <w:rPr>
                          <w:rFonts w:asciiTheme="minorHAnsi" w:hAnsi="Symbol" w:cstheme="minorBidi"/>
                          <w:color w:val="000000" w:themeColor="text1"/>
                          <w:kern w:val="24"/>
                          <w:sz w:val="24"/>
                          <w:szCs w:val="24"/>
                        </w:rPr>
                        <w:sym w:font="Symbol" w:char="F073"/>
                      </w:r>
                      <w:r w:rsidRPr="00E97ABD">
                        <w:rPr>
                          <w:rFonts w:asciiTheme="minorHAnsi" w:cstheme="minorBidi"/>
                          <w:color w:val="000000" w:themeColor="text1"/>
                          <w:kern w:val="24"/>
                          <w:sz w:val="24"/>
                          <w:szCs w:val="24"/>
                        </w:rPr>
                        <w:t xml:space="preserve"> </w:t>
                      </w:r>
                    </w:p>
                    <w:p w14:paraId="0FF2EB1F"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SV = 6 * 0.0017= 0.0102</w:t>
                      </w:r>
                    </w:p>
                    <w:p w14:paraId="7532D0B0"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 * Tolerance / SV</w:t>
                      </w:r>
                    </w:p>
                    <w:p w14:paraId="397CD444"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0.02/ 0.0102</w:t>
                      </w:r>
                    </w:p>
                    <w:p w14:paraId="04E816F0" w14:textId="77777777" w:rsidR="005C626A" w:rsidRPr="00E97ABD" w:rsidRDefault="005C626A" w:rsidP="005C626A">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 xml:space="preserve">g </w:t>
                      </w:r>
                      <w:r w:rsidRPr="00E97ABD">
                        <w:rPr>
                          <w:rFonts w:asciiTheme="minorHAnsi" w:cstheme="minorBidi"/>
                          <w:color w:val="000000" w:themeColor="text1"/>
                          <w:kern w:val="24"/>
                          <w:sz w:val="24"/>
                          <w:szCs w:val="24"/>
                        </w:rPr>
                        <w:t xml:space="preserve">= 1.96    Greater than 1.33 </w:t>
                      </w:r>
                    </w:p>
                    <w:p w14:paraId="56C4ADAF" w14:textId="77777777" w:rsidR="005C626A" w:rsidRPr="00E97ABD" w:rsidRDefault="005C626A" w:rsidP="005C626A">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rPr>
                        <w:t>so must accept Level SANS FLOAT</w:t>
                      </w:r>
                    </w:p>
                    <w:p w14:paraId="5247EAC4" w14:textId="77777777" w:rsidR="005C626A" w:rsidRPr="00E97ABD" w:rsidRDefault="005C626A" w:rsidP="005C626A">
                      <w:pPr>
                        <w:shd w:val="clear" w:color="auto" w:fill="FFFF00"/>
                        <w:rPr>
                          <w:rFonts w:asciiTheme="minorHAnsi" w:cstheme="minorBidi"/>
                          <w:b/>
                          <w:bCs/>
                          <w:color w:val="000000" w:themeColor="text1"/>
                          <w:kern w:val="24"/>
                          <w:sz w:val="28"/>
                          <w:szCs w:val="28"/>
                        </w:rPr>
                      </w:pPr>
                      <w:r w:rsidRPr="00E97ABD">
                        <w:rPr>
                          <w:rFonts w:asciiTheme="minorHAnsi" w:cstheme="minorBidi"/>
                          <w:b/>
                          <w:bCs/>
                          <w:color w:val="000000" w:themeColor="text1"/>
                          <w:kern w:val="24"/>
                          <w:sz w:val="28"/>
                          <w:szCs w:val="28"/>
                          <w:highlight w:val="yellow"/>
                        </w:rPr>
                        <w:t>IS CAPABLE</w:t>
                      </w:r>
                    </w:p>
                  </w:txbxContent>
                </v:textbox>
                <w10:anchorlock/>
              </v:shape>
            </w:pict>
          </mc:Fallback>
        </mc:AlternateContent>
      </w:r>
    </w:p>
    <w:p w14:paraId="61F03051" w14:textId="34397097" w:rsidR="00C85A91" w:rsidRDefault="00C85A91" w:rsidP="00812694"/>
    <w:p w14:paraId="1711E24D" w14:textId="77777777" w:rsidR="006848FB" w:rsidRDefault="006848FB" w:rsidP="006848FB">
      <w:pPr>
        <w:pStyle w:val="checkbox"/>
        <w:numPr>
          <w:ilvl w:val="0"/>
          <w:numId w:val="0"/>
        </w:numPr>
        <w:ind w:left="1260"/>
      </w:pPr>
    </w:p>
    <w:p w14:paraId="39F6CA22" w14:textId="7838E5D9" w:rsidR="00C85A91" w:rsidRDefault="006848FB" w:rsidP="006848FB">
      <w:pPr>
        <w:pStyle w:val="ZPara"/>
      </w:pPr>
      <w:r>
        <w:t>Tester   __________________      Date ______________       PASS      FAIL</w:t>
      </w:r>
    </w:p>
    <w:p w14:paraId="0F59BBD7" w14:textId="0D26881E" w:rsidR="005C626A" w:rsidRDefault="00E97ABD" w:rsidP="005C626A">
      <w:pPr>
        <w:pStyle w:val="L3Section"/>
      </w:pPr>
      <w:bookmarkStart w:id="580" w:name="_Toc241158975"/>
      <w:r>
        <w:t xml:space="preserve">Daily </w:t>
      </w:r>
      <w:r w:rsidR="005C626A">
        <w:t xml:space="preserve">Level </w:t>
      </w:r>
      <w:r>
        <w:t>Zero Correction Check</w:t>
      </w:r>
      <w:bookmarkEnd w:id="580"/>
    </w:p>
    <w:p w14:paraId="2B0C6139" w14:textId="77777777" w:rsidR="00C85A91" w:rsidRDefault="00C85A91" w:rsidP="00812694"/>
    <w:p w14:paraId="4E3381B7" w14:textId="5DD373AC" w:rsidR="00E97ABD" w:rsidRDefault="00812694" w:rsidP="00E97ABD">
      <w:r>
        <w:t xml:space="preserve">Daily (first time run each day) Zero check uses a gage block to determine the offset correction that is applied to the calibration. </w:t>
      </w:r>
      <w:r w:rsidR="00E97ABD">
        <w:t xml:space="preserve">The laser span and linearity are considered stable and only require an annual calibration check.  </w:t>
      </w:r>
      <w:proofErr w:type="gramStart"/>
      <w:r w:rsidR="00E97ABD">
        <w:t>However</w:t>
      </w:r>
      <w:proofErr w:type="gramEnd"/>
      <w:r w:rsidR="00E97ABD">
        <w:t xml:space="preserve"> the addition of the float introduces the potential for some variance in the offset.  For this reason, it is deemed necessary to check the level zero prior to the use of MLOI each day. </w:t>
      </w:r>
    </w:p>
    <w:p w14:paraId="1E9AF4A9" w14:textId="726731B4" w:rsidR="00E97ABD" w:rsidRDefault="00E97ABD" w:rsidP="00E97ABD"/>
    <w:p w14:paraId="0A498554" w14:textId="3C87AECE" w:rsidR="00E97ABD" w:rsidRDefault="00E97ABD" w:rsidP="00E97ABD">
      <w:pPr>
        <w:rPr>
          <w:noProof/>
        </w:rPr>
      </w:pPr>
      <w:r>
        <w:rPr>
          <w:noProof/>
        </w:rPr>
        <w:drawing>
          <wp:anchor distT="0" distB="0" distL="114300" distR="114300" simplePos="0" relativeHeight="251661312" behindDoc="0" locked="0" layoutInCell="1" allowOverlap="1" wp14:anchorId="185D48E3" wp14:editId="00284ABA">
            <wp:simplePos x="0" y="0"/>
            <wp:positionH relativeFrom="page">
              <wp:posOffset>1066800</wp:posOffset>
            </wp:positionH>
            <wp:positionV relativeFrom="paragraph">
              <wp:posOffset>46355</wp:posOffset>
            </wp:positionV>
            <wp:extent cx="2554605" cy="2832100"/>
            <wp:effectExtent l="0" t="0" r="0" b="6350"/>
            <wp:wrapSquare wrapText="bothSides"/>
            <wp:docPr id="572453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0">
                      <a:extLst>
                        <a:ext uri="{28A0092B-C50C-407E-A947-70E740481C1C}">
                          <a14:useLocalDpi xmlns:a14="http://schemas.microsoft.com/office/drawing/2010/main" val="0"/>
                        </a:ext>
                      </a:extLst>
                    </a:blip>
                    <a:srcRect b="17039"/>
                    <a:stretch>
                      <a:fillRect/>
                    </a:stretch>
                  </pic:blipFill>
                  <pic:spPr bwMode="auto">
                    <a:xfrm>
                      <a:off x="0" y="0"/>
                      <a:ext cx="2554605" cy="28321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85A91">
        <w:rPr>
          <w:u w:val="single"/>
        </w:rPr>
        <w:t>Procedure</w:t>
      </w:r>
      <w:r>
        <w:rPr>
          <w:noProof/>
        </w:rPr>
        <w:t xml:space="preserve"> </w:t>
      </w:r>
    </w:p>
    <w:p w14:paraId="49E95688" w14:textId="61E22A90" w:rsidR="00E97ABD" w:rsidRDefault="00E97ABD" w:rsidP="00E97ABD">
      <w:pPr>
        <w:rPr>
          <w:noProof/>
        </w:rPr>
      </w:pPr>
    </w:p>
    <w:p w14:paraId="7C6AF57E" w14:textId="4B2C7608" w:rsidR="00E97ABD" w:rsidRDefault="00E97ABD">
      <w:pPr>
        <w:pStyle w:val="ListParagraph"/>
        <w:numPr>
          <w:ilvl w:val="2"/>
          <w:numId w:val="28"/>
        </w:numPr>
      </w:pPr>
      <w:r>
        <w:t xml:space="preserve">Upon starting MLOI for the first time of the day, </w:t>
      </w:r>
      <w:r w:rsidR="006848FB">
        <w:t xml:space="preserve">the </w:t>
      </w:r>
      <w:r w:rsidRPr="00E97ABD">
        <w:t xml:space="preserve">user </w:t>
      </w:r>
      <w:r w:rsidR="006848FB">
        <w:t xml:space="preserve">is prompted </w:t>
      </w:r>
      <w:r w:rsidRPr="00E97ABD">
        <w:t>to Zero the Laser Measurement once the laser is online.</w:t>
      </w:r>
    </w:p>
    <w:p w14:paraId="5A732DA5" w14:textId="77777777" w:rsidR="00E97ABD" w:rsidRDefault="00E97ABD" w:rsidP="00E97ABD">
      <w:pPr>
        <w:pStyle w:val="ListParagraph"/>
        <w:ind w:left="2340"/>
      </w:pPr>
    </w:p>
    <w:p w14:paraId="1FD52CB2" w14:textId="5B59B6B6" w:rsidR="00E97ABD" w:rsidRDefault="006848FB">
      <w:pPr>
        <w:pStyle w:val="ListParagraph"/>
        <w:numPr>
          <w:ilvl w:val="2"/>
          <w:numId w:val="28"/>
        </w:numPr>
      </w:pPr>
      <w:r>
        <w:t xml:space="preserve">The user is prompted to </w:t>
      </w:r>
      <w:r w:rsidR="00E97ABD" w:rsidRPr="00E97ABD">
        <w:t xml:space="preserve">place the </w:t>
      </w:r>
      <w:r>
        <w:t xml:space="preserve">2.000” </w:t>
      </w:r>
      <w:r w:rsidR="00E97ABD" w:rsidRPr="00E97ABD">
        <w:t>gage block on the datum reference plane.</w:t>
      </w:r>
    </w:p>
    <w:p w14:paraId="13C1A245" w14:textId="77777777" w:rsidR="006848FB" w:rsidRDefault="006848FB" w:rsidP="006848FB">
      <w:pPr>
        <w:pStyle w:val="ListParagraph"/>
      </w:pPr>
    </w:p>
    <w:p w14:paraId="01285380" w14:textId="7B8B0A80" w:rsidR="006848FB" w:rsidRDefault="006848FB">
      <w:pPr>
        <w:pStyle w:val="ListParagraph"/>
        <w:numPr>
          <w:ilvl w:val="2"/>
          <w:numId w:val="28"/>
        </w:numPr>
      </w:pPr>
      <w:r w:rsidRPr="006848FB">
        <w:t>Ensure that the gage block is flat across the top plate and the red laser beam is shining on the gage block.</w:t>
      </w:r>
    </w:p>
    <w:p w14:paraId="41C20FD9" w14:textId="77777777" w:rsidR="006848FB" w:rsidRDefault="006848FB" w:rsidP="006848FB">
      <w:pPr>
        <w:pStyle w:val="ListParagraph"/>
      </w:pPr>
    </w:p>
    <w:p w14:paraId="75A8BB3B" w14:textId="46C3D0CE" w:rsidR="006848FB" w:rsidRPr="006848FB" w:rsidRDefault="006848FB">
      <w:pPr>
        <w:pStyle w:val="ListParagraph"/>
        <w:numPr>
          <w:ilvl w:val="2"/>
          <w:numId w:val="28"/>
        </w:numPr>
      </w:pPr>
      <w:r w:rsidRPr="006848FB">
        <w:t xml:space="preserve">Normally the operator would Save the new Level Zero at this point or contact Test Engineer if the New and Old </w:t>
      </w:r>
      <w:proofErr w:type="spellStart"/>
      <w:r w:rsidRPr="006848FB">
        <w:t>Zero’s</w:t>
      </w:r>
      <w:proofErr w:type="spellEnd"/>
      <w:r w:rsidRPr="006848FB">
        <w:t xml:space="preserve"> are significantly different.</w:t>
      </w:r>
    </w:p>
    <w:p w14:paraId="57CF2B6E" w14:textId="77777777" w:rsidR="006848FB" w:rsidRDefault="006848FB" w:rsidP="006848FB">
      <w:pPr>
        <w:pStyle w:val="ListParagraph"/>
        <w:ind w:left="2340"/>
      </w:pPr>
    </w:p>
    <w:p w14:paraId="46D806D5" w14:textId="77777777" w:rsidR="006848FB" w:rsidRDefault="006848FB" w:rsidP="006848FB">
      <w:pPr>
        <w:pStyle w:val="ListParagraph"/>
        <w:ind w:left="2340"/>
      </w:pPr>
    </w:p>
    <w:p w14:paraId="386D3CD0" w14:textId="77777777" w:rsidR="006848FB" w:rsidRPr="006848FB" w:rsidRDefault="006848FB" w:rsidP="006848FB">
      <w:pPr>
        <w:pStyle w:val="ListParagraph"/>
        <w:ind w:left="2340"/>
      </w:pPr>
    </w:p>
    <w:p w14:paraId="30965EDA" w14:textId="77777777" w:rsidR="006848FB" w:rsidRPr="00E97ABD" w:rsidRDefault="006848FB" w:rsidP="006848FB">
      <w:pPr>
        <w:pStyle w:val="ListParagraph"/>
        <w:ind w:left="2340"/>
      </w:pPr>
    </w:p>
    <w:p w14:paraId="24C76E14" w14:textId="77777777" w:rsidR="006848FB" w:rsidRDefault="006848FB" w:rsidP="006848FB">
      <w:pPr>
        <w:pStyle w:val="checkbox"/>
        <w:numPr>
          <w:ilvl w:val="0"/>
          <w:numId w:val="0"/>
        </w:numPr>
        <w:ind w:left="1260"/>
      </w:pPr>
    </w:p>
    <w:p w14:paraId="11D6CB10" w14:textId="77777777" w:rsidR="006848FB" w:rsidRDefault="006848FB" w:rsidP="006848FB">
      <w:pPr>
        <w:pStyle w:val="ZPara"/>
      </w:pPr>
      <w:r>
        <w:t>Tester   __________________      Date ______________       PASS      FAIL</w:t>
      </w:r>
    </w:p>
    <w:p w14:paraId="1B5EA8C2" w14:textId="1EEC2EB9" w:rsidR="00E97ABD" w:rsidRDefault="00E97ABD" w:rsidP="00E97ABD"/>
    <w:p w14:paraId="5863D80B" w14:textId="2904220C" w:rsidR="00812694" w:rsidRDefault="00812694" w:rsidP="00E97ABD">
      <w:r>
        <w:t xml:space="preserve"> </w:t>
      </w:r>
    </w:p>
    <w:p w14:paraId="3ED91D4B" w14:textId="77777777" w:rsidR="00812694" w:rsidRDefault="00812694" w:rsidP="00812694"/>
    <w:p w14:paraId="620158F0" w14:textId="249EDE87" w:rsidR="006848FB" w:rsidRDefault="007D5CA6" w:rsidP="006848FB">
      <w:pPr>
        <w:pStyle w:val="L3Section"/>
      </w:pPr>
      <w:bookmarkStart w:id="581" w:name="_Toc241158976"/>
      <w:r>
        <w:t>Resistance Calibration Repeatability &amp; Accuracy</w:t>
      </w:r>
      <w:bookmarkEnd w:id="581"/>
    </w:p>
    <w:p w14:paraId="15D2BDFF" w14:textId="77777777" w:rsidR="006848FB" w:rsidRDefault="006848FB" w:rsidP="006848FB"/>
    <w:p w14:paraId="0CA8633F" w14:textId="0D553503" w:rsidR="003B416A" w:rsidRDefault="003B416A" w:rsidP="003B416A">
      <w:pPr>
        <w:pStyle w:val="Requirement"/>
        <w:numPr>
          <w:ilvl w:val="0"/>
          <w:numId w:val="0"/>
        </w:numPr>
        <w:ind w:left="1080" w:hanging="360"/>
      </w:pPr>
      <w:r w:rsidRPr="003B416A">
        <w:t xml:space="preserve">30)  </w:t>
      </w:r>
      <w:r w:rsidRPr="003B416A">
        <w:tab/>
        <w:t xml:space="preserve">There shall be a means to perform a 2-point linear calibration on each AI input.   </w:t>
      </w:r>
    </w:p>
    <w:p w14:paraId="10076266" w14:textId="77777777" w:rsidR="006848FB" w:rsidRDefault="006848FB" w:rsidP="006848FB">
      <w:r w:rsidRPr="006848FB">
        <w:t>The purpose of Resistor Calibration is to determine the Slope and Offset calibration coefficients that scale the DataQ reading, 14.7ma current source, and buffer circuit to present the measured resistance at the nominal reference current.   The Resistance calibration procedure uses two reference resistors with known values of 100.0</w:t>
      </w:r>
      <w:r w:rsidRPr="006848FB">
        <w:sym w:font="Symbol" w:char="F057"/>
      </w:r>
      <w:r w:rsidRPr="006848FB">
        <w:t xml:space="preserve"> and 1000.0.  A linear regression is performed on these two points to determine the calibration coefficients which are recorded in the $Calibration.xlsx </w:t>
      </w:r>
    </w:p>
    <w:p w14:paraId="0AE404D2" w14:textId="77777777" w:rsidR="006848FB" w:rsidRDefault="006848FB" w:rsidP="006848FB"/>
    <w:p w14:paraId="38544A14" w14:textId="5AE84902" w:rsidR="00801678" w:rsidRPr="00C85A91" w:rsidRDefault="00801678" w:rsidP="00801678">
      <w:r>
        <w:t xml:space="preserve"> </w:t>
      </w:r>
      <w:r w:rsidRPr="00C85A91">
        <w:rPr>
          <w:u w:val="single"/>
        </w:rPr>
        <w:t>Procedure</w:t>
      </w:r>
    </w:p>
    <w:p w14:paraId="032B0528" w14:textId="190FAA8B" w:rsidR="00801678" w:rsidRDefault="00801678">
      <w:pPr>
        <w:pStyle w:val="ZPara"/>
        <w:numPr>
          <w:ilvl w:val="0"/>
          <w:numId w:val="38"/>
        </w:numPr>
      </w:pPr>
      <w:r w:rsidRPr="00C85A91">
        <w:t xml:space="preserve">Start a </w:t>
      </w:r>
      <w:r>
        <w:t>2</w:t>
      </w:r>
      <w:r w:rsidRPr="00C85A91">
        <w:t xml:space="preserve">-point </w:t>
      </w:r>
      <w:r>
        <w:t>resistor ca</w:t>
      </w:r>
      <w:r w:rsidRPr="00C85A91">
        <w:t>libration $MLOI_</w:t>
      </w:r>
      <w:r>
        <w:t>Resistor</w:t>
      </w:r>
      <w:r w:rsidRPr="00C85A91">
        <w:t>Calibration</w:t>
      </w:r>
      <w:r>
        <w:t>.vi</w:t>
      </w:r>
    </w:p>
    <w:p w14:paraId="2A235E24" w14:textId="554376DE" w:rsidR="00801678" w:rsidRDefault="00801678">
      <w:pPr>
        <w:pStyle w:val="ZPara"/>
        <w:numPr>
          <w:ilvl w:val="0"/>
          <w:numId w:val="38"/>
        </w:numPr>
      </w:pPr>
      <w:r>
        <w:t>Follow the prompts to measure the resistance references if necessary</w:t>
      </w:r>
    </w:p>
    <w:p w14:paraId="1EF0922F" w14:textId="07207A1B" w:rsidR="00801678" w:rsidRDefault="00801678">
      <w:pPr>
        <w:pStyle w:val="ZPara"/>
        <w:numPr>
          <w:ilvl w:val="0"/>
          <w:numId w:val="38"/>
        </w:numPr>
      </w:pPr>
      <w:r>
        <w:t>Insert the 100</w:t>
      </w:r>
      <w:r>
        <w:sym w:font="Symbol" w:char="F057"/>
      </w:r>
      <w:r>
        <w:t xml:space="preserve"> Reference </w:t>
      </w:r>
      <w:r w:rsidR="00D73034">
        <w:t>as</w:t>
      </w:r>
      <w:r>
        <w:t xml:space="preserve"> the front panel</w:t>
      </w:r>
      <w:r w:rsidR="00D73034">
        <w:t xml:space="preserve"> DUT</w:t>
      </w:r>
      <w:r>
        <w:t>. Click OK to record the Resistance.</w:t>
      </w:r>
    </w:p>
    <w:p w14:paraId="0E24C6D4" w14:textId="0954F76C" w:rsidR="00801678" w:rsidRPr="00C85A91" w:rsidRDefault="00801678">
      <w:pPr>
        <w:pStyle w:val="ZPara"/>
        <w:numPr>
          <w:ilvl w:val="0"/>
          <w:numId w:val="38"/>
        </w:numPr>
      </w:pPr>
      <w:r>
        <w:t>Insert the 1K</w:t>
      </w:r>
      <w:r>
        <w:sym w:font="Symbol" w:char="F057"/>
      </w:r>
      <w:r>
        <w:t xml:space="preserve"> Reference </w:t>
      </w:r>
      <w:r w:rsidR="00D73034">
        <w:t>as</w:t>
      </w:r>
      <w:r>
        <w:t xml:space="preserve"> the front panel</w:t>
      </w:r>
      <w:r w:rsidR="00D73034">
        <w:t xml:space="preserve"> DUT</w:t>
      </w:r>
      <w:r>
        <w:t>. Click OK to record the Resistance.</w:t>
      </w:r>
    </w:p>
    <w:p w14:paraId="698571E4" w14:textId="787C2D01" w:rsidR="00801678" w:rsidRDefault="00801678">
      <w:pPr>
        <w:pStyle w:val="ZPara"/>
        <w:numPr>
          <w:ilvl w:val="0"/>
          <w:numId w:val="38"/>
        </w:numPr>
      </w:pPr>
      <w:r>
        <w:t>The data and the calibration coefficients are recorded on Elevate Resistance sheet of $Calibration workbook.  Record the coefficients in the $ConfigFile.</w:t>
      </w:r>
    </w:p>
    <w:p w14:paraId="287A50F8" w14:textId="77777777" w:rsidR="00801678" w:rsidRDefault="00801678" w:rsidP="00801678">
      <w:pPr>
        <w:pStyle w:val="ZPara"/>
      </w:pPr>
    </w:p>
    <w:p w14:paraId="3AA4E240" w14:textId="52CA8A7F" w:rsidR="00801678" w:rsidRDefault="00D73034" w:rsidP="00801678">
      <w:pPr>
        <w:pStyle w:val="ZPara"/>
      </w:pPr>
      <w:r>
        <w:rPr>
          <w:noProof/>
        </w:rPr>
        <w:lastRenderedPageBreak/>
        <w:drawing>
          <wp:inline distT="0" distB="0" distL="0" distR="0" wp14:anchorId="3F300806" wp14:editId="30B09883">
            <wp:extent cx="5602605" cy="2737485"/>
            <wp:effectExtent l="0" t="0" r="0" b="5715"/>
            <wp:docPr id="600120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02605" cy="2737485"/>
                    </a:xfrm>
                    <a:prstGeom prst="rect">
                      <a:avLst/>
                    </a:prstGeom>
                    <a:noFill/>
                  </pic:spPr>
                </pic:pic>
              </a:graphicData>
            </a:graphic>
          </wp:inline>
        </w:drawing>
      </w:r>
    </w:p>
    <w:p w14:paraId="69D3EFA7" w14:textId="4C2CAF0C" w:rsidR="00D73034" w:rsidRDefault="00D73034" w:rsidP="00D73034">
      <w:pPr>
        <w:pStyle w:val="ZPara"/>
        <w:ind w:left="0"/>
      </w:pPr>
      <w:r>
        <w:t>RESULTS:</w:t>
      </w:r>
    </w:p>
    <w:tbl>
      <w:tblPr>
        <w:tblpPr w:leftFromText="180" w:rightFromText="180" w:vertAnchor="text" w:horzAnchor="margin" w:tblpY="34"/>
        <w:tblW w:w="4698" w:type="dxa"/>
        <w:tblLook w:val="04A0" w:firstRow="1" w:lastRow="0" w:firstColumn="1" w:lastColumn="0" w:noHBand="0" w:noVBand="1"/>
      </w:tblPr>
      <w:tblGrid>
        <w:gridCol w:w="1500"/>
        <w:gridCol w:w="1500"/>
        <w:gridCol w:w="1698"/>
      </w:tblGrid>
      <w:tr w:rsidR="00D73034" w:rsidRPr="00801678" w14:paraId="5BFD5B79" w14:textId="77777777" w:rsidTr="00D73034">
        <w:trPr>
          <w:trHeight w:val="290"/>
        </w:trPr>
        <w:tc>
          <w:tcPr>
            <w:tcW w:w="1500"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bottom"/>
            <w:hideMark/>
          </w:tcPr>
          <w:p w14:paraId="3763E1AF"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Channel</w:t>
            </w:r>
          </w:p>
        </w:tc>
        <w:tc>
          <w:tcPr>
            <w:tcW w:w="1500"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0DD5BB10"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Slope</w:t>
            </w:r>
          </w:p>
        </w:tc>
        <w:tc>
          <w:tcPr>
            <w:tcW w:w="1698"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5B761480"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Intercept</w:t>
            </w:r>
          </w:p>
        </w:tc>
      </w:tr>
      <w:tr w:rsidR="00D73034" w:rsidRPr="00801678" w14:paraId="3D209343" w14:textId="77777777" w:rsidTr="00D73034">
        <w:trPr>
          <w:trHeight w:val="290"/>
        </w:trPr>
        <w:tc>
          <w:tcPr>
            <w:tcW w:w="1500" w:type="dxa"/>
            <w:tcBorders>
              <w:top w:val="nil"/>
              <w:left w:val="single" w:sz="4" w:space="0" w:color="auto"/>
              <w:bottom w:val="single" w:sz="4" w:space="0" w:color="auto"/>
              <w:right w:val="single" w:sz="4" w:space="0" w:color="auto"/>
            </w:tcBorders>
            <w:noWrap/>
            <w:vAlign w:val="bottom"/>
            <w:hideMark/>
          </w:tcPr>
          <w:p w14:paraId="21AB1D28"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Ch A</w:t>
            </w:r>
          </w:p>
        </w:tc>
        <w:tc>
          <w:tcPr>
            <w:tcW w:w="1500" w:type="dxa"/>
            <w:tcBorders>
              <w:top w:val="nil"/>
              <w:left w:val="nil"/>
              <w:bottom w:val="single" w:sz="4" w:space="0" w:color="auto"/>
              <w:right w:val="single" w:sz="4" w:space="0" w:color="auto"/>
            </w:tcBorders>
            <w:noWrap/>
            <w:vAlign w:val="bottom"/>
            <w:hideMark/>
          </w:tcPr>
          <w:p w14:paraId="3C8A4619" w14:textId="77777777" w:rsidR="00D73034" w:rsidRPr="00801678" w:rsidRDefault="00D73034" w:rsidP="00D73034">
            <w:pPr>
              <w:jc w:val="right"/>
              <w:rPr>
                <w:rFonts w:ascii="Aptos Narrow" w:hAnsi="Aptos Narrow"/>
                <w:color w:val="000000"/>
                <w:sz w:val="20"/>
              </w:rPr>
            </w:pPr>
            <w:r w:rsidRPr="00801678">
              <w:rPr>
                <w:rFonts w:ascii="Aptos Narrow" w:hAnsi="Aptos Narrow"/>
                <w:color w:val="000000"/>
                <w:sz w:val="20"/>
              </w:rPr>
              <w:t>116.631</w:t>
            </w:r>
          </w:p>
        </w:tc>
        <w:tc>
          <w:tcPr>
            <w:tcW w:w="1698" w:type="dxa"/>
            <w:tcBorders>
              <w:top w:val="nil"/>
              <w:left w:val="nil"/>
              <w:bottom w:val="single" w:sz="4" w:space="0" w:color="auto"/>
              <w:right w:val="single" w:sz="4" w:space="0" w:color="auto"/>
            </w:tcBorders>
            <w:noWrap/>
            <w:vAlign w:val="bottom"/>
            <w:hideMark/>
          </w:tcPr>
          <w:p w14:paraId="1FAFFA43" w14:textId="77777777" w:rsidR="00D73034" w:rsidRPr="00801678" w:rsidRDefault="00D73034" w:rsidP="00D73034">
            <w:pPr>
              <w:jc w:val="right"/>
              <w:rPr>
                <w:rFonts w:ascii="Aptos Narrow" w:hAnsi="Aptos Narrow"/>
                <w:color w:val="000000"/>
                <w:sz w:val="20"/>
              </w:rPr>
            </w:pPr>
            <w:r w:rsidRPr="00801678">
              <w:rPr>
                <w:rFonts w:ascii="Aptos Narrow" w:hAnsi="Aptos Narrow"/>
                <w:color w:val="000000"/>
                <w:sz w:val="20"/>
              </w:rPr>
              <w:t>-0.729</w:t>
            </w:r>
          </w:p>
        </w:tc>
      </w:tr>
      <w:tr w:rsidR="00D73034" w:rsidRPr="00801678" w14:paraId="4D4D824D" w14:textId="77777777" w:rsidTr="00D73034">
        <w:trPr>
          <w:trHeight w:val="290"/>
        </w:trPr>
        <w:tc>
          <w:tcPr>
            <w:tcW w:w="1500" w:type="dxa"/>
            <w:tcBorders>
              <w:top w:val="single" w:sz="4" w:space="0" w:color="auto"/>
              <w:left w:val="single" w:sz="4" w:space="0" w:color="auto"/>
              <w:bottom w:val="single" w:sz="4" w:space="0" w:color="auto"/>
              <w:right w:val="single" w:sz="4" w:space="0" w:color="auto"/>
            </w:tcBorders>
            <w:noWrap/>
            <w:vAlign w:val="bottom"/>
            <w:hideMark/>
          </w:tcPr>
          <w:p w14:paraId="25BE50A7" w14:textId="77777777" w:rsidR="00D73034" w:rsidRPr="00801678" w:rsidRDefault="00D73034" w:rsidP="00D73034">
            <w:pPr>
              <w:jc w:val="center"/>
              <w:rPr>
                <w:rFonts w:ascii="Aptos Narrow" w:hAnsi="Aptos Narrow"/>
                <w:b/>
                <w:bCs/>
                <w:color w:val="000000"/>
                <w:sz w:val="20"/>
              </w:rPr>
            </w:pPr>
            <w:r w:rsidRPr="00801678">
              <w:rPr>
                <w:rFonts w:ascii="Aptos Narrow" w:hAnsi="Aptos Narrow"/>
                <w:b/>
                <w:bCs/>
                <w:color w:val="000000"/>
                <w:sz w:val="20"/>
              </w:rPr>
              <w:t>Ch B</w:t>
            </w:r>
          </w:p>
        </w:tc>
        <w:tc>
          <w:tcPr>
            <w:tcW w:w="1500" w:type="dxa"/>
            <w:tcBorders>
              <w:top w:val="single" w:sz="4" w:space="0" w:color="auto"/>
              <w:left w:val="nil"/>
              <w:bottom w:val="single" w:sz="4" w:space="0" w:color="auto"/>
              <w:right w:val="single" w:sz="4" w:space="0" w:color="auto"/>
            </w:tcBorders>
            <w:noWrap/>
            <w:vAlign w:val="bottom"/>
            <w:hideMark/>
          </w:tcPr>
          <w:p w14:paraId="1128CBF2" w14:textId="77777777" w:rsidR="00D73034" w:rsidRPr="00801678" w:rsidRDefault="00D73034" w:rsidP="00D73034">
            <w:pPr>
              <w:jc w:val="right"/>
              <w:rPr>
                <w:rFonts w:ascii="Aptos Narrow" w:hAnsi="Aptos Narrow"/>
                <w:color w:val="000000"/>
                <w:sz w:val="20"/>
              </w:rPr>
            </w:pPr>
            <w:r w:rsidRPr="00801678">
              <w:rPr>
                <w:rFonts w:ascii="Aptos Narrow" w:hAnsi="Aptos Narrow"/>
                <w:color w:val="000000"/>
                <w:sz w:val="20"/>
              </w:rPr>
              <w:t>116.622</w:t>
            </w:r>
          </w:p>
        </w:tc>
        <w:tc>
          <w:tcPr>
            <w:tcW w:w="1698" w:type="dxa"/>
            <w:tcBorders>
              <w:top w:val="single" w:sz="4" w:space="0" w:color="auto"/>
              <w:left w:val="nil"/>
              <w:bottom w:val="single" w:sz="4" w:space="0" w:color="auto"/>
              <w:right w:val="single" w:sz="4" w:space="0" w:color="auto"/>
            </w:tcBorders>
            <w:noWrap/>
            <w:vAlign w:val="bottom"/>
            <w:hideMark/>
          </w:tcPr>
          <w:p w14:paraId="6524BC02" w14:textId="77777777" w:rsidR="00D73034" w:rsidRPr="00801678" w:rsidRDefault="00D73034" w:rsidP="00D73034">
            <w:pPr>
              <w:jc w:val="right"/>
              <w:rPr>
                <w:rFonts w:ascii="Aptos Narrow" w:hAnsi="Aptos Narrow"/>
                <w:color w:val="000000"/>
                <w:sz w:val="20"/>
              </w:rPr>
            </w:pPr>
            <w:r w:rsidRPr="00801678">
              <w:rPr>
                <w:rFonts w:ascii="Aptos Narrow" w:hAnsi="Aptos Narrow"/>
                <w:color w:val="000000"/>
                <w:sz w:val="20"/>
              </w:rPr>
              <w:t>-0.721</w:t>
            </w:r>
          </w:p>
        </w:tc>
      </w:tr>
    </w:tbl>
    <w:p w14:paraId="05023D10" w14:textId="77777777" w:rsidR="00D73034" w:rsidRPr="00C85A91" w:rsidRDefault="00D73034" w:rsidP="00801678">
      <w:pPr>
        <w:pStyle w:val="ZPara"/>
      </w:pPr>
    </w:p>
    <w:p w14:paraId="4EA587E7" w14:textId="77777777" w:rsidR="00D73034" w:rsidRDefault="00D73034" w:rsidP="006848FB">
      <w:pPr>
        <w:rPr>
          <w:highlight w:val="yellow"/>
        </w:rPr>
      </w:pPr>
    </w:p>
    <w:p w14:paraId="3512F9E2" w14:textId="77777777" w:rsidR="00D73034" w:rsidRDefault="00D73034" w:rsidP="006848FB">
      <w:pPr>
        <w:rPr>
          <w:highlight w:val="yellow"/>
        </w:rPr>
      </w:pPr>
    </w:p>
    <w:p w14:paraId="5BDAB014" w14:textId="77777777" w:rsidR="00D73034" w:rsidRDefault="00D73034" w:rsidP="006848FB">
      <w:pPr>
        <w:rPr>
          <w:highlight w:val="yellow"/>
        </w:rPr>
      </w:pPr>
    </w:p>
    <w:p w14:paraId="30251A85" w14:textId="77777777" w:rsidR="00D73034" w:rsidRDefault="00D73034" w:rsidP="006848FB">
      <w:pPr>
        <w:rPr>
          <w:highlight w:val="yellow"/>
        </w:rPr>
      </w:pPr>
    </w:p>
    <w:p w14:paraId="1E9A7B99" w14:textId="694430E1" w:rsidR="00801678" w:rsidRDefault="004319EF" w:rsidP="006848FB">
      <w:r w:rsidRPr="004319EF">
        <w:rPr>
          <w:highlight w:val="yellow"/>
        </w:rPr>
        <w:t>Double check this table</w:t>
      </w:r>
    </w:p>
    <w:p w14:paraId="4B8A22E7" w14:textId="2B5A80E0" w:rsidR="00801678" w:rsidRDefault="004319EF" w:rsidP="006848FB">
      <w:r w:rsidRPr="005C626A">
        <w:rPr>
          <w:noProof/>
        </w:rPr>
        <mc:AlternateContent>
          <mc:Choice Requires="wps">
            <w:drawing>
              <wp:inline distT="0" distB="0" distL="0" distR="0" wp14:anchorId="4A0ECAD8" wp14:editId="3488A686">
                <wp:extent cx="3333750" cy="1911350"/>
                <wp:effectExtent l="19050" t="19050" r="19050" b="12700"/>
                <wp:docPr id="280132780" name="TextBox 14"/>
                <wp:cNvGraphicFramePr/>
                <a:graphic xmlns:a="http://schemas.openxmlformats.org/drawingml/2006/main">
                  <a:graphicData uri="http://schemas.microsoft.com/office/word/2010/wordprocessingShape">
                    <wps:wsp>
                      <wps:cNvSpPr txBox="1"/>
                      <wps:spPr>
                        <a:xfrm>
                          <a:off x="0" y="0"/>
                          <a:ext cx="3333750" cy="1911350"/>
                        </a:xfrm>
                        <a:prstGeom prst="rect">
                          <a:avLst/>
                        </a:prstGeom>
                        <a:noFill/>
                        <a:ln w="38100">
                          <a:solidFill>
                            <a:schemeClr val="tx1">
                              <a:lumMod val="85000"/>
                              <a:lumOff val="15000"/>
                            </a:schemeClr>
                          </a:solidFill>
                        </a:ln>
                      </wps:spPr>
                      <wps:txbx>
                        <w:txbxContent>
                          <w:p w14:paraId="105CA2CF" w14:textId="6AE04815" w:rsidR="004319EF" w:rsidRPr="00E97ABD" w:rsidRDefault="004319EF" w:rsidP="004319EF">
                            <w:pPr>
                              <w:rPr>
                                <w:rFonts w:asciiTheme="minorHAnsi" w:cstheme="minorBidi"/>
                                <w:b/>
                                <w:bCs/>
                                <w:color w:val="000000" w:themeColor="text1"/>
                                <w:kern w:val="24"/>
                                <w:sz w:val="24"/>
                                <w:szCs w:val="24"/>
                              </w:rPr>
                            </w:pPr>
                            <w:proofErr w:type="gramStart"/>
                            <w:r>
                              <w:rPr>
                                <w:rFonts w:asciiTheme="minorHAnsi" w:cstheme="minorBidi"/>
                                <w:b/>
                                <w:bCs/>
                                <w:color w:val="000000" w:themeColor="text1"/>
                                <w:kern w:val="24"/>
                                <w:sz w:val="24"/>
                                <w:szCs w:val="24"/>
                                <w:u w:val="single"/>
                              </w:rPr>
                              <w:t>Resistor</w:t>
                            </w:r>
                            <w:r w:rsidRPr="00E97ABD">
                              <w:rPr>
                                <w:rFonts w:asciiTheme="minorHAnsi" w:cstheme="minorBidi"/>
                                <w:b/>
                                <w:bCs/>
                                <w:color w:val="000000" w:themeColor="text1"/>
                                <w:kern w:val="24"/>
                                <w:sz w:val="24"/>
                                <w:szCs w:val="24"/>
                                <w:u w:val="single"/>
                              </w:rPr>
                              <w:t xml:space="preserve">  Capability</w:t>
                            </w:r>
                            <w:proofErr w:type="gramEnd"/>
                          </w:p>
                          <w:p w14:paraId="4CDEA0D6" w14:textId="37750FF4"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 xml:space="preserve">Tolerance = </w:t>
                            </w:r>
                            <w:r>
                              <w:rPr>
                                <w:rFonts w:asciiTheme="minorHAnsi" w:cstheme="minorBidi"/>
                                <w:color w:val="000000" w:themeColor="text1"/>
                                <w:kern w:val="24"/>
                                <w:sz w:val="24"/>
                                <w:szCs w:val="24"/>
                              </w:rPr>
                              <w:t>2.</w:t>
                            </w:r>
                            <w:r w:rsidRPr="00E97ABD">
                              <w:rPr>
                                <w:rFonts w:asciiTheme="minorHAnsi" w:cstheme="minorBidi"/>
                                <w:color w:val="000000" w:themeColor="text1"/>
                                <w:kern w:val="24"/>
                                <w:sz w:val="24"/>
                                <w:szCs w:val="24"/>
                              </w:rPr>
                              <w:t>0</w:t>
                            </w:r>
                            <w:r>
                              <w:rPr>
                                <w:rFonts w:asciiTheme="minorHAnsi" w:cstheme="minorBidi"/>
                                <w:color w:val="000000" w:themeColor="text1"/>
                                <w:kern w:val="24"/>
                                <w:sz w:val="24"/>
                                <w:szCs w:val="24"/>
                              </w:rPr>
                              <w:sym w:font="Symbol" w:char="F057"/>
                            </w:r>
                            <w:r w:rsidRPr="00E97ABD">
                              <w:rPr>
                                <w:rFonts w:asciiTheme="minorHAnsi" w:cstheme="minorBidi"/>
                                <w:color w:val="000000" w:themeColor="text1"/>
                                <w:kern w:val="24"/>
                                <w:sz w:val="24"/>
                                <w:szCs w:val="24"/>
                              </w:rPr>
                              <w:t xml:space="preserve"> </w:t>
                            </w:r>
                            <w:proofErr w:type="gramStart"/>
                            <w:r w:rsidRPr="00E97ABD">
                              <w:rPr>
                                <w:rFonts w:asciiTheme="minorHAnsi" w:cstheme="minorBidi"/>
                                <w:color w:val="000000" w:themeColor="text1"/>
                                <w:kern w:val="24"/>
                                <w:sz w:val="24"/>
                                <w:szCs w:val="24"/>
                              </w:rPr>
                              <w:t xml:space="preserve">   (</w:t>
                            </w:r>
                            <w:proofErr w:type="gramEnd"/>
                            <w:r w:rsidRPr="00E97ABD">
                              <w:rPr>
                                <w:rFonts w:asciiTheme="minorHAnsi" w:hAnsi="Symbol" w:cstheme="minorBidi"/>
                                <w:color w:val="000000" w:themeColor="text1"/>
                                <w:kern w:val="24"/>
                                <w:sz w:val="24"/>
                                <w:szCs w:val="24"/>
                              </w:rPr>
                              <w:sym w:font="Symbol" w:char="F0B1"/>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1</w:t>
                            </w:r>
                            <w:r w:rsidRPr="00E97ABD">
                              <w:rPr>
                                <w:rFonts w:asciiTheme="minorHAnsi" w:cstheme="minorBidi"/>
                                <w:color w:val="000000" w:themeColor="text1"/>
                                <w:kern w:val="24"/>
                                <w:sz w:val="24"/>
                                <w:szCs w:val="24"/>
                              </w:rPr>
                              <w:t>.0</w:t>
                            </w:r>
                            <w:r>
                              <w:rPr>
                                <w:rFonts w:asciiTheme="minorHAnsi" w:cstheme="minorBidi"/>
                                <w:color w:val="000000" w:themeColor="text1"/>
                                <w:kern w:val="24"/>
                                <w:sz w:val="24"/>
                                <w:szCs w:val="24"/>
                              </w:rPr>
                              <w:sym w:font="Symbol" w:char="F057"/>
                            </w:r>
                            <w:r w:rsidRPr="00E97ABD">
                              <w:rPr>
                                <w:rFonts w:asciiTheme="minorHAnsi" w:cstheme="minorBidi"/>
                                <w:color w:val="000000" w:themeColor="text1"/>
                                <w:kern w:val="24"/>
                                <w:sz w:val="24"/>
                                <w:szCs w:val="24"/>
                              </w:rPr>
                              <w:t>)</w:t>
                            </w:r>
                          </w:p>
                          <w:p w14:paraId="13CD1014"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Study Variation (SV) = 6</w:t>
                            </w:r>
                            <w:r w:rsidRPr="00E97ABD">
                              <w:rPr>
                                <w:rFonts w:asciiTheme="minorHAnsi" w:hAnsi="Symbol" w:cstheme="minorBidi"/>
                                <w:color w:val="000000" w:themeColor="text1"/>
                                <w:kern w:val="24"/>
                                <w:sz w:val="24"/>
                                <w:szCs w:val="24"/>
                              </w:rPr>
                              <w:sym w:font="Symbol" w:char="F073"/>
                            </w:r>
                            <w:r w:rsidRPr="00E97ABD">
                              <w:rPr>
                                <w:rFonts w:asciiTheme="minorHAnsi" w:cstheme="minorBidi"/>
                                <w:color w:val="000000" w:themeColor="text1"/>
                                <w:kern w:val="24"/>
                                <w:sz w:val="24"/>
                                <w:szCs w:val="24"/>
                              </w:rPr>
                              <w:t xml:space="preserve"> </w:t>
                            </w:r>
                          </w:p>
                          <w:p w14:paraId="3CEE9D0B"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SV = 6 * 0.0017= 0.0102</w:t>
                            </w:r>
                          </w:p>
                          <w:p w14:paraId="290B774E"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 * Tolerance / SV</w:t>
                            </w:r>
                          </w:p>
                          <w:p w14:paraId="37ECA9AD" w14:textId="69CDDDE1"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w:t>
                            </w:r>
                            <w:r>
                              <w:rPr>
                                <w:rFonts w:asciiTheme="minorHAnsi" w:cstheme="minorBidi"/>
                                <w:color w:val="000000" w:themeColor="text1"/>
                                <w:kern w:val="24"/>
                                <w:sz w:val="24"/>
                                <w:szCs w:val="24"/>
                              </w:rPr>
                              <w:t>,0</w:t>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0</w:t>
                            </w:r>
                            <w:r w:rsidRPr="00E97ABD">
                              <w:rPr>
                                <w:rFonts w:asciiTheme="minorHAnsi" w:cstheme="minorBidi"/>
                                <w:color w:val="000000" w:themeColor="text1"/>
                                <w:kern w:val="24"/>
                                <w:sz w:val="24"/>
                                <w:szCs w:val="24"/>
                              </w:rPr>
                              <w:t>.</w:t>
                            </w:r>
                            <w:r>
                              <w:rPr>
                                <w:rFonts w:asciiTheme="minorHAnsi" w:cstheme="minorBidi"/>
                                <w:color w:val="000000" w:themeColor="text1"/>
                                <w:kern w:val="24"/>
                                <w:sz w:val="24"/>
                                <w:szCs w:val="24"/>
                              </w:rPr>
                              <w:t>78</w:t>
                            </w:r>
                          </w:p>
                          <w:p w14:paraId="0D36307C" w14:textId="3E11CC8C"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 xml:space="preserve">g </w:t>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2.56</w:t>
                            </w:r>
                            <w:r w:rsidRPr="00E97ABD">
                              <w:rPr>
                                <w:rFonts w:asciiTheme="minorHAnsi" w:cstheme="minorBidi"/>
                                <w:color w:val="000000" w:themeColor="text1"/>
                                <w:kern w:val="24"/>
                                <w:sz w:val="24"/>
                                <w:szCs w:val="24"/>
                              </w:rPr>
                              <w:t xml:space="preserve">    Greater than 1.33 </w:t>
                            </w:r>
                          </w:p>
                          <w:p w14:paraId="72EEC854" w14:textId="77777777" w:rsidR="004319EF" w:rsidRPr="00E97ABD" w:rsidRDefault="004319EF" w:rsidP="004319EF">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rPr>
                              <w:t>so must accept Level SANS FLOAT</w:t>
                            </w:r>
                          </w:p>
                          <w:p w14:paraId="4D884310" w14:textId="77777777" w:rsidR="004319EF" w:rsidRPr="00E97ABD" w:rsidRDefault="004319EF" w:rsidP="004319EF">
                            <w:pPr>
                              <w:shd w:val="clear" w:color="auto" w:fill="FFFF00"/>
                              <w:rPr>
                                <w:rFonts w:asciiTheme="minorHAnsi" w:cstheme="minorBidi"/>
                                <w:b/>
                                <w:bCs/>
                                <w:color w:val="000000" w:themeColor="text1"/>
                                <w:kern w:val="24"/>
                                <w:sz w:val="28"/>
                                <w:szCs w:val="28"/>
                              </w:rPr>
                            </w:pPr>
                            <w:r w:rsidRPr="00E97ABD">
                              <w:rPr>
                                <w:rFonts w:asciiTheme="minorHAnsi" w:cstheme="minorBidi"/>
                                <w:b/>
                                <w:bCs/>
                                <w:color w:val="000000" w:themeColor="text1"/>
                                <w:kern w:val="24"/>
                                <w:sz w:val="28"/>
                                <w:szCs w:val="28"/>
                                <w:highlight w:val="yellow"/>
                              </w:rPr>
                              <w:t>IS CAPABLE</w:t>
                            </w:r>
                          </w:p>
                        </w:txbxContent>
                      </wps:txbx>
                      <wps:bodyPr wrap="square" rtlCol="0">
                        <a:noAutofit/>
                      </wps:bodyPr>
                    </wps:wsp>
                  </a:graphicData>
                </a:graphic>
              </wp:inline>
            </w:drawing>
          </mc:Choice>
          <mc:Fallback>
            <w:pict>
              <v:shape w14:anchorId="4A0ECAD8" id="_x0000_s1028" type="#_x0000_t202" style="width:262.5pt;height:1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" filled="f" strokecolor="#272727 [2749]" strokeweight="3pt">
                <v:textbox>
                  <w:txbxContent>
                    <w:p w14:paraId="105CA2CF" w14:textId="6AE04815" w:rsidR="004319EF" w:rsidRPr="00E97ABD" w:rsidRDefault="004319EF" w:rsidP="004319EF">
                      <w:pPr>
                        <w:rPr>
                          <w:rFonts w:asciiTheme="minorHAnsi" w:cstheme="minorBidi"/>
                          <w:b/>
                          <w:bCs/>
                          <w:color w:val="000000" w:themeColor="text1"/>
                          <w:kern w:val="24"/>
                          <w:sz w:val="24"/>
                          <w:szCs w:val="24"/>
                        </w:rPr>
                      </w:pPr>
                      <w:proofErr w:type="gramStart"/>
                      <w:r>
                        <w:rPr>
                          <w:rFonts w:asciiTheme="minorHAnsi" w:cstheme="minorBidi"/>
                          <w:b/>
                          <w:bCs/>
                          <w:color w:val="000000" w:themeColor="text1"/>
                          <w:kern w:val="24"/>
                          <w:sz w:val="24"/>
                          <w:szCs w:val="24"/>
                          <w:u w:val="single"/>
                        </w:rPr>
                        <w:t>Resistor</w:t>
                      </w:r>
                      <w:r w:rsidRPr="00E97ABD">
                        <w:rPr>
                          <w:rFonts w:asciiTheme="minorHAnsi" w:cstheme="minorBidi"/>
                          <w:b/>
                          <w:bCs/>
                          <w:color w:val="000000" w:themeColor="text1"/>
                          <w:kern w:val="24"/>
                          <w:sz w:val="24"/>
                          <w:szCs w:val="24"/>
                          <w:u w:val="single"/>
                        </w:rPr>
                        <w:t xml:space="preserve">  Capability</w:t>
                      </w:r>
                      <w:proofErr w:type="gramEnd"/>
                    </w:p>
                    <w:p w14:paraId="4CDEA0D6" w14:textId="37750FF4"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 xml:space="preserve">Tolerance = </w:t>
                      </w:r>
                      <w:r>
                        <w:rPr>
                          <w:rFonts w:asciiTheme="minorHAnsi" w:cstheme="minorBidi"/>
                          <w:color w:val="000000" w:themeColor="text1"/>
                          <w:kern w:val="24"/>
                          <w:sz w:val="24"/>
                          <w:szCs w:val="24"/>
                        </w:rPr>
                        <w:t>2.</w:t>
                      </w:r>
                      <w:r w:rsidRPr="00E97ABD">
                        <w:rPr>
                          <w:rFonts w:asciiTheme="minorHAnsi" w:cstheme="minorBidi"/>
                          <w:color w:val="000000" w:themeColor="text1"/>
                          <w:kern w:val="24"/>
                          <w:sz w:val="24"/>
                          <w:szCs w:val="24"/>
                        </w:rPr>
                        <w:t>0</w:t>
                      </w:r>
                      <w:r>
                        <w:rPr>
                          <w:rFonts w:asciiTheme="minorHAnsi" w:cstheme="minorBidi"/>
                          <w:color w:val="000000" w:themeColor="text1"/>
                          <w:kern w:val="24"/>
                          <w:sz w:val="24"/>
                          <w:szCs w:val="24"/>
                        </w:rPr>
                        <w:sym w:font="Symbol" w:char="F057"/>
                      </w:r>
                      <w:r w:rsidRPr="00E97ABD">
                        <w:rPr>
                          <w:rFonts w:asciiTheme="minorHAnsi" w:cstheme="minorBidi"/>
                          <w:color w:val="000000" w:themeColor="text1"/>
                          <w:kern w:val="24"/>
                          <w:sz w:val="24"/>
                          <w:szCs w:val="24"/>
                        </w:rPr>
                        <w:t xml:space="preserve"> </w:t>
                      </w:r>
                      <w:proofErr w:type="gramStart"/>
                      <w:r w:rsidRPr="00E97ABD">
                        <w:rPr>
                          <w:rFonts w:asciiTheme="minorHAnsi" w:cstheme="minorBidi"/>
                          <w:color w:val="000000" w:themeColor="text1"/>
                          <w:kern w:val="24"/>
                          <w:sz w:val="24"/>
                          <w:szCs w:val="24"/>
                        </w:rPr>
                        <w:t xml:space="preserve">   (</w:t>
                      </w:r>
                      <w:proofErr w:type="gramEnd"/>
                      <w:r w:rsidRPr="00E97ABD">
                        <w:rPr>
                          <w:rFonts w:asciiTheme="minorHAnsi" w:hAnsi="Symbol" w:cstheme="minorBidi"/>
                          <w:color w:val="000000" w:themeColor="text1"/>
                          <w:kern w:val="24"/>
                          <w:sz w:val="24"/>
                          <w:szCs w:val="24"/>
                        </w:rPr>
                        <w:sym w:font="Symbol" w:char="F0B1"/>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1</w:t>
                      </w:r>
                      <w:r w:rsidRPr="00E97ABD">
                        <w:rPr>
                          <w:rFonts w:asciiTheme="minorHAnsi" w:cstheme="minorBidi"/>
                          <w:color w:val="000000" w:themeColor="text1"/>
                          <w:kern w:val="24"/>
                          <w:sz w:val="24"/>
                          <w:szCs w:val="24"/>
                        </w:rPr>
                        <w:t>.0</w:t>
                      </w:r>
                      <w:r>
                        <w:rPr>
                          <w:rFonts w:asciiTheme="minorHAnsi" w:cstheme="minorBidi"/>
                          <w:color w:val="000000" w:themeColor="text1"/>
                          <w:kern w:val="24"/>
                          <w:sz w:val="24"/>
                          <w:szCs w:val="24"/>
                        </w:rPr>
                        <w:sym w:font="Symbol" w:char="F057"/>
                      </w:r>
                      <w:r w:rsidRPr="00E97ABD">
                        <w:rPr>
                          <w:rFonts w:asciiTheme="minorHAnsi" w:cstheme="minorBidi"/>
                          <w:color w:val="000000" w:themeColor="text1"/>
                          <w:kern w:val="24"/>
                          <w:sz w:val="24"/>
                          <w:szCs w:val="24"/>
                        </w:rPr>
                        <w:t>)</w:t>
                      </w:r>
                    </w:p>
                    <w:p w14:paraId="13CD1014"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Study Variation (SV) = 6</w:t>
                      </w:r>
                      <w:r w:rsidRPr="00E97ABD">
                        <w:rPr>
                          <w:rFonts w:asciiTheme="minorHAnsi" w:hAnsi="Symbol" w:cstheme="minorBidi"/>
                          <w:color w:val="000000" w:themeColor="text1"/>
                          <w:kern w:val="24"/>
                          <w:sz w:val="24"/>
                          <w:szCs w:val="24"/>
                        </w:rPr>
                        <w:sym w:font="Symbol" w:char="F073"/>
                      </w:r>
                      <w:r w:rsidRPr="00E97ABD">
                        <w:rPr>
                          <w:rFonts w:asciiTheme="minorHAnsi" w:cstheme="minorBidi"/>
                          <w:color w:val="000000" w:themeColor="text1"/>
                          <w:kern w:val="24"/>
                          <w:sz w:val="24"/>
                          <w:szCs w:val="24"/>
                        </w:rPr>
                        <w:t xml:space="preserve"> </w:t>
                      </w:r>
                    </w:p>
                    <w:p w14:paraId="3CEE9D0B"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SV = 6 * 0.0017= 0.0102</w:t>
                      </w:r>
                    </w:p>
                    <w:p w14:paraId="290B774E" w14:textId="77777777"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 * Tolerance / SV</w:t>
                      </w:r>
                    </w:p>
                    <w:p w14:paraId="37ECA9AD" w14:textId="69CDDDE1"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g</w:t>
                      </w:r>
                      <w:r w:rsidRPr="00E97ABD">
                        <w:rPr>
                          <w:rFonts w:asciiTheme="minorHAnsi" w:cstheme="minorBidi"/>
                          <w:color w:val="000000" w:themeColor="text1"/>
                          <w:kern w:val="24"/>
                          <w:sz w:val="24"/>
                          <w:szCs w:val="24"/>
                        </w:rPr>
                        <w:t xml:space="preserve"> = 2</w:t>
                      </w:r>
                      <w:r>
                        <w:rPr>
                          <w:rFonts w:asciiTheme="minorHAnsi" w:cstheme="minorBidi"/>
                          <w:color w:val="000000" w:themeColor="text1"/>
                          <w:kern w:val="24"/>
                          <w:sz w:val="24"/>
                          <w:szCs w:val="24"/>
                        </w:rPr>
                        <w:t>,0</w:t>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0</w:t>
                      </w:r>
                      <w:r w:rsidRPr="00E97ABD">
                        <w:rPr>
                          <w:rFonts w:asciiTheme="minorHAnsi" w:cstheme="minorBidi"/>
                          <w:color w:val="000000" w:themeColor="text1"/>
                          <w:kern w:val="24"/>
                          <w:sz w:val="24"/>
                          <w:szCs w:val="24"/>
                        </w:rPr>
                        <w:t>.</w:t>
                      </w:r>
                      <w:r>
                        <w:rPr>
                          <w:rFonts w:asciiTheme="minorHAnsi" w:cstheme="minorBidi"/>
                          <w:color w:val="000000" w:themeColor="text1"/>
                          <w:kern w:val="24"/>
                          <w:sz w:val="24"/>
                          <w:szCs w:val="24"/>
                        </w:rPr>
                        <w:t>78</w:t>
                      </w:r>
                    </w:p>
                    <w:p w14:paraId="0D36307C" w14:textId="3E11CC8C" w:rsidR="004319EF" w:rsidRPr="00E97ABD" w:rsidRDefault="004319EF" w:rsidP="004319EF">
                      <w:pPr>
                        <w:rPr>
                          <w:rFonts w:asciiTheme="minorHAnsi" w:cstheme="minorBidi"/>
                          <w:color w:val="000000" w:themeColor="text1"/>
                          <w:kern w:val="24"/>
                          <w:sz w:val="24"/>
                          <w:szCs w:val="24"/>
                        </w:rPr>
                      </w:pPr>
                      <w:r w:rsidRPr="00E97ABD">
                        <w:rPr>
                          <w:rFonts w:asciiTheme="minorHAnsi" w:cstheme="minorBidi"/>
                          <w:color w:val="000000" w:themeColor="text1"/>
                          <w:kern w:val="24"/>
                          <w:sz w:val="24"/>
                          <w:szCs w:val="24"/>
                        </w:rPr>
                        <w:t>C</w:t>
                      </w:r>
                      <w:r w:rsidRPr="00E97ABD">
                        <w:rPr>
                          <w:rFonts w:asciiTheme="minorHAnsi" w:cstheme="minorBidi"/>
                          <w:color w:val="000000" w:themeColor="text1"/>
                          <w:kern w:val="24"/>
                          <w:position w:val="-7"/>
                          <w:sz w:val="24"/>
                          <w:szCs w:val="24"/>
                          <w:vertAlign w:val="subscript"/>
                        </w:rPr>
                        <w:t xml:space="preserve">g </w:t>
                      </w:r>
                      <w:r w:rsidRPr="00E97ABD">
                        <w:rPr>
                          <w:rFonts w:asciiTheme="minorHAnsi" w:cstheme="minorBidi"/>
                          <w:color w:val="000000" w:themeColor="text1"/>
                          <w:kern w:val="24"/>
                          <w:sz w:val="24"/>
                          <w:szCs w:val="24"/>
                        </w:rPr>
                        <w:t xml:space="preserve">= </w:t>
                      </w:r>
                      <w:r>
                        <w:rPr>
                          <w:rFonts w:asciiTheme="minorHAnsi" w:cstheme="minorBidi"/>
                          <w:color w:val="000000" w:themeColor="text1"/>
                          <w:kern w:val="24"/>
                          <w:sz w:val="24"/>
                          <w:szCs w:val="24"/>
                        </w:rPr>
                        <w:t>2.56</w:t>
                      </w:r>
                      <w:r w:rsidRPr="00E97ABD">
                        <w:rPr>
                          <w:rFonts w:asciiTheme="minorHAnsi" w:cstheme="minorBidi"/>
                          <w:color w:val="000000" w:themeColor="text1"/>
                          <w:kern w:val="24"/>
                          <w:sz w:val="24"/>
                          <w:szCs w:val="24"/>
                        </w:rPr>
                        <w:t xml:space="preserve">    Greater than 1.33 </w:t>
                      </w:r>
                    </w:p>
                    <w:p w14:paraId="72EEC854" w14:textId="77777777" w:rsidR="004319EF" w:rsidRPr="00E97ABD" w:rsidRDefault="004319EF" w:rsidP="004319EF">
                      <w:pPr>
                        <w:rPr>
                          <w:rFonts w:asciiTheme="minorHAnsi" w:cstheme="minorBidi"/>
                          <w:b/>
                          <w:bCs/>
                          <w:color w:val="000000" w:themeColor="text1"/>
                          <w:kern w:val="24"/>
                          <w:sz w:val="24"/>
                          <w:szCs w:val="24"/>
                        </w:rPr>
                      </w:pPr>
                      <w:r w:rsidRPr="00E97ABD">
                        <w:rPr>
                          <w:rFonts w:asciiTheme="minorHAnsi" w:cstheme="minorBidi"/>
                          <w:b/>
                          <w:bCs/>
                          <w:color w:val="000000" w:themeColor="text1"/>
                          <w:kern w:val="24"/>
                          <w:sz w:val="24"/>
                          <w:szCs w:val="24"/>
                        </w:rPr>
                        <w:t>so must accept Level SANS FLOAT</w:t>
                      </w:r>
                    </w:p>
                    <w:p w14:paraId="4D884310" w14:textId="77777777" w:rsidR="004319EF" w:rsidRPr="00E97ABD" w:rsidRDefault="004319EF" w:rsidP="004319EF">
                      <w:pPr>
                        <w:shd w:val="clear" w:color="auto" w:fill="FFFF00"/>
                        <w:rPr>
                          <w:rFonts w:asciiTheme="minorHAnsi" w:cstheme="minorBidi"/>
                          <w:b/>
                          <w:bCs/>
                          <w:color w:val="000000" w:themeColor="text1"/>
                          <w:kern w:val="24"/>
                          <w:sz w:val="28"/>
                          <w:szCs w:val="28"/>
                        </w:rPr>
                      </w:pPr>
                      <w:r w:rsidRPr="00E97ABD">
                        <w:rPr>
                          <w:rFonts w:asciiTheme="minorHAnsi" w:cstheme="minorBidi"/>
                          <w:b/>
                          <w:bCs/>
                          <w:color w:val="000000" w:themeColor="text1"/>
                          <w:kern w:val="24"/>
                          <w:sz w:val="28"/>
                          <w:szCs w:val="28"/>
                          <w:highlight w:val="yellow"/>
                        </w:rPr>
                        <w:t>IS CAPABLE</w:t>
                      </w:r>
                    </w:p>
                  </w:txbxContent>
                </v:textbox>
                <w10:anchorlock/>
              </v:shape>
            </w:pict>
          </mc:Fallback>
        </mc:AlternateContent>
      </w:r>
    </w:p>
    <w:p w14:paraId="15ECA06E" w14:textId="77777777" w:rsidR="004319EF" w:rsidRDefault="004319EF" w:rsidP="00D73034">
      <w:pPr>
        <w:pStyle w:val="L3Section"/>
        <w:numPr>
          <w:ilvl w:val="0"/>
          <w:numId w:val="0"/>
        </w:numPr>
      </w:pPr>
    </w:p>
    <w:p w14:paraId="14FF91D1" w14:textId="77777777" w:rsidR="004319EF" w:rsidRDefault="004319EF" w:rsidP="006848FB">
      <w:pPr>
        <w:pStyle w:val="L3Section"/>
        <w:numPr>
          <w:ilvl w:val="0"/>
          <w:numId w:val="0"/>
        </w:numPr>
        <w:ind w:left="864"/>
      </w:pPr>
    </w:p>
    <w:p w14:paraId="0ACD35C6" w14:textId="77777777" w:rsidR="006848FB" w:rsidRDefault="006848FB" w:rsidP="006848FB">
      <w:pPr>
        <w:pStyle w:val="L3Section"/>
        <w:numPr>
          <w:ilvl w:val="0"/>
          <w:numId w:val="0"/>
        </w:numPr>
        <w:ind w:left="864"/>
      </w:pPr>
    </w:p>
    <w:p w14:paraId="0B66F66D" w14:textId="600C5C0B" w:rsidR="007D5CA6" w:rsidRDefault="007D5CA6" w:rsidP="005C5C1E">
      <w:pPr>
        <w:pStyle w:val="L3Section"/>
      </w:pPr>
      <w:bookmarkStart w:id="582" w:name="_Toc241158977"/>
      <w:r>
        <w:t>Measurement Gage R &amp; R</w:t>
      </w:r>
      <w:bookmarkEnd w:id="582"/>
    </w:p>
    <w:p w14:paraId="6DB03994" w14:textId="7778107B" w:rsidR="007D5CA6" w:rsidRDefault="00FA08A6" w:rsidP="005C5C1E">
      <w:pPr>
        <w:pStyle w:val="L3Section"/>
      </w:pPr>
      <w:bookmarkStart w:id="583" w:name="_Toc241158978"/>
      <w:r>
        <w:t xml:space="preserve">Stability and </w:t>
      </w:r>
      <w:r w:rsidR="007D5CA6">
        <w:t>Drift</w:t>
      </w:r>
      <w:bookmarkEnd w:id="583"/>
    </w:p>
    <w:p w14:paraId="29606B4B" w14:textId="6800B189" w:rsidR="009167B7" w:rsidRDefault="009167B7" w:rsidP="00ED70F1">
      <w:pPr>
        <w:pStyle w:val="L3Section"/>
        <w:numPr>
          <w:ilvl w:val="0"/>
          <w:numId w:val="0"/>
        </w:numPr>
        <w:ind w:left="864"/>
      </w:pPr>
    </w:p>
    <w:p w14:paraId="4D9B6189" w14:textId="77777777" w:rsidR="007D5CA6" w:rsidRPr="003038C9" w:rsidRDefault="007D5CA6" w:rsidP="002E6504">
      <w:pPr>
        <w:pStyle w:val="L3Section"/>
        <w:numPr>
          <w:ilvl w:val="0"/>
          <w:numId w:val="0"/>
        </w:numPr>
        <w:ind w:left="864"/>
      </w:pPr>
    </w:p>
    <w:p w14:paraId="6CA7A54D" w14:textId="2AE3A9E1" w:rsidR="006848FB" w:rsidRDefault="006848FB">
      <w:pPr>
        <w:rPr>
          <w:rFonts w:cs="Arial"/>
          <w:kern w:val="2"/>
          <w:sz w:val="24"/>
          <w:szCs w:val="24"/>
          <w:highlight w:val="lightGray"/>
          <w14:ligatures w14:val="standardContextual"/>
        </w:rPr>
      </w:pPr>
      <w:r>
        <w:rPr>
          <w:rFonts w:cs="Arial"/>
          <w:kern w:val="2"/>
          <w:sz w:val="24"/>
          <w:szCs w:val="24"/>
          <w:highlight w:val="lightGray"/>
          <w14:ligatures w14:val="standardContextual"/>
        </w:rPr>
        <w:br w:type="page"/>
      </w:r>
    </w:p>
    <w:p w14:paraId="7AF8D8AD" w14:textId="77777777" w:rsidR="007D5CA6" w:rsidRDefault="007D5CA6">
      <w:pPr>
        <w:rPr>
          <w:rFonts w:cs="Arial"/>
          <w:kern w:val="2"/>
          <w:sz w:val="24"/>
          <w:szCs w:val="24"/>
          <w:highlight w:val="lightGray"/>
          <w14:ligatures w14:val="standardContextual"/>
        </w:rPr>
      </w:pPr>
    </w:p>
    <w:p w14:paraId="0E521D6F" w14:textId="201B13B5" w:rsidR="005F31CC" w:rsidRDefault="00F773D2" w:rsidP="00733D68">
      <w:pPr>
        <w:pStyle w:val="Append"/>
      </w:pPr>
      <w:bookmarkStart w:id="584" w:name="_Toc193210348"/>
      <w:bookmarkStart w:id="585" w:name="_Toc193210493"/>
      <w:bookmarkStart w:id="586" w:name="_Toc193208476"/>
      <w:bookmarkStart w:id="587" w:name="_Toc193210349"/>
      <w:bookmarkStart w:id="588" w:name="_Toc193210494"/>
      <w:bookmarkStart w:id="589" w:name="_Toc193208477"/>
      <w:bookmarkStart w:id="590" w:name="_Toc193210350"/>
      <w:bookmarkStart w:id="591" w:name="_Toc193210495"/>
      <w:bookmarkStart w:id="592" w:name="_Toc193208478"/>
      <w:bookmarkStart w:id="593" w:name="_Toc193210351"/>
      <w:bookmarkStart w:id="594" w:name="_Toc193210496"/>
      <w:bookmarkStart w:id="595" w:name="_Toc193208479"/>
      <w:bookmarkStart w:id="596" w:name="_Toc193210352"/>
      <w:bookmarkStart w:id="597" w:name="_Toc193210497"/>
      <w:bookmarkStart w:id="598" w:name="_Toc241158979"/>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r>
        <w:t>Hardware Installation</w:t>
      </w:r>
      <w:bookmarkEnd w:id="598"/>
    </w:p>
    <w:p w14:paraId="69D51EB3" w14:textId="77777777" w:rsidR="009C59BD" w:rsidRDefault="009C59BD" w:rsidP="009C59BD">
      <w:pPr>
        <w:pStyle w:val="Caption"/>
      </w:pPr>
    </w:p>
    <w:p w14:paraId="24601E37" w14:textId="77777777" w:rsidR="00F773D2" w:rsidRDefault="00F773D2" w:rsidP="009C59BD">
      <w:pPr>
        <w:pStyle w:val="Caption"/>
      </w:pPr>
    </w:p>
    <w:p w14:paraId="2ACFD1CE" w14:textId="403A2BA7" w:rsidR="00484575" w:rsidRDefault="00484575" w:rsidP="009C59BD">
      <w:pPr>
        <w:pStyle w:val="Caption"/>
      </w:pPr>
      <w:r>
        <w:rPr>
          <w:noProof/>
        </w:rPr>
        <w:drawing>
          <wp:inline distT="0" distB="0" distL="0" distR="0" wp14:anchorId="128CE1B3" wp14:editId="1BEA9B89">
            <wp:extent cx="3117963" cy="2160588"/>
            <wp:effectExtent l="0" t="0" r="0" b="0"/>
            <wp:docPr id="694999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141511" cy="2176905"/>
                    </a:xfrm>
                    <a:prstGeom prst="rect">
                      <a:avLst/>
                    </a:prstGeom>
                    <a:noFill/>
                  </pic:spPr>
                </pic:pic>
              </a:graphicData>
            </a:graphic>
          </wp:inline>
        </w:drawing>
      </w:r>
    </w:p>
    <w:p w14:paraId="3A772B4D" w14:textId="4A37D77F" w:rsidR="00484575" w:rsidRDefault="00484575" w:rsidP="009C59BD">
      <w:pPr>
        <w:pStyle w:val="Caption"/>
      </w:pPr>
      <w:r>
        <w:t>Diagram of the MLOI Test Hardware</w:t>
      </w:r>
    </w:p>
    <w:p w14:paraId="4857288D" w14:textId="7DC27870" w:rsidR="00484575" w:rsidRDefault="00484575" w:rsidP="009C59BD">
      <w:pPr>
        <w:pStyle w:val="Caption"/>
      </w:pPr>
    </w:p>
    <w:p w14:paraId="58B7DEE3" w14:textId="77777777" w:rsidR="00484575" w:rsidRDefault="00484575" w:rsidP="009C59BD">
      <w:pPr>
        <w:pStyle w:val="Caption"/>
      </w:pPr>
    </w:p>
    <w:p w14:paraId="407CA7F6" w14:textId="6AB1D13C" w:rsidR="00484575" w:rsidRDefault="00484575" w:rsidP="009C59BD">
      <w:pPr>
        <w:pStyle w:val="Caption"/>
      </w:pPr>
      <w:r>
        <w:rPr>
          <w:noProof/>
        </w:rPr>
        <w:drawing>
          <wp:inline distT="0" distB="0" distL="0" distR="0" wp14:anchorId="09B1E709" wp14:editId="5B530B70">
            <wp:extent cx="3540726" cy="1917700"/>
            <wp:effectExtent l="0" t="0" r="0" b="6350"/>
            <wp:docPr id="108367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559076" cy="1927639"/>
                    </a:xfrm>
                    <a:prstGeom prst="rect">
                      <a:avLst/>
                    </a:prstGeom>
                    <a:noFill/>
                  </pic:spPr>
                </pic:pic>
              </a:graphicData>
            </a:graphic>
          </wp:inline>
        </w:drawing>
      </w:r>
    </w:p>
    <w:p w14:paraId="6C010F3F" w14:textId="1BBA9552" w:rsidR="00484575" w:rsidRDefault="00484575" w:rsidP="009C59BD">
      <w:pPr>
        <w:pStyle w:val="Caption"/>
      </w:pPr>
      <w:r>
        <w:t>Reference Resistors for DataQ Calibration</w:t>
      </w:r>
    </w:p>
    <w:p w14:paraId="5D971611" w14:textId="77777777" w:rsidR="00484575" w:rsidRPr="00484575" w:rsidRDefault="00484575" w:rsidP="009C59BD">
      <w:pPr>
        <w:pStyle w:val="Caption"/>
      </w:pPr>
    </w:p>
    <w:p w14:paraId="0CF0C9C3" w14:textId="42158332" w:rsidR="00E67379" w:rsidRDefault="00F773D2" w:rsidP="00E67379">
      <w:pPr>
        <w:pStyle w:val="Append"/>
      </w:pPr>
      <w:bookmarkStart w:id="599" w:name="_Toc241158980"/>
      <w:r>
        <w:t>Instrument Initialization</w:t>
      </w:r>
      <w:bookmarkEnd w:id="599"/>
    </w:p>
    <w:p w14:paraId="564E7794" w14:textId="73FF9A15" w:rsidR="00F773D2" w:rsidRPr="00140A4C" w:rsidRDefault="00E67379" w:rsidP="00140A4C">
      <w:pPr>
        <w:pStyle w:val="Heading7"/>
      </w:pPr>
      <w:r w:rsidRPr="00140A4C">
        <w:t>Keyence LK-G500</w:t>
      </w:r>
    </w:p>
    <w:p w14:paraId="57A1EFE5" w14:textId="3C974B0F" w:rsidR="007D658B" w:rsidRDefault="007D658B" w:rsidP="007D658B">
      <w:r>
        <w:t xml:space="preserve">Download and install </w:t>
      </w:r>
      <w:r w:rsidRPr="007D658B">
        <w:t xml:space="preserve">LK-Navigator </w:t>
      </w:r>
      <w:r>
        <w:t>from keyence.com</w:t>
      </w:r>
    </w:p>
    <w:p w14:paraId="259C9042" w14:textId="74635CEA" w:rsidR="00E67379" w:rsidRDefault="007D658B" w:rsidP="00E67379">
      <w:r>
        <w:t xml:space="preserve">Download </w:t>
      </w:r>
      <w:r w:rsidRPr="007D658B">
        <w:t>the LK-G3000 Series LabVIEW measuring instrument drivers</w:t>
      </w:r>
      <w:r>
        <w:t xml:space="preserve"> and c</w:t>
      </w:r>
      <w:r w:rsidRPr="007D658B">
        <w:t xml:space="preserve">opy the entire folder containing "Keyence LK-G3000" to the instr.lib folder of LabVIEW. Location of the instr.lib folder Example: </w:t>
      </w:r>
      <w:proofErr w:type="gramStart"/>
      <w:r w:rsidRPr="007D658B">
        <w:t>C:¥</w:t>
      </w:r>
      <w:proofErr w:type="gramEnd"/>
      <w:r w:rsidRPr="007D658B">
        <w:t>Program Files(x</w:t>
      </w:r>
      <w:proofErr w:type="gramStart"/>
      <w:r w:rsidRPr="007D658B">
        <w:t>86)¥</w:t>
      </w:r>
      <w:proofErr w:type="gramEnd"/>
      <w:r w:rsidRPr="007D658B">
        <w:t xml:space="preserve">National </w:t>
      </w:r>
      <w:proofErr w:type="spellStart"/>
      <w:r w:rsidRPr="007D658B">
        <w:t>Instruments¥LabVIEW</w:t>
      </w:r>
      <w:proofErr w:type="spellEnd"/>
      <w:r w:rsidRPr="007D658B">
        <w:t xml:space="preserve"> 2012¥instr.lib</w:t>
      </w:r>
    </w:p>
    <w:p w14:paraId="0256F7A4" w14:textId="77777777" w:rsidR="00E67379" w:rsidRDefault="00E67379">
      <w:pPr>
        <w:pStyle w:val="Step"/>
        <w:numPr>
          <w:ilvl w:val="0"/>
          <w:numId w:val="77"/>
        </w:numPr>
      </w:pPr>
      <w:r>
        <w:t>Open the driver path vi in the LK-G3000 LabVIEW driver folder</w:t>
      </w:r>
    </w:p>
    <w:p w14:paraId="5D670E61" w14:textId="77777777" w:rsidR="00E67379" w:rsidRPr="009B75CA" w:rsidRDefault="00E67379" w:rsidP="00E67379">
      <w:pPr>
        <w:pStyle w:val="ComputerCmds"/>
      </w:pPr>
      <w:proofErr w:type="gramStart"/>
      <w:r>
        <w:lastRenderedPageBreak/>
        <w:t>..</w:t>
      </w:r>
      <w:proofErr w:type="gramEnd"/>
      <w:r w:rsidRPr="009E2BFC">
        <w:t>\LabVIEW_InstrDriver_forLK-G3000_ver1_0_1_0\LabVIEW_InstrDriver_forLK-G3000_ver1_0_1_0\32bit\Keyence LK-G3000\Private\vi</w:t>
      </w:r>
      <w:r>
        <w:t>\</w:t>
      </w:r>
      <w:r w:rsidRPr="009B75CA">
        <w:t>Get DLL Path.v</w:t>
      </w:r>
      <w:r>
        <w:t>i</w:t>
      </w:r>
    </w:p>
    <w:p w14:paraId="559F7F7C" w14:textId="77777777" w:rsidR="00E67379" w:rsidRDefault="00E67379" w:rsidP="00E67379">
      <w:pPr>
        <w:pStyle w:val="Step"/>
      </w:pPr>
      <w:r>
        <w:t>Then set the path to LKIF drivers as shown below:</w:t>
      </w:r>
    </w:p>
    <w:p w14:paraId="62EAA1D8" w14:textId="77777777" w:rsidR="00E67379" w:rsidRDefault="00E67379" w:rsidP="00E67379"/>
    <w:p w14:paraId="5E4FC797" w14:textId="77777777" w:rsidR="00E67379" w:rsidRDefault="00E67379" w:rsidP="00E67379">
      <w:r w:rsidRPr="009B75CA">
        <w:rPr>
          <w:noProof/>
        </w:rPr>
        <w:drawing>
          <wp:inline distT="0" distB="0" distL="0" distR="0" wp14:anchorId="1ABE12A7" wp14:editId="08DE3F21">
            <wp:extent cx="5943600" cy="2584450"/>
            <wp:effectExtent l="0" t="0" r="0" b="6350"/>
            <wp:docPr id="189931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313374" name=""/>
                    <pic:cNvPicPr/>
                  </pic:nvPicPr>
                  <pic:blipFill>
                    <a:blip r:embed="rId54"/>
                    <a:stretch>
                      <a:fillRect/>
                    </a:stretch>
                  </pic:blipFill>
                  <pic:spPr>
                    <a:xfrm>
                      <a:off x="0" y="0"/>
                      <a:ext cx="5943600" cy="2584450"/>
                    </a:xfrm>
                    <a:prstGeom prst="rect">
                      <a:avLst/>
                    </a:prstGeom>
                  </pic:spPr>
                </pic:pic>
              </a:graphicData>
            </a:graphic>
          </wp:inline>
        </w:drawing>
      </w:r>
    </w:p>
    <w:p w14:paraId="35A8C9D1" w14:textId="77777777" w:rsidR="00E67379" w:rsidRDefault="00E67379" w:rsidP="00E67379">
      <w:pPr>
        <w:pStyle w:val="Step"/>
      </w:pPr>
      <w:r>
        <w:t xml:space="preserve">Copy the entire “KeyenceLK-G3000” folder to  </w:t>
      </w:r>
    </w:p>
    <w:p w14:paraId="2753283A" w14:textId="77777777" w:rsidR="00E67379" w:rsidRPr="009B75CA" w:rsidRDefault="00E67379" w:rsidP="00E67379">
      <w:pPr>
        <w:pStyle w:val="ComputerCmds"/>
      </w:pPr>
      <w:r w:rsidRPr="009B75CA">
        <w:t>C:\Program Files (x</w:t>
      </w:r>
      <w:proofErr w:type="gramStart"/>
      <w:r w:rsidRPr="009B75CA">
        <w:t>86)\</w:t>
      </w:r>
      <w:proofErr w:type="gramEnd"/>
      <w:r w:rsidRPr="009B75CA">
        <w:t>National Instruments\LabVIEW 2024\instr.lib</w:t>
      </w:r>
      <w:r>
        <w:t>\</w:t>
      </w:r>
    </w:p>
    <w:p w14:paraId="3C3AEF9E" w14:textId="77777777" w:rsidR="00E67379" w:rsidRDefault="00E67379" w:rsidP="00E67379">
      <w:pPr>
        <w:pStyle w:val="Step"/>
      </w:pPr>
      <w:r>
        <w:t xml:space="preserve">Open LabVIEW, from the main menu&gt;tools&gt;Advance&gt;Mass Compile, navigate to </w:t>
      </w:r>
    </w:p>
    <w:p w14:paraId="3C07633B" w14:textId="77777777" w:rsidR="00E67379" w:rsidRDefault="00E67379" w:rsidP="00E67379">
      <w:pPr>
        <w:pStyle w:val="ComputerCmds"/>
      </w:pPr>
      <w:r w:rsidRPr="009B75CA">
        <w:t>C:\Program Files (x</w:t>
      </w:r>
      <w:proofErr w:type="gramStart"/>
      <w:r w:rsidRPr="009B75CA">
        <w:t>86)\</w:t>
      </w:r>
      <w:proofErr w:type="gramEnd"/>
      <w:r w:rsidRPr="009B75CA">
        <w:t>National Instruments\LabVIEW 2024\instr.lib\Keyence LK-G3000</w:t>
      </w:r>
    </w:p>
    <w:p w14:paraId="02769851" w14:textId="77777777" w:rsidR="00E67379" w:rsidRDefault="00E67379" w:rsidP="00E67379">
      <w:pPr>
        <w:pStyle w:val="Step"/>
      </w:pPr>
      <w:r>
        <w:t>Perform a Mass Compile on the “Current Folder”</w:t>
      </w:r>
    </w:p>
    <w:p w14:paraId="07B523A0" w14:textId="77777777" w:rsidR="007D658B" w:rsidRDefault="007D658B" w:rsidP="007D658B">
      <w:pPr>
        <w:pStyle w:val="Step"/>
        <w:numPr>
          <w:ilvl w:val="0"/>
          <w:numId w:val="0"/>
        </w:numPr>
        <w:ind w:left="720" w:hanging="360"/>
      </w:pPr>
    </w:p>
    <w:p w14:paraId="61F4647E" w14:textId="77777777" w:rsidR="007D658B" w:rsidRDefault="007D658B" w:rsidP="007D658B">
      <w:r w:rsidRPr="0004202B">
        <w:t xml:space="preserve">Optionally run the following Connection Tests </w:t>
      </w:r>
      <w:proofErr w:type="gramStart"/>
      <w:r w:rsidRPr="0004202B">
        <w:t>(</w:t>
      </w:r>
      <w:r>
        <w:t>..</w:t>
      </w:r>
      <w:proofErr w:type="gramEnd"/>
      <w:r>
        <w:t>\PWC-OLS\Instrument Info\</w:t>
      </w:r>
      <w:r w:rsidRPr="0004202B">
        <w:t xml:space="preserve">CNXN_Tests) </w:t>
      </w:r>
    </w:p>
    <w:p w14:paraId="4F288EA0" w14:textId="72A5066C" w:rsidR="007D658B" w:rsidRPr="009B75CA" w:rsidRDefault="007D658B">
      <w:pPr>
        <w:pStyle w:val="ListParagraph"/>
        <w:numPr>
          <w:ilvl w:val="0"/>
          <w:numId w:val="82"/>
        </w:numPr>
      </w:pPr>
      <w:r w:rsidRPr="007D658B">
        <w:t>CNXN_LaserCnxn.vi</w:t>
      </w:r>
    </w:p>
    <w:p w14:paraId="016BF4D7" w14:textId="77777777" w:rsidR="00E67379" w:rsidRDefault="00E67379" w:rsidP="002E6504">
      <w:pPr>
        <w:pStyle w:val="ListParagraph"/>
      </w:pPr>
    </w:p>
    <w:p w14:paraId="050BD0FE" w14:textId="648FF0C3" w:rsidR="00140A4C" w:rsidRDefault="00140A4C" w:rsidP="00140A4C">
      <w:pPr>
        <w:pStyle w:val="Heading7"/>
      </w:pPr>
      <w:proofErr w:type="spellStart"/>
      <w:r>
        <w:t>Pololu</w:t>
      </w:r>
      <w:proofErr w:type="spellEnd"/>
      <w:r>
        <w:t xml:space="preserve"> 18V7 Motor Controller</w:t>
      </w:r>
    </w:p>
    <w:p w14:paraId="7142614A" w14:textId="1E5E2C4E" w:rsidR="00140A4C" w:rsidRDefault="00140A4C" w:rsidP="00140A4C">
      <w:r w:rsidRPr="00140A4C">
        <w:t xml:space="preserve">The Pololu </w:t>
      </w:r>
      <w:r>
        <w:t xml:space="preserve">18V7 </w:t>
      </w:r>
      <w:r w:rsidRPr="00140A4C">
        <w:t xml:space="preserve">Simple Motor Controller </w:t>
      </w:r>
      <w:r>
        <w:t>is a versatile</w:t>
      </w:r>
      <w:r w:rsidRPr="00140A4C">
        <w:t>, general-purpose motor controller for</w:t>
      </w:r>
      <w:r>
        <w:t xml:space="preserve"> </w:t>
      </w:r>
      <w:r w:rsidRPr="00140A4C">
        <w:t>brushed DC motor</w:t>
      </w:r>
      <w:r>
        <w:t xml:space="preserve"> having a</w:t>
      </w:r>
      <w:r w:rsidRPr="00140A4C">
        <w:t xml:space="preserve"> wide operating range of up to 5.5–40V and the ability to deliver</w:t>
      </w:r>
      <w:r>
        <w:t xml:space="preserve"> 7A. </w:t>
      </w:r>
    </w:p>
    <w:p w14:paraId="5C382B92" w14:textId="77777777" w:rsidR="00140A4C" w:rsidRDefault="00140A4C" w:rsidP="00140A4C"/>
    <w:p w14:paraId="69DDE742" w14:textId="0861A7AC" w:rsidR="0004202B" w:rsidRDefault="0004202B">
      <w:pPr>
        <w:pStyle w:val="ListParagraph"/>
        <w:numPr>
          <w:ilvl w:val="0"/>
          <w:numId w:val="80"/>
        </w:numPr>
      </w:pPr>
      <w:r w:rsidRPr="0004202B">
        <w:t xml:space="preserve">Download </w:t>
      </w:r>
      <w:r w:rsidR="006D2049">
        <w:t xml:space="preserve">and install </w:t>
      </w:r>
      <w:r w:rsidRPr="0004202B">
        <w:t>the Simple Motor Controller Windows Drivers and Software</w:t>
      </w:r>
      <w:r>
        <w:t xml:space="preserve"> </w:t>
      </w:r>
      <w:r w:rsidRPr="0004202B">
        <w:t>[https://www.pololu.com/file/0J408/smc-windows-121204.zip] (5MB zip</w:t>
      </w:r>
      <w:r w:rsidR="006D2049">
        <w:t>) on the MLOI target workstation.</w:t>
      </w:r>
    </w:p>
    <w:p w14:paraId="723E7860" w14:textId="6C8001C2" w:rsidR="006D2049" w:rsidRDefault="006D2049">
      <w:pPr>
        <w:pStyle w:val="ListParagraph"/>
        <w:numPr>
          <w:ilvl w:val="0"/>
          <w:numId w:val="80"/>
        </w:numPr>
      </w:pPr>
      <w:r w:rsidRPr="006D2049">
        <w:t>After the installation is finished, your start menu should have a shortcut to the Simple Motor Control Center (in the Pololu folder). This is a Windows application that allows you to configure, control, and get real-time feedback from the Simple Motor Controller.</w:t>
      </w:r>
    </w:p>
    <w:p w14:paraId="74E0DC6A" w14:textId="229340D4" w:rsidR="006D2049" w:rsidRDefault="006D2049">
      <w:pPr>
        <w:pStyle w:val="ListParagraph"/>
        <w:numPr>
          <w:ilvl w:val="0"/>
          <w:numId w:val="80"/>
        </w:numPr>
      </w:pPr>
      <w:r w:rsidRPr="006D2049">
        <w:lastRenderedPageBreak/>
        <w:t>After installing the drivers and plugging the Simple Motor Controller in via USB, if you go to your computer’s Device Manager, you should see two entries for the Simple Motor Controller that look like what is shown below:</w:t>
      </w:r>
    </w:p>
    <w:p w14:paraId="73C27219" w14:textId="77777777" w:rsidR="007D658B" w:rsidRDefault="007D658B" w:rsidP="007D658B"/>
    <w:p w14:paraId="672AEC46" w14:textId="77777777" w:rsidR="007D658B" w:rsidRDefault="007D658B" w:rsidP="007D658B"/>
    <w:p w14:paraId="5A98E20E" w14:textId="36EDB57D" w:rsidR="007D658B" w:rsidRDefault="007D658B">
      <w:pPr>
        <w:pStyle w:val="ListParagraph"/>
        <w:numPr>
          <w:ilvl w:val="0"/>
          <w:numId w:val="80"/>
        </w:numPr>
      </w:pPr>
      <w:r w:rsidRPr="0004202B">
        <w:t xml:space="preserve">Optionally run the following Connection Tests </w:t>
      </w:r>
      <w:proofErr w:type="gramStart"/>
      <w:r w:rsidRPr="0004202B">
        <w:t>(</w:t>
      </w:r>
      <w:r>
        <w:t>..</w:t>
      </w:r>
      <w:proofErr w:type="gramEnd"/>
      <w:r>
        <w:t>\PWC-OLS\Instrument Info\</w:t>
      </w:r>
      <w:r w:rsidRPr="0004202B">
        <w:t xml:space="preserve">CNXN_Tests) </w:t>
      </w:r>
    </w:p>
    <w:p w14:paraId="532346E5" w14:textId="35BC75A4" w:rsidR="007D658B" w:rsidRDefault="007D658B">
      <w:pPr>
        <w:pStyle w:val="ListParagraph"/>
        <w:numPr>
          <w:ilvl w:val="0"/>
          <w:numId w:val="81"/>
        </w:numPr>
        <w:tabs>
          <w:tab w:val="left" w:pos="1170"/>
        </w:tabs>
        <w:ind w:left="1170" w:hanging="450"/>
      </w:pPr>
      <w:r w:rsidRPr="007D658B">
        <w:t>CNXN_Polulu_18V7MC.vi</w:t>
      </w:r>
    </w:p>
    <w:p w14:paraId="00CF7C05" w14:textId="77777777" w:rsidR="0004202B" w:rsidRPr="00140A4C" w:rsidRDefault="0004202B" w:rsidP="0004202B"/>
    <w:p w14:paraId="60A4B438" w14:textId="017D86E2" w:rsidR="00140A4C" w:rsidRDefault="00140A4C" w:rsidP="00140A4C">
      <w:pPr>
        <w:pStyle w:val="Heading7"/>
      </w:pPr>
      <w:r>
        <w:t>DataQ DI-2008</w:t>
      </w:r>
    </w:p>
    <w:p w14:paraId="63906FA3" w14:textId="77777777" w:rsidR="00140A4C" w:rsidRPr="00140A4C" w:rsidRDefault="00140A4C" w:rsidP="00140A4C">
      <w:r w:rsidRPr="00140A4C">
        <w:t>The DATAQ DI-2008 is a USB thermocouple and voltage data acquisition system with 8 isolated analog channels, 7 digital I/O ports, 16-bit resolution, and built-in sensor excitation.</w:t>
      </w:r>
    </w:p>
    <w:p w14:paraId="34861428" w14:textId="77777777" w:rsidR="00140A4C" w:rsidRDefault="00140A4C" w:rsidP="00140A4C"/>
    <w:p w14:paraId="47D555D1" w14:textId="63CD1129" w:rsidR="00140A4C" w:rsidRDefault="00140A4C" w:rsidP="00140A4C">
      <w:r w:rsidRPr="00140A4C">
        <w:t>The native communication mode of the DI-2108 is LibUSB but it can be switched to the USB CDC (Communication Device Class). CDC mode allows the USB port of DI-2108 devices to appear like a traditional RS-232 port, which is common across most operating systems and development languages. Please note: LibUSB communication is required for WinDaq Acquisition software and programming with our .NET SDK.</w:t>
      </w:r>
    </w:p>
    <w:p w14:paraId="361FB8F9" w14:textId="77777777" w:rsidR="00140A4C" w:rsidRDefault="00140A4C" w:rsidP="00140A4C"/>
    <w:p w14:paraId="5A2B0DB1" w14:textId="77777777" w:rsidR="00140A4C" w:rsidRDefault="00140A4C" w:rsidP="00140A4C">
      <w:r w:rsidRPr="00140A4C">
        <w:t xml:space="preserve">MLOI Uses the CDC mode. To switch your device to/from LibUSB/CDC modes: </w:t>
      </w:r>
    </w:p>
    <w:p w14:paraId="17EF4CCA" w14:textId="2AF37FD0" w:rsidR="00140A4C" w:rsidRDefault="00140A4C">
      <w:pPr>
        <w:pStyle w:val="ListParagraph"/>
        <w:numPr>
          <w:ilvl w:val="1"/>
          <w:numId w:val="79"/>
        </w:numPr>
        <w:ind w:left="720"/>
      </w:pPr>
      <w:r w:rsidRPr="00140A4C">
        <w:t xml:space="preserve">Connect the device to your PC via the USB port. </w:t>
      </w:r>
    </w:p>
    <w:p w14:paraId="03B857AF" w14:textId="7836F329" w:rsidR="00140A4C" w:rsidRDefault="00140A4C">
      <w:pPr>
        <w:pStyle w:val="ListParagraph"/>
        <w:numPr>
          <w:ilvl w:val="1"/>
          <w:numId w:val="79"/>
        </w:numPr>
        <w:ind w:left="720"/>
      </w:pPr>
      <w:r w:rsidRPr="00140A4C">
        <w:t xml:space="preserve">Apply power to the device. </w:t>
      </w:r>
    </w:p>
    <w:p w14:paraId="2E749415" w14:textId="2455B495" w:rsidR="00140A4C" w:rsidRDefault="00140A4C">
      <w:pPr>
        <w:pStyle w:val="ListParagraph"/>
        <w:numPr>
          <w:ilvl w:val="1"/>
          <w:numId w:val="79"/>
        </w:numPr>
        <w:ind w:left="720"/>
      </w:pPr>
      <w:r w:rsidRPr="00140A4C">
        <w:t xml:space="preserve">When mode LED stops blinking white and is in Idle mode, push and hold the Control button. This must be completed within five seconds after the device is in Idle mode. </w:t>
      </w:r>
    </w:p>
    <w:p w14:paraId="4563F1F9" w14:textId="05E456F5" w:rsidR="00140A4C" w:rsidRDefault="00140A4C">
      <w:pPr>
        <w:pStyle w:val="ListParagraph"/>
        <w:numPr>
          <w:ilvl w:val="1"/>
          <w:numId w:val="79"/>
        </w:numPr>
        <w:ind w:left="720"/>
      </w:pPr>
      <w:r w:rsidRPr="00140A4C">
        <w:t xml:space="preserve">When the mode LED turns red, release the Control button. </w:t>
      </w:r>
    </w:p>
    <w:p w14:paraId="7496860E" w14:textId="69864901" w:rsidR="0004202B" w:rsidRDefault="00140A4C">
      <w:pPr>
        <w:pStyle w:val="ListParagraph"/>
        <w:numPr>
          <w:ilvl w:val="1"/>
          <w:numId w:val="79"/>
        </w:numPr>
        <w:ind w:left="720"/>
      </w:pPr>
      <w:r w:rsidRPr="00140A4C">
        <w:t xml:space="preserve">The Mode LED will flash white then indicate Idle in either LibUSB or CDC mode: </w:t>
      </w:r>
    </w:p>
    <w:p w14:paraId="1EE2A5F7" w14:textId="5BD15797" w:rsidR="0004202B" w:rsidRDefault="00140A4C">
      <w:pPr>
        <w:pStyle w:val="ListParagraph"/>
        <w:numPr>
          <w:ilvl w:val="2"/>
          <w:numId w:val="79"/>
        </w:numPr>
        <w:ind w:left="1080"/>
      </w:pPr>
      <w:r w:rsidRPr="00140A4C">
        <w:t xml:space="preserve">CDC mode: Blinking Yellow (MLOI Uses this mode) </w:t>
      </w:r>
    </w:p>
    <w:p w14:paraId="0D5A7C30" w14:textId="24CB4661" w:rsidR="0004202B" w:rsidRDefault="00140A4C">
      <w:pPr>
        <w:pStyle w:val="ListParagraph"/>
        <w:numPr>
          <w:ilvl w:val="2"/>
          <w:numId w:val="79"/>
        </w:numPr>
        <w:ind w:left="1080"/>
      </w:pPr>
      <w:r w:rsidRPr="00140A4C">
        <w:t xml:space="preserve">Lib USB mode: Blinking Green </w:t>
      </w:r>
    </w:p>
    <w:p w14:paraId="315DA3C0" w14:textId="77777777" w:rsidR="0004202B" w:rsidRDefault="0004202B" w:rsidP="00140A4C"/>
    <w:p w14:paraId="3166995B" w14:textId="77777777" w:rsidR="0004202B" w:rsidRDefault="0004202B" w:rsidP="0004202B">
      <w:r w:rsidRPr="0004202B">
        <w:t xml:space="preserve">Device Manager shows DataQ connected to COM4 for example. </w:t>
      </w:r>
    </w:p>
    <w:p w14:paraId="11187D79" w14:textId="295AB96D" w:rsidR="0004202B" w:rsidRDefault="0004202B" w:rsidP="0004202B">
      <w:pPr>
        <w:jc w:val="center"/>
      </w:pPr>
      <w:r>
        <w:rPr>
          <w:noProof/>
        </w:rPr>
        <w:lastRenderedPageBreak/>
        <w:drawing>
          <wp:inline distT="0" distB="0" distL="0" distR="0" wp14:anchorId="3902EDFA" wp14:editId="6AC52CF6">
            <wp:extent cx="3968750" cy="2876550"/>
            <wp:effectExtent l="0" t="0" r="0" b="0"/>
            <wp:docPr id="5616276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968750" cy="2876550"/>
                    </a:xfrm>
                    <a:prstGeom prst="rect">
                      <a:avLst/>
                    </a:prstGeom>
                    <a:noFill/>
                  </pic:spPr>
                </pic:pic>
              </a:graphicData>
            </a:graphic>
          </wp:inline>
        </w:drawing>
      </w:r>
    </w:p>
    <w:p w14:paraId="42BE7727" w14:textId="166C2DB7" w:rsidR="0004202B" w:rsidRDefault="0004202B" w:rsidP="0004202B">
      <w:pPr>
        <w:pStyle w:val="Caption"/>
      </w:pPr>
      <w:r>
        <w:t>Device Manager Showing DataQ Connection</w:t>
      </w:r>
    </w:p>
    <w:p w14:paraId="7805C67E" w14:textId="77777777" w:rsidR="0004202B" w:rsidRDefault="0004202B" w:rsidP="0004202B"/>
    <w:p w14:paraId="4C77B9BD" w14:textId="6D402875" w:rsidR="0004202B" w:rsidRDefault="0004202B" w:rsidP="0004202B">
      <w:r w:rsidRPr="0004202B">
        <w:t xml:space="preserve">Optionally run the following Connection Tests </w:t>
      </w:r>
      <w:proofErr w:type="gramStart"/>
      <w:r w:rsidRPr="0004202B">
        <w:t>(</w:t>
      </w:r>
      <w:r w:rsidR="007D658B">
        <w:t>..</w:t>
      </w:r>
      <w:proofErr w:type="gramEnd"/>
      <w:r w:rsidR="007D658B">
        <w:t>\PWC-OLS\Instrument Info\</w:t>
      </w:r>
      <w:r w:rsidRPr="0004202B">
        <w:t xml:space="preserve">CNXN_Tests) </w:t>
      </w:r>
    </w:p>
    <w:p w14:paraId="08E4CC2D" w14:textId="25F9D165" w:rsidR="0004202B" w:rsidRDefault="0004202B">
      <w:pPr>
        <w:pStyle w:val="ListParagraph"/>
        <w:numPr>
          <w:ilvl w:val="3"/>
          <w:numId w:val="78"/>
        </w:numPr>
        <w:ind w:left="1080" w:hanging="270"/>
      </w:pPr>
      <w:r w:rsidRPr="0004202B">
        <w:t xml:space="preserve">CNXN_DataQ_GetID.vi to check the basic connection </w:t>
      </w:r>
    </w:p>
    <w:p w14:paraId="70D7CB94" w14:textId="53A979B8" w:rsidR="0004202B" w:rsidRDefault="0004202B">
      <w:pPr>
        <w:pStyle w:val="ListParagraph"/>
        <w:numPr>
          <w:ilvl w:val="3"/>
          <w:numId w:val="78"/>
        </w:numPr>
        <w:ind w:left="1080" w:hanging="270"/>
      </w:pPr>
      <w:r w:rsidRPr="0004202B">
        <w:t xml:space="preserve">CNXN_DataQ_protocol_2ch.vi to check the basic 2 channel analog function. </w:t>
      </w:r>
    </w:p>
    <w:p w14:paraId="546EF2DB" w14:textId="2E7C5CAF" w:rsidR="0004202B" w:rsidRDefault="0004202B">
      <w:pPr>
        <w:pStyle w:val="ListParagraph"/>
        <w:numPr>
          <w:ilvl w:val="3"/>
          <w:numId w:val="78"/>
        </w:numPr>
        <w:ind w:left="1080" w:hanging="270"/>
      </w:pPr>
      <w:r w:rsidRPr="0004202B">
        <w:t>CNXN_DataQ_Digital_IO.vi to check the basic digital IO function.</w:t>
      </w:r>
    </w:p>
    <w:p w14:paraId="07BAFFE1" w14:textId="77777777" w:rsidR="009C59BD" w:rsidRPr="00140A4C" w:rsidRDefault="009C59BD" w:rsidP="009C59BD">
      <w:pPr>
        <w:pStyle w:val="ListParagraph"/>
        <w:ind w:left="1080"/>
      </w:pPr>
    </w:p>
    <w:p w14:paraId="2B96E150" w14:textId="7FD78A3D" w:rsidR="00F773D2" w:rsidRPr="009C59BD" w:rsidRDefault="00F773D2" w:rsidP="009C59BD">
      <w:pPr>
        <w:pStyle w:val="Append"/>
      </w:pPr>
      <w:bookmarkStart w:id="600" w:name="_Toc241158981"/>
      <w:r w:rsidRPr="009C59BD">
        <w:t>LabVIEW Application Installation</w:t>
      </w:r>
      <w:bookmarkEnd w:id="600"/>
    </w:p>
    <w:p w14:paraId="76FE4B18" w14:textId="77777777" w:rsidR="009C59BD" w:rsidRDefault="009C59BD" w:rsidP="00E3661D">
      <w:pPr>
        <w:pStyle w:val="ZPara"/>
      </w:pPr>
    </w:p>
    <w:p w14:paraId="5E3F2361" w14:textId="76FA2F87" w:rsidR="00F773D2" w:rsidRPr="003F19C1" w:rsidRDefault="00F773D2" w:rsidP="00E3661D">
      <w:pPr>
        <w:pStyle w:val="ZPara"/>
      </w:pPr>
      <w:r w:rsidRPr="003F19C1">
        <w:t>The LabVIEW application is run in a LabVIEW Runtime environment that must be loaded on the target workstation.  And each instrument driver must be loaded per Appendix II.  The LabVIEW app is version controlled in the Allen Aircraft GitHub account and should be downloaded from there.</w:t>
      </w:r>
    </w:p>
    <w:bookmarkEnd w:id="1"/>
    <w:p w14:paraId="6A9AABDA" w14:textId="2DA838B8" w:rsidR="003F19C1" w:rsidRDefault="00F773D2" w:rsidP="00BA2E11">
      <w:pPr>
        <w:pStyle w:val="Step"/>
        <w:numPr>
          <w:ilvl w:val="0"/>
          <w:numId w:val="16"/>
        </w:numPr>
      </w:pPr>
      <w:r>
        <w:t xml:space="preserve">Have the IT department load the LabVIEW Runtime on the target workstation.    </w:t>
      </w:r>
    </w:p>
    <w:p w14:paraId="2617B764" w14:textId="6F65C0F4" w:rsidR="00F773D2" w:rsidRDefault="003F19C1" w:rsidP="00BA2E11">
      <w:pPr>
        <w:pStyle w:val="Step"/>
        <w:numPr>
          <w:ilvl w:val="0"/>
          <w:numId w:val="16"/>
        </w:numPr>
      </w:pPr>
      <w:r>
        <w:t xml:space="preserve">Contact AAP IT department for GitHub login credentials.  </w:t>
      </w:r>
    </w:p>
    <w:p w14:paraId="1342A26E" w14:textId="77777777" w:rsidR="003F19C1" w:rsidRDefault="00F773D2" w:rsidP="00BA2E11">
      <w:pPr>
        <w:pStyle w:val="Step"/>
        <w:numPr>
          <w:ilvl w:val="0"/>
          <w:numId w:val="16"/>
        </w:numPr>
      </w:pPr>
      <w:r>
        <w:t>Open an internet</w:t>
      </w:r>
      <w:r w:rsidRPr="00EC348D">
        <w:t xml:space="preserve"> browser and navigate to </w:t>
      </w:r>
      <w:hyperlink r:id="rId56" w:history="1">
        <w:r>
          <w:rPr>
            <w:rStyle w:val="Hyperlink"/>
          </w:rPr>
          <w:t>https://github.com/AllenAircraft/PWC-OLS/tree/main</w:t>
        </w:r>
      </w:hyperlink>
      <w:r>
        <w:t xml:space="preserve">. </w:t>
      </w:r>
    </w:p>
    <w:p w14:paraId="0E3F3A2C" w14:textId="1F0EB60B" w:rsidR="00F773D2" w:rsidRDefault="003F19C1" w:rsidP="00BA2E11">
      <w:pPr>
        <w:pStyle w:val="Step"/>
        <w:numPr>
          <w:ilvl w:val="0"/>
          <w:numId w:val="16"/>
        </w:numPr>
      </w:pPr>
      <w:r>
        <w:t>On the Code page, from the top left button, select the code revision to be evaluated.  Note that the Main branch is always the latest release</w:t>
      </w:r>
      <w:r w:rsidR="00F773D2">
        <w:t xml:space="preserve">   </w:t>
      </w:r>
    </w:p>
    <w:p w14:paraId="6FA2A197" w14:textId="2B89B686" w:rsidR="00F773D2" w:rsidRDefault="00F773D2" w:rsidP="004319EF">
      <w:pPr>
        <w:pStyle w:val="Step"/>
        <w:numPr>
          <w:ilvl w:val="0"/>
          <w:numId w:val="0"/>
        </w:numPr>
        <w:ind w:left="360"/>
      </w:pPr>
      <w:r>
        <w:t xml:space="preserve">. </w:t>
      </w:r>
    </w:p>
    <w:p w14:paraId="4D1E1CDC" w14:textId="64566B6B" w:rsidR="00F773D2" w:rsidRDefault="00F773D2" w:rsidP="00F773D2">
      <w:pPr>
        <w:jc w:val="center"/>
      </w:pPr>
      <w:r>
        <w:rPr>
          <w:noProof/>
        </w:rPr>
        <w:lastRenderedPageBreak/>
        <w:drawing>
          <wp:inline distT="0" distB="0" distL="0" distR="0" wp14:anchorId="7EA1BC50" wp14:editId="289DCE32">
            <wp:extent cx="3190228" cy="2076450"/>
            <wp:effectExtent l="0" t="0" r="0" b="0"/>
            <wp:docPr id="6152742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274253" name="Picture 1" descr="A screenshot of a computer&#10;&#10;AI-generated content may be incorrect."/>
                    <pic:cNvPicPr>
                      <a:picLocks noChangeAspect="1" noChangeArrowheads="1"/>
                    </pic:cNvPicPr>
                  </pic:nvPicPr>
                  <pic:blipFill rotWithShape="1">
                    <a:blip r:embed="rId57">
                      <a:extLst>
                        <a:ext uri="{28A0092B-C50C-407E-A947-70E740481C1C}">
                          <a14:useLocalDpi xmlns:a14="http://schemas.microsoft.com/office/drawing/2010/main" val="0"/>
                        </a:ext>
                      </a:extLst>
                    </a:blip>
                    <a:srcRect b="9594"/>
                    <a:stretch>
                      <a:fillRect/>
                    </a:stretch>
                  </pic:blipFill>
                  <pic:spPr bwMode="auto">
                    <a:xfrm>
                      <a:off x="0" y="0"/>
                      <a:ext cx="3202819" cy="2084645"/>
                    </a:xfrm>
                    <a:prstGeom prst="rect">
                      <a:avLst/>
                    </a:prstGeom>
                    <a:noFill/>
                    <a:ln>
                      <a:noFill/>
                    </a:ln>
                    <a:extLst>
                      <a:ext uri="{53640926-AAD7-44D8-BBD7-CCE9431645EC}">
                        <a14:shadowObscured xmlns:a14="http://schemas.microsoft.com/office/drawing/2010/main"/>
                      </a:ext>
                    </a:extLst>
                  </pic:spPr>
                </pic:pic>
              </a:graphicData>
            </a:graphic>
          </wp:inline>
        </w:drawing>
      </w:r>
    </w:p>
    <w:p w14:paraId="62413E4D" w14:textId="77777777" w:rsidR="00CC3398" w:rsidRDefault="00CC3398" w:rsidP="00F773D2">
      <w:pPr>
        <w:jc w:val="center"/>
      </w:pPr>
    </w:p>
    <w:p w14:paraId="0C3C2986" w14:textId="4B66661A" w:rsidR="00405D07" w:rsidRDefault="00405D07" w:rsidP="00405D07">
      <w:r>
        <w:t xml:space="preserve">NOTE:  The </w:t>
      </w:r>
      <w:r w:rsidR="00CC3398">
        <w:t xml:space="preserve">build folder containing </w:t>
      </w:r>
      <w:proofErr w:type="spellStart"/>
      <w:r>
        <w:t>MLOI_Elevate</w:t>
      </w:r>
      <w:proofErr w:type="spellEnd"/>
      <w:r w:rsidR="00CC3398">
        <w:t xml:space="preserve"> executable</w:t>
      </w:r>
      <w:r>
        <w:t xml:space="preserve"> can be</w:t>
      </w:r>
      <w:r w:rsidR="00CC3398">
        <w:t xml:space="preserve"> loaded as a stand-alone from the ZIP file (Step 5) or with the Development system (Step 6).</w:t>
      </w:r>
      <w:r>
        <w:t xml:space="preserve"> </w:t>
      </w:r>
    </w:p>
    <w:p w14:paraId="69C12E40" w14:textId="361A6F8E" w:rsidR="00B5521D" w:rsidRDefault="00B5521D">
      <w:pPr>
        <w:pStyle w:val="Step"/>
        <w:numPr>
          <w:ilvl w:val="0"/>
          <w:numId w:val="21"/>
        </w:numPr>
      </w:pPr>
      <w:r>
        <w:rPr>
          <w:noProof/>
        </w:rPr>
        <w:drawing>
          <wp:anchor distT="0" distB="0" distL="114300" distR="114300" simplePos="0" relativeHeight="251666432" behindDoc="1" locked="0" layoutInCell="1" allowOverlap="1" wp14:anchorId="6CEA3F86" wp14:editId="4440552A">
            <wp:simplePos x="0" y="0"/>
            <wp:positionH relativeFrom="column">
              <wp:posOffset>3531235</wp:posOffset>
            </wp:positionH>
            <wp:positionV relativeFrom="paragraph">
              <wp:posOffset>120015</wp:posOffset>
            </wp:positionV>
            <wp:extent cx="2141855" cy="1799590"/>
            <wp:effectExtent l="0" t="0" r="0" b="0"/>
            <wp:wrapTight wrapText="bothSides">
              <wp:wrapPolygon edited="0">
                <wp:start x="1729" y="0"/>
                <wp:lineTo x="1729" y="18292"/>
                <wp:lineTo x="0" y="18749"/>
                <wp:lineTo x="0" y="20121"/>
                <wp:lineTo x="1729" y="21265"/>
                <wp:lineTo x="21325" y="21265"/>
                <wp:lineTo x="21325" y="0"/>
                <wp:lineTo x="1729" y="0"/>
              </wp:wrapPolygon>
            </wp:wrapTight>
            <wp:docPr id="1183647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141855" cy="1799590"/>
                    </a:xfrm>
                    <a:prstGeom prst="rect">
                      <a:avLst/>
                    </a:prstGeom>
                    <a:noFill/>
                  </pic:spPr>
                </pic:pic>
              </a:graphicData>
            </a:graphic>
            <wp14:sizeRelH relativeFrom="page">
              <wp14:pctWidth>0</wp14:pctWidth>
            </wp14:sizeRelH>
            <wp14:sizeRelV relativeFrom="page">
              <wp14:pctHeight>0</wp14:pctHeight>
            </wp14:sizeRelV>
          </wp:anchor>
        </w:drawing>
      </w:r>
      <w:r w:rsidR="006C2661">
        <w:t>To load only the executable files:</w:t>
      </w:r>
    </w:p>
    <w:p w14:paraId="3BBCE6F6" w14:textId="254BB322" w:rsidR="00B5521D" w:rsidRDefault="00B5521D" w:rsidP="00B5521D">
      <w:pPr>
        <w:pStyle w:val="checkbox"/>
      </w:pPr>
      <w:r>
        <w:t>Click the Code button, then select</w:t>
      </w:r>
      <w:r w:rsidR="006C2661">
        <w:t xml:space="preserve"> Download ZIP on the dropdown.</w:t>
      </w:r>
    </w:p>
    <w:p w14:paraId="510AB645" w14:textId="5CECB4F7" w:rsidR="006C2661" w:rsidRDefault="006C2661" w:rsidP="00B5521D">
      <w:pPr>
        <w:pStyle w:val="checkbox"/>
      </w:pPr>
      <w:r>
        <w:t xml:space="preserve">Open the downloaded ZIP file and navigate the </w:t>
      </w:r>
      <w:r w:rsidR="00405D07">
        <w:t>b</w:t>
      </w:r>
      <w:r>
        <w:t>uild</w:t>
      </w:r>
      <w:r w:rsidR="00405D07">
        <w:t>s</w:t>
      </w:r>
      <w:r>
        <w:t xml:space="preserve"> Folder.</w:t>
      </w:r>
    </w:p>
    <w:p w14:paraId="232D64B9" w14:textId="20D28A29" w:rsidR="006C2661" w:rsidRDefault="00405D07" w:rsidP="00B5521D">
      <w:pPr>
        <w:pStyle w:val="checkbox"/>
      </w:pPr>
      <w:r>
        <w:t>Extract</w:t>
      </w:r>
      <w:r w:rsidR="006C2661">
        <w:t xml:space="preserve"> the Build folder to the Target System.</w:t>
      </w:r>
    </w:p>
    <w:p w14:paraId="69BDAE77" w14:textId="7A7560B3" w:rsidR="00405D07" w:rsidRDefault="00405D07" w:rsidP="00B5521D">
      <w:pPr>
        <w:pStyle w:val="checkbox"/>
      </w:pPr>
      <w:r>
        <w:t>On the Target system navigate to</w:t>
      </w:r>
      <w:proofErr w:type="gramStart"/>
      <w:r>
        <w:t xml:space="preserve"> ..</w:t>
      </w:r>
      <w:proofErr w:type="gramEnd"/>
      <w:r>
        <w:t>\builds\</w:t>
      </w:r>
      <w:proofErr w:type="spellStart"/>
      <w:r>
        <w:t>MLOI_Elevate</w:t>
      </w:r>
      <w:proofErr w:type="spellEnd"/>
    </w:p>
    <w:p w14:paraId="627C1E1B" w14:textId="4125F690" w:rsidR="00405D07" w:rsidRDefault="00405D07" w:rsidP="00B5521D">
      <w:pPr>
        <w:pStyle w:val="checkbox"/>
      </w:pPr>
      <w:r>
        <w:t>Create/Copy the $ConfigFile and $</w:t>
      </w:r>
      <w:proofErr w:type="spellStart"/>
      <w:r>
        <w:t>ReportFiles</w:t>
      </w:r>
      <w:proofErr w:type="spellEnd"/>
      <w:r>
        <w:t xml:space="preserve"> to the target system as necessary. </w:t>
      </w:r>
    </w:p>
    <w:p w14:paraId="314BBE1C" w14:textId="2D3E7244" w:rsidR="00405D07" w:rsidRDefault="00405D07" w:rsidP="00405D07">
      <w:pPr>
        <w:pStyle w:val="checkbox"/>
      </w:pPr>
      <w:r>
        <w:t>To run the MLOI App, click MLOI_Elevate.exe</w:t>
      </w:r>
    </w:p>
    <w:p w14:paraId="2EB1145E" w14:textId="4C7A514B" w:rsidR="006C2661" w:rsidRDefault="00CE2E01">
      <w:pPr>
        <w:pStyle w:val="Step"/>
        <w:numPr>
          <w:ilvl w:val="0"/>
          <w:numId w:val="21"/>
        </w:numPr>
      </w:pPr>
      <w:r>
        <w:t xml:space="preserve">To Copy the Development program </w:t>
      </w:r>
      <w:r w:rsidR="006C2661">
        <w:t>t</w:t>
      </w:r>
      <w:r>
        <w:t>o your development system</w:t>
      </w:r>
      <w:r w:rsidR="006C2661">
        <w:t>:</w:t>
      </w:r>
    </w:p>
    <w:p w14:paraId="44803139" w14:textId="69003AAC" w:rsidR="006C2661" w:rsidRDefault="006C2661" w:rsidP="006C2661">
      <w:pPr>
        <w:pStyle w:val="checkbox"/>
      </w:pPr>
      <w:r>
        <w:t>Navigate to a folder that will contain the working development project folder:</w:t>
      </w:r>
    </w:p>
    <w:p w14:paraId="26C7C042" w14:textId="77777777" w:rsidR="006C2661" w:rsidRDefault="006C2661" w:rsidP="006C2661">
      <w:pPr>
        <w:pStyle w:val="checkbox"/>
      </w:pPr>
      <w:r>
        <w:t xml:space="preserve">Right click to open the popup and select Open in Terminal </w:t>
      </w:r>
    </w:p>
    <w:p w14:paraId="509D75D4" w14:textId="7BA98AAB" w:rsidR="006C2661" w:rsidRDefault="006C2661" w:rsidP="006C2661">
      <w:pPr>
        <w:pStyle w:val="checkbox"/>
      </w:pPr>
      <w:r>
        <w:t xml:space="preserve">On the </w:t>
      </w:r>
      <w:proofErr w:type="spellStart"/>
      <w:r>
        <w:t>Github</w:t>
      </w:r>
      <w:proofErr w:type="spellEnd"/>
      <w:r>
        <w:t xml:space="preserve"> page, click on green Code button and select and copy (^C) </w:t>
      </w:r>
      <w:hyperlink r:id="rId59" w:history="1">
        <w:r w:rsidRPr="00643614">
          <w:rPr>
            <w:rStyle w:val="Hyperlink"/>
          </w:rPr>
          <w:t>https://github.com/AllenAircraft/PWC-OLS.git</w:t>
        </w:r>
      </w:hyperlink>
      <w:r>
        <w:t xml:space="preserve"> Cloning using the web URL.</w:t>
      </w:r>
    </w:p>
    <w:p w14:paraId="2D406674" w14:textId="77777777" w:rsidR="00405D07" w:rsidRDefault="006C2661" w:rsidP="006C2661">
      <w:pPr>
        <w:pStyle w:val="checkbox"/>
      </w:pPr>
      <w:r>
        <w:t xml:space="preserve">At the prompt in the Terminal type:  </w:t>
      </w:r>
    </w:p>
    <w:p w14:paraId="1C69AF68" w14:textId="6E45A40A" w:rsidR="00405D07" w:rsidRPr="00405D07" w:rsidRDefault="00405D07" w:rsidP="00405D07">
      <w:pPr>
        <w:pStyle w:val="Subtitle"/>
        <w:numPr>
          <w:ilvl w:val="0"/>
          <w:numId w:val="0"/>
        </w:numPr>
        <w:ind w:left="1267"/>
        <w:rPr>
          <w:rFonts w:ascii="Courier New" w:hAnsi="Courier New" w:cs="Courier New"/>
          <w:sz w:val="20"/>
          <w:szCs w:val="20"/>
        </w:rPr>
      </w:pPr>
      <w:r w:rsidRPr="00405D07">
        <w:rPr>
          <w:rFonts w:ascii="Courier New" w:hAnsi="Courier New" w:cs="Courier New"/>
          <w:sz w:val="20"/>
          <w:szCs w:val="20"/>
        </w:rPr>
        <w:t>&gt;git clone https://github.com/AllenAircraft/PWC-OLS.git</w:t>
      </w:r>
    </w:p>
    <w:p w14:paraId="1745F945" w14:textId="11C97952" w:rsidR="00F773D2" w:rsidRDefault="00405D07" w:rsidP="006C2661">
      <w:pPr>
        <w:pStyle w:val="checkbox"/>
      </w:pPr>
      <w:r>
        <w:t>Verify that MLOI development project folder is e</w:t>
      </w:r>
      <w:r w:rsidR="00CE2E01">
        <w:t>xtract</w:t>
      </w:r>
      <w:r>
        <w:t>ed</w:t>
      </w:r>
      <w:r w:rsidR="00CE2E01">
        <w:t xml:space="preserve"> </w:t>
      </w:r>
      <w:r>
        <w:t xml:space="preserve">to </w:t>
      </w:r>
      <w:r w:rsidR="00F773D2">
        <w:t>“PWC-</w:t>
      </w:r>
      <w:proofErr w:type="gramStart"/>
      <w:r w:rsidR="00F773D2">
        <w:t xml:space="preserve">OLS” </w:t>
      </w:r>
      <w:r w:rsidR="00CE2E01">
        <w:t xml:space="preserve"> </w:t>
      </w:r>
      <w:r>
        <w:t>on</w:t>
      </w:r>
      <w:proofErr w:type="gramEnd"/>
      <w:r>
        <w:t xml:space="preserve"> </w:t>
      </w:r>
      <w:r w:rsidR="00CE2E01">
        <w:t xml:space="preserve">your </w:t>
      </w:r>
      <w:r w:rsidR="00DE5086">
        <w:t>development</w:t>
      </w:r>
      <w:r w:rsidR="00CE2E01">
        <w:t xml:space="preserve"> system.  </w:t>
      </w:r>
    </w:p>
    <w:p w14:paraId="783C0497" w14:textId="0651377A" w:rsidR="00075207" w:rsidRDefault="00075207">
      <w:pPr>
        <w:pStyle w:val="Step"/>
        <w:numPr>
          <w:ilvl w:val="0"/>
          <w:numId w:val="21"/>
        </w:numPr>
      </w:pPr>
      <w:r w:rsidRPr="00075207">
        <w:t>Open the new PWC-OLS folder on the target system and click on _</w:t>
      </w:r>
      <w:r w:rsidR="00CE2E01">
        <w:t>MLOI</w:t>
      </w:r>
      <w:r w:rsidRPr="00075207">
        <w:t>_Main</w:t>
      </w:r>
      <w:r w:rsidR="00CE2E01">
        <w:t xml:space="preserve">.vi to run the development version of the </w:t>
      </w:r>
      <w:r w:rsidRPr="00075207">
        <w:t>program</w:t>
      </w:r>
      <w:r w:rsidR="00CE2E01">
        <w:t>.</w:t>
      </w:r>
    </w:p>
    <w:p w14:paraId="1A78E045" w14:textId="48298BD4" w:rsidR="00E24E34" w:rsidRDefault="00CC3398">
      <w:pPr>
        <w:pStyle w:val="ZPara"/>
        <w:numPr>
          <w:ilvl w:val="0"/>
          <w:numId w:val="21"/>
        </w:numPr>
      </w:pPr>
      <w:r>
        <w:t>To run the Production Application, i</w:t>
      </w:r>
      <w:r w:rsidR="00E24E34">
        <w:t>t is convenient to make a shortcut to ..</w:t>
      </w:r>
      <w:r w:rsidR="00E24E34" w:rsidRPr="00E24E34">
        <w:t>\MLOI-Elevate</w:t>
      </w:r>
      <w:r w:rsidR="00E24E34">
        <w:t>\_MLOI_Main.exe and place that shortcut on the target desktop.</w:t>
      </w:r>
    </w:p>
    <w:p w14:paraId="3D73ABF1" w14:textId="4355F2FE" w:rsidR="00E24E34" w:rsidRDefault="00E24E34" w:rsidP="00E24E34">
      <w:pPr>
        <w:pStyle w:val="ZPara"/>
      </w:pPr>
      <w:r w:rsidRPr="00E24E34">
        <w:lastRenderedPageBreak/>
        <w:t>NOTE: The path to the Configuration File is saved on the Target system registry that must be initialized the first time MLOI is run or if the Configuration file is moved.</w:t>
      </w:r>
    </w:p>
    <w:p w14:paraId="4EDC14D9" w14:textId="77777777" w:rsidR="006805DD" w:rsidRPr="003038C9" w:rsidRDefault="006805DD" w:rsidP="002E6504">
      <w:pPr>
        <w:rPr>
          <w:rFonts w:cs="Arial"/>
          <w:szCs w:val="22"/>
        </w:rPr>
      </w:pPr>
    </w:p>
    <w:sectPr w:rsidR="006805DD" w:rsidRPr="003038C9" w:rsidSect="00706D78">
      <w:headerReference w:type="default" r:id="rId60"/>
      <w:footerReference w:type="default" r:id="rId61"/>
      <w:pgSz w:w="12240" w:h="15840" w:code="1"/>
      <w:pgMar w:top="2250" w:right="1440" w:bottom="720" w:left="1440" w:header="144" w:footer="0" w:gutter="0"/>
      <w:pgNumType w:start="2"/>
      <w:cols w:space="720"/>
      <w:vAlign w:val="center"/>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0795E" w14:textId="77777777" w:rsidR="00C215F1" w:rsidRDefault="00C215F1">
      <w:r>
        <w:separator/>
      </w:r>
    </w:p>
    <w:p w14:paraId="7B4CC6DD" w14:textId="77777777" w:rsidR="00C215F1" w:rsidRDefault="00C215F1"/>
    <w:p w14:paraId="4B760392" w14:textId="77777777" w:rsidR="00C215F1" w:rsidRDefault="00C215F1"/>
    <w:p w14:paraId="0973D87A" w14:textId="77777777" w:rsidR="00C215F1" w:rsidRDefault="00C215F1" w:rsidP="004702FF"/>
    <w:p w14:paraId="3C446B08" w14:textId="77777777" w:rsidR="00C215F1" w:rsidRDefault="00C215F1"/>
  </w:endnote>
  <w:endnote w:type="continuationSeparator" w:id="0">
    <w:p w14:paraId="2C16AED7" w14:textId="77777777" w:rsidR="00C215F1" w:rsidRDefault="00C215F1">
      <w:r>
        <w:continuationSeparator/>
      </w:r>
    </w:p>
    <w:p w14:paraId="7D3E36DC" w14:textId="77777777" w:rsidR="00C215F1" w:rsidRDefault="00C215F1"/>
    <w:p w14:paraId="56CB7E12" w14:textId="77777777" w:rsidR="00C215F1" w:rsidRDefault="00C215F1"/>
    <w:p w14:paraId="57B064F6" w14:textId="77777777" w:rsidR="00C215F1" w:rsidRDefault="00C215F1" w:rsidP="004702FF"/>
    <w:p w14:paraId="251E04D7" w14:textId="77777777" w:rsidR="00C215F1" w:rsidRDefault="00C215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ce Script MT">
    <w:panose1 w:val="030303020206070C0B05"/>
    <w:charset w:val="00"/>
    <w:family w:val="script"/>
    <w:pitch w:val="variable"/>
    <w:sig w:usb0="00000003" w:usb1="00000000" w:usb2="00000000" w:usb3="00000000" w:csb0="00000001" w:csb1="00000000"/>
  </w:font>
  <w:font w:name="Calisto MT">
    <w:panose1 w:val="020406030505050303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Std">
    <w:altName w:val="Courier New"/>
    <w:panose1 w:val="00000000000000000000"/>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4C73B" w14:textId="60DC9B4A" w:rsidR="000D3871" w:rsidRPr="00D64C1F" w:rsidRDefault="000D3871" w:rsidP="00D64C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593B37" w14:textId="77777777" w:rsidR="00C215F1" w:rsidRDefault="00C215F1">
      <w:r>
        <w:separator/>
      </w:r>
    </w:p>
    <w:p w14:paraId="5941A457" w14:textId="77777777" w:rsidR="00C215F1" w:rsidRDefault="00C215F1"/>
    <w:p w14:paraId="464A8515" w14:textId="77777777" w:rsidR="00C215F1" w:rsidRDefault="00C215F1"/>
    <w:p w14:paraId="33E04A8D" w14:textId="77777777" w:rsidR="00C215F1" w:rsidRDefault="00C215F1" w:rsidP="004702FF"/>
    <w:p w14:paraId="3E98C77C" w14:textId="77777777" w:rsidR="00C215F1" w:rsidRDefault="00C215F1"/>
  </w:footnote>
  <w:footnote w:type="continuationSeparator" w:id="0">
    <w:p w14:paraId="06C7CDEE" w14:textId="77777777" w:rsidR="00C215F1" w:rsidRDefault="00C215F1">
      <w:r>
        <w:continuationSeparator/>
      </w:r>
    </w:p>
    <w:p w14:paraId="3A33D284" w14:textId="77777777" w:rsidR="00C215F1" w:rsidRDefault="00C215F1"/>
    <w:p w14:paraId="711FEE7D" w14:textId="77777777" w:rsidR="00C215F1" w:rsidRDefault="00C215F1"/>
    <w:p w14:paraId="710D17C2" w14:textId="77777777" w:rsidR="00C215F1" w:rsidRDefault="00C215F1" w:rsidP="004702FF"/>
    <w:p w14:paraId="1E55727A" w14:textId="77777777" w:rsidR="00C215F1" w:rsidRDefault="00C215F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BB275" w14:textId="77777777" w:rsidR="00457D6E" w:rsidRDefault="00000000">
    <w:pPr>
      <w:pStyle w:val="Heading1"/>
      <w:ind w:left="720" w:firstLine="720"/>
      <w:jc w:val="left"/>
      <w:rPr>
        <w:spacing w:val="20"/>
        <w:sz w:val="22"/>
      </w:rPr>
    </w:pPr>
    <w:r>
      <w:rPr>
        <w:rFonts w:ascii="Times New Roman" w:hAnsi="Times New Roman"/>
        <w:noProof/>
        <w:sz w:val="22"/>
      </w:rPr>
      <w:object w:dxaOrig="2405" w:dyaOrig="537" w14:anchorId="7707EB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180pt;margin-top:19.2pt;width:108pt;height:21.6pt;z-index:251655680" o:allowincell="f" fillcolor="window">
          <v:imagedata r:id="rId1" o:title="" croptop="-1938f" cropbottom="-1938f" cropleft="-1320f" cropright="-1320f"/>
          <w10:wrap type="topAndBottom"/>
        </v:shape>
        <o:OLEObject Type="Embed" ProgID="Word.Picture.8" ShapeID="_x0000_s1025" DrawAspect="Content" ObjectID="_1851771787" r:id="rId2"/>
      </w:object>
    </w:r>
    <w:r w:rsidR="00457D6E">
      <w:rPr>
        <w:spacing w:val="20"/>
        <w:sz w:val="22"/>
      </w:rPr>
      <w:t xml:space="preserve">              ALLEN AIRCRAFT PRODUCTS, INC.</w:t>
    </w:r>
  </w:p>
  <w:tbl>
    <w:tblPr>
      <w:tblpPr w:leftFromText="187" w:rightFromText="187" w:vertAnchor="page" w:horzAnchor="page" w:tblpX="9534" w:tblpY="1081"/>
      <w:tblW w:w="0" w:type="auto"/>
      <w:tblLook w:val="0000" w:firstRow="0" w:lastRow="0" w:firstColumn="0" w:lastColumn="0" w:noHBand="0" w:noVBand="0"/>
    </w:tblPr>
    <w:tblGrid>
      <w:gridCol w:w="990"/>
      <w:gridCol w:w="1350"/>
    </w:tblGrid>
    <w:tr w:rsidR="00457D6E" w14:paraId="15B649D2" w14:textId="77777777">
      <w:tc>
        <w:tcPr>
          <w:tcW w:w="990" w:type="dxa"/>
          <w:vAlign w:val="center"/>
        </w:tcPr>
        <w:p w14:paraId="1DD9F7E4" w14:textId="77777777" w:rsidR="00457D6E" w:rsidRDefault="00457D6E" w:rsidP="000448BE">
          <w:pPr>
            <w:rPr>
              <w:rFonts w:cs="Arial"/>
            </w:rPr>
          </w:pPr>
          <w:r>
            <w:rPr>
              <w:rFonts w:cs="Arial"/>
            </w:rPr>
            <w:t>PAGE:</w:t>
          </w:r>
        </w:p>
      </w:tc>
      <w:tc>
        <w:tcPr>
          <w:tcW w:w="1350" w:type="dxa"/>
          <w:vAlign w:val="center"/>
        </w:tcPr>
        <w:p w14:paraId="4E07A0F2" w14:textId="77777777" w:rsidR="00457D6E" w:rsidRDefault="00457D6E" w:rsidP="000448BE">
          <w:pPr>
            <w:rPr>
              <w:rFonts w:cs="Arial"/>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sidR="00191B54">
            <w:rPr>
              <w:rStyle w:val="PageNumber"/>
              <w:rFonts w:cs="Arial"/>
              <w:noProof/>
            </w:rPr>
            <w:t>1</w:t>
          </w:r>
          <w:r>
            <w:rPr>
              <w:rStyle w:val="PageNumber"/>
              <w:rFonts w:cs="Arial"/>
            </w:rPr>
            <w:fldChar w:fldCharType="end"/>
          </w:r>
        </w:p>
      </w:tc>
    </w:tr>
    <w:tr w:rsidR="00457D6E" w14:paraId="280CA904" w14:textId="77777777">
      <w:tc>
        <w:tcPr>
          <w:tcW w:w="990" w:type="dxa"/>
          <w:vAlign w:val="center"/>
        </w:tcPr>
        <w:p w14:paraId="0D3AB1F8" w14:textId="77777777" w:rsidR="00457D6E" w:rsidRDefault="00457D6E" w:rsidP="000448BE">
          <w:pPr>
            <w:rPr>
              <w:rFonts w:cs="Arial"/>
            </w:rPr>
          </w:pPr>
          <w:r>
            <w:rPr>
              <w:rFonts w:cs="Arial"/>
            </w:rPr>
            <w:t>DATE:</w:t>
          </w:r>
        </w:p>
      </w:tc>
      <w:tc>
        <w:tcPr>
          <w:tcW w:w="1350" w:type="dxa"/>
          <w:vAlign w:val="center"/>
        </w:tcPr>
        <w:p w14:paraId="1FCA1ECF" w14:textId="735F2A42" w:rsidR="00457D6E" w:rsidRDefault="004A13B8" w:rsidP="008A5981">
          <w:pPr>
            <w:rPr>
              <w:rFonts w:cs="Arial"/>
            </w:rPr>
          </w:pPr>
          <w:r>
            <w:rPr>
              <w:rFonts w:cs="Arial"/>
            </w:rPr>
            <w:t>2026/0</w:t>
          </w:r>
          <w:r w:rsidR="009C59BD">
            <w:rPr>
              <w:rFonts w:cs="Arial"/>
            </w:rPr>
            <w:t>9</w:t>
          </w:r>
          <w:r w:rsidR="00BC6A98">
            <w:rPr>
              <w:rFonts w:cs="Arial"/>
            </w:rPr>
            <w:t>/</w:t>
          </w:r>
          <w:r w:rsidR="0007514F">
            <w:rPr>
              <w:rFonts w:cs="Arial"/>
            </w:rPr>
            <w:t>2</w:t>
          </w:r>
          <w:r w:rsidR="009C59BD">
            <w:rPr>
              <w:rFonts w:cs="Arial"/>
            </w:rPr>
            <w:t>3</w:t>
          </w:r>
        </w:p>
      </w:tc>
    </w:tr>
    <w:tr w:rsidR="00457D6E" w14:paraId="261DB8F6" w14:textId="77777777">
      <w:tc>
        <w:tcPr>
          <w:tcW w:w="990" w:type="dxa"/>
          <w:vAlign w:val="center"/>
        </w:tcPr>
        <w:p w14:paraId="08BCD2AD" w14:textId="77777777" w:rsidR="00457D6E" w:rsidRDefault="00457D6E" w:rsidP="000448BE">
          <w:pPr>
            <w:rPr>
              <w:rFonts w:cs="Arial"/>
            </w:rPr>
          </w:pPr>
          <w:r>
            <w:rPr>
              <w:rFonts w:cs="Arial"/>
            </w:rPr>
            <w:t>REV:</w:t>
          </w:r>
        </w:p>
      </w:tc>
      <w:tc>
        <w:tcPr>
          <w:tcW w:w="1350" w:type="dxa"/>
          <w:vAlign w:val="center"/>
        </w:tcPr>
        <w:p w14:paraId="4EEAF09E" w14:textId="44A59504" w:rsidR="00D123E8" w:rsidRDefault="0064065C" w:rsidP="000448BE">
          <w:pPr>
            <w:rPr>
              <w:rFonts w:cs="Arial"/>
            </w:rPr>
          </w:pPr>
          <w:r>
            <w:rPr>
              <w:rFonts w:cs="Arial"/>
            </w:rPr>
            <w:t>Draft</w:t>
          </w:r>
          <w:r w:rsidR="00C4226E">
            <w:rPr>
              <w:rFonts w:cs="Arial"/>
            </w:rPr>
            <w:t xml:space="preserve"> </w:t>
          </w:r>
          <w:r w:rsidR="0007514F">
            <w:rPr>
              <w:rFonts w:cs="Arial"/>
            </w:rPr>
            <w:t>6</w:t>
          </w:r>
        </w:p>
      </w:tc>
    </w:tr>
  </w:tbl>
  <w:p w14:paraId="5D4D8DDB" w14:textId="77777777" w:rsidR="00457D6E" w:rsidRDefault="00457D6E">
    <w:pPr>
      <w:pStyle w:val="Heading1"/>
      <w:ind w:left="720" w:firstLine="720"/>
      <w:jc w:val="left"/>
      <w:rPr>
        <w:spacing w:val="20"/>
        <w:sz w:val="22"/>
      </w:rPr>
    </w:pPr>
  </w:p>
  <w:p w14:paraId="0347F842" w14:textId="77777777" w:rsidR="00457D6E" w:rsidRDefault="00457D6E">
    <w:pPr>
      <w:jc w:val="center"/>
      <w:rPr>
        <w:sz w:val="18"/>
      </w:rPr>
    </w:pPr>
  </w:p>
  <w:p w14:paraId="7B0BAC74" w14:textId="77777777" w:rsidR="00457D6E" w:rsidRDefault="00457D6E">
    <w:pPr>
      <w:jc w:val="center"/>
      <w:rPr>
        <w:sz w:val="18"/>
      </w:rPr>
    </w:pPr>
  </w:p>
  <w:p w14:paraId="03157E68" w14:textId="431EB508" w:rsidR="00457D6E" w:rsidRDefault="00457D6E">
    <w:pPr>
      <w:ind w:left="2880" w:firstLine="720"/>
      <w:rPr>
        <w:sz w:val="18"/>
      </w:rPr>
    </w:pPr>
    <w:r>
      <w:rPr>
        <w:sz w:val="18"/>
      </w:rPr>
      <w:t>Ravenna, Ohio 44266-1211</w:t>
    </w:r>
  </w:p>
  <w:p w14:paraId="6A9F18EC" w14:textId="77777777" w:rsidR="00457D6E" w:rsidRDefault="00457D6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7DC8E" w14:textId="52208BA2" w:rsidR="00457D6E" w:rsidRDefault="00000000">
    <w:pPr>
      <w:pStyle w:val="Heading1"/>
      <w:ind w:left="720" w:firstLine="720"/>
      <w:jc w:val="left"/>
      <w:rPr>
        <w:spacing w:val="20"/>
        <w:sz w:val="22"/>
      </w:rPr>
    </w:pPr>
    <w:r>
      <w:rPr>
        <w:rFonts w:ascii="Times New Roman" w:hAnsi="Times New Roman"/>
        <w:noProof/>
        <w:sz w:val="22"/>
      </w:rPr>
      <w:object w:dxaOrig="2405" w:dyaOrig="537" w14:anchorId="53683F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88" type="#_x0000_t75" style="position:absolute;left:0;text-align:left;margin-left:180pt;margin-top:19.2pt;width:108pt;height:21.6pt;z-index:251659776" o:allowincell="f" fillcolor="window">
          <v:imagedata r:id="rId1" o:title="" croptop="-1938f" cropbottom="-1938f" cropleft="-1320f" cropright="-1320f"/>
          <w10:wrap type="topAndBottom"/>
        </v:shape>
        <o:OLEObject Type="Embed" ProgID="Word.Picture.8" ShapeID="_x0000_s1088" DrawAspect="Content" ObjectID="_1851771788" r:id="rId2"/>
      </w:object>
    </w:r>
    <w:r w:rsidR="00457D6E">
      <w:rPr>
        <w:spacing w:val="20"/>
        <w:sz w:val="22"/>
      </w:rPr>
      <w:t xml:space="preserve">              ALLEN AIRCRAFT PRODUCTS, INC.</w:t>
    </w:r>
  </w:p>
  <w:tbl>
    <w:tblPr>
      <w:tblpPr w:leftFromText="187" w:rightFromText="187" w:vertAnchor="page" w:horzAnchor="page" w:tblpX="9059" w:tblpY="1081"/>
      <w:tblW w:w="0" w:type="auto"/>
      <w:tblLook w:val="0000" w:firstRow="0" w:lastRow="0" w:firstColumn="0" w:lastColumn="0" w:noHBand="0" w:noVBand="0"/>
    </w:tblPr>
    <w:tblGrid>
      <w:gridCol w:w="1208"/>
      <w:gridCol w:w="1977"/>
    </w:tblGrid>
    <w:tr w:rsidR="00A80C29" w14:paraId="2CEBAA1F" w14:textId="77777777" w:rsidTr="00A80C29">
      <w:trPr>
        <w:trHeight w:val="270"/>
      </w:trPr>
      <w:tc>
        <w:tcPr>
          <w:tcW w:w="1208" w:type="dxa"/>
          <w:vAlign w:val="center"/>
        </w:tcPr>
        <w:p w14:paraId="7966C15F" w14:textId="77777777" w:rsidR="00A80C29" w:rsidRDefault="00A80C29" w:rsidP="00A80C29">
          <w:pPr>
            <w:rPr>
              <w:rFonts w:cs="Arial"/>
            </w:rPr>
          </w:pPr>
          <w:r>
            <w:rPr>
              <w:rFonts w:cs="Arial"/>
            </w:rPr>
            <w:t>PAGE:</w:t>
          </w:r>
        </w:p>
      </w:tc>
      <w:tc>
        <w:tcPr>
          <w:tcW w:w="1977" w:type="dxa"/>
          <w:vAlign w:val="center"/>
        </w:tcPr>
        <w:p w14:paraId="76155F08" w14:textId="77777777" w:rsidR="00A80C29" w:rsidRDefault="00A80C29" w:rsidP="00A80C29">
          <w:pPr>
            <w:rPr>
              <w:rFonts w:cs="Arial"/>
              <w:szCs w:val="22"/>
            </w:rPr>
          </w:pPr>
          <w:r>
            <w:rPr>
              <w:rStyle w:val="PageNumber"/>
              <w:rFonts w:cs="Arial"/>
            </w:rPr>
            <w:fldChar w:fldCharType="begin"/>
          </w:r>
          <w:r>
            <w:rPr>
              <w:rStyle w:val="PageNumber"/>
              <w:rFonts w:cs="Arial"/>
            </w:rPr>
            <w:instrText xml:space="preserve"> PAGE </w:instrText>
          </w:r>
          <w:r>
            <w:rPr>
              <w:rStyle w:val="PageNumber"/>
              <w:rFonts w:cs="Arial"/>
            </w:rPr>
            <w:fldChar w:fldCharType="separate"/>
          </w:r>
          <w:r>
            <w:rPr>
              <w:rStyle w:val="PageNumber"/>
              <w:rFonts w:cs="Arial"/>
              <w:noProof/>
            </w:rPr>
            <w:t>9</w:t>
          </w:r>
          <w:r>
            <w:rPr>
              <w:rStyle w:val="PageNumber"/>
              <w:rFonts w:cs="Arial"/>
            </w:rPr>
            <w:fldChar w:fldCharType="end"/>
          </w:r>
        </w:p>
      </w:tc>
    </w:tr>
    <w:tr w:rsidR="00A80C29" w14:paraId="24B5F399" w14:textId="77777777" w:rsidTr="00A80C29">
      <w:trPr>
        <w:trHeight w:val="259"/>
      </w:trPr>
      <w:tc>
        <w:tcPr>
          <w:tcW w:w="1208" w:type="dxa"/>
          <w:vAlign w:val="center"/>
        </w:tcPr>
        <w:p w14:paraId="67EA369C" w14:textId="77777777" w:rsidR="00A80C29" w:rsidRDefault="00A80C29" w:rsidP="00A80C29">
          <w:pPr>
            <w:rPr>
              <w:rFonts w:cs="Arial"/>
            </w:rPr>
          </w:pPr>
          <w:r>
            <w:rPr>
              <w:rFonts w:cs="Arial"/>
            </w:rPr>
            <w:t>REPORT:</w:t>
          </w:r>
        </w:p>
      </w:tc>
      <w:tc>
        <w:tcPr>
          <w:tcW w:w="1977" w:type="dxa"/>
          <w:vAlign w:val="center"/>
        </w:tcPr>
        <w:p w14:paraId="1F3DE63A" w14:textId="77777777" w:rsidR="00A80C29" w:rsidRDefault="00A80C29" w:rsidP="00A80C29">
          <w:pPr>
            <w:rPr>
              <w:rFonts w:cs="Arial"/>
            </w:rPr>
          </w:pPr>
          <w:bookmarkStart w:id="601" w:name="_Hlk191710431"/>
          <w:r>
            <w:rPr>
              <w:rFonts w:cs="Arial"/>
              <w:szCs w:val="22"/>
            </w:rPr>
            <w:t>#250129</w:t>
          </w:r>
          <w:bookmarkEnd w:id="601"/>
        </w:p>
      </w:tc>
    </w:tr>
    <w:tr w:rsidR="00A80C29" w14:paraId="5AC8BB3F" w14:textId="77777777" w:rsidTr="00A80C29">
      <w:trPr>
        <w:trHeight w:val="259"/>
      </w:trPr>
      <w:tc>
        <w:tcPr>
          <w:tcW w:w="1208" w:type="dxa"/>
          <w:vAlign w:val="center"/>
        </w:tcPr>
        <w:p w14:paraId="734EF4B8" w14:textId="77777777" w:rsidR="00A80C29" w:rsidRDefault="00A80C29" w:rsidP="00A80C29">
          <w:pPr>
            <w:rPr>
              <w:rFonts w:cs="Arial"/>
            </w:rPr>
          </w:pPr>
          <w:r>
            <w:rPr>
              <w:rFonts w:cs="Arial"/>
            </w:rPr>
            <w:t>REV:</w:t>
          </w:r>
        </w:p>
      </w:tc>
      <w:tc>
        <w:tcPr>
          <w:tcW w:w="1977" w:type="dxa"/>
          <w:vAlign w:val="center"/>
        </w:tcPr>
        <w:p w14:paraId="370F2344" w14:textId="06442A33" w:rsidR="0007514F" w:rsidRDefault="00A80C29" w:rsidP="00A80C29">
          <w:pPr>
            <w:rPr>
              <w:rFonts w:cs="Arial"/>
            </w:rPr>
          </w:pPr>
          <w:r>
            <w:rPr>
              <w:rFonts w:cs="Arial"/>
            </w:rPr>
            <w:t>Draft 6</w:t>
          </w:r>
        </w:p>
      </w:tc>
    </w:tr>
  </w:tbl>
  <w:p w14:paraId="18CD5805" w14:textId="77777777" w:rsidR="00457D6E" w:rsidRDefault="00457D6E" w:rsidP="001B7F8B">
    <w:pPr>
      <w:rPr>
        <w:sz w:val="18"/>
      </w:rPr>
    </w:pPr>
  </w:p>
  <w:p w14:paraId="232A7BD5" w14:textId="77777777" w:rsidR="00A80C29" w:rsidRDefault="00A80C29" w:rsidP="00A80C29">
    <w:pPr>
      <w:tabs>
        <w:tab w:val="left" w:pos="7755"/>
      </w:tabs>
      <w:rPr>
        <w:sz w:val="18"/>
      </w:rPr>
    </w:pPr>
  </w:p>
  <w:p w14:paraId="6D45428B" w14:textId="77777777" w:rsidR="00A80C29" w:rsidRDefault="00A80C29" w:rsidP="00A80C29">
    <w:pPr>
      <w:tabs>
        <w:tab w:val="left" w:pos="7755"/>
      </w:tabs>
      <w:rPr>
        <w:sz w:val="18"/>
      </w:rPr>
    </w:pPr>
  </w:p>
  <w:p w14:paraId="4C903B98" w14:textId="144560C1" w:rsidR="00706D78" w:rsidRDefault="00A80C29" w:rsidP="00706D78">
    <w:pPr>
      <w:tabs>
        <w:tab w:val="left" w:pos="7755"/>
      </w:tabs>
      <w:spacing w:after="240"/>
      <w:rPr>
        <w:sz w:val="18"/>
      </w:rPr>
    </w:pPr>
    <w:r>
      <w:rPr>
        <w:sz w:val="18"/>
      </w:rPr>
      <w:t xml:space="preserve">                                                                    Ravenna, Ohio 44266-1211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E40"/>
    <w:multiLevelType w:val="singleLevel"/>
    <w:tmpl w:val="A89E57CA"/>
    <w:lvl w:ilvl="0">
      <w:start w:val="1"/>
      <w:numFmt w:val="bullet"/>
      <w:pStyle w:val="Bullet"/>
      <w:lvlText w:val=""/>
      <w:lvlJc w:val="left"/>
      <w:pPr>
        <w:tabs>
          <w:tab w:val="num" w:pos="720"/>
        </w:tabs>
        <w:ind w:left="648" w:hanging="288"/>
      </w:pPr>
      <w:rPr>
        <w:rFonts w:ascii="Symbol" w:hAnsi="Symbol" w:hint="default"/>
      </w:rPr>
    </w:lvl>
  </w:abstractNum>
  <w:abstractNum w:abstractNumId="1" w15:restartNumberingAfterBreak="0">
    <w:nsid w:val="025B123D"/>
    <w:multiLevelType w:val="hybridMultilevel"/>
    <w:tmpl w:val="A4780AAE"/>
    <w:lvl w:ilvl="0" w:tplc="BFF23F2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E8171E"/>
    <w:multiLevelType w:val="hybridMultilevel"/>
    <w:tmpl w:val="FAAEB168"/>
    <w:lvl w:ilvl="0" w:tplc="5E5E8EC4">
      <w:start w:val="2"/>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805026"/>
    <w:multiLevelType w:val="hybridMultilevel"/>
    <w:tmpl w:val="E6945042"/>
    <w:lvl w:ilvl="0" w:tplc="04090001">
      <w:start w:val="1"/>
      <w:numFmt w:val="bullet"/>
      <w:lvlText w:val=""/>
      <w:lvlJc w:val="left"/>
      <w:pPr>
        <w:ind w:left="216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4" w15:restartNumberingAfterBreak="0">
    <w:nsid w:val="0B8F0E28"/>
    <w:multiLevelType w:val="hybridMultilevel"/>
    <w:tmpl w:val="917A6F7C"/>
    <w:lvl w:ilvl="0" w:tplc="FFFFFFFF">
      <w:start w:val="1"/>
      <w:numFmt w:val="bullet"/>
      <w:lvlText w:val=""/>
      <w:lvlJc w:val="left"/>
      <w:pPr>
        <w:ind w:left="1260" w:hanging="360"/>
      </w:pPr>
      <w:rPr>
        <w:rFonts w:ascii="Symbol" w:hAnsi="Symbol" w:hint="default"/>
      </w:rPr>
    </w:lvl>
    <w:lvl w:ilvl="1" w:tplc="FFFFFFFF">
      <w:start w:val="1"/>
      <w:numFmt w:val="bullet"/>
      <w:lvlText w:val="o"/>
      <w:lvlJc w:val="left"/>
      <w:pPr>
        <w:ind w:left="540" w:hanging="360"/>
      </w:pPr>
      <w:rPr>
        <w:rFonts w:ascii="Courier New" w:hAnsi="Courier New" w:cs="Courier New" w:hint="default"/>
      </w:rPr>
    </w:lvl>
    <w:lvl w:ilvl="2" w:tplc="FFFFFFFF">
      <w:start w:val="1"/>
      <w:numFmt w:val="bullet"/>
      <w:lvlText w:val=""/>
      <w:lvlJc w:val="left"/>
      <w:pPr>
        <w:ind w:left="1260" w:hanging="360"/>
      </w:pPr>
      <w:rPr>
        <w:rFonts w:ascii="Wingdings" w:hAnsi="Wingdings" w:hint="default"/>
      </w:rPr>
    </w:lvl>
    <w:lvl w:ilvl="3" w:tplc="BFF23F22">
      <w:start w:val="5"/>
      <w:numFmt w:val="bullet"/>
      <w:lvlText w:val="•"/>
      <w:lvlJc w:val="left"/>
      <w:pPr>
        <w:ind w:left="2340" w:hanging="360"/>
      </w:pPr>
      <w:rPr>
        <w:rFonts w:ascii="Arial" w:eastAsia="Times New Roman" w:hAnsi="Arial" w:cs="Arial" w:hint="default"/>
      </w:rPr>
    </w:lvl>
    <w:lvl w:ilvl="4" w:tplc="FFFFFFFF">
      <w:start w:val="1"/>
      <w:numFmt w:val="bullet"/>
      <w:lvlText w:val="o"/>
      <w:lvlJc w:val="left"/>
      <w:pPr>
        <w:ind w:left="2700" w:hanging="360"/>
      </w:pPr>
      <w:rPr>
        <w:rFonts w:ascii="Courier New" w:hAnsi="Courier New" w:cs="Courier New" w:hint="default"/>
      </w:rPr>
    </w:lvl>
    <w:lvl w:ilvl="5" w:tplc="FFFFFFFF" w:tentative="1">
      <w:start w:val="1"/>
      <w:numFmt w:val="bullet"/>
      <w:lvlText w:val=""/>
      <w:lvlJc w:val="left"/>
      <w:pPr>
        <w:ind w:left="3420" w:hanging="360"/>
      </w:pPr>
      <w:rPr>
        <w:rFonts w:ascii="Wingdings" w:hAnsi="Wingdings" w:hint="default"/>
      </w:rPr>
    </w:lvl>
    <w:lvl w:ilvl="6" w:tplc="FFFFFFFF" w:tentative="1">
      <w:start w:val="1"/>
      <w:numFmt w:val="bullet"/>
      <w:lvlText w:val=""/>
      <w:lvlJc w:val="left"/>
      <w:pPr>
        <w:ind w:left="4140" w:hanging="360"/>
      </w:pPr>
      <w:rPr>
        <w:rFonts w:ascii="Symbol" w:hAnsi="Symbol" w:hint="default"/>
      </w:rPr>
    </w:lvl>
    <w:lvl w:ilvl="7" w:tplc="FFFFFFFF" w:tentative="1">
      <w:start w:val="1"/>
      <w:numFmt w:val="bullet"/>
      <w:lvlText w:val="o"/>
      <w:lvlJc w:val="left"/>
      <w:pPr>
        <w:ind w:left="4860" w:hanging="360"/>
      </w:pPr>
      <w:rPr>
        <w:rFonts w:ascii="Courier New" w:hAnsi="Courier New" w:cs="Courier New" w:hint="default"/>
      </w:rPr>
    </w:lvl>
    <w:lvl w:ilvl="8" w:tplc="FFFFFFFF" w:tentative="1">
      <w:start w:val="1"/>
      <w:numFmt w:val="bullet"/>
      <w:lvlText w:val=""/>
      <w:lvlJc w:val="left"/>
      <w:pPr>
        <w:ind w:left="5580" w:hanging="360"/>
      </w:pPr>
      <w:rPr>
        <w:rFonts w:ascii="Wingdings" w:hAnsi="Wingdings" w:hint="default"/>
      </w:rPr>
    </w:lvl>
  </w:abstractNum>
  <w:abstractNum w:abstractNumId="5" w15:restartNumberingAfterBreak="0">
    <w:nsid w:val="0CFE1D3F"/>
    <w:multiLevelType w:val="hybridMultilevel"/>
    <w:tmpl w:val="718EE442"/>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10E6F1F"/>
    <w:multiLevelType w:val="hybridMultilevel"/>
    <w:tmpl w:val="8EA2707A"/>
    <w:lvl w:ilvl="0" w:tplc="10EC7B02">
      <w:start w:val="1"/>
      <w:numFmt w:val="decimal"/>
      <w:lvlText w:val="Step %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646723"/>
    <w:multiLevelType w:val="hybridMultilevel"/>
    <w:tmpl w:val="552E4B44"/>
    <w:lvl w:ilvl="0" w:tplc="C520F55E">
      <w:start w:val="1"/>
      <w:numFmt w:val="bullet"/>
      <w:pStyle w:val="Dashbullet"/>
      <w:lvlText w:val=""/>
      <w:lvlJc w:val="left"/>
      <w:pPr>
        <w:ind w:left="2160" w:hanging="360"/>
      </w:pPr>
      <w:rPr>
        <w:rFonts w:ascii="Symbol" w:hAnsi="Symbol" w:hint="default"/>
      </w:rPr>
    </w:lvl>
    <w:lvl w:ilvl="1" w:tplc="FFFFFFFF">
      <w:start w:val="1"/>
      <w:numFmt w:val="bullet"/>
      <w:lvlText w:val=""/>
      <w:lvlJc w:val="left"/>
      <w:pPr>
        <w:ind w:left="2520" w:hanging="360"/>
      </w:pPr>
      <w:rPr>
        <w:rFonts w:ascii="Symbol" w:hAnsi="Symbol"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cs="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cs="Courier New" w:hint="default"/>
      </w:rPr>
    </w:lvl>
    <w:lvl w:ilvl="8" w:tplc="FFFFFFFF">
      <w:start w:val="1"/>
      <w:numFmt w:val="bullet"/>
      <w:lvlText w:val=""/>
      <w:lvlJc w:val="left"/>
      <w:pPr>
        <w:ind w:left="7920" w:hanging="360"/>
      </w:pPr>
      <w:rPr>
        <w:rFonts w:ascii="Wingdings" w:hAnsi="Wingdings" w:hint="default"/>
      </w:rPr>
    </w:lvl>
  </w:abstractNum>
  <w:abstractNum w:abstractNumId="8" w15:restartNumberingAfterBreak="0">
    <w:nsid w:val="147458C4"/>
    <w:multiLevelType w:val="hybridMultilevel"/>
    <w:tmpl w:val="34201A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F1087E"/>
    <w:multiLevelType w:val="hybridMultilevel"/>
    <w:tmpl w:val="77B4B316"/>
    <w:lvl w:ilvl="0" w:tplc="B84CEA24">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C67BA6"/>
    <w:multiLevelType w:val="hybridMultilevel"/>
    <w:tmpl w:val="D39EE2A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D132BFE"/>
    <w:multiLevelType w:val="hybridMultilevel"/>
    <w:tmpl w:val="4E44FCA2"/>
    <w:lvl w:ilvl="0" w:tplc="92EABACA">
      <w:start w:val="1"/>
      <w:numFmt w:val="upperLetter"/>
      <w:pStyle w:val="BodyText1Hangingindent"/>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7C57BD"/>
    <w:multiLevelType w:val="hybridMultilevel"/>
    <w:tmpl w:val="EAC4F9F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1D905E39"/>
    <w:multiLevelType w:val="multilevel"/>
    <w:tmpl w:val="1D964320"/>
    <w:lvl w:ilvl="0">
      <w:start w:val="1"/>
      <w:numFmt w:val="decimal"/>
      <w:pStyle w:val="ZL1Section"/>
      <w:lvlText w:val="%1.0"/>
      <w:lvlJc w:val="left"/>
      <w:pPr>
        <w:tabs>
          <w:tab w:val="num" w:pos="576"/>
        </w:tabs>
        <w:ind w:left="576" w:hanging="576"/>
      </w:pPr>
      <w:rPr>
        <w:rFonts w:hint="default"/>
      </w:rPr>
    </w:lvl>
    <w:lvl w:ilvl="1">
      <w:start w:val="1"/>
      <w:numFmt w:val="decimal"/>
      <w:pStyle w:val="ZL2Section"/>
      <w:lvlText w:val="%1.%2"/>
      <w:lvlJc w:val="left"/>
      <w:pPr>
        <w:tabs>
          <w:tab w:val="num" w:pos="576"/>
        </w:tabs>
        <w:ind w:left="576" w:hanging="576"/>
      </w:pPr>
      <w:rPr>
        <w:rFonts w:hint="default"/>
      </w:rPr>
    </w:lvl>
    <w:lvl w:ilvl="2">
      <w:start w:val="1"/>
      <w:numFmt w:val="decimal"/>
      <w:pStyle w:val="style2"/>
      <w:lvlText w:val="%1.%2.%3"/>
      <w:lvlJc w:val="left"/>
      <w:pPr>
        <w:tabs>
          <w:tab w:val="num" w:pos="864"/>
        </w:tabs>
        <w:ind w:left="864" w:hanging="864"/>
      </w:pPr>
      <w:rPr>
        <w:rFonts w:hint="default"/>
      </w:rPr>
    </w:lvl>
    <w:lvl w:ilvl="3">
      <w:start w:val="1"/>
      <w:numFmt w:val="decimal"/>
      <w:pStyle w:val="STYLE7"/>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4" w15:restartNumberingAfterBreak="0">
    <w:nsid w:val="1EB0708E"/>
    <w:multiLevelType w:val="hybridMultilevel"/>
    <w:tmpl w:val="6CC67740"/>
    <w:lvl w:ilvl="0" w:tplc="66C63CB4">
      <w:start w:val="2"/>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2E69A9"/>
    <w:multiLevelType w:val="hybridMultilevel"/>
    <w:tmpl w:val="719CF2B2"/>
    <w:lvl w:ilvl="0" w:tplc="CAE2E3E8">
      <w:start w:val="4"/>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0CC7C29"/>
    <w:multiLevelType w:val="hybridMultilevel"/>
    <w:tmpl w:val="51A0ECDA"/>
    <w:lvl w:ilvl="0" w:tplc="94C4CB54">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23C20B0"/>
    <w:multiLevelType w:val="hybridMultilevel"/>
    <w:tmpl w:val="BBBE18D6"/>
    <w:lvl w:ilvl="0" w:tplc="0409000F">
      <w:start w:val="1"/>
      <w:numFmt w:val="decimal"/>
      <w:lvlText w:val="%1."/>
      <w:lvlJc w:val="left"/>
      <w:pPr>
        <w:ind w:left="1627" w:hanging="360"/>
      </w:pPr>
      <w:rPr>
        <w:rFonts w:hint="default"/>
      </w:rPr>
    </w:lvl>
    <w:lvl w:ilvl="1" w:tplc="FFFFFFFF">
      <w:start w:val="1"/>
      <w:numFmt w:val="bullet"/>
      <w:lvlText w:val="o"/>
      <w:lvlJc w:val="left"/>
      <w:pPr>
        <w:ind w:left="907" w:hanging="360"/>
      </w:pPr>
      <w:rPr>
        <w:rFonts w:ascii="Courier New" w:hAnsi="Courier New" w:cs="Courier New" w:hint="default"/>
      </w:rPr>
    </w:lvl>
    <w:lvl w:ilvl="2" w:tplc="FFFFFFFF">
      <w:start w:val="1"/>
      <w:numFmt w:val="bullet"/>
      <w:lvlText w:val=""/>
      <w:lvlJc w:val="left"/>
      <w:pPr>
        <w:ind w:left="1627" w:hanging="360"/>
      </w:pPr>
      <w:rPr>
        <w:rFonts w:ascii="Wingdings" w:hAnsi="Wingdings" w:hint="default"/>
      </w:rPr>
    </w:lvl>
    <w:lvl w:ilvl="3" w:tplc="FFFFFFFF">
      <w:start w:val="1"/>
      <w:numFmt w:val="bullet"/>
      <w:lvlText w:val=""/>
      <w:lvlJc w:val="left"/>
      <w:pPr>
        <w:ind w:left="2347" w:hanging="360"/>
      </w:pPr>
      <w:rPr>
        <w:rFonts w:ascii="Symbol" w:hAnsi="Symbol" w:hint="default"/>
      </w:rPr>
    </w:lvl>
    <w:lvl w:ilvl="4" w:tplc="FFFFFFFF">
      <w:start w:val="1"/>
      <w:numFmt w:val="bullet"/>
      <w:lvlText w:val="o"/>
      <w:lvlJc w:val="left"/>
      <w:pPr>
        <w:ind w:left="3067" w:hanging="360"/>
      </w:pPr>
      <w:rPr>
        <w:rFonts w:ascii="Courier New" w:hAnsi="Courier New" w:cs="Courier New" w:hint="default"/>
      </w:rPr>
    </w:lvl>
    <w:lvl w:ilvl="5" w:tplc="FFFFFFFF" w:tentative="1">
      <w:start w:val="1"/>
      <w:numFmt w:val="bullet"/>
      <w:lvlText w:val=""/>
      <w:lvlJc w:val="left"/>
      <w:pPr>
        <w:ind w:left="3787" w:hanging="360"/>
      </w:pPr>
      <w:rPr>
        <w:rFonts w:ascii="Wingdings" w:hAnsi="Wingdings" w:hint="default"/>
      </w:rPr>
    </w:lvl>
    <w:lvl w:ilvl="6" w:tplc="FFFFFFFF" w:tentative="1">
      <w:start w:val="1"/>
      <w:numFmt w:val="bullet"/>
      <w:lvlText w:val=""/>
      <w:lvlJc w:val="left"/>
      <w:pPr>
        <w:ind w:left="4507" w:hanging="360"/>
      </w:pPr>
      <w:rPr>
        <w:rFonts w:ascii="Symbol" w:hAnsi="Symbol" w:hint="default"/>
      </w:rPr>
    </w:lvl>
    <w:lvl w:ilvl="7" w:tplc="FFFFFFFF" w:tentative="1">
      <w:start w:val="1"/>
      <w:numFmt w:val="bullet"/>
      <w:lvlText w:val="o"/>
      <w:lvlJc w:val="left"/>
      <w:pPr>
        <w:ind w:left="5227" w:hanging="360"/>
      </w:pPr>
      <w:rPr>
        <w:rFonts w:ascii="Courier New" w:hAnsi="Courier New" w:cs="Courier New" w:hint="default"/>
      </w:rPr>
    </w:lvl>
    <w:lvl w:ilvl="8" w:tplc="FFFFFFFF" w:tentative="1">
      <w:start w:val="1"/>
      <w:numFmt w:val="bullet"/>
      <w:lvlText w:val=""/>
      <w:lvlJc w:val="left"/>
      <w:pPr>
        <w:ind w:left="5947" w:hanging="360"/>
      </w:pPr>
      <w:rPr>
        <w:rFonts w:ascii="Wingdings" w:hAnsi="Wingdings" w:hint="default"/>
      </w:rPr>
    </w:lvl>
  </w:abstractNum>
  <w:abstractNum w:abstractNumId="18" w15:restartNumberingAfterBreak="0">
    <w:nsid w:val="25DB7DBF"/>
    <w:multiLevelType w:val="hybridMultilevel"/>
    <w:tmpl w:val="F530F5FC"/>
    <w:lvl w:ilvl="0" w:tplc="BBEE5000">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ABE741D"/>
    <w:multiLevelType w:val="hybridMultilevel"/>
    <w:tmpl w:val="918C33F2"/>
    <w:lvl w:ilvl="0" w:tplc="39E09956">
      <w:start w:val="4"/>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C3940CF"/>
    <w:multiLevelType w:val="hybridMultilevel"/>
    <w:tmpl w:val="AEF2FF0E"/>
    <w:lvl w:ilvl="0" w:tplc="5B9004A2">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D642417"/>
    <w:multiLevelType w:val="hybridMultilevel"/>
    <w:tmpl w:val="5B08BE9A"/>
    <w:lvl w:ilvl="0" w:tplc="DA9ADDD0">
      <w:start w:val="1"/>
      <w:numFmt w:val="decimal"/>
      <w:pStyle w:val="RequirementSub"/>
      <w:lvlText w:val="%1a)"/>
      <w:lvlJc w:val="left"/>
      <w:pPr>
        <w:ind w:left="36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F840AFA"/>
    <w:multiLevelType w:val="hybridMultilevel"/>
    <w:tmpl w:val="B04828D0"/>
    <w:lvl w:ilvl="0" w:tplc="BFF23F22">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3D5639"/>
    <w:multiLevelType w:val="hybridMultilevel"/>
    <w:tmpl w:val="43B85D98"/>
    <w:lvl w:ilvl="0" w:tplc="6478D858">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6F1240"/>
    <w:multiLevelType w:val="hybridMultilevel"/>
    <w:tmpl w:val="E4AEA240"/>
    <w:lvl w:ilvl="0" w:tplc="F946902C">
      <w:start w:val="1"/>
      <w:numFmt w:val="decimal"/>
      <w:pStyle w:val="TestCase"/>
      <w:lvlText w:val="TC# %1."/>
      <w:lvlJc w:val="left"/>
      <w:pPr>
        <w:ind w:left="36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35AA0A34"/>
    <w:multiLevelType w:val="hybridMultilevel"/>
    <w:tmpl w:val="6A967DB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35BD40AB"/>
    <w:multiLevelType w:val="hybridMultilevel"/>
    <w:tmpl w:val="BE78BCFE"/>
    <w:lvl w:ilvl="0" w:tplc="22A6A7A2">
      <w:start w:val="1"/>
      <w:numFmt w:val="decimal"/>
      <w:pStyle w:val="Step"/>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68831F2"/>
    <w:multiLevelType w:val="hybridMultilevel"/>
    <w:tmpl w:val="982E92B6"/>
    <w:lvl w:ilvl="0" w:tplc="741E207E">
      <w:start w:val="1"/>
      <w:numFmt w:val="upperRoman"/>
      <w:pStyle w:val="Append"/>
      <w:lvlText w:val="Appendix %1."/>
      <w:lvlJc w:val="left"/>
      <w:pPr>
        <w:ind w:left="720" w:hanging="360"/>
      </w:pPr>
      <w:rPr>
        <w:rFonts w:hint="default"/>
      </w:rPr>
    </w:lvl>
    <w:lvl w:ilvl="1" w:tplc="E000F568">
      <w:start w:val="1"/>
      <w:numFmt w:val="decimal"/>
      <w:lvlText w:val="%2."/>
      <w:lvlJc w:val="left"/>
      <w:pPr>
        <w:ind w:left="1440" w:hanging="360"/>
      </w:pPr>
      <w:rPr>
        <w:rFonts w:hint="default"/>
      </w:rPr>
    </w:lvl>
    <w:lvl w:ilvl="2" w:tplc="BFF23F22">
      <w:start w:val="5"/>
      <w:numFmt w:val="bullet"/>
      <w:lvlText w:val="•"/>
      <w:lvlJc w:val="left"/>
      <w:pPr>
        <w:ind w:left="2340" w:hanging="360"/>
      </w:pPr>
      <w:rPr>
        <w:rFonts w:ascii="Arial" w:eastAsia="Times New Roman" w:hAnsi="Arial" w:cs="Aria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774280A"/>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80A13D7"/>
    <w:multiLevelType w:val="hybridMultilevel"/>
    <w:tmpl w:val="EDB27ED6"/>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3B4E4EC6"/>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C216EB7"/>
    <w:multiLevelType w:val="hybridMultilevel"/>
    <w:tmpl w:val="9962C82C"/>
    <w:lvl w:ilvl="0" w:tplc="E78448AA">
      <w:start w:val="8"/>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1A46D79"/>
    <w:multiLevelType w:val="hybridMultilevel"/>
    <w:tmpl w:val="3D1476DC"/>
    <w:lvl w:ilvl="0" w:tplc="583421B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813493A"/>
    <w:multiLevelType w:val="hybridMultilevel"/>
    <w:tmpl w:val="5D5619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9F50411"/>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A0C6BF0"/>
    <w:multiLevelType w:val="hybridMultilevel"/>
    <w:tmpl w:val="A80EAA42"/>
    <w:lvl w:ilvl="0" w:tplc="368612A6">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B73506E"/>
    <w:multiLevelType w:val="hybridMultilevel"/>
    <w:tmpl w:val="B79C8CF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1382598"/>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57B46B9A"/>
    <w:multiLevelType w:val="hybridMultilevel"/>
    <w:tmpl w:val="AF503EEE"/>
    <w:lvl w:ilvl="0" w:tplc="E4482628">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A9BC1746">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A094DAE"/>
    <w:multiLevelType w:val="hybridMultilevel"/>
    <w:tmpl w:val="9E12A0B0"/>
    <w:lvl w:ilvl="0" w:tplc="F9AA894A">
      <w:start w:val="1"/>
      <w:numFmt w:val="decimal"/>
      <w:lvlText w:val="TC# %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0" w15:restartNumberingAfterBreak="0">
    <w:nsid w:val="5C405DF3"/>
    <w:multiLevelType w:val="hybridMultilevel"/>
    <w:tmpl w:val="C3E49FE0"/>
    <w:lvl w:ilvl="0" w:tplc="FFFFFFFF">
      <w:start w:val="1"/>
      <w:numFmt w:val="decimal"/>
      <w:lvlText w:val="%1."/>
      <w:lvlJc w:val="left"/>
      <w:pPr>
        <w:ind w:left="720" w:hanging="360"/>
      </w:pPr>
      <w:rPr>
        <w:rFonts w:hint="default"/>
      </w:rPr>
    </w:lvl>
    <w:lvl w:ilvl="1" w:tplc="FFFFFFFF">
      <w:start w:val="1"/>
      <w:numFmt w:val="decimal"/>
      <w:lvlText w:val="%2."/>
      <w:lvlJc w:val="left"/>
      <w:pPr>
        <w:ind w:left="1440" w:hanging="360"/>
      </w:pPr>
      <w:rPr>
        <w:rFonts w:hint="default"/>
      </w:rPr>
    </w:lvl>
    <w:lvl w:ilvl="2" w:tplc="FFFFFFFF">
      <w:start w:val="5"/>
      <w:numFmt w:val="bullet"/>
      <w:lvlText w:val="•"/>
      <w:lvlJc w:val="left"/>
      <w:pPr>
        <w:ind w:left="2340" w:hanging="360"/>
      </w:pPr>
      <w:rPr>
        <w:rFonts w:ascii="Arial" w:eastAsia="Times New Roman" w:hAnsi="Arial" w:cs="Aria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5D5B345D"/>
    <w:multiLevelType w:val="hybridMultilevel"/>
    <w:tmpl w:val="58C4E062"/>
    <w:lvl w:ilvl="0" w:tplc="B36E2540">
      <w:start w:val="1"/>
      <w:numFmt w:val="decimal"/>
      <w:pStyle w:val="Requirement"/>
      <w:lvlText w:val="%1)  "/>
      <w:lvlJc w:val="left"/>
      <w:pPr>
        <w:ind w:left="1080" w:hanging="360"/>
      </w:pPr>
      <w:rPr>
        <w:rFonts w:hint="default"/>
      </w:rPr>
    </w:lvl>
    <w:lvl w:ilvl="1" w:tplc="FFFFFFFF">
      <w:start w:val="1"/>
      <w:numFmt w:val="bullet"/>
      <w:lvlText w:val=""/>
      <w:lvlJc w:val="left"/>
      <w:pPr>
        <w:ind w:left="1800" w:hanging="360"/>
      </w:pPr>
      <w:rPr>
        <w:rFonts w:ascii="Wingdings" w:hAnsi="Wingdings"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42" w15:restartNumberingAfterBreak="0">
    <w:nsid w:val="5E36026B"/>
    <w:multiLevelType w:val="hybridMultilevel"/>
    <w:tmpl w:val="05E694D2"/>
    <w:lvl w:ilvl="0" w:tplc="F0442208">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0D22CA0"/>
    <w:multiLevelType w:val="hybridMultilevel"/>
    <w:tmpl w:val="4D96F9AC"/>
    <w:lvl w:ilvl="0" w:tplc="0972D44A">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1390CE1"/>
    <w:multiLevelType w:val="hybridMultilevel"/>
    <w:tmpl w:val="7D50014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619A11C9"/>
    <w:multiLevelType w:val="hybridMultilevel"/>
    <w:tmpl w:val="91A6393A"/>
    <w:lvl w:ilvl="0" w:tplc="CAE2BCCC">
      <w:start w:val="1"/>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40C6972"/>
    <w:multiLevelType w:val="hybridMultilevel"/>
    <w:tmpl w:val="0DE8DC26"/>
    <w:lvl w:ilvl="0" w:tplc="BA1EBC02">
      <w:start w:val="8"/>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51C245A"/>
    <w:multiLevelType w:val="hybridMultilevel"/>
    <w:tmpl w:val="9F200A82"/>
    <w:lvl w:ilvl="0" w:tplc="FFFFFFFF">
      <w:start w:val="5"/>
      <w:numFmt w:val="decimal"/>
      <w:lvlText w:val="Step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99A7C69"/>
    <w:multiLevelType w:val="hybridMultilevel"/>
    <w:tmpl w:val="43B85D98"/>
    <w:lvl w:ilvl="0" w:tplc="FFFFFFFF">
      <w:start w:val="1"/>
      <w:numFmt w:val="decimal"/>
      <w:lvlText w:val="Step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A4C34D7"/>
    <w:multiLevelType w:val="hybridMultilevel"/>
    <w:tmpl w:val="65D2A288"/>
    <w:lvl w:ilvl="0" w:tplc="C02608F4">
      <w:start w:val="1"/>
      <w:numFmt w:val="bullet"/>
      <w:pStyle w:val="checkbox"/>
      <w:lvlText w:val=""/>
      <w:lvlJc w:val="left"/>
      <w:pPr>
        <w:ind w:left="1260" w:hanging="360"/>
      </w:pPr>
      <w:rPr>
        <w:rFonts w:ascii="Symbol" w:hAnsi="Symbol" w:hint="default"/>
      </w:rPr>
    </w:lvl>
    <w:lvl w:ilvl="1" w:tplc="04090003">
      <w:start w:val="1"/>
      <w:numFmt w:val="bullet"/>
      <w:lvlText w:val="o"/>
      <w:lvlJc w:val="left"/>
      <w:pPr>
        <w:ind w:left="540" w:hanging="360"/>
      </w:pPr>
      <w:rPr>
        <w:rFonts w:ascii="Courier New" w:hAnsi="Courier New" w:cs="Courier New" w:hint="default"/>
      </w:rPr>
    </w:lvl>
    <w:lvl w:ilvl="2" w:tplc="04090005">
      <w:start w:val="1"/>
      <w:numFmt w:val="bullet"/>
      <w:lvlText w:val=""/>
      <w:lvlJc w:val="left"/>
      <w:pPr>
        <w:ind w:left="1260" w:hanging="360"/>
      </w:pPr>
      <w:rPr>
        <w:rFonts w:ascii="Wingdings" w:hAnsi="Wingdings" w:hint="default"/>
      </w:rPr>
    </w:lvl>
    <w:lvl w:ilvl="3" w:tplc="04090001">
      <w:start w:val="1"/>
      <w:numFmt w:val="bullet"/>
      <w:lvlText w:val=""/>
      <w:lvlJc w:val="left"/>
      <w:pPr>
        <w:ind w:left="1980" w:hanging="360"/>
      </w:pPr>
      <w:rPr>
        <w:rFonts w:ascii="Symbol" w:hAnsi="Symbol" w:hint="default"/>
      </w:rPr>
    </w:lvl>
    <w:lvl w:ilvl="4" w:tplc="04090003">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50" w15:restartNumberingAfterBreak="0">
    <w:nsid w:val="6ADE1E3A"/>
    <w:multiLevelType w:val="hybridMultilevel"/>
    <w:tmpl w:val="0D5A8A64"/>
    <w:lvl w:ilvl="0" w:tplc="4BDEE26A">
      <w:start w:val="3"/>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CFF477F"/>
    <w:multiLevelType w:val="hybridMultilevel"/>
    <w:tmpl w:val="106EA39E"/>
    <w:lvl w:ilvl="0" w:tplc="4BDEE26A">
      <w:start w:val="3"/>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4C56B5C"/>
    <w:multiLevelType w:val="hybridMultilevel"/>
    <w:tmpl w:val="52724F70"/>
    <w:lvl w:ilvl="0" w:tplc="FFFFFFFF">
      <w:start w:val="1"/>
      <w:numFmt w:val="decimal"/>
      <w:lvlText w:val="Step %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4F65C84"/>
    <w:multiLevelType w:val="hybridMultilevel"/>
    <w:tmpl w:val="51A0ECDA"/>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53E10E9"/>
    <w:multiLevelType w:val="hybridMultilevel"/>
    <w:tmpl w:val="D24C6BE8"/>
    <w:lvl w:ilvl="0" w:tplc="FFA2B76C">
      <w:start w:val="7"/>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5C13BEF"/>
    <w:multiLevelType w:val="hybridMultilevel"/>
    <w:tmpl w:val="DE366D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79B44B3A"/>
    <w:multiLevelType w:val="hybridMultilevel"/>
    <w:tmpl w:val="718EE442"/>
    <w:lvl w:ilvl="0" w:tplc="FFFFFFFF">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7BC3288C"/>
    <w:multiLevelType w:val="hybridMultilevel"/>
    <w:tmpl w:val="9F200A82"/>
    <w:lvl w:ilvl="0" w:tplc="8E0E2BBA">
      <w:start w:val="5"/>
      <w:numFmt w:val="decimal"/>
      <w:lvlText w:val="Step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E2478A5"/>
    <w:multiLevelType w:val="multilevel"/>
    <w:tmpl w:val="E4C88DD0"/>
    <w:lvl w:ilvl="0">
      <w:start w:val="1"/>
      <w:numFmt w:val="decimal"/>
      <w:pStyle w:val="Report"/>
      <w:lvlText w:val="%1.0"/>
      <w:lvlJc w:val="left"/>
      <w:pPr>
        <w:tabs>
          <w:tab w:val="num" w:pos="720"/>
        </w:tabs>
        <w:ind w:left="720" w:hanging="720"/>
      </w:pPr>
      <w:rPr>
        <w:rFonts w:hint="default"/>
      </w:rPr>
    </w:lvl>
    <w:lvl w:ilvl="1">
      <w:start w:val="1"/>
      <w:numFmt w:val="decimal"/>
      <w:lvlText w:val="%1.%2"/>
      <w:lvlJc w:val="left"/>
      <w:pPr>
        <w:tabs>
          <w:tab w:val="num" w:pos="792"/>
        </w:tabs>
        <w:ind w:left="432" w:firstLine="0"/>
      </w:pPr>
      <w:rPr>
        <w:rFonts w:hint="default"/>
      </w:rPr>
    </w:lvl>
    <w:lvl w:ilvl="2">
      <w:start w:val="1"/>
      <w:numFmt w:val="decimal"/>
      <w:lvlText w:val="%1.%2.%3"/>
      <w:lvlJc w:val="left"/>
      <w:pPr>
        <w:tabs>
          <w:tab w:val="num" w:pos="1152"/>
        </w:tabs>
        <w:ind w:left="432" w:firstLine="0"/>
      </w:pPr>
      <w:rPr>
        <w:rFonts w:hint="default"/>
      </w:rPr>
    </w:lvl>
    <w:lvl w:ilvl="3">
      <w:start w:val="1"/>
      <w:numFmt w:val="decimal"/>
      <w:lvlText w:val="%1.%2.%3.%4."/>
      <w:lvlJc w:val="left"/>
      <w:pPr>
        <w:tabs>
          <w:tab w:val="num" w:pos="2160"/>
        </w:tabs>
        <w:ind w:left="1728" w:hanging="648"/>
      </w:pPr>
      <w:rPr>
        <w:rFonts w:hint="default"/>
      </w:rPr>
    </w:lvl>
    <w:lvl w:ilvl="4">
      <w:numFmt w:val="none"/>
      <w:lvlText w:val=""/>
      <w:lvlJc w:val="left"/>
      <w:pPr>
        <w:tabs>
          <w:tab w:val="num" w:pos="360"/>
        </w:tabs>
      </w:p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9" w15:restartNumberingAfterBreak="0">
    <w:nsid w:val="7FD569F7"/>
    <w:multiLevelType w:val="hybridMultilevel"/>
    <w:tmpl w:val="627CA3B8"/>
    <w:lvl w:ilvl="0" w:tplc="B150C948">
      <w:start w:val="1"/>
      <w:numFmt w:val="decimal"/>
      <w:lvlText w:val="Step %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69813448">
    <w:abstractNumId w:val="58"/>
  </w:num>
  <w:num w:numId="2" w16cid:durableId="1734305484">
    <w:abstractNumId w:val="0"/>
  </w:num>
  <w:num w:numId="3" w16cid:durableId="1155606240">
    <w:abstractNumId w:val="13"/>
  </w:num>
  <w:num w:numId="4" w16cid:durableId="2027559707">
    <w:abstractNumId w:val="11"/>
  </w:num>
  <w:num w:numId="5" w16cid:durableId="211354647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62268308">
    <w:abstractNumId w:val="3"/>
  </w:num>
  <w:num w:numId="7" w16cid:durableId="1753967412">
    <w:abstractNumId w:val="7"/>
  </w:num>
  <w:num w:numId="8" w16cid:durableId="2123107294">
    <w:abstractNumId w:val="41"/>
  </w:num>
  <w:num w:numId="9" w16cid:durableId="904414625">
    <w:abstractNumId w:val="10"/>
  </w:num>
  <w:num w:numId="10" w16cid:durableId="693464709">
    <w:abstractNumId w:val="36"/>
  </w:num>
  <w:num w:numId="11" w16cid:durableId="652297604">
    <w:abstractNumId w:val="32"/>
  </w:num>
  <w:num w:numId="12" w16cid:durableId="1323853933">
    <w:abstractNumId w:val="49"/>
  </w:num>
  <w:num w:numId="13" w16cid:durableId="898201786">
    <w:abstractNumId w:val="6"/>
    <w:lvlOverride w:ilvl="0">
      <w:startOverride w:val="1"/>
    </w:lvlOverride>
  </w:num>
  <w:num w:numId="14" w16cid:durableId="2039508606">
    <w:abstractNumId w:val="6"/>
    <w:lvlOverride w:ilvl="0">
      <w:startOverride w:val="1"/>
    </w:lvlOverride>
  </w:num>
  <w:num w:numId="15" w16cid:durableId="434404054">
    <w:abstractNumId w:val="27"/>
  </w:num>
  <w:num w:numId="16" w16cid:durableId="1290473544">
    <w:abstractNumId w:val="6"/>
    <w:lvlOverride w:ilvl="0">
      <w:startOverride w:val="1"/>
    </w:lvlOverride>
  </w:num>
  <w:num w:numId="17" w16cid:durableId="905533620">
    <w:abstractNumId w:val="16"/>
    <w:lvlOverride w:ilvl="0">
      <w:startOverride w:val="1"/>
    </w:lvlOverride>
  </w:num>
  <w:num w:numId="18" w16cid:durableId="1599634334">
    <w:abstractNumId w:val="16"/>
    <w:lvlOverride w:ilvl="0">
      <w:startOverride w:val="1"/>
    </w:lvlOverride>
  </w:num>
  <w:num w:numId="19" w16cid:durableId="1871844721">
    <w:abstractNumId w:val="18"/>
    <w:lvlOverride w:ilvl="0">
      <w:startOverride w:val="1"/>
    </w:lvlOverride>
  </w:num>
  <w:num w:numId="20" w16cid:durableId="1451777369">
    <w:abstractNumId w:val="31"/>
  </w:num>
  <w:num w:numId="21" w16cid:durableId="1572420928">
    <w:abstractNumId w:val="31"/>
    <w:lvlOverride w:ilvl="0">
      <w:startOverride w:val="5"/>
    </w:lvlOverride>
  </w:num>
  <w:num w:numId="22" w16cid:durableId="21251191">
    <w:abstractNumId w:val="31"/>
    <w:lvlOverride w:ilvl="0">
      <w:startOverride w:val="9"/>
    </w:lvlOverride>
  </w:num>
  <w:num w:numId="23" w16cid:durableId="156965061">
    <w:abstractNumId w:val="31"/>
    <w:lvlOverride w:ilvl="0">
      <w:startOverride w:val="1"/>
    </w:lvlOverride>
  </w:num>
  <w:num w:numId="24" w16cid:durableId="1863205409">
    <w:abstractNumId w:val="35"/>
    <w:lvlOverride w:ilvl="0">
      <w:startOverride w:val="2"/>
    </w:lvlOverride>
  </w:num>
  <w:num w:numId="25" w16cid:durableId="588734129">
    <w:abstractNumId w:val="35"/>
    <w:lvlOverride w:ilvl="0">
      <w:startOverride w:val="1"/>
    </w:lvlOverride>
  </w:num>
  <w:num w:numId="26" w16cid:durableId="1847476662">
    <w:abstractNumId w:val="35"/>
    <w:lvlOverride w:ilvl="0">
      <w:startOverride w:val="4"/>
    </w:lvlOverride>
  </w:num>
  <w:num w:numId="27" w16cid:durableId="1735397809">
    <w:abstractNumId w:val="20"/>
    <w:lvlOverride w:ilvl="0">
      <w:startOverride w:val="2"/>
    </w:lvlOverride>
  </w:num>
  <w:num w:numId="28" w16cid:durableId="1410738827">
    <w:abstractNumId w:val="38"/>
  </w:num>
  <w:num w:numId="29" w16cid:durableId="510098447">
    <w:abstractNumId w:val="23"/>
  </w:num>
  <w:num w:numId="30" w16cid:durableId="144250613">
    <w:abstractNumId w:val="43"/>
  </w:num>
  <w:num w:numId="31" w16cid:durableId="524445176">
    <w:abstractNumId w:val="14"/>
  </w:num>
  <w:num w:numId="32" w16cid:durableId="514348581">
    <w:abstractNumId w:val="59"/>
  </w:num>
  <w:num w:numId="33" w16cid:durableId="141430759">
    <w:abstractNumId w:val="44"/>
  </w:num>
  <w:num w:numId="34" w16cid:durableId="739061992">
    <w:abstractNumId w:val="51"/>
  </w:num>
  <w:num w:numId="35" w16cid:durableId="15426253">
    <w:abstractNumId w:val="52"/>
  </w:num>
  <w:num w:numId="36" w16cid:durableId="1337685223">
    <w:abstractNumId w:val="50"/>
  </w:num>
  <w:num w:numId="37" w16cid:durableId="1894391714">
    <w:abstractNumId w:val="25"/>
  </w:num>
  <w:num w:numId="38" w16cid:durableId="1755126478">
    <w:abstractNumId w:val="33"/>
  </w:num>
  <w:num w:numId="39" w16cid:durableId="1811438220">
    <w:abstractNumId w:val="15"/>
    <w:lvlOverride w:ilvl="0">
      <w:startOverride w:val="1"/>
    </w:lvlOverride>
  </w:num>
  <w:num w:numId="40" w16cid:durableId="1102871060">
    <w:abstractNumId w:val="21"/>
  </w:num>
  <w:num w:numId="41" w16cid:durableId="446894674">
    <w:abstractNumId w:val="15"/>
    <w:lvlOverride w:ilvl="0">
      <w:startOverride w:val="1"/>
    </w:lvlOverride>
  </w:num>
  <w:num w:numId="42" w16cid:durableId="148638247">
    <w:abstractNumId w:val="48"/>
  </w:num>
  <w:num w:numId="43" w16cid:durableId="1106924157">
    <w:abstractNumId w:val="17"/>
  </w:num>
  <w:num w:numId="44" w16cid:durableId="979774853">
    <w:abstractNumId w:val="30"/>
  </w:num>
  <w:num w:numId="45" w16cid:durableId="281884608">
    <w:abstractNumId w:val="2"/>
  </w:num>
  <w:num w:numId="46" w16cid:durableId="1628048433">
    <w:abstractNumId w:val="37"/>
  </w:num>
  <w:num w:numId="47" w16cid:durableId="1569461113">
    <w:abstractNumId w:val="15"/>
  </w:num>
  <w:num w:numId="48" w16cid:durableId="925260185">
    <w:abstractNumId w:val="34"/>
  </w:num>
  <w:num w:numId="49" w16cid:durableId="1370254473">
    <w:abstractNumId w:val="28"/>
  </w:num>
  <w:num w:numId="50" w16cid:durableId="903872565">
    <w:abstractNumId w:val="15"/>
    <w:lvlOverride w:ilvl="0">
      <w:startOverride w:val="2"/>
    </w:lvlOverride>
  </w:num>
  <w:num w:numId="51" w16cid:durableId="2104035781">
    <w:abstractNumId w:val="53"/>
  </w:num>
  <w:num w:numId="52" w16cid:durableId="1150561865">
    <w:abstractNumId w:val="15"/>
    <w:lvlOverride w:ilvl="0">
      <w:startOverride w:val="3"/>
    </w:lvlOverride>
  </w:num>
  <w:num w:numId="53" w16cid:durableId="737901202">
    <w:abstractNumId w:val="55"/>
  </w:num>
  <w:num w:numId="54" w16cid:durableId="1029262760">
    <w:abstractNumId w:val="45"/>
  </w:num>
  <w:num w:numId="55" w16cid:durableId="484317358">
    <w:abstractNumId w:val="15"/>
    <w:lvlOverride w:ilvl="0">
      <w:startOverride w:val="4"/>
    </w:lvlOverride>
  </w:num>
  <w:num w:numId="56" w16cid:durableId="1178347748">
    <w:abstractNumId w:val="12"/>
  </w:num>
  <w:num w:numId="57" w16cid:durableId="1219782159">
    <w:abstractNumId w:val="29"/>
  </w:num>
  <w:num w:numId="58" w16cid:durableId="177693497">
    <w:abstractNumId w:val="42"/>
  </w:num>
  <w:num w:numId="59" w16cid:durableId="1879858212">
    <w:abstractNumId w:val="19"/>
  </w:num>
  <w:num w:numId="60" w16cid:durableId="706831232">
    <w:abstractNumId w:val="54"/>
  </w:num>
  <w:num w:numId="61" w16cid:durableId="496530535">
    <w:abstractNumId w:val="46"/>
  </w:num>
  <w:num w:numId="62" w16cid:durableId="1473405919">
    <w:abstractNumId w:val="15"/>
    <w:lvlOverride w:ilvl="0">
      <w:startOverride w:val="9"/>
    </w:lvlOverride>
  </w:num>
  <w:num w:numId="63" w16cid:durableId="1636638617">
    <w:abstractNumId w:val="15"/>
    <w:lvlOverride w:ilvl="0">
      <w:startOverride w:val="1"/>
    </w:lvlOverride>
  </w:num>
  <w:num w:numId="64" w16cid:durableId="670370217">
    <w:abstractNumId w:val="56"/>
  </w:num>
  <w:num w:numId="65" w16cid:durableId="241257113">
    <w:abstractNumId w:val="15"/>
    <w:lvlOverride w:ilvl="0">
      <w:startOverride w:val="3"/>
    </w:lvlOverride>
  </w:num>
  <w:num w:numId="66" w16cid:durableId="69081916">
    <w:abstractNumId w:val="57"/>
  </w:num>
  <w:num w:numId="67" w16cid:durableId="991253247">
    <w:abstractNumId w:val="15"/>
  </w:num>
  <w:num w:numId="68" w16cid:durableId="534973469">
    <w:abstractNumId w:val="5"/>
  </w:num>
  <w:num w:numId="69" w16cid:durableId="1232620631">
    <w:abstractNumId w:val="15"/>
    <w:lvlOverride w:ilvl="0">
      <w:startOverride w:val="3"/>
    </w:lvlOverride>
  </w:num>
  <w:num w:numId="70" w16cid:durableId="1060321170">
    <w:abstractNumId w:val="47"/>
  </w:num>
  <w:num w:numId="71" w16cid:durableId="1976789522">
    <w:abstractNumId w:val="15"/>
    <w:lvlOverride w:ilvl="0">
      <w:startOverride w:val="6"/>
    </w:lvlOverride>
  </w:num>
  <w:num w:numId="72" w16cid:durableId="1580169107">
    <w:abstractNumId w:val="15"/>
    <w:lvlOverride w:ilvl="0">
      <w:startOverride w:val="1"/>
    </w:lvlOverride>
  </w:num>
  <w:num w:numId="73" w16cid:durableId="852761509">
    <w:abstractNumId w:val="26"/>
  </w:num>
  <w:num w:numId="74" w16cid:durableId="461118473">
    <w:abstractNumId w:val="26"/>
    <w:lvlOverride w:ilvl="0">
      <w:startOverride w:val="1"/>
    </w:lvlOverride>
  </w:num>
  <w:num w:numId="75" w16cid:durableId="1674186244">
    <w:abstractNumId w:val="26"/>
    <w:lvlOverride w:ilvl="0">
      <w:startOverride w:val="6"/>
    </w:lvlOverride>
  </w:num>
  <w:num w:numId="76" w16cid:durableId="1756247211">
    <w:abstractNumId w:val="9"/>
  </w:num>
  <w:num w:numId="77" w16cid:durableId="735711649">
    <w:abstractNumId w:val="26"/>
    <w:lvlOverride w:ilvl="0">
      <w:startOverride w:val="1"/>
    </w:lvlOverride>
  </w:num>
  <w:num w:numId="78" w16cid:durableId="1176069902">
    <w:abstractNumId w:val="4"/>
  </w:num>
  <w:num w:numId="79" w16cid:durableId="147093985">
    <w:abstractNumId w:val="40"/>
  </w:num>
  <w:num w:numId="80" w16cid:durableId="41449223">
    <w:abstractNumId w:val="8"/>
  </w:num>
  <w:num w:numId="81" w16cid:durableId="122699796">
    <w:abstractNumId w:val="1"/>
  </w:num>
  <w:num w:numId="82" w16cid:durableId="1086609958">
    <w:abstractNumId w:val="22"/>
  </w:num>
  <w:num w:numId="83" w16cid:durableId="2123107294">
    <w:abstractNumId w:val="41"/>
    <w:lvlOverride w:ilvl="0">
      <w:startOverride w:val="1"/>
    </w:lvlOverride>
  </w:num>
  <w:num w:numId="84" w16cid:durableId="2123107294">
    <w:abstractNumId w:val="41"/>
    <w:lvlOverride w:ilvl="0">
      <w:startOverride w:val="2"/>
    </w:lvlOverride>
  </w:num>
  <w:num w:numId="85" w16cid:durableId="2123107294">
    <w:abstractNumId w:val="41"/>
    <w:lvlOverride w:ilvl="0">
      <w:startOverride w:val="3"/>
    </w:lvlOverride>
  </w:num>
  <w:num w:numId="86" w16cid:durableId="2123107294">
    <w:abstractNumId w:val="41"/>
    <w:lvlOverride w:ilvl="0">
      <w:startOverride w:val="4"/>
    </w:lvlOverride>
  </w:num>
  <w:num w:numId="87" w16cid:durableId="2123107294">
    <w:abstractNumId w:val="41"/>
    <w:lvlOverride w:ilvl="0">
      <w:startOverride w:val="5"/>
    </w:lvlOverride>
  </w:num>
  <w:num w:numId="88" w16cid:durableId="2123107294">
    <w:abstractNumId w:val="41"/>
    <w:lvlOverride w:ilvl="0">
      <w:startOverride w:val="6"/>
    </w:lvlOverride>
  </w:num>
  <w:num w:numId="89" w16cid:durableId="2123107294">
    <w:abstractNumId w:val="41"/>
    <w:lvlOverride w:ilvl="0">
      <w:startOverride w:val="7"/>
    </w:lvlOverride>
  </w:num>
  <w:num w:numId="90" w16cid:durableId="2123107294">
    <w:abstractNumId w:val="41"/>
    <w:lvlOverride w:ilvl="0">
      <w:startOverride w:val="8"/>
    </w:lvlOverride>
  </w:num>
  <w:num w:numId="91" w16cid:durableId="2123107294">
    <w:abstractNumId w:val="41"/>
    <w:lvlOverride w:ilvl="0">
      <w:startOverride w:val="10"/>
    </w:lvlOverride>
  </w:num>
  <w:num w:numId="92" w16cid:durableId="2123107294">
    <w:abstractNumId w:val="41"/>
    <w:lvlOverride w:ilvl="0">
      <w:startOverride w:val="10"/>
    </w:lvlOverride>
  </w:num>
  <w:num w:numId="93" w16cid:durableId="2123107294">
    <w:abstractNumId w:val="41"/>
    <w:lvlOverride w:ilvl="0">
      <w:startOverride w:val="11"/>
    </w:lvlOverride>
  </w:num>
  <w:num w:numId="94" w16cid:durableId="2123107294">
    <w:abstractNumId w:val="41"/>
    <w:lvlOverride w:ilvl="0">
      <w:startOverride w:val="12"/>
    </w:lvlOverride>
  </w:num>
  <w:num w:numId="95" w16cid:durableId="2123107294">
    <w:abstractNumId w:val="41"/>
    <w:lvlOverride w:ilvl="0">
      <w:startOverride w:val="9"/>
    </w:lvlOverride>
  </w:num>
  <w:num w:numId="96" w16cid:durableId="2123107294">
    <w:abstractNumId w:val="41"/>
    <w:lvlOverride w:ilvl="0">
      <w:startOverride w:val="14"/>
    </w:lvlOverride>
  </w:num>
  <w:num w:numId="97" w16cid:durableId="2123107294">
    <w:abstractNumId w:val="41"/>
    <w:lvlOverride w:ilvl="0">
      <w:startOverride w:val="20"/>
    </w:lvlOverride>
  </w:num>
  <w:num w:numId="98" w16cid:durableId="2123107294">
    <w:abstractNumId w:val="41"/>
    <w:lvlOverride w:ilvl="0">
      <w:startOverride w:val="16"/>
    </w:lvlOverride>
  </w:num>
  <w:num w:numId="99" w16cid:durableId="2123107294">
    <w:abstractNumId w:val="41"/>
    <w:lvlOverride w:ilvl="0">
      <w:startOverride w:val="19"/>
    </w:lvlOverride>
  </w:num>
  <w:num w:numId="100" w16cid:durableId="2123107294">
    <w:abstractNumId w:val="41"/>
    <w:lvlOverride w:ilvl="0">
      <w:startOverride w:val="18"/>
    </w:lvlOverride>
  </w:num>
  <w:num w:numId="101" w16cid:durableId="2123107294">
    <w:abstractNumId w:val="41"/>
    <w:lvlOverride w:ilvl="0">
      <w:startOverride w:val="12"/>
    </w:lvlOverride>
  </w:num>
  <w:num w:numId="102" w16cid:durableId="2123107294">
    <w:abstractNumId w:val="41"/>
    <w:lvlOverride w:ilvl="0">
      <w:startOverride w:val="14"/>
    </w:lvlOverride>
  </w:num>
  <w:num w:numId="103" w16cid:durableId="2123107294">
    <w:abstractNumId w:val="41"/>
    <w:lvlOverride w:ilvl="0">
      <w:startOverride w:val="15"/>
    </w:lvlOverride>
  </w:num>
  <w:num w:numId="104" w16cid:durableId="2123107294">
    <w:abstractNumId w:val="41"/>
    <w:lvlOverride w:ilvl="0">
      <w:startOverride w:val="16"/>
    </w:lvlOverride>
  </w:num>
  <w:num w:numId="105" w16cid:durableId="2123107294">
    <w:abstractNumId w:val="41"/>
    <w:lvlOverride w:ilvl="0">
      <w:startOverride w:val="18"/>
    </w:lvlOverride>
  </w:num>
  <w:num w:numId="106" w16cid:durableId="2123107294">
    <w:abstractNumId w:val="41"/>
    <w:lvlOverride w:ilvl="0">
      <w:startOverride w:val="24"/>
    </w:lvlOverride>
  </w:num>
  <w:num w:numId="107" w16cid:durableId="2123107294">
    <w:abstractNumId w:val="41"/>
    <w:lvlOverride w:ilvl="0">
      <w:startOverride w:val="25"/>
    </w:lvlOverride>
  </w:num>
  <w:num w:numId="108" w16cid:durableId="2123107294">
    <w:abstractNumId w:val="41"/>
    <w:lvlOverride w:ilvl="0">
      <w:startOverride w:val="13"/>
    </w:lvlOverride>
  </w:num>
  <w:num w:numId="109" w16cid:durableId="2123107294">
    <w:abstractNumId w:val="41"/>
    <w:lvlOverride w:ilvl="0">
      <w:startOverride w:val="14"/>
    </w:lvlOverride>
  </w:num>
  <w:num w:numId="110" w16cid:durableId="2123107294">
    <w:abstractNumId w:val="41"/>
    <w:lvlOverride w:ilvl="0">
      <w:startOverride w:val="15"/>
    </w:lvlOverride>
  </w:num>
  <w:num w:numId="111" w16cid:durableId="2123107294">
    <w:abstractNumId w:val="41"/>
    <w:lvlOverride w:ilvl="0">
      <w:startOverride w:val="16"/>
    </w:lvlOverride>
  </w:num>
  <w:num w:numId="112" w16cid:durableId="2123107294">
    <w:abstractNumId w:val="41"/>
    <w:lvlOverride w:ilvl="0">
      <w:startOverride w:val="18"/>
    </w:lvlOverride>
  </w:num>
  <w:num w:numId="113" w16cid:durableId="2123107294">
    <w:abstractNumId w:val="41"/>
    <w:lvlOverride w:ilvl="0">
      <w:startOverride w:val="21"/>
    </w:lvlOverride>
  </w:num>
  <w:num w:numId="114" w16cid:durableId="2123107294">
    <w:abstractNumId w:val="41"/>
    <w:lvlOverride w:ilvl="0">
      <w:startOverride w:val="22"/>
    </w:lvlOverride>
  </w:num>
  <w:num w:numId="115" w16cid:durableId="2123107294">
    <w:abstractNumId w:val="41"/>
    <w:lvlOverride w:ilvl="0">
      <w:startOverride w:val="29"/>
    </w:lvlOverride>
  </w:num>
  <w:num w:numId="116" w16cid:durableId="2123107294">
    <w:abstractNumId w:val="41"/>
    <w:lvlOverride w:ilvl="0">
      <w:startOverride w:val="68"/>
    </w:lvlOverride>
  </w:num>
  <w:num w:numId="117" w16cid:durableId="2123107294">
    <w:abstractNumId w:val="41"/>
    <w:lvlOverride w:ilvl="0">
      <w:startOverride w:val="69"/>
    </w:lvlOverride>
  </w:num>
  <w:num w:numId="118" w16cid:durableId="2123107294">
    <w:abstractNumId w:val="41"/>
    <w:lvlOverride w:ilvl="0">
      <w:startOverride w:val="36"/>
    </w:lvlOverride>
  </w:num>
  <w:num w:numId="119" w16cid:durableId="2123107294">
    <w:abstractNumId w:val="41"/>
    <w:lvlOverride w:ilvl="0">
      <w:startOverride w:val="37"/>
    </w:lvlOverride>
  </w:num>
  <w:num w:numId="120" w16cid:durableId="2123107294">
    <w:abstractNumId w:val="41"/>
    <w:lvlOverride w:ilvl="0">
      <w:startOverride w:val="70"/>
    </w:lvlOverride>
  </w:num>
  <w:num w:numId="121" w16cid:durableId="2123107294">
    <w:abstractNumId w:val="41"/>
    <w:lvlOverride w:ilvl="0">
      <w:startOverride w:val="71"/>
    </w:lvlOverride>
  </w:num>
  <w:num w:numId="122" w16cid:durableId="2123107294">
    <w:abstractNumId w:val="41"/>
    <w:lvlOverride w:ilvl="0">
      <w:startOverride w:val="72"/>
    </w:lvlOverride>
  </w:num>
  <w:num w:numId="123" w16cid:durableId="2123107294">
    <w:abstractNumId w:val="41"/>
    <w:lvlOverride w:ilvl="0">
      <w:startOverride w:val="41"/>
    </w:lvlOverride>
  </w:num>
  <w:num w:numId="124" w16cid:durableId="2123107294">
    <w:abstractNumId w:val="41"/>
    <w:lvlOverride w:ilvl="0">
      <w:startOverride w:val="33"/>
    </w:lvlOverride>
  </w:num>
  <w:num w:numId="125" w16cid:durableId="2123107294">
    <w:abstractNumId w:val="41"/>
    <w:lvlOverride w:ilvl="0">
      <w:startOverride w:val="34"/>
    </w:lvlOverride>
  </w:num>
  <w:num w:numId="126" w16cid:durableId="2123107294">
    <w:abstractNumId w:val="41"/>
    <w:lvlOverride w:ilvl="0">
      <w:startOverride w:val="35"/>
    </w:lvlOverride>
  </w:num>
  <w:num w:numId="127" w16cid:durableId="2123107294">
    <w:abstractNumId w:val="41"/>
    <w:lvlOverride w:ilvl="0">
      <w:startOverride w:val="36"/>
    </w:lvlOverride>
  </w:num>
  <w:num w:numId="128" w16cid:durableId="2123107294">
    <w:abstractNumId w:val="41"/>
    <w:lvlOverride w:ilvl="0">
      <w:startOverride w:val="46"/>
    </w:lvlOverride>
  </w:num>
  <w:num w:numId="129" w16cid:durableId="461191914">
    <w:abstractNumId w:val="26"/>
    <w:lvlOverride w:ilvl="0">
      <w:startOverride w:val="4"/>
    </w:lvlOverride>
  </w:num>
  <w:num w:numId="130" w16cid:durableId="379018720">
    <w:abstractNumId w:val="24"/>
  </w:num>
  <w:num w:numId="131" w16cid:durableId="2015179932">
    <w:abstractNumId w:val="26"/>
    <w:lvlOverride w:ilvl="0">
      <w:startOverride w:val="4"/>
    </w:lvlOverride>
  </w:num>
  <w:num w:numId="132" w16cid:durableId="727656275">
    <w:abstractNumId w:val="39"/>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69"/>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9E9"/>
    <w:rsid w:val="000015B0"/>
    <w:rsid w:val="00002DAF"/>
    <w:rsid w:val="00003E2E"/>
    <w:rsid w:val="00011E4C"/>
    <w:rsid w:val="0001277F"/>
    <w:rsid w:val="00012ABC"/>
    <w:rsid w:val="000141BC"/>
    <w:rsid w:val="00016DC9"/>
    <w:rsid w:val="0002144D"/>
    <w:rsid w:val="0002162E"/>
    <w:rsid w:val="000228ED"/>
    <w:rsid w:val="00023607"/>
    <w:rsid w:val="000241EA"/>
    <w:rsid w:val="00026A52"/>
    <w:rsid w:val="00027108"/>
    <w:rsid w:val="0003150F"/>
    <w:rsid w:val="00032BEB"/>
    <w:rsid w:val="00035C1C"/>
    <w:rsid w:val="00035C39"/>
    <w:rsid w:val="00035EF3"/>
    <w:rsid w:val="00037382"/>
    <w:rsid w:val="00037E6B"/>
    <w:rsid w:val="00037EC2"/>
    <w:rsid w:val="00040C00"/>
    <w:rsid w:val="00041864"/>
    <w:rsid w:val="0004202B"/>
    <w:rsid w:val="00043778"/>
    <w:rsid w:val="000448BE"/>
    <w:rsid w:val="000502A8"/>
    <w:rsid w:val="00050FED"/>
    <w:rsid w:val="00053B2E"/>
    <w:rsid w:val="00053DEA"/>
    <w:rsid w:val="00053EEB"/>
    <w:rsid w:val="00054D16"/>
    <w:rsid w:val="00060E1D"/>
    <w:rsid w:val="00061E27"/>
    <w:rsid w:val="000629A5"/>
    <w:rsid w:val="00062BE6"/>
    <w:rsid w:val="00063764"/>
    <w:rsid w:val="00063CA6"/>
    <w:rsid w:val="000645FB"/>
    <w:rsid w:val="000652E8"/>
    <w:rsid w:val="00065D3F"/>
    <w:rsid w:val="000664BF"/>
    <w:rsid w:val="00071161"/>
    <w:rsid w:val="00074DBA"/>
    <w:rsid w:val="00074F8F"/>
    <w:rsid w:val="0007514F"/>
    <w:rsid w:val="000751A3"/>
    <w:rsid w:val="00075207"/>
    <w:rsid w:val="00076F82"/>
    <w:rsid w:val="00081EDB"/>
    <w:rsid w:val="000822F1"/>
    <w:rsid w:val="00083EC6"/>
    <w:rsid w:val="000840C1"/>
    <w:rsid w:val="00084483"/>
    <w:rsid w:val="00084ADD"/>
    <w:rsid w:val="00084D8B"/>
    <w:rsid w:val="00085658"/>
    <w:rsid w:val="00085DDD"/>
    <w:rsid w:val="00086220"/>
    <w:rsid w:val="00087A4B"/>
    <w:rsid w:val="00091F47"/>
    <w:rsid w:val="00093D7C"/>
    <w:rsid w:val="00096A83"/>
    <w:rsid w:val="000A2C80"/>
    <w:rsid w:val="000A40C4"/>
    <w:rsid w:val="000A64A7"/>
    <w:rsid w:val="000B0BA0"/>
    <w:rsid w:val="000B20E3"/>
    <w:rsid w:val="000B2EC8"/>
    <w:rsid w:val="000B532C"/>
    <w:rsid w:val="000B5AEC"/>
    <w:rsid w:val="000B7AF1"/>
    <w:rsid w:val="000C17C7"/>
    <w:rsid w:val="000C1E6A"/>
    <w:rsid w:val="000C2808"/>
    <w:rsid w:val="000C5A82"/>
    <w:rsid w:val="000C5F2C"/>
    <w:rsid w:val="000D131E"/>
    <w:rsid w:val="000D3871"/>
    <w:rsid w:val="000D4FBD"/>
    <w:rsid w:val="000D783F"/>
    <w:rsid w:val="000E1B05"/>
    <w:rsid w:val="000E1BC1"/>
    <w:rsid w:val="000E1FB2"/>
    <w:rsid w:val="000E23D5"/>
    <w:rsid w:val="000E2A8C"/>
    <w:rsid w:val="000E3FE7"/>
    <w:rsid w:val="000E457A"/>
    <w:rsid w:val="000E571D"/>
    <w:rsid w:val="000E6BF7"/>
    <w:rsid w:val="000E7388"/>
    <w:rsid w:val="000F02AE"/>
    <w:rsid w:val="000F1EA9"/>
    <w:rsid w:val="000F3373"/>
    <w:rsid w:val="000F39A5"/>
    <w:rsid w:val="000F55EF"/>
    <w:rsid w:val="000F7644"/>
    <w:rsid w:val="00102165"/>
    <w:rsid w:val="00102C65"/>
    <w:rsid w:val="00103C3C"/>
    <w:rsid w:val="00104F46"/>
    <w:rsid w:val="001100F4"/>
    <w:rsid w:val="00110140"/>
    <w:rsid w:val="001119B1"/>
    <w:rsid w:val="00112A0B"/>
    <w:rsid w:val="0011330D"/>
    <w:rsid w:val="001144F8"/>
    <w:rsid w:val="00114BE0"/>
    <w:rsid w:val="00116677"/>
    <w:rsid w:val="001208CC"/>
    <w:rsid w:val="0012166C"/>
    <w:rsid w:val="00122273"/>
    <w:rsid w:val="001225B8"/>
    <w:rsid w:val="00125E61"/>
    <w:rsid w:val="00127FB6"/>
    <w:rsid w:val="001302D5"/>
    <w:rsid w:val="001314E2"/>
    <w:rsid w:val="00133C6E"/>
    <w:rsid w:val="001340C8"/>
    <w:rsid w:val="0013498A"/>
    <w:rsid w:val="00134BFB"/>
    <w:rsid w:val="0013626F"/>
    <w:rsid w:val="00136CD9"/>
    <w:rsid w:val="001378EB"/>
    <w:rsid w:val="00137BE7"/>
    <w:rsid w:val="00137F21"/>
    <w:rsid w:val="00140A4C"/>
    <w:rsid w:val="001410C7"/>
    <w:rsid w:val="00142E6B"/>
    <w:rsid w:val="001447A7"/>
    <w:rsid w:val="00144811"/>
    <w:rsid w:val="0014594B"/>
    <w:rsid w:val="001471BF"/>
    <w:rsid w:val="001500A1"/>
    <w:rsid w:val="00151A49"/>
    <w:rsid w:val="00151C4E"/>
    <w:rsid w:val="00151D52"/>
    <w:rsid w:val="00151E11"/>
    <w:rsid w:val="00154651"/>
    <w:rsid w:val="0015490A"/>
    <w:rsid w:val="00157EA5"/>
    <w:rsid w:val="0016036B"/>
    <w:rsid w:val="00163EE8"/>
    <w:rsid w:val="001641C2"/>
    <w:rsid w:val="00164604"/>
    <w:rsid w:val="00165013"/>
    <w:rsid w:val="00165101"/>
    <w:rsid w:val="001665F4"/>
    <w:rsid w:val="00166B01"/>
    <w:rsid w:val="00171B0E"/>
    <w:rsid w:val="00173936"/>
    <w:rsid w:val="00173CD5"/>
    <w:rsid w:val="0017611F"/>
    <w:rsid w:val="00176AAC"/>
    <w:rsid w:val="00177CC8"/>
    <w:rsid w:val="00182178"/>
    <w:rsid w:val="00182B6A"/>
    <w:rsid w:val="00183F57"/>
    <w:rsid w:val="00185175"/>
    <w:rsid w:val="0018540A"/>
    <w:rsid w:val="001860E7"/>
    <w:rsid w:val="00186732"/>
    <w:rsid w:val="001913BA"/>
    <w:rsid w:val="00191B54"/>
    <w:rsid w:val="0019268F"/>
    <w:rsid w:val="001928BE"/>
    <w:rsid w:val="0019352F"/>
    <w:rsid w:val="001941B3"/>
    <w:rsid w:val="00194918"/>
    <w:rsid w:val="00195A31"/>
    <w:rsid w:val="001A476E"/>
    <w:rsid w:val="001A5E4C"/>
    <w:rsid w:val="001A7745"/>
    <w:rsid w:val="001B0B5A"/>
    <w:rsid w:val="001B28DE"/>
    <w:rsid w:val="001B2BB2"/>
    <w:rsid w:val="001B7F8B"/>
    <w:rsid w:val="001C1ACA"/>
    <w:rsid w:val="001C3E50"/>
    <w:rsid w:val="001C3E5F"/>
    <w:rsid w:val="001C5180"/>
    <w:rsid w:val="001C613F"/>
    <w:rsid w:val="001C65D5"/>
    <w:rsid w:val="001C6912"/>
    <w:rsid w:val="001D1CF9"/>
    <w:rsid w:val="001D1DB2"/>
    <w:rsid w:val="001D25CA"/>
    <w:rsid w:val="001D2E0F"/>
    <w:rsid w:val="001D2F3C"/>
    <w:rsid w:val="001D3761"/>
    <w:rsid w:val="001D38D0"/>
    <w:rsid w:val="001D3CE0"/>
    <w:rsid w:val="001D469B"/>
    <w:rsid w:val="001D7775"/>
    <w:rsid w:val="001E3644"/>
    <w:rsid w:val="001E43F2"/>
    <w:rsid w:val="001E59AF"/>
    <w:rsid w:val="001E6B33"/>
    <w:rsid w:val="001E7006"/>
    <w:rsid w:val="001E780A"/>
    <w:rsid w:val="001F2164"/>
    <w:rsid w:val="001F26E1"/>
    <w:rsid w:val="001F3C85"/>
    <w:rsid w:val="001F5C3D"/>
    <w:rsid w:val="001F5F35"/>
    <w:rsid w:val="001F7F06"/>
    <w:rsid w:val="002020D9"/>
    <w:rsid w:val="00202E4C"/>
    <w:rsid w:val="00202EA0"/>
    <w:rsid w:val="00204AE8"/>
    <w:rsid w:val="00205B1F"/>
    <w:rsid w:val="0020718D"/>
    <w:rsid w:val="002078D9"/>
    <w:rsid w:val="0021123A"/>
    <w:rsid w:val="00212163"/>
    <w:rsid w:val="00212E9E"/>
    <w:rsid w:val="00213F77"/>
    <w:rsid w:val="00214C18"/>
    <w:rsid w:val="00215B75"/>
    <w:rsid w:val="00217A08"/>
    <w:rsid w:val="00217A67"/>
    <w:rsid w:val="0022033B"/>
    <w:rsid w:val="00221E4C"/>
    <w:rsid w:val="00222361"/>
    <w:rsid w:val="002235EF"/>
    <w:rsid w:val="00224793"/>
    <w:rsid w:val="00224CAC"/>
    <w:rsid w:val="0022668C"/>
    <w:rsid w:val="00226AA0"/>
    <w:rsid w:val="0023058F"/>
    <w:rsid w:val="00231757"/>
    <w:rsid w:val="00231CB5"/>
    <w:rsid w:val="00234AC2"/>
    <w:rsid w:val="00235A82"/>
    <w:rsid w:val="00236470"/>
    <w:rsid w:val="00241874"/>
    <w:rsid w:val="002441A5"/>
    <w:rsid w:val="002459FD"/>
    <w:rsid w:val="00246E3E"/>
    <w:rsid w:val="0024781A"/>
    <w:rsid w:val="00247FAF"/>
    <w:rsid w:val="00247FE6"/>
    <w:rsid w:val="002505F3"/>
    <w:rsid w:val="002528CD"/>
    <w:rsid w:val="00254F72"/>
    <w:rsid w:val="0025501B"/>
    <w:rsid w:val="0025551E"/>
    <w:rsid w:val="00255DBF"/>
    <w:rsid w:val="002564CE"/>
    <w:rsid w:val="00265E1E"/>
    <w:rsid w:val="00266235"/>
    <w:rsid w:val="00270EA4"/>
    <w:rsid w:val="002711A6"/>
    <w:rsid w:val="00271AB1"/>
    <w:rsid w:val="0027220A"/>
    <w:rsid w:val="00272295"/>
    <w:rsid w:val="00272A3B"/>
    <w:rsid w:val="00273563"/>
    <w:rsid w:val="00273AE1"/>
    <w:rsid w:val="00274214"/>
    <w:rsid w:val="00274684"/>
    <w:rsid w:val="0027665E"/>
    <w:rsid w:val="00280CB7"/>
    <w:rsid w:val="00281029"/>
    <w:rsid w:val="00282445"/>
    <w:rsid w:val="002833EC"/>
    <w:rsid w:val="00285D9E"/>
    <w:rsid w:val="0028728C"/>
    <w:rsid w:val="00287354"/>
    <w:rsid w:val="00292F86"/>
    <w:rsid w:val="00293B90"/>
    <w:rsid w:val="00295043"/>
    <w:rsid w:val="002958D3"/>
    <w:rsid w:val="00296AAD"/>
    <w:rsid w:val="002A05D5"/>
    <w:rsid w:val="002A0EEE"/>
    <w:rsid w:val="002A1113"/>
    <w:rsid w:val="002A202A"/>
    <w:rsid w:val="002A31D1"/>
    <w:rsid w:val="002A5189"/>
    <w:rsid w:val="002A53F1"/>
    <w:rsid w:val="002A543C"/>
    <w:rsid w:val="002A5BD9"/>
    <w:rsid w:val="002A74D7"/>
    <w:rsid w:val="002B0155"/>
    <w:rsid w:val="002B1671"/>
    <w:rsid w:val="002B2036"/>
    <w:rsid w:val="002B2205"/>
    <w:rsid w:val="002B289B"/>
    <w:rsid w:val="002B28C5"/>
    <w:rsid w:val="002B2B65"/>
    <w:rsid w:val="002B507C"/>
    <w:rsid w:val="002B50CC"/>
    <w:rsid w:val="002B7F75"/>
    <w:rsid w:val="002C0999"/>
    <w:rsid w:val="002C2156"/>
    <w:rsid w:val="002C21C9"/>
    <w:rsid w:val="002C2210"/>
    <w:rsid w:val="002C2C0A"/>
    <w:rsid w:val="002C3726"/>
    <w:rsid w:val="002C3DEF"/>
    <w:rsid w:val="002C4414"/>
    <w:rsid w:val="002C6814"/>
    <w:rsid w:val="002D14BC"/>
    <w:rsid w:val="002D2755"/>
    <w:rsid w:val="002D29EB"/>
    <w:rsid w:val="002D2D98"/>
    <w:rsid w:val="002D5374"/>
    <w:rsid w:val="002D6462"/>
    <w:rsid w:val="002D6514"/>
    <w:rsid w:val="002E0128"/>
    <w:rsid w:val="002E01DC"/>
    <w:rsid w:val="002E28BB"/>
    <w:rsid w:val="002E29FE"/>
    <w:rsid w:val="002E4543"/>
    <w:rsid w:val="002E591F"/>
    <w:rsid w:val="002E6504"/>
    <w:rsid w:val="002E6BDD"/>
    <w:rsid w:val="002E7FB3"/>
    <w:rsid w:val="002F0D55"/>
    <w:rsid w:val="002F3B59"/>
    <w:rsid w:val="002F6EA6"/>
    <w:rsid w:val="002F6F77"/>
    <w:rsid w:val="00302915"/>
    <w:rsid w:val="00303177"/>
    <w:rsid w:val="003033FB"/>
    <w:rsid w:val="003038C9"/>
    <w:rsid w:val="003044A4"/>
    <w:rsid w:val="00305E07"/>
    <w:rsid w:val="00306A5E"/>
    <w:rsid w:val="003073F8"/>
    <w:rsid w:val="00310646"/>
    <w:rsid w:val="00310ECA"/>
    <w:rsid w:val="00313A89"/>
    <w:rsid w:val="00314221"/>
    <w:rsid w:val="003164CC"/>
    <w:rsid w:val="00316B01"/>
    <w:rsid w:val="00316B22"/>
    <w:rsid w:val="00317BD7"/>
    <w:rsid w:val="003249A1"/>
    <w:rsid w:val="00325664"/>
    <w:rsid w:val="0032568D"/>
    <w:rsid w:val="003260E8"/>
    <w:rsid w:val="0032786D"/>
    <w:rsid w:val="00330D3A"/>
    <w:rsid w:val="003334E1"/>
    <w:rsid w:val="00333CEE"/>
    <w:rsid w:val="003348C6"/>
    <w:rsid w:val="00334D2D"/>
    <w:rsid w:val="003350EE"/>
    <w:rsid w:val="00335A00"/>
    <w:rsid w:val="00340411"/>
    <w:rsid w:val="003462DB"/>
    <w:rsid w:val="003501B5"/>
    <w:rsid w:val="00350D48"/>
    <w:rsid w:val="00351C22"/>
    <w:rsid w:val="00352739"/>
    <w:rsid w:val="00354C19"/>
    <w:rsid w:val="00354D29"/>
    <w:rsid w:val="00356E58"/>
    <w:rsid w:val="00357A12"/>
    <w:rsid w:val="003610BC"/>
    <w:rsid w:val="0036165D"/>
    <w:rsid w:val="00364F29"/>
    <w:rsid w:val="003652BC"/>
    <w:rsid w:val="0036696C"/>
    <w:rsid w:val="00367F2E"/>
    <w:rsid w:val="00370E45"/>
    <w:rsid w:val="003717ED"/>
    <w:rsid w:val="00372B40"/>
    <w:rsid w:val="00374715"/>
    <w:rsid w:val="00375759"/>
    <w:rsid w:val="00377DD5"/>
    <w:rsid w:val="003810D7"/>
    <w:rsid w:val="00382730"/>
    <w:rsid w:val="00382A43"/>
    <w:rsid w:val="00387EA1"/>
    <w:rsid w:val="0039057D"/>
    <w:rsid w:val="00393DA6"/>
    <w:rsid w:val="00394784"/>
    <w:rsid w:val="0039484C"/>
    <w:rsid w:val="003963BC"/>
    <w:rsid w:val="003A01A8"/>
    <w:rsid w:val="003A0518"/>
    <w:rsid w:val="003A1F49"/>
    <w:rsid w:val="003A2ADF"/>
    <w:rsid w:val="003A3D2B"/>
    <w:rsid w:val="003A5915"/>
    <w:rsid w:val="003A5F6E"/>
    <w:rsid w:val="003A626A"/>
    <w:rsid w:val="003A67D9"/>
    <w:rsid w:val="003A7C96"/>
    <w:rsid w:val="003B0CE7"/>
    <w:rsid w:val="003B1AD5"/>
    <w:rsid w:val="003B36D8"/>
    <w:rsid w:val="003B3C24"/>
    <w:rsid w:val="003B416A"/>
    <w:rsid w:val="003B45B0"/>
    <w:rsid w:val="003B4ABB"/>
    <w:rsid w:val="003B5E95"/>
    <w:rsid w:val="003B60B4"/>
    <w:rsid w:val="003B60E8"/>
    <w:rsid w:val="003B6EC4"/>
    <w:rsid w:val="003B79B7"/>
    <w:rsid w:val="003C1643"/>
    <w:rsid w:val="003C37D3"/>
    <w:rsid w:val="003C4E52"/>
    <w:rsid w:val="003C5E33"/>
    <w:rsid w:val="003D0849"/>
    <w:rsid w:val="003D08BE"/>
    <w:rsid w:val="003D12A6"/>
    <w:rsid w:val="003D226E"/>
    <w:rsid w:val="003D22EB"/>
    <w:rsid w:val="003D25DA"/>
    <w:rsid w:val="003D2662"/>
    <w:rsid w:val="003D2843"/>
    <w:rsid w:val="003D2A72"/>
    <w:rsid w:val="003D2E32"/>
    <w:rsid w:val="003D3545"/>
    <w:rsid w:val="003D4743"/>
    <w:rsid w:val="003D56B2"/>
    <w:rsid w:val="003D796E"/>
    <w:rsid w:val="003E1663"/>
    <w:rsid w:val="003E21EC"/>
    <w:rsid w:val="003E24F8"/>
    <w:rsid w:val="003E475A"/>
    <w:rsid w:val="003F079C"/>
    <w:rsid w:val="003F0C64"/>
    <w:rsid w:val="003F19C1"/>
    <w:rsid w:val="003F22C9"/>
    <w:rsid w:val="003F2543"/>
    <w:rsid w:val="003F399E"/>
    <w:rsid w:val="003F467F"/>
    <w:rsid w:val="00400481"/>
    <w:rsid w:val="00401B24"/>
    <w:rsid w:val="00401DB8"/>
    <w:rsid w:val="00402FE9"/>
    <w:rsid w:val="00403725"/>
    <w:rsid w:val="00404C7A"/>
    <w:rsid w:val="0040550D"/>
    <w:rsid w:val="00405D07"/>
    <w:rsid w:val="00406490"/>
    <w:rsid w:val="00406BEF"/>
    <w:rsid w:val="00407977"/>
    <w:rsid w:val="004143AE"/>
    <w:rsid w:val="00416929"/>
    <w:rsid w:val="0042019F"/>
    <w:rsid w:val="00424F5B"/>
    <w:rsid w:val="00425FAF"/>
    <w:rsid w:val="004273A7"/>
    <w:rsid w:val="004278CF"/>
    <w:rsid w:val="004319EF"/>
    <w:rsid w:val="00432382"/>
    <w:rsid w:val="004334D4"/>
    <w:rsid w:val="00435F37"/>
    <w:rsid w:val="00441F94"/>
    <w:rsid w:val="00442AF3"/>
    <w:rsid w:val="004453F3"/>
    <w:rsid w:val="0045118C"/>
    <w:rsid w:val="00451DD6"/>
    <w:rsid w:val="0045243A"/>
    <w:rsid w:val="00452CA9"/>
    <w:rsid w:val="004532D5"/>
    <w:rsid w:val="00453566"/>
    <w:rsid w:val="004543A7"/>
    <w:rsid w:val="0045594A"/>
    <w:rsid w:val="00455BD5"/>
    <w:rsid w:val="004566F3"/>
    <w:rsid w:val="0045797E"/>
    <w:rsid w:val="00457D6E"/>
    <w:rsid w:val="0046127E"/>
    <w:rsid w:val="00461BBA"/>
    <w:rsid w:val="00462DF9"/>
    <w:rsid w:val="00463339"/>
    <w:rsid w:val="00464CDA"/>
    <w:rsid w:val="00464EB7"/>
    <w:rsid w:val="0046525F"/>
    <w:rsid w:val="00465454"/>
    <w:rsid w:val="00465464"/>
    <w:rsid w:val="00466A46"/>
    <w:rsid w:val="00466B1B"/>
    <w:rsid w:val="00466D16"/>
    <w:rsid w:val="00467F55"/>
    <w:rsid w:val="00467F82"/>
    <w:rsid w:val="004702FF"/>
    <w:rsid w:val="00470513"/>
    <w:rsid w:val="0047130A"/>
    <w:rsid w:val="00471363"/>
    <w:rsid w:val="0047248A"/>
    <w:rsid w:val="00474619"/>
    <w:rsid w:val="00476353"/>
    <w:rsid w:val="00480198"/>
    <w:rsid w:val="00480605"/>
    <w:rsid w:val="00484575"/>
    <w:rsid w:val="00484FB4"/>
    <w:rsid w:val="004850DE"/>
    <w:rsid w:val="00486233"/>
    <w:rsid w:val="004871E5"/>
    <w:rsid w:val="004904B8"/>
    <w:rsid w:val="00490D55"/>
    <w:rsid w:val="00491B6E"/>
    <w:rsid w:val="00492A37"/>
    <w:rsid w:val="00497A10"/>
    <w:rsid w:val="004A13B8"/>
    <w:rsid w:val="004A3770"/>
    <w:rsid w:val="004A3817"/>
    <w:rsid w:val="004A4AA9"/>
    <w:rsid w:val="004A5393"/>
    <w:rsid w:val="004A6155"/>
    <w:rsid w:val="004A6259"/>
    <w:rsid w:val="004A640E"/>
    <w:rsid w:val="004B0C16"/>
    <w:rsid w:val="004B15DA"/>
    <w:rsid w:val="004B1970"/>
    <w:rsid w:val="004B1D65"/>
    <w:rsid w:val="004B299A"/>
    <w:rsid w:val="004B376C"/>
    <w:rsid w:val="004B7A9F"/>
    <w:rsid w:val="004C120E"/>
    <w:rsid w:val="004C370C"/>
    <w:rsid w:val="004C478C"/>
    <w:rsid w:val="004C4B6F"/>
    <w:rsid w:val="004C4F64"/>
    <w:rsid w:val="004C76C0"/>
    <w:rsid w:val="004E214C"/>
    <w:rsid w:val="004E216C"/>
    <w:rsid w:val="004E24CC"/>
    <w:rsid w:val="004E373D"/>
    <w:rsid w:val="004E4DB0"/>
    <w:rsid w:val="004E59D6"/>
    <w:rsid w:val="004E5C81"/>
    <w:rsid w:val="004F068E"/>
    <w:rsid w:val="004F0E90"/>
    <w:rsid w:val="004F2562"/>
    <w:rsid w:val="004F2D79"/>
    <w:rsid w:val="004F421C"/>
    <w:rsid w:val="004F4A00"/>
    <w:rsid w:val="004F5DFB"/>
    <w:rsid w:val="004F612E"/>
    <w:rsid w:val="004F7AFA"/>
    <w:rsid w:val="00500781"/>
    <w:rsid w:val="00500ED2"/>
    <w:rsid w:val="00501A71"/>
    <w:rsid w:val="00501D4E"/>
    <w:rsid w:val="00501F2C"/>
    <w:rsid w:val="005035AA"/>
    <w:rsid w:val="0050465A"/>
    <w:rsid w:val="005068CD"/>
    <w:rsid w:val="00510179"/>
    <w:rsid w:val="0051182F"/>
    <w:rsid w:val="0051258B"/>
    <w:rsid w:val="005134E1"/>
    <w:rsid w:val="00513963"/>
    <w:rsid w:val="00514BB4"/>
    <w:rsid w:val="00516FC7"/>
    <w:rsid w:val="0052454B"/>
    <w:rsid w:val="00525A6C"/>
    <w:rsid w:val="00526364"/>
    <w:rsid w:val="005263AB"/>
    <w:rsid w:val="00532B1A"/>
    <w:rsid w:val="005337B2"/>
    <w:rsid w:val="00533B2D"/>
    <w:rsid w:val="0053512A"/>
    <w:rsid w:val="00535184"/>
    <w:rsid w:val="0053717C"/>
    <w:rsid w:val="00540ED8"/>
    <w:rsid w:val="00541020"/>
    <w:rsid w:val="00541AD7"/>
    <w:rsid w:val="005435D1"/>
    <w:rsid w:val="00543DA2"/>
    <w:rsid w:val="00543DA8"/>
    <w:rsid w:val="00546870"/>
    <w:rsid w:val="005475C2"/>
    <w:rsid w:val="00550A76"/>
    <w:rsid w:val="00551AC3"/>
    <w:rsid w:val="00551E1B"/>
    <w:rsid w:val="005520BE"/>
    <w:rsid w:val="00553033"/>
    <w:rsid w:val="00555791"/>
    <w:rsid w:val="00555820"/>
    <w:rsid w:val="00556896"/>
    <w:rsid w:val="0056380B"/>
    <w:rsid w:val="0056488E"/>
    <w:rsid w:val="00564F85"/>
    <w:rsid w:val="00566369"/>
    <w:rsid w:val="0057188E"/>
    <w:rsid w:val="00571B54"/>
    <w:rsid w:val="00571DC7"/>
    <w:rsid w:val="00572BE2"/>
    <w:rsid w:val="00573E2B"/>
    <w:rsid w:val="005749CE"/>
    <w:rsid w:val="00575126"/>
    <w:rsid w:val="00575EE6"/>
    <w:rsid w:val="00576360"/>
    <w:rsid w:val="00576FC4"/>
    <w:rsid w:val="00577F1E"/>
    <w:rsid w:val="00583DB7"/>
    <w:rsid w:val="00592CEC"/>
    <w:rsid w:val="00595E85"/>
    <w:rsid w:val="00596EA0"/>
    <w:rsid w:val="005A0E1F"/>
    <w:rsid w:val="005A3E50"/>
    <w:rsid w:val="005A54EC"/>
    <w:rsid w:val="005A793C"/>
    <w:rsid w:val="005B2809"/>
    <w:rsid w:val="005B2AFF"/>
    <w:rsid w:val="005B3169"/>
    <w:rsid w:val="005B34D5"/>
    <w:rsid w:val="005B4CE0"/>
    <w:rsid w:val="005B5416"/>
    <w:rsid w:val="005B5FDD"/>
    <w:rsid w:val="005B70D2"/>
    <w:rsid w:val="005B7155"/>
    <w:rsid w:val="005B72E0"/>
    <w:rsid w:val="005C035D"/>
    <w:rsid w:val="005C09C0"/>
    <w:rsid w:val="005C1073"/>
    <w:rsid w:val="005C1BE7"/>
    <w:rsid w:val="005C2D70"/>
    <w:rsid w:val="005C3FA0"/>
    <w:rsid w:val="005C5C1E"/>
    <w:rsid w:val="005C613A"/>
    <w:rsid w:val="005C626A"/>
    <w:rsid w:val="005D096F"/>
    <w:rsid w:val="005D11AC"/>
    <w:rsid w:val="005D15DE"/>
    <w:rsid w:val="005D1ABE"/>
    <w:rsid w:val="005D259E"/>
    <w:rsid w:val="005D42BB"/>
    <w:rsid w:val="005D5497"/>
    <w:rsid w:val="005D6B27"/>
    <w:rsid w:val="005D7A03"/>
    <w:rsid w:val="005E1C19"/>
    <w:rsid w:val="005E2016"/>
    <w:rsid w:val="005E4460"/>
    <w:rsid w:val="005E5973"/>
    <w:rsid w:val="005E64BB"/>
    <w:rsid w:val="005E7069"/>
    <w:rsid w:val="005E74DC"/>
    <w:rsid w:val="005F04A4"/>
    <w:rsid w:val="005F12FA"/>
    <w:rsid w:val="005F1B76"/>
    <w:rsid w:val="005F1FF7"/>
    <w:rsid w:val="005F31CC"/>
    <w:rsid w:val="005F352B"/>
    <w:rsid w:val="005F4597"/>
    <w:rsid w:val="005F4964"/>
    <w:rsid w:val="005F6A5C"/>
    <w:rsid w:val="0060056D"/>
    <w:rsid w:val="00601989"/>
    <w:rsid w:val="0060295F"/>
    <w:rsid w:val="00604382"/>
    <w:rsid w:val="00604DB6"/>
    <w:rsid w:val="0060736C"/>
    <w:rsid w:val="0061084F"/>
    <w:rsid w:val="00610953"/>
    <w:rsid w:val="00610D26"/>
    <w:rsid w:val="0061102C"/>
    <w:rsid w:val="00612494"/>
    <w:rsid w:val="00615F61"/>
    <w:rsid w:val="00616384"/>
    <w:rsid w:val="006164A5"/>
    <w:rsid w:val="00616537"/>
    <w:rsid w:val="00617E41"/>
    <w:rsid w:val="0062161A"/>
    <w:rsid w:val="006242C5"/>
    <w:rsid w:val="006255BC"/>
    <w:rsid w:val="00625890"/>
    <w:rsid w:val="00626438"/>
    <w:rsid w:val="00626CF7"/>
    <w:rsid w:val="00627409"/>
    <w:rsid w:val="00630A5E"/>
    <w:rsid w:val="00631170"/>
    <w:rsid w:val="006333AF"/>
    <w:rsid w:val="00634D99"/>
    <w:rsid w:val="00635503"/>
    <w:rsid w:val="006366EF"/>
    <w:rsid w:val="006378C0"/>
    <w:rsid w:val="0064065C"/>
    <w:rsid w:val="0064083D"/>
    <w:rsid w:val="00640D2D"/>
    <w:rsid w:val="00641695"/>
    <w:rsid w:val="00641C62"/>
    <w:rsid w:val="006423FA"/>
    <w:rsid w:val="006424A3"/>
    <w:rsid w:val="00644037"/>
    <w:rsid w:val="00646826"/>
    <w:rsid w:val="00647E41"/>
    <w:rsid w:val="00650358"/>
    <w:rsid w:val="0065059F"/>
    <w:rsid w:val="00652F95"/>
    <w:rsid w:val="006544D8"/>
    <w:rsid w:val="006563D9"/>
    <w:rsid w:val="006600A6"/>
    <w:rsid w:val="006602BF"/>
    <w:rsid w:val="00660503"/>
    <w:rsid w:val="006611DC"/>
    <w:rsid w:val="006616FF"/>
    <w:rsid w:val="00663D0A"/>
    <w:rsid w:val="00663ED5"/>
    <w:rsid w:val="006653E7"/>
    <w:rsid w:val="00665488"/>
    <w:rsid w:val="00666E78"/>
    <w:rsid w:val="006677BF"/>
    <w:rsid w:val="00671902"/>
    <w:rsid w:val="00671DFA"/>
    <w:rsid w:val="00672095"/>
    <w:rsid w:val="00674D21"/>
    <w:rsid w:val="006756DE"/>
    <w:rsid w:val="00676E3F"/>
    <w:rsid w:val="00677400"/>
    <w:rsid w:val="00677940"/>
    <w:rsid w:val="00677D15"/>
    <w:rsid w:val="00677DB8"/>
    <w:rsid w:val="006805DD"/>
    <w:rsid w:val="00682A27"/>
    <w:rsid w:val="0068319B"/>
    <w:rsid w:val="00683A2B"/>
    <w:rsid w:val="00684349"/>
    <w:rsid w:val="00684362"/>
    <w:rsid w:val="006848FB"/>
    <w:rsid w:val="00684AF6"/>
    <w:rsid w:val="00686046"/>
    <w:rsid w:val="00686731"/>
    <w:rsid w:val="00690374"/>
    <w:rsid w:val="00690E4B"/>
    <w:rsid w:val="00691589"/>
    <w:rsid w:val="00691A02"/>
    <w:rsid w:val="00693CF6"/>
    <w:rsid w:val="0069423E"/>
    <w:rsid w:val="00697485"/>
    <w:rsid w:val="006A17F8"/>
    <w:rsid w:val="006A30FC"/>
    <w:rsid w:val="006A32CE"/>
    <w:rsid w:val="006A36D2"/>
    <w:rsid w:val="006A4D46"/>
    <w:rsid w:val="006A78E8"/>
    <w:rsid w:val="006B14F8"/>
    <w:rsid w:val="006B28D9"/>
    <w:rsid w:val="006B35A6"/>
    <w:rsid w:val="006B3742"/>
    <w:rsid w:val="006B397A"/>
    <w:rsid w:val="006B64F6"/>
    <w:rsid w:val="006C0403"/>
    <w:rsid w:val="006C2661"/>
    <w:rsid w:val="006C2A71"/>
    <w:rsid w:val="006C3900"/>
    <w:rsid w:val="006C445B"/>
    <w:rsid w:val="006C5DAE"/>
    <w:rsid w:val="006C77DA"/>
    <w:rsid w:val="006D0B1D"/>
    <w:rsid w:val="006D2049"/>
    <w:rsid w:val="006D2D6E"/>
    <w:rsid w:val="006D403D"/>
    <w:rsid w:val="006D74DB"/>
    <w:rsid w:val="006E1FE8"/>
    <w:rsid w:val="006E3FC3"/>
    <w:rsid w:val="006E4C0D"/>
    <w:rsid w:val="006E7388"/>
    <w:rsid w:val="006E7D7A"/>
    <w:rsid w:val="006F05A0"/>
    <w:rsid w:val="006F12A1"/>
    <w:rsid w:val="006F17D7"/>
    <w:rsid w:val="006F24D6"/>
    <w:rsid w:val="006F3700"/>
    <w:rsid w:val="006F435B"/>
    <w:rsid w:val="006F594F"/>
    <w:rsid w:val="006F6E8F"/>
    <w:rsid w:val="00700B07"/>
    <w:rsid w:val="00700ECA"/>
    <w:rsid w:val="0070303D"/>
    <w:rsid w:val="00704837"/>
    <w:rsid w:val="00705628"/>
    <w:rsid w:val="00706280"/>
    <w:rsid w:val="00706D78"/>
    <w:rsid w:val="0071236C"/>
    <w:rsid w:val="007132E5"/>
    <w:rsid w:val="0071355D"/>
    <w:rsid w:val="00714589"/>
    <w:rsid w:val="007206E6"/>
    <w:rsid w:val="00721202"/>
    <w:rsid w:val="007222E2"/>
    <w:rsid w:val="00722560"/>
    <w:rsid w:val="00722D30"/>
    <w:rsid w:val="00726E80"/>
    <w:rsid w:val="007319CA"/>
    <w:rsid w:val="00731B82"/>
    <w:rsid w:val="00731EDD"/>
    <w:rsid w:val="0073255E"/>
    <w:rsid w:val="00733D68"/>
    <w:rsid w:val="00734F30"/>
    <w:rsid w:val="00741741"/>
    <w:rsid w:val="0074175D"/>
    <w:rsid w:val="00742E89"/>
    <w:rsid w:val="00743538"/>
    <w:rsid w:val="007439C6"/>
    <w:rsid w:val="0074443A"/>
    <w:rsid w:val="00747EE9"/>
    <w:rsid w:val="00750A45"/>
    <w:rsid w:val="007516C3"/>
    <w:rsid w:val="00751984"/>
    <w:rsid w:val="007529D1"/>
    <w:rsid w:val="00752D22"/>
    <w:rsid w:val="00753CCF"/>
    <w:rsid w:val="00753E04"/>
    <w:rsid w:val="00756634"/>
    <w:rsid w:val="00756A46"/>
    <w:rsid w:val="00756FDA"/>
    <w:rsid w:val="0075702B"/>
    <w:rsid w:val="0076078C"/>
    <w:rsid w:val="00760B0B"/>
    <w:rsid w:val="0076109B"/>
    <w:rsid w:val="00762D1D"/>
    <w:rsid w:val="00762DC3"/>
    <w:rsid w:val="00763878"/>
    <w:rsid w:val="007640AE"/>
    <w:rsid w:val="007640DD"/>
    <w:rsid w:val="007655FA"/>
    <w:rsid w:val="007700A0"/>
    <w:rsid w:val="007702CF"/>
    <w:rsid w:val="00771265"/>
    <w:rsid w:val="00774A0C"/>
    <w:rsid w:val="007772F2"/>
    <w:rsid w:val="00780B71"/>
    <w:rsid w:val="00781968"/>
    <w:rsid w:val="00782A5D"/>
    <w:rsid w:val="00783CFD"/>
    <w:rsid w:val="007850A8"/>
    <w:rsid w:val="007859D3"/>
    <w:rsid w:val="00791491"/>
    <w:rsid w:val="00792433"/>
    <w:rsid w:val="00793A0C"/>
    <w:rsid w:val="00793A1F"/>
    <w:rsid w:val="00793F98"/>
    <w:rsid w:val="00793FFE"/>
    <w:rsid w:val="00795158"/>
    <w:rsid w:val="007A002A"/>
    <w:rsid w:val="007A1E86"/>
    <w:rsid w:val="007A2F5C"/>
    <w:rsid w:val="007A376E"/>
    <w:rsid w:val="007A388B"/>
    <w:rsid w:val="007A3D2C"/>
    <w:rsid w:val="007A4E8B"/>
    <w:rsid w:val="007A585E"/>
    <w:rsid w:val="007A75AB"/>
    <w:rsid w:val="007A7C3F"/>
    <w:rsid w:val="007B0498"/>
    <w:rsid w:val="007B0A17"/>
    <w:rsid w:val="007B1A01"/>
    <w:rsid w:val="007B1AFB"/>
    <w:rsid w:val="007B4DD2"/>
    <w:rsid w:val="007B6B88"/>
    <w:rsid w:val="007C0949"/>
    <w:rsid w:val="007C1E44"/>
    <w:rsid w:val="007C2358"/>
    <w:rsid w:val="007C2611"/>
    <w:rsid w:val="007C2B7B"/>
    <w:rsid w:val="007C2F0C"/>
    <w:rsid w:val="007C5028"/>
    <w:rsid w:val="007C5A2C"/>
    <w:rsid w:val="007D049A"/>
    <w:rsid w:val="007D08F0"/>
    <w:rsid w:val="007D0F58"/>
    <w:rsid w:val="007D1DC2"/>
    <w:rsid w:val="007D2AF0"/>
    <w:rsid w:val="007D35CA"/>
    <w:rsid w:val="007D3933"/>
    <w:rsid w:val="007D43E3"/>
    <w:rsid w:val="007D4CAA"/>
    <w:rsid w:val="007D5280"/>
    <w:rsid w:val="007D566D"/>
    <w:rsid w:val="007D59A2"/>
    <w:rsid w:val="007D5CA6"/>
    <w:rsid w:val="007D6301"/>
    <w:rsid w:val="007D658B"/>
    <w:rsid w:val="007D6E10"/>
    <w:rsid w:val="007E0078"/>
    <w:rsid w:val="007E0F21"/>
    <w:rsid w:val="007E3BC1"/>
    <w:rsid w:val="007E4B8D"/>
    <w:rsid w:val="007E5680"/>
    <w:rsid w:val="007F1051"/>
    <w:rsid w:val="007F1E29"/>
    <w:rsid w:val="007F3997"/>
    <w:rsid w:val="007F488D"/>
    <w:rsid w:val="007F6E76"/>
    <w:rsid w:val="008002A5"/>
    <w:rsid w:val="00800FFC"/>
    <w:rsid w:val="00801678"/>
    <w:rsid w:val="00802F90"/>
    <w:rsid w:val="008037B1"/>
    <w:rsid w:val="008058D1"/>
    <w:rsid w:val="00806770"/>
    <w:rsid w:val="00806BF4"/>
    <w:rsid w:val="0080715A"/>
    <w:rsid w:val="00810908"/>
    <w:rsid w:val="00810EFD"/>
    <w:rsid w:val="008111D0"/>
    <w:rsid w:val="00812694"/>
    <w:rsid w:val="00814781"/>
    <w:rsid w:val="0081755F"/>
    <w:rsid w:val="00820B92"/>
    <w:rsid w:val="0082105B"/>
    <w:rsid w:val="00825E77"/>
    <w:rsid w:val="00827768"/>
    <w:rsid w:val="00832CA9"/>
    <w:rsid w:val="0083553C"/>
    <w:rsid w:val="00836489"/>
    <w:rsid w:val="00836DCC"/>
    <w:rsid w:val="008370FF"/>
    <w:rsid w:val="00837244"/>
    <w:rsid w:val="00840BE4"/>
    <w:rsid w:val="00841FA9"/>
    <w:rsid w:val="0084259C"/>
    <w:rsid w:val="008455EA"/>
    <w:rsid w:val="00845652"/>
    <w:rsid w:val="00845EAB"/>
    <w:rsid w:val="00846FB2"/>
    <w:rsid w:val="0084708E"/>
    <w:rsid w:val="00852255"/>
    <w:rsid w:val="008540D0"/>
    <w:rsid w:val="008555B7"/>
    <w:rsid w:val="00855DAB"/>
    <w:rsid w:val="008563F8"/>
    <w:rsid w:val="008568EC"/>
    <w:rsid w:val="0085705C"/>
    <w:rsid w:val="00860E7E"/>
    <w:rsid w:val="00861388"/>
    <w:rsid w:val="008629B5"/>
    <w:rsid w:val="00862E0F"/>
    <w:rsid w:val="008670B8"/>
    <w:rsid w:val="0087721B"/>
    <w:rsid w:val="00882F04"/>
    <w:rsid w:val="00882F69"/>
    <w:rsid w:val="0088300E"/>
    <w:rsid w:val="00883E97"/>
    <w:rsid w:val="0088447B"/>
    <w:rsid w:val="00884933"/>
    <w:rsid w:val="00885289"/>
    <w:rsid w:val="008854DD"/>
    <w:rsid w:val="008877C3"/>
    <w:rsid w:val="0089118D"/>
    <w:rsid w:val="008913CD"/>
    <w:rsid w:val="00891613"/>
    <w:rsid w:val="00891D4E"/>
    <w:rsid w:val="00892E03"/>
    <w:rsid w:val="00895962"/>
    <w:rsid w:val="00896119"/>
    <w:rsid w:val="008A0AF9"/>
    <w:rsid w:val="008A12A9"/>
    <w:rsid w:val="008A1B1E"/>
    <w:rsid w:val="008A2427"/>
    <w:rsid w:val="008A357A"/>
    <w:rsid w:val="008A3993"/>
    <w:rsid w:val="008A42EF"/>
    <w:rsid w:val="008A5981"/>
    <w:rsid w:val="008A5F42"/>
    <w:rsid w:val="008A7159"/>
    <w:rsid w:val="008B055C"/>
    <w:rsid w:val="008B1A9A"/>
    <w:rsid w:val="008B2688"/>
    <w:rsid w:val="008B357D"/>
    <w:rsid w:val="008B673B"/>
    <w:rsid w:val="008B777E"/>
    <w:rsid w:val="008B7C40"/>
    <w:rsid w:val="008C0C88"/>
    <w:rsid w:val="008C4D8F"/>
    <w:rsid w:val="008C5E3D"/>
    <w:rsid w:val="008C7AEE"/>
    <w:rsid w:val="008D0C57"/>
    <w:rsid w:val="008D0D71"/>
    <w:rsid w:val="008D2A01"/>
    <w:rsid w:val="008D331D"/>
    <w:rsid w:val="008D56D2"/>
    <w:rsid w:val="008D7CC4"/>
    <w:rsid w:val="008E39F9"/>
    <w:rsid w:val="008E4AF6"/>
    <w:rsid w:val="008E5FC7"/>
    <w:rsid w:val="008E603F"/>
    <w:rsid w:val="008E607D"/>
    <w:rsid w:val="008E65D1"/>
    <w:rsid w:val="008E6C25"/>
    <w:rsid w:val="008E7729"/>
    <w:rsid w:val="008F4D62"/>
    <w:rsid w:val="008F6E8F"/>
    <w:rsid w:val="009034F6"/>
    <w:rsid w:val="00903734"/>
    <w:rsid w:val="00903B16"/>
    <w:rsid w:val="00906B23"/>
    <w:rsid w:val="0091067B"/>
    <w:rsid w:val="0091625F"/>
    <w:rsid w:val="009167B7"/>
    <w:rsid w:val="0091708C"/>
    <w:rsid w:val="009236F7"/>
    <w:rsid w:val="00925469"/>
    <w:rsid w:val="00925A9B"/>
    <w:rsid w:val="00926051"/>
    <w:rsid w:val="009260B3"/>
    <w:rsid w:val="00926645"/>
    <w:rsid w:val="009277F8"/>
    <w:rsid w:val="0092798A"/>
    <w:rsid w:val="00930A06"/>
    <w:rsid w:val="00931628"/>
    <w:rsid w:val="009319C0"/>
    <w:rsid w:val="00937DC7"/>
    <w:rsid w:val="00937E67"/>
    <w:rsid w:val="0094314E"/>
    <w:rsid w:val="009443AC"/>
    <w:rsid w:val="0094462B"/>
    <w:rsid w:val="00944BF4"/>
    <w:rsid w:val="00950A20"/>
    <w:rsid w:val="00951F68"/>
    <w:rsid w:val="009549C6"/>
    <w:rsid w:val="0095578B"/>
    <w:rsid w:val="009561E4"/>
    <w:rsid w:val="0095762A"/>
    <w:rsid w:val="00961B04"/>
    <w:rsid w:val="00962C5A"/>
    <w:rsid w:val="00963615"/>
    <w:rsid w:val="00964F05"/>
    <w:rsid w:val="00967630"/>
    <w:rsid w:val="0096793C"/>
    <w:rsid w:val="00970F67"/>
    <w:rsid w:val="00972E09"/>
    <w:rsid w:val="00973AD4"/>
    <w:rsid w:val="00973E47"/>
    <w:rsid w:val="009740C9"/>
    <w:rsid w:val="00975260"/>
    <w:rsid w:val="0097634C"/>
    <w:rsid w:val="009778F3"/>
    <w:rsid w:val="009808EB"/>
    <w:rsid w:val="00980ACC"/>
    <w:rsid w:val="00983472"/>
    <w:rsid w:val="00983910"/>
    <w:rsid w:val="00984A2F"/>
    <w:rsid w:val="00985B49"/>
    <w:rsid w:val="0099028F"/>
    <w:rsid w:val="0099042C"/>
    <w:rsid w:val="009929F9"/>
    <w:rsid w:val="00993042"/>
    <w:rsid w:val="00996428"/>
    <w:rsid w:val="00996656"/>
    <w:rsid w:val="009A05AB"/>
    <w:rsid w:val="009A0642"/>
    <w:rsid w:val="009A1027"/>
    <w:rsid w:val="009A1E33"/>
    <w:rsid w:val="009A37CF"/>
    <w:rsid w:val="009A4344"/>
    <w:rsid w:val="009A4C77"/>
    <w:rsid w:val="009A4CF6"/>
    <w:rsid w:val="009A5FFC"/>
    <w:rsid w:val="009A60F4"/>
    <w:rsid w:val="009A6F60"/>
    <w:rsid w:val="009A79D8"/>
    <w:rsid w:val="009B1A3D"/>
    <w:rsid w:val="009B286F"/>
    <w:rsid w:val="009B3BB0"/>
    <w:rsid w:val="009B63F1"/>
    <w:rsid w:val="009B66B3"/>
    <w:rsid w:val="009B720A"/>
    <w:rsid w:val="009C018C"/>
    <w:rsid w:val="009C0838"/>
    <w:rsid w:val="009C094D"/>
    <w:rsid w:val="009C4C8E"/>
    <w:rsid w:val="009C559A"/>
    <w:rsid w:val="009C59BD"/>
    <w:rsid w:val="009C648A"/>
    <w:rsid w:val="009C7074"/>
    <w:rsid w:val="009C729C"/>
    <w:rsid w:val="009C782F"/>
    <w:rsid w:val="009D0212"/>
    <w:rsid w:val="009D0810"/>
    <w:rsid w:val="009D2079"/>
    <w:rsid w:val="009D2107"/>
    <w:rsid w:val="009D23B4"/>
    <w:rsid w:val="009D2D5E"/>
    <w:rsid w:val="009D351F"/>
    <w:rsid w:val="009D443B"/>
    <w:rsid w:val="009D58A8"/>
    <w:rsid w:val="009D74E5"/>
    <w:rsid w:val="009D778F"/>
    <w:rsid w:val="009E07C0"/>
    <w:rsid w:val="009E3A61"/>
    <w:rsid w:val="009E64D9"/>
    <w:rsid w:val="009E6D96"/>
    <w:rsid w:val="009E7AE0"/>
    <w:rsid w:val="009F01F2"/>
    <w:rsid w:val="009F2039"/>
    <w:rsid w:val="009F2734"/>
    <w:rsid w:val="009F3DEF"/>
    <w:rsid w:val="009F51CA"/>
    <w:rsid w:val="009F757F"/>
    <w:rsid w:val="009F776F"/>
    <w:rsid w:val="009F7CFA"/>
    <w:rsid w:val="00A01545"/>
    <w:rsid w:val="00A02B47"/>
    <w:rsid w:val="00A0379D"/>
    <w:rsid w:val="00A06C99"/>
    <w:rsid w:val="00A06D6A"/>
    <w:rsid w:val="00A10687"/>
    <w:rsid w:val="00A11A40"/>
    <w:rsid w:val="00A11E5D"/>
    <w:rsid w:val="00A12F21"/>
    <w:rsid w:val="00A13392"/>
    <w:rsid w:val="00A14979"/>
    <w:rsid w:val="00A152AF"/>
    <w:rsid w:val="00A162D5"/>
    <w:rsid w:val="00A2034D"/>
    <w:rsid w:val="00A20C9F"/>
    <w:rsid w:val="00A2175C"/>
    <w:rsid w:val="00A220BC"/>
    <w:rsid w:val="00A22669"/>
    <w:rsid w:val="00A23C3E"/>
    <w:rsid w:val="00A24D2D"/>
    <w:rsid w:val="00A251BC"/>
    <w:rsid w:val="00A2700E"/>
    <w:rsid w:val="00A27DE0"/>
    <w:rsid w:val="00A31A57"/>
    <w:rsid w:val="00A31AFD"/>
    <w:rsid w:val="00A323F6"/>
    <w:rsid w:val="00A33C46"/>
    <w:rsid w:val="00A3768F"/>
    <w:rsid w:val="00A37FC7"/>
    <w:rsid w:val="00A40519"/>
    <w:rsid w:val="00A41D43"/>
    <w:rsid w:val="00A42FF2"/>
    <w:rsid w:val="00A432EA"/>
    <w:rsid w:val="00A43571"/>
    <w:rsid w:val="00A45234"/>
    <w:rsid w:val="00A458EC"/>
    <w:rsid w:val="00A45A30"/>
    <w:rsid w:val="00A461CF"/>
    <w:rsid w:val="00A46F65"/>
    <w:rsid w:val="00A519D1"/>
    <w:rsid w:val="00A529B4"/>
    <w:rsid w:val="00A52A2B"/>
    <w:rsid w:val="00A536C5"/>
    <w:rsid w:val="00A62011"/>
    <w:rsid w:val="00A63C8E"/>
    <w:rsid w:val="00A65307"/>
    <w:rsid w:val="00A6534D"/>
    <w:rsid w:val="00A660A2"/>
    <w:rsid w:val="00A66672"/>
    <w:rsid w:val="00A674D0"/>
    <w:rsid w:val="00A677AB"/>
    <w:rsid w:val="00A70839"/>
    <w:rsid w:val="00A70CF3"/>
    <w:rsid w:val="00A722F4"/>
    <w:rsid w:val="00A72ABD"/>
    <w:rsid w:val="00A73944"/>
    <w:rsid w:val="00A74671"/>
    <w:rsid w:val="00A75CD9"/>
    <w:rsid w:val="00A75F0D"/>
    <w:rsid w:val="00A77804"/>
    <w:rsid w:val="00A7785F"/>
    <w:rsid w:val="00A80361"/>
    <w:rsid w:val="00A8040B"/>
    <w:rsid w:val="00A8090C"/>
    <w:rsid w:val="00A80C29"/>
    <w:rsid w:val="00A81111"/>
    <w:rsid w:val="00A81D21"/>
    <w:rsid w:val="00A82E1D"/>
    <w:rsid w:val="00A86796"/>
    <w:rsid w:val="00A904F6"/>
    <w:rsid w:val="00A93049"/>
    <w:rsid w:val="00A942A0"/>
    <w:rsid w:val="00A952B4"/>
    <w:rsid w:val="00A96E0D"/>
    <w:rsid w:val="00A9772D"/>
    <w:rsid w:val="00A9779A"/>
    <w:rsid w:val="00AA09E9"/>
    <w:rsid w:val="00AA0A67"/>
    <w:rsid w:val="00AA0D28"/>
    <w:rsid w:val="00AA22E9"/>
    <w:rsid w:val="00AA2FE5"/>
    <w:rsid w:val="00AA4B04"/>
    <w:rsid w:val="00AA4F12"/>
    <w:rsid w:val="00AA546A"/>
    <w:rsid w:val="00AA59AF"/>
    <w:rsid w:val="00AB0004"/>
    <w:rsid w:val="00AB0ABE"/>
    <w:rsid w:val="00AB0B74"/>
    <w:rsid w:val="00AB1C44"/>
    <w:rsid w:val="00AB2827"/>
    <w:rsid w:val="00AB4687"/>
    <w:rsid w:val="00AB6B2F"/>
    <w:rsid w:val="00AB6CC3"/>
    <w:rsid w:val="00AB77D7"/>
    <w:rsid w:val="00AC02D7"/>
    <w:rsid w:val="00AC248B"/>
    <w:rsid w:val="00AC2D9B"/>
    <w:rsid w:val="00AC2E61"/>
    <w:rsid w:val="00AC33D7"/>
    <w:rsid w:val="00AC3795"/>
    <w:rsid w:val="00AC7652"/>
    <w:rsid w:val="00AC7924"/>
    <w:rsid w:val="00AD08B1"/>
    <w:rsid w:val="00AD1C02"/>
    <w:rsid w:val="00AD410C"/>
    <w:rsid w:val="00AD4F94"/>
    <w:rsid w:val="00AD6363"/>
    <w:rsid w:val="00AD6CA3"/>
    <w:rsid w:val="00AD7214"/>
    <w:rsid w:val="00AD7480"/>
    <w:rsid w:val="00AD753A"/>
    <w:rsid w:val="00AE0469"/>
    <w:rsid w:val="00AE3190"/>
    <w:rsid w:val="00AE3802"/>
    <w:rsid w:val="00AE53BE"/>
    <w:rsid w:val="00AE5464"/>
    <w:rsid w:val="00AE68C3"/>
    <w:rsid w:val="00AF0812"/>
    <w:rsid w:val="00AF1573"/>
    <w:rsid w:val="00AF1C1B"/>
    <w:rsid w:val="00AF2676"/>
    <w:rsid w:val="00AF3474"/>
    <w:rsid w:val="00AF3B89"/>
    <w:rsid w:val="00AF5D7A"/>
    <w:rsid w:val="00AF6F2A"/>
    <w:rsid w:val="00AF738D"/>
    <w:rsid w:val="00B0001D"/>
    <w:rsid w:val="00B02302"/>
    <w:rsid w:val="00B04B81"/>
    <w:rsid w:val="00B05110"/>
    <w:rsid w:val="00B063AB"/>
    <w:rsid w:val="00B071DB"/>
    <w:rsid w:val="00B11B15"/>
    <w:rsid w:val="00B13D48"/>
    <w:rsid w:val="00B142CD"/>
    <w:rsid w:val="00B155AC"/>
    <w:rsid w:val="00B1687C"/>
    <w:rsid w:val="00B16CE8"/>
    <w:rsid w:val="00B17588"/>
    <w:rsid w:val="00B17646"/>
    <w:rsid w:val="00B2247F"/>
    <w:rsid w:val="00B22BAE"/>
    <w:rsid w:val="00B22CB8"/>
    <w:rsid w:val="00B26077"/>
    <w:rsid w:val="00B30EAC"/>
    <w:rsid w:val="00B31778"/>
    <w:rsid w:val="00B31AA7"/>
    <w:rsid w:val="00B32155"/>
    <w:rsid w:val="00B32FD5"/>
    <w:rsid w:val="00B32FDF"/>
    <w:rsid w:val="00B34208"/>
    <w:rsid w:val="00B3486C"/>
    <w:rsid w:val="00B364AE"/>
    <w:rsid w:val="00B37C1E"/>
    <w:rsid w:val="00B404D4"/>
    <w:rsid w:val="00B41423"/>
    <w:rsid w:val="00B44A6B"/>
    <w:rsid w:val="00B51CB4"/>
    <w:rsid w:val="00B52456"/>
    <w:rsid w:val="00B54A2D"/>
    <w:rsid w:val="00B54AC7"/>
    <w:rsid w:val="00B54E82"/>
    <w:rsid w:val="00B5521D"/>
    <w:rsid w:val="00B55238"/>
    <w:rsid w:val="00B5559C"/>
    <w:rsid w:val="00B56B14"/>
    <w:rsid w:val="00B56F4D"/>
    <w:rsid w:val="00B56F83"/>
    <w:rsid w:val="00B57942"/>
    <w:rsid w:val="00B57FC7"/>
    <w:rsid w:val="00B60267"/>
    <w:rsid w:val="00B61E3E"/>
    <w:rsid w:val="00B63130"/>
    <w:rsid w:val="00B66446"/>
    <w:rsid w:val="00B66A90"/>
    <w:rsid w:val="00B700CC"/>
    <w:rsid w:val="00B74CE7"/>
    <w:rsid w:val="00B76140"/>
    <w:rsid w:val="00B76E50"/>
    <w:rsid w:val="00B77815"/>
    <w:rsid w:val="00B77D2B"/>
    <w:rsid w:val="00B800D4"/>
    <w:rsid w:val="00B82651"/>
    <w:rsid w:val="00B842FA"/>
    <w:rsid w:val="00B85A64"/>
    <w:rsid w:val="00B9038D"/>
    <w:rsid w:val="00B91F41"/>
    <w:rsid w:val="00B925BF"/>
    <w:rsid w:val="00B92E7E"/>
    <w:rsid w:val="00B93BCB"/>
    <w:rsid w:val="00B9462A"/>
    <w:rsid w:val="00B95241"/>
    <w:rsid w:val="00B968AF"/>
    <w:rsid w:val="00BA2E11"/>
    <w:rsid w:val="00BA374A"/>
    <w:rsid w:val="00BA3839"/>
    <w:rsid w:val="00BA3ACD"/>
    <w:rsid w:val="00BA491A"/>
    <w:rsid w:val="00BA51E5"/>
    <w:rsid w:val="00BA5C47"/>
    <w:rsid w:val="00BA62E1"/>
    <w:rsid w:val="00BA6A23"/>
    <w:rsid w:val="00BB06A1"/>
    <w:rsid w:val="00BB2E92"/>
    <w:rsid w:val="00BB3182"/>
    <w:rsid w:val="00BB34F7"/>
    <w:rsid w:val="00BB360D"/>
    <w:rsid w:val="00BB5EA7"/>
    <w:rsid w:val="00BB75A9"/>
    <w:rsid w:val="00BB7ABA"/>
    <w:rsid w:val="00BB7E8E"/>
    <w:rsid w:val="00BC0D68"/>
    <w:rsid w:val="00BC1DA1"/>
    <w:rsid w:val="00BC3CB2"/>
    <w:rsid w:val="00BC3D3B"/>
    <w:rsid w:val="00BC48C2"/>
    <w:rsid w:val="00BC6A98"/>
    <w:rsid w:val="00BD1F80"/>
    <w:rsid w:val="00BD25D0"/>
    <w:rsid w:val="00BD4C10"/>
    <w:rsid w:val="00BD7C33"/>
    <w:rsid w:val="00BE01F2"/>
    <w:rsid w:val="00BE2370"/>
    <w:rsid w:val="00BE480F"/>
    <w:rsid w:val="00BE5CDD"/>
    <w:rsid w:val="00BE5E92"/>
    <w:rsid w:val="00BE633C"/>
    <w:rsid w:val="00BE7619"/>
    <w:rsid w:val="00BF4556"/>
    <w:rsid w:val="00BF4873"/>
    <w:rsid w:val="00BF63C8"/>
    <w:rsid w:val="00BF6A5A"/>
    <w:rsid w:val="00BF7E3F"/>
    <w:rsid w:val="00C01D30"/>
    <w:rsid w:val="00C042A4"/>
    <w:rsid w:val="00C047AA"/>
    <w:rsid w:val="00C05970"/>
    <w:rsid w:val="00C05C9C"/>
    <w:rsid w:val="00C104E2"/>
    <w:rsid w:val="00C104F1"/>
    <w:rsid w:val="00C113A9"/>
    <w:rsid w:val="00C125B4"/>
    <w:rsid w:val="00C1265A"/>
    <w:rsid w:val="00C12F5E"/>
    <w:rsid w:val="00C13925"/>
    <w:rsid w:val="00C153A3"/>
    <w:rsid w:val="00C16EF5"/>
    <w:rsid w:val="00C215F1"/>
    <w:rsid w:val="00C2185B"/>
    <w:rsid w:val="00C2211D"/>
    <w:rsid w:val="00C2237B"/>
    <w:rsid w:val="00C22D80"/>
    <w:rsid w:val="00C2434E"/>
    <w:rsid w:val="00C26E5D"/>
    <w:rsid w:val="00C30422"/>
    <w:rsid w:val="00C31A6A"/>
    <w:rsid w:val="00C32830"/>
    <w:rsid w:val="00C32994"/>
    <w:rsid w:val="00C33AD6"/>
    <w:rsid w:val="00C358FB"/>
    <w:rsid w:val="00C35AD7"/>
    <w:rsid w:val="00C3639F"/>
    <w:rsid w:val="00C4226E"/>
    <w:rsid w:val="00C42AEB"/>
    <w:rsid w:val="00C439C0"/>
    <w:rsid w:val="00C469B3"/>
    <w:rsid w:val="00C46EA3"/>
    <w:rsid w:val="00C47D21"/>
    <w:rsid w:val="00C509F2"/>
    <w:rsid w:val="00C534D6"/>
    <w:rsid w:val="00C53C96"/>
    <w:rsid w:val="00C54781"/>
    <w:rsid w:val="00C55BC8"/>
    <w:rsid w:val="00C55C9F"/>
    <w:rsid w:val="00C60244"/>
    <w:rsid w:val="00C614CE"/>
    <w:rsid w:val="00C62A87"/>
    <w:rsid w:val="00C63CE4"/>
    <w:rsid w:val="00C64CC7"/>
    <w:rsid w:val="00C6688E"/>
    <w:rsid w:val="00C671B1"/>
    <w:rsid w:val="00C6799C"/>
    <w:rsid w:val="00C701B6"/>
    <w:rsid w:val="00C7257F"/>
    <w:rsid w:val="00C72C97"/>
    <w:rsid w:val="00C72D2A"/>
    <w:rsid w:val="00C73B3C"/>
    <w:rsid w:val="00C74714"/>
    <w:rsid w:val="00C762F9"/>
    <w:rsid w:val="00C776AE"/>
    <w:rsid w:val="00C77C72"/>
    <w:rsid w:val="00C80D70"/>
    <w:rsid w:val="00C85A91"/>
    <w:rsid w:val="00C86979"/>
    <w:rsid w:val="00C900EF"/>
    <w:rsid w:val="00C9069E"/>
    <w:rsid w:val="00C90759"/>
    <w:rsid w:val="00C91C16"/>
    <w:rsid w:val="00C94969"/>
    <w:rsid w:val="00C9662C"/>
    <w:rsid w:val="00CA3F36"/>
    <w:rsid w:val="00CA43C5"/>
    <w:rsid w:val="00CA709B"/>
    <w:rsid w:val="00CA79AF"/>
    <w:rsid w:val="00CB0EBB"/>
    <w:rsid w:val="00CB16FA"/>
    <w:rsid w:val="00CB1BE8"/>
    <w:rsid w:val="00CB228E"/>
    <w:rsid w:val="00CB2A24"/>
    <w:rsid w:val="00CB33D5"/>
    <w:rsid w:val="00CB3A3F"/>
    <w:rsid w:val="00CB5036"/>
    <w:rsid w:val="00CB5215"/>
    <w:rsid w:val="00CB6B16"/>
    <w:rsid w:val="00CC0C50"/>
    <w:rsid w:val="00CC215E"/>
    <w:rsid w:val="00CC3330"/>
    <w:rsid w:val="00CC3398"/>
    <w:rsid w:val="00CC4C0C"/>
    <w:rsid w:val="00CC6028"/>
    <w:rsid w:val="00CC71F0"/>
    <w:rsid w:val="00CC7317"/>
    <w:rsid w:val="00CD0223"/>
    <w:rsid w:val="00CD04F0"/>
    <w:rsid w:val="00CD453D"/>
    <w:rsid w:val="00CD48FA"/>
    <w:rsid w:val="00CD67D8"/>
    <w:rsid w:val="00CD6875"/>
    <w:rsid w:val="00CE04E7"/>
    <w:rsid w:val="00CE1545"/>
    <w:rsid w:val="00CE1D24"/>
    <w:rsid w:val="00CE27E9"/>
    <w:rsid w:val="00CE2B46"/>
    <w:rsid w:val="00CE2E01"/>
    <w:rsid w:val="00CE313E"/>
    <w:rsid w:val="00CE3E9F"/>
    <w:rsid w:val="00CE40A6"/>
    <w:rsid w:val="00CE5028"/>
    <w:rsid w:val="00CE717E"/>
    <w:rsid w:val="00CE7A84"/>
    <w:rsid w:val="00CE7ED9"/>
    <w:rsid w:val="00CF0CB2"/>
    <w:rsid w:val="00CF33F2"/>
    <w:rsid w:val="00CF3575"/>
    <w:rsid w:val="00CF39D1"/>
    <w:rsid w:val="00D01C64"/>
    <w:rsid w:val="00D05A1F"/>
    <w:rsid w:val="00D07184"/>
    <w:rsid w:val="00D07881"/>
    <w:rsid w:val="00D07E55"/>
    <w:rsid w:val="00D10292"/>
    <w:rsid w:val="00D1036E"/>
    <w:rsid w:val="00D10973"/>
    <w:rsid w:val="00D11024"/>
    <w:rsid w:val="00D1167D"/>
    <w:rsid w:val="00D1215D"/>
    <w:rsid w:val="00D123E8"/>
    <w:rsid w:val="00D149AB"/>
    <w:rsid w:val="00D14A8C"/>
    <w:rsid w:val="00D15CDB"/>
    <w:rsid w:val="00D161C0"/>
    <w:rsid w:val="00D165A1"/>
    <w:rsid w:val="00D16687"/>
    <w:rsid w:val="00D17C7B"/>
    <w:rsid w:val="00D22C59"/>
    <w:rsid w:val="00D24EBF"/>
    <w:rsid w:val="00D25F5E"/>
    <w:rsid w:val="00D26032"/>
    <w:rsid w:val="00D27D4D"/>
    <w:rsid w:val="00D3117E"/>
    <w:rsid w:val="00D31A6A"/>
    <w:rsid w:val="00D329B3"/>
    <w:rsid w:val="00D32B0D"/>
    <w:rsid w:val="00D32BD1"/>
    <w:rsid w:val="00D3335C"/>
    <w:rsid w:val="00D36DC8"/>
    <w:rsid w:val="00D36DF6"/>
    <w:rsid w:val="00D37BFE"/>
    <w:rsid w:val="00D415D4"/>
    <w:rsid w:val="00D42142"/>
    <w:rsid w:val="00D423F9"/>
    <w:rsid w:val="00D42BCF"/>
    <w:rsid w:val="00D44B09"/>
    <w:rsid w:val="00D45D73"/>
    <w:rsid w:val="00D4623F"/>
    <w:rsid w:val="00D46451"/>
    <w:rsid w:val="00D504CA"/>
    <w:rsid w:val="00D506F7"/>
    <w:rsid w:val="00D51E86"/>
    <w:rsid w:val="00D52D57"/>
    <w:rsid w:val="00D5434B"/>
    <w:rsid w:val="00D5454A"/>
    <w:rsid w:val="00D54ABF"/>
    <w:rsid w:val="00D54CD2"/>
    <w:rsid w:val="00D54CF8"/>
    <w:rsid w:val="00D551A5"/>
    <w:rsid w:val="00D571F9"/>
    <w:rsid w:val="00D609FA"/>
    <w:rsid w:val="00D60A9D"/>
    <w:rsid w:val="00D60EB1"/>
    <w:rsid w:val="00D61137"/>
    <w:rsid w:val="00D61B40"/>
    <w:rsid w:val="00D63893"/>
    <w:rsid w:val="00D64820"/>
    <w:rsid w:val="00D64C1F"/>
    <w:rsid w:val="00D67CE7"/>
    <w:rsid w:val="00D720D1"/>
    <w:rsid w:val="00D73034"/>
    <w:rsid w:val="00D7411F"/>
    <w:rsid w:val="00D75457"/>
    <w:rsid w:val="00D755AB"/>
    <w:rsid w:val="00D76D16"/>
    <w:rsid w:val="00D76E12"/>
    <w:rsid w:val="00D776CD"/>
    <w:rsid w:val="00D800F5"/>
    <w:rsid w:val="00D81153"/>
    <w:rsid w:val="00D81F9D"/>
    <w:rsid w:val="00D824A8"/>
    <w:rsid w:val="00D8287E"/>
    <w:rsid w:val="00D831D7"/>
    <w:rsid w:val="00D8347B"/>
    <w:rsid w:val="00D83A44"/>
    <w:rsid w:val="00D85186"/>
    <w:rsid w:val="00D85532"/>
    <w:rsid w:val="00D85935"/>
    <w:rsid w:val="00D87870"/>
    <w:rsid w:val="00D90E25"/>
    <w:rsid w:val="00D90E75"/>
    <w:rsid w:val="00D9216B"/>
    <w:rsid w:val="00D92996"/>
    <w:rsid w:val="00D93BE7"/>
    <w:rsid w:val="00D945C5"/>
    <w:rsid w:val="00D96657"/>
    <w:rsid w:val="00D97228"/>
    <w:rsid w:val="00DA01E0"/>
    <w:rsid w:val="00DA2176"/>
    <w:rsid w:val="00DA2B86"/>
    <w:rsid w:val="00DA34F9"/>
    <w:rsid w:val="00DA488D"/>
    <w:rsid w:val="00DB0029"/>
    <w:rsid w:val="00DB0D00"/>
    <w:rsid w:val="00DB13ED"/>
    <w:rsid w:val="00DB20A5"/>
    <w:rsid w:val="00DB27F8"/>
    <w:rsid w:val="00DB3F1B"/>
    <w:rsid w:val="00DB42EF"/>
    <w:rsid w:val="00DB6A54"/>
    <w:rsid w:val="00DB7494"/>
    <w:rsid w:val="00DB76E8"/>
    <w:rsid w:val="00DC0AAA"/>
    <w:rsid w:val="00DC19C6"/>
    <w:rsid w:val="00DC54FA"/>
    <w:rsid w:val="00DC5CED"/>
    <w:rsid w:val="00DC6566"/>
    <w:rsid w:val="00DC7001"/>
    <w:rsid w:val="00DC7FBF"/>
    <w:rsid w:val="00DD13B1"/>
    <w:rsid w:val="00DD1739"/>
    <w:rsid w:val="00DD1CC2"/>
    <w:rsid w:val="00DD1E16"/>
    <w:rsid w:val="00DD288F"/>
    <w:rsid w:val="00DD60D6"/>
    <w:rsid w:val="00DD7920"/>
    <w:rsid w:val="00DD7DF0"/>
    <w:rsid w:val="00DE0579"/>
    <w:rsid w:val="00DE0D35"/>
    <w:rsid w:val="00DE17D8"/>
    <w:rsid w:val="00DE1C76"/>
    <w:rsid w:val="00DE2579"/>
    <w:rsid w:val="00DE2B36"/>
    <w:rsid w:val="00DE4C00"/>
    <w:rsid w:val="00DE5086"/>
    <w:rsid w:val="00DE67E6"/>
    <w:rsid w:val="00DE6EBB"/>
    <w:rsid w:val="00DE6FCA"/>
    <w:rsid w:val="00DF0F5A"/>
    <w:rsid w:val="00DF2310"/>
    <w:rsid w:val="00DF335A"/>
    <w:rsid w:val="00DF6E6E"/>
    <w:rsid w:val="00DF7B21"/>
    <w:rsid w:val="00E007AA"/>
    <w:rsid w:val="00E03401"/>
    <w:rsid w:val="00E07C0F"/>
    <w:rsid w:val="00E105E2"/>
    <w:rsid w:val="00E10EBC"/>
    <w:rsid w:val="00E11650"/>
    <w:rsid w:val="00E121F4"/>
    <w:rsid w:val="00E122A9"/>
    <w:rsid w:val="00E13675"/>
    <w:rsid w:val="00E13908"/>
    <w:rsid w:val="00E1684C"/>
    <w:rsid w:val="00E16DE9"/>
    <w:rsid w:val="00E23625"/>
    <w:rsid w:val="00E23E1E"/>
    <w:rsid w:val="00E24E34"/>
    <w:rsid w:val="00E2565F"/>
    <w:rsid w:val="00E259F3"/>
    <w:rsid w:val="00E26A1B"/>
    <w:rsid w:val="00E27058"/>
    <w:rsid w:val="00E277AA"/>
    <w:rsid w:val="00E30CA8"/>
    <w:rsid w:val="00E314C7"/>
    <w:rsid w:val="00E324A7"/>
    <w:rsid w:val="00E355A7"/>
    <w:rsid w:val="00E36181"/>
    <w:rsid w:val="00E3661D"/>
    <w:rsid w:val="00E37605"/>
    <w:rsid w:val="00E403A0"/>
    <w:rsid w:val="00E429CD"/>
    <w:rsid w:val="00E438EF"/>
    <w:rsid w:val="00E46EA2"/>
    <w:rsid w:val="00E50EA7"/>
    <w:rsid w:val="00E53002"/>
    <w:rsid w:val="00E53C8B"/>
    <w:rsid w:val="00E53D5B"/>
    <w:rsid w:val="00E54203"/>
    <w:rsid w:val="00E54BB5"/>
    <w:rsid w:val="00E56AC4"/>
    <w:rsid w:val="00E65C7E"/>
    <w:rsid w:val="00E67379"/>
    <w:rsid w:val="00E71031"/>
    <w:rsid w:val="00E7188C"/>
    <w:rsid w:val="00E723FA"/>
    <w:rsid w:val="00E73243"/>
    <w:rsid w:val="00E75D0B"/>
    <w:rsid w:val="00E76C29"/>
    <w:rsid w:val="00E8109C"/>
    <w:rsid w:val="00E8151F"/>
    <w:rsid w:val="00E82567"/>
    <w:rsid w:val="00E840EC"/>
    <w:rsid w:val="00E851AB"/>
    <w:rsid w:val="00E85E89"/>
    <w:rsid w:val="00E864CC"/>
    <w:rsid w:val="00E86DD8"/>
    <w:rsid w:val="00E86FB1"/>
    <w:rsid w:val="00E9201B"/>
    <w:rsid w:val="00E9458B"/>
    <w:rsid w:val="00E967A9"/>
    <w:rsid w:val="00E97ABD"/>
    <w:rsid w:val="00EA0571"/>
    <w:rsid w:val="00EA1000"/>
    <w:rsid w:val="00EA19F6"/>
    <w:rsid w:val="00EA2A07"/>
    <w:rsid w:val="00EA2A98"/>
    <w:rsid w:val="00EA3240"/>
    <w:rsid w:val="00EA5131"/>
    <w:rsid w:val="00EA61C7"/>
    <w:rsid w:val="00EA7CBF"/>
    <w:rsid w:val="00EA7EE6"/>
    <w:rsid w:val="00EB3AF4"/>
    <w:rsid w:val="00EB4405"/>
    <w:rsid w:val="00EB44F2"/>
    <w:rsid w:val="00EB53DE"/>
    <w:rsid w:val="00EB58C9"/>
    <w:rsid w:val="00EB5BCA"/>
    <w:rsid w:val="00EB625C"/>
    <w:rsid w:val="00EB7458"/>
    <w:rsid w:val="00EC0D12"/>
    <w:rsid w:val="00EC2F4B"/>
    <w:rsid w:val="00EC348D"/>
    <w:rsid w:val="00EC41FD"/>
    <w:rsid w:val="00EC4E47"/>
    <w:rsid w:val="00ED0ABA"/>
    <w:rsid w:val="00ED14D9"/>
    <w:rsid w:val="00ED3F72"/>
    <w:rsid w:val="00ED46F8"/>
    <w:rsid w:val="00ED63CB"/>
    <w:rsid w:val="00ED70F1"/>
    <w:rsid w:val="00ED7EA4"/>
    <w:rsid w:val="00EE3347"/>
    <w:rsid w:val="00EE349C"/>
    <w:rsid w:val="00EE424D"/>
    <w:rsid w:val="00EE4F69"/>
    <w:rsid w:val="00EF064A"/>
    <w:rsid w:val="00EF1165"/>
    <w:rsid w:val="00EF1DFD"/>
    <w:rsid w:val="00EF206E"/>
    <w:rsid w:val="00EF27B7"/>
    <w:rsid w:val="00EF308D"/>
    <w:rsid w:val="00EF36FA"/>
    <w:rsid w:val="00EF3B19"/>
    <w:rsid w:val="00EF49F5"/>
    <w:rsid w:val="00EF5463"/>
    <w:rsid w:val="00EF6359"/>
    <w:rsid w:val="00EF6C73"/>
    <w:rsid w:val="00EF76C3"/>
    <w:rsid w:val="00EF7CDC"/>
    <w:rsid w:val="00F01E9F"/>
    <w:rsid w:val="00F04F7E"/>
    <w:rsid w:val="00F10271"/>
    <w:rsid w:val="00F10855"/>
    <w:rsid w:val="00F10969"/>
    <w:rsid w:val="00F10BDD"/>
    <w:rsid w:val="00F10D24"/>
    <w:rsid w:val="00F11FDE"/>
    <w:rsid w:val="00F12119"/>
    <w:rsid w:val="00F12F86"/>
    <w:rsid w:val="00F145E3"/>
    <w:rsid w:val="00F15ECE"/>
    <w:rsid w:val="00F17B74"/>
    <w:rsid w:val="00F21B75"/>
    <w:rsid w:val="00F228A7"/>
    <w:rsid w:val="00F24FA1"/>
    <w:rsid w:val="00F25259"/>
    <w:rsid w:val="00F26269"/>
    <w:rsid w:val="00F262A0"/>
    <w:rsid w:val="00F27F3C"/>
    <w:rsid w:val="00F304B4"/>
    <w:rsid w:val="00F30BB7"/>
    <w:rsid w:val="00F310F8"/>
    <w:rsid w:val="00F31BAA"/>
    <w:rsid w:val="00F3319C"/>
    <w:rsid w:val="00F34783"/>
    <w:rsid w:val="00F356B4"/>
    <w:rsid w:val="00F3760D"/>
    <w:rsid w:val="00F40E86"/>
    <w:rsid w:val="00F42450"/>
    <w:rsid w:val="00F431B7"/>
    <w:rsid w:val="00F4532D"/>
    <w:rsid w:val="00F467FB"/>
    <w:rsid w:val="00F46A4C"/>
    <w:rsid w:val="00F47232"/>
    <w:rsid w:val="00F50721"/>
    <w:rsid w:val="00F5121A"/>
    <w:rsid w:val="00F51AA3"/>
    <w:rsid w:val="00F51DF6"/>
    <w:rsid w:val="00F52034"/>
    <w:rsid w:val="00F52DB7"/>
    <w:rsid w:val="00F53208"/>
    <w:rsid w:val="00F5492A"/>
    <w:rsid w:val="00F54E64"/>
    <w:rsid w:val="00F551FE"/>
    <w:rsid w:val="00F5674D"/>
    <w:rsid w:val="00F5730A"/>
    <w:rsid w:val="00F6745C"/>
    <w:rsid w:val="00F67DCC"/>
    <w:rsid w:val="00F72BC8"/>
    <w:rsid w:val="00F74195"/>
    <w:rsid w:val="00F744FE"/>
    <w:rsid w:val="00F74FFA"/>
    <w:rsid w:val="00F75592"/>
    <w:rsid w:val="00F7666B"/>
    <w:rsid w:val="00F76C2B"/>
    <w:rsid w:val="00F7717F"/>
    <w:rsid w:val="00F773D2"/>
    <w:rsid w:val="00F77D57"/>
    <w:rsid w:val="00F80AFD"/>
    <w:rsid w:val="00F80EC6"/>
    <w:rsid w:val="00F83558"/>
    <w:rsid w:val="00F83EEE"/>
    <w:rsid w:val="00F8558F"/>
    <w:rsid w:val="00F85E12"/>
    <w:rsid w:val="00F8768C"/>
    <w:rsid w:val="00F90C55"/>
    <w:rsid w:val="00F91833"/>
    <w:rsid w:val="00F9442E"/>
    <w:rsid w:val="00F97F48"/>
    <w:rsid w:val="00FA08A6"/>
    <w:rsid w:val="00FA0D41"/>
    <w:rsid w:val="00FA13E0"/>
    <w:rsid w:val="00FA1971"/>
    <w:rsid w:val="00FA2848"/>
    <w:rsid w:val="00FA2FEA"/>
    <w:rsid w:val="00FA33BB"/>
    <w:rsid w:val="00FA55B3"/>
    <w:rsid w:val="00FA6432"/>
    <w:rsid w:val="00FB0D68"/>
    <w:rsid w:val="00FB17CD"/>
    <w:rsid w:val="00FB3A8D"/>
    <w:rsid w:val="00FB4608"/>
    <w:rsid w:val="00FB5B77"/>
    <w:rsid w:val="00FB6171"/>
    <w:rsid w:val="00FC0296"/>
    <w:rsid w:val="00FC0371"/>
    <w:rsid w:val="00FC0C29"/>
    <w:rsid w:val="00FC1E11"/>
    <w:rsid w:val="00FC288E"/>
    <w:rsid w:val="00FC45A4"/>
    <w:rsid w:val="00FC4780"/>
    <w:rsid w:val="00FC5622"/>
    <w:rsid w:val="00FC583A"/>
    <w:rsid w:val="00FC7FE2"/>
    <w:rsid w:val="00FD02C8"/>
    <w:rsid w:val="00FD02D3"/>
    <w:rsid w:val="00FD0390"/>
    <w:rsid w:val="00FD074C"/>
    <w:rsid w:val="00FD3207"/>
    <w:rsid w:val="00FD351E"/>
    <w:rsid w:val="00FD568F"/>
    <w:rsid w:val="00FD5E01"/>
    <w:rsid w:val="00FD6FDB"/>
    <w:rsid w:val="00FE0980"/>
    <w:rsid w:val="00FE17C7"/>
    <w:rsid w:val="00FE1E4A"/>
    <w:rsid w:val="00FE4921"/>
    <w:rsid w:val="00FE5A0F"/>
    <w:rsid w:val="00FE6D80"/>
    <w:rsid w:val="00FF1401"/>
    <w:rsid w:val="00FF6C9E"/>
    <w:rsid w:val="00FF7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3424CC"/>
  <w15:docId w15:val="{94AE9FB6-0EE1-45EE-86A7-DECAECBD1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049"/>
    <w:pPr>
      <w:spacing w:after="120"/>
    </w:pPr>
    <w:rPr>
      <w:rFonts w:ascii="Arial" w:hAnsi="Arial"/>
      <w:sz w:val="22"/>
    </w:rPr>
  </w:style>
  <w:style w:type="paragraph" w:styleId="Heading1">
    <w:name w:val="heading 1"/>
    <w:basedOn w:val="Normal"/>
    <w:next w:val="Normal"/>
    <w:qFormat/>
    <w:pPr>
      <w:keepNext/>
      <w:jc w:val="both"/>
      <w:outlineLvl w:val="0"/>
    </w:pPr>
    <w:rPr>
      <w:b/>
      <w:i/>
      <w:sz w:val="44"/>
    </w:rPr>
  </w:style>
  <w:style w:type="paragraph" w:styleId="Heading2">
    <w:name w:val="heading 2"/>
    <w:basedOn w:val="Normal"/>
    <w:next w:val="Normal"/>
    <w:link w:val="Heading2Char"/>
    <w:qFormat/>
    <w:pPr>
      <w:keepNext/>
      <w:jc w:val="center"/>
      <w:outlineLvl w:val="1"/>
    </w:pPr>
    <w:rPr>
      <w:rFonts w:ascii="Palace Script MT" w:hAnsi="Palace Script MT"/>
      <w:sz w:val="52"/>
    </w:rPr>
  </w:style>
  <w:style w:type="paragraph" w:styleId="Heading3">
    <w:name w:val="heading 3"/>
    <w:basedOn w:val="Normal"/>
    <w:next w:val="Normal"/>
    <w:qFormat/>
    <w:pPr>
      <w:keepNext/>
      <w:outlineLvl w:val="2"/>
    </w:pPr>
    <w:rPr>
      <w:rFonts w:ascii="Calisto MT" w:hAnsi="Calisto MT"/>
      <w:b/>
    </w:rPr>
  </w:style>
  <w:style w:type="paragraph" w:styleId="Heading4">
    <w:name w:val="heading 4"/>
    <w:basedOn w:val="Normal"/>
    <w:next w:val="Normal"/>
    <w:qFormat/>
    <w:pPr>
      <w:keepNext/>
      <w:jc w:val="center"/>
      <w:outlineLvl w:val="3"/>
    </w:pPr>
    <w:rPr>
      <w:b/>
      <w:sz w:val="18"/>
    </w:rPr>
  </w:style>
  <w:style w:type="paragraph" w:styleId="Heading5">
    <w:name w:val="heading 5"/>
    <w:basedOn w:val="Normal"/>
    <w:next w:val="Normal"/>
    <w:qFormat/>
    <w:pPr>
      <w:keepNext/>
      <w:jc w:val="center"/>
      <w:outlineLvl w:val="4"/>
    </w:pPr>
    <w:rPr>
      <w:rFonts w:cs="Arial"/>
      <w:b/>
    </w:rPr>
  </w:style>
  <w:style w:type="paragraph" w:styleId="Heading6">
    <w:name w:val="heading 6"/>
    <w:basedOn w:val="Normal"/>
    <w:next w:val="Normal"/>
    <w:qFormat/>
    <w:pPr>
      <w:keepNext/>
      <w:ind w:left="2160" w:firstLine="720"/>
      <w:outlineLvl w:val="5"/>
    </w:pPr>
    <w:rPr>
      <w:rFonts w:cs="Arial"/>
      <w:b/>
      <w:bCs/>
    </w:rPr>
  </w:style>
  <w:style w:type="paragraph" w:styleId="Heading7">
    <w:name w:val="heading 7"/>
    <w:basedOn w:val="Normal"/>
    <w:next w:val="Normal"/>
    <w:qFormat/>
    <w:rsid w:val="00140A4C"/>
    <w:pPr>
      <w:keepNext/>
      <w:outlineLvl w:val="6"/>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after="220" w:line="180" w:lineRule="atLeast"/>
      <w:jc w:val="both"/>
    </w:pPr>
    <w:rPr>
      <w:spacing w:val="-5"/>
      <w:sz w:val="20"/>
    </w:rPr>
  </w:style>
  <w:style w:type="paragraph" w:customStyle="1" w:styleId="DocumentLabel">
    <w:name w:val="Document Label"/>
    <w:basedOn w:val="Normal"/>
    <w:next w:val="Normal"/>
    <w:pPr>
      <w:keepNext/>
      <w:keepLines/>
      <w:spacing w:before="400" w:line="240" w:lineRule="atLeast"/>
      <w:ind w:left="-840"/>
    </w:pPr>
    <w:rPr>
      <w:rFonts w:ascii="Arial Black" w:hAnsi="Arial Black"/>
      <w:spacing w:val="-5"/>
      <w:kern w:val="28"/>
      <w:sz w:val="96"/>
    </w:rPr>
  </w:style>
  <w:style w:type="paragraph" w:styleId="Footer">
    <w:name w:val="footer"/>
    <w:basedOn w:val="Normal"/>
    <w:link w:val="FooterChar"/>
    <w:uiPriority w:val="99"/>
    <w:pPr>
      <w:keepLines/>
      <w:tabs>
        <w:tab w:val="center" w:pos="4320"/>
        <w:tab w:val="right" w:pos="8640"/>
      </w:tabs>
      <w:spacing w:before="600" w:line="180" w:lineRule="atLeast"/>
      <w:jc w:val="both"/>
    </w:pPr>
    <w:rPr>
      <w:spacing w:val="-5"/>
      <w:sz w:val="18"/>
    </w:rPr>
  </w:style>
  <w:style w:type="paragraph" w:styleId="Header">
    <w:name w:val="header"/>
    <w:basedOn w:val="Normal"/>
    <w:semiHidden/>
    <w:pPr>
      <w:keepLines/>
      <w:tabs>
        <w:tab w:val="center" w:pos="4320"/>
        <w:tab w:val="right" w:pos="8640"/>
      </w:tabs>
      <w:spacing w:after="600" w:line="180" w:lineRule="atLeast"/>
      <w:jc w:val="both"/>
    </w:pPr>
    <w:rPr>
      <w:spacing w:val="-5"/>
      <w:sz w:val="20"/>
    </w:rPr>
  </w:style>
  <w:style w:type="paragraph" w:styleId="MessageHeader">
    <w:name w:val="Message Header"/>
    <w:basedOn w:val="BodyText"/>
    <w:semiHidden/>
    <w:pPr>
      <w:keepLines/>
      <w:spacing w:after="120"/>
      <w:ind w:left="720" w:hanging="720"/>
      <w:jc w:val="left"/>
    </w:pPr>
  </w:style>
  <w:style w:type="character" w:customStyle="1" w:styleId="MessageHeaderLabel">
    <w:name w:val="Message Header Label"/>
    <w:rPr>
      <w:rFonts w:ascii="Arial Black" w:hAnsi="Arial Black"/>
      <w:spacing w:val="-10"/>
      <w:sz w:val="18"/>
    </w:rPr>
  </w:style>
  <w:style w:type="character" w:styleId="PageNumber">
    <w:name w:val="page number"/>
    <w:basedOn w:val="DefaultParagraphFont"/>
    <w:semiHidden/>
  </w:style>
  <w:style w:type="paragraph" w:styleId="BalloonText">
    <w:name w:val="Balloon Text"/>
    <w:basedOn w:val="Normal"/>
    <w:semiHidden/>
    <w:rPr>
      <w:rFonts w:ascii="Tahoma" w:hAnsi="Tahoma" w:cs="Tahoma"/>
      <w:sz w:val="16"/>
      <w:szCs w:val="16"/>
    </w:rPr>
  </w:style>
  <w:style w:type="paragraph" w:customStyle="1" w:styleId="Report">
    <w:name w:val="Report"/>
    <w:basedOn w:val="ListNumber"/>
    <w:link w:val="ReportChar1"/>
    <w:pPr>
      <w:numPr>
        <w:numId w:val="1"/>
      </w:numPr>
      <w:tabs>
        <w:tab w:val="left" w:pos="432"/>
      </w:tabs>
      <w:jc w:val="both"/>
    </w:pPr>
  </w:style>
  <w:style w:type="paragraph" w:styleId="ListNumber">
    <w:name w:val="List Number"/>
    <w:basedOn w:val="Normal"/>
    <w:semiHidden/>
  </w:style>
  <w:style w:type="paragraph" w:customStyle="1" w:styleId="ReportBody">
    <w:name w:val="Report Body"/>
    <w:basedOn w:val="BodyText"/>
    <w:pPr>
      <w:spacing w:after="0" w:line="240" w:lineRule="auto"/>
      <w:ind w:left="432"/>
    </w:pPr>
    <w:rPr>
      <w:rFonts w:ascii="Times New Roman" w:hAnsi="Times New Roman"/>
      <w:sz w:val="24"/>
    </w:rPr>
  </w:style>
  <w:style w:type="paragraph" w:customStyle="1" w:styleId="Bullet">
    <w:name w:val="Bullet"/>
    <w:basedOn w:val="Normal"/>
    <w:pPr>
      <w:numPr>
        <w:numId w:val="2"/>
      </w:numPr>
    </w:pPr>
  </w:style>
  <w:style w:type="paragraph" w:customStyle="1" w:styleId="BodyText1">
    <w:name w:val="BodyText1"/>
    <w:basedOn w:val="Report"/>
    <w:link w:val="BodyText1Char"/>
    <w:pPr>
      <w:keepLines/>
      <w:numPr>
        <w:numId w:val="0"/>
      </w:numPr>
      <w:tabs>
        <w:tab w:val="clear" w:pos="432"/>
        <w:tab w:val="left" w:pos="576"/>
        <w:tab w:val="left" w:pos="1440"/>
      </w:tabs>
      <w:spacing w:before="240" w:line="260" w:lineRule="exact"/>
      <w:ind w:left="576"/>
      <w:jc w:val="left"/>
    </w:pPr>
  </w:style>
  <w:style w:type="paragraph" w:customStyle="1" w:styleId="Style1">
    <w:name w:val="Style1"/>
    <w:basedOn w:val="Report"/>
    <w:rsid w:val="00D75457"/>
    <w:pPr>
      <w:keepNext/>
      <w:numPr>
        <w:numId w:val="0"/>
      </w:numPr>
      <w:tabs>
        <w:tab w:val="clear" w:pos="432"/>
        <w:tab w:val="left" w:pos="720"/>
      </w:tabs>
      <w:spacing w:before="240"/>
      <w:ind w:left="720" w:hanging="720"/>
      <w:jc w:val="left"/>
      <w:outlineLvl w:val="0"/>
    </w:pPr>
    <w:rPr>
      <w:rFonts w:cs="Arial"/>
      <w:szCs w:val="22"/>
      <w:u w:val="single"/>
    </w:rPr>
  </w:style>
  <w:style w:type="paragraph" w:customStyle="1" w:styleId="style2">
    <w:name w:val="style 2"/>
    <w:basedOn w:val="Report"/>
    <w:link w:val="style2Char"/>
    <w:pPr>
      <w:numPr>
        <w:ilvl w:val="2"/>
        <w:numId w:val="3"/>
      </w:numPr>
      <w:tabs>
        <w:tab w:val="clear" w:pos="432"/>
        <w:tab w:val="left" w:pos="450"/>
        <w:tab w:val="left" w:pos="810"/>
        <w:tab w:val="left" w:pos="900"/>
      </w:tabs>
      <w:jc w:val="left"/>
    </w:pPr>
    <w:rPr>
      <w:u w:val="single"/>
    </w:rPr>
  </w:style>
  <w:style w:type="paragraph" w:customStyle="1" w:styleId="BodyText2">
    <w:name w:val="BodyText2"/>
    <w:basedOn w:val="BodyText1"/>
    <w:pPr>
      <w:tabs>
        <w:tab w:val="clear" w:pos="576"/>
        <w:tab w:val="left" w:pos="1728"/>
      </w:tabs>
      <w:ind w:left="864"/>
    </w:pPr>
  </w:style>
  <w:style w:type="paragraph" w:customStyle="1" w:styleId="Style20">
    <w:name w:val="Style2"/>
    <w:basedOn w:val="Style1"/>
    <w:pPr>
      <w:ind w:left="0" w:firstLine="0"/>
      <w:outlineLvl w:val="1"/>
    </w:pPr>
  </w:style>
  <w:style w:type="paragraph" w:customStyle="1" w:styleId="Style3">
    <w:name w:val="Style3"/>
    <w:basedOn w:val="Report"/>
    <w:pPr>
      <w:keepNext/>
      <w:numPr>
        <w:numId w:val="0"/>
      </w:numPr>
      <w:tabs>
        <w:tab w:val="clear" w:pos="432"/>
      </w:tabs>
      <w:spacing w:before="240"/>
      <w:jc w:val="left"/>
      <w:outlineLvl w:val="2"/>
    </w:pPr>
    <w:rPr>
      <w:u w:val="single"/>
    </w:rPr>
  </w:style>
  <w:style w:type="paragraph" w:customStyle="1" w:styleId="Style4">
    <w:name w:val="Style4"/>
    <w:pPr>
      <w:keepNext/>
      <w:tabs>
        <w:tab w:val="num" w:pos="1656"/>
      </w:tabs>
      <w:spacing w:before="180"/>
      <w:ind w:left="1656" w:hanging="936"/>
      <w:outlineLvl w:val="3"/>
    </w:pPr>
    <w:rPr>
      <w:rFonts w:ascii="Arial" w:hAnsi="Arial"/>
      <w:i/>
      <w:sz w:val="24"/>
      <w:u w:val="single"/>
    </w:rPr>
  </w:style>
  <w:style w:type="paragraph" w:styleId="TOC1">
    <w:name w:val="toc 1"/>
    <w:basedOn w:val="Normal"/>
    <w:next w:val="Normal"/>
    <w:autoRedefine/>
    <w:uiPriority w:val="39"/>
    <w:rsid w:val="0091625F"/>
    <w:pPr>
      <w:tabs>
        <w:tab w:val="left" w:pos="540"/>
        <w:tab w:val="right" w:leader="dot" w:pos="9350"/>
      </w:tabs>
    </w:pPr>
    <w:rPr>
      <w:smallCaps/>
      <w:noProof/>
    </w:rPr>
  </w:style>
  <w:style w:type="paragraph" w:styleId="TOC2">
    <w:name w:val="toc 2"/>
    <w:basedOn w:val="Normal"/>
    <w:next w:val="Normal"/>
    <w:autoRedefine/>
    <w:uiPriority w:val="39"/>
    <w:rsid w:val="0091625F"/>
    <w:pPr>
      <w:tabs>
        <w:tab w:val="left" w:pos="540"/>
        <w:tab w:val="right" w:leader="dot" w:pos="9350"/>
      </w:tabs>
    </w:pPr>
    <w:rPr>
      <w:smallCaps/>
    </w:rPr>
  </w:style>
  <w:style w:type="paragraph" w:styleId="TOC3">
    <w:name w:val="toc 3"/>
    <w:basedOn w:val="Normal"/>
    <w:next w:val="Normal"/>
    <w:autoRedefine/>
    <w:uiPriority w:val="39"/>
    <w:rsid w:val="0091625F"/>
    <w:pPr>
      <w:tabs>
        <w:tab w:val="left" w:pos="1440"/>
        <w:tab w:val="right" w:leader="dot" w:pos="9350"/>
      </w:tabs>
      <w:ind w:left="576"/>
    </w:pPr>
    <w:rPr>
      <w:smallCaps/>
      <w:noProof/>
    </w:rPr>
  </w:style>
  <w:style w:type="paragraph" w:styleId="TOC4">
    <w:name w:val="toc 4"/>
    <w:basedOn w:val="Normal"/>
    <w:next w:val="Normal"/>
    <w:autoRedefine/>
    <w:semiHidden/>
    <w:rsid w:val="0091625F"/>
    <w:pPr>
      <w:tabs>
        <w:tab w:val="left" w:pos="1680"/>
        <w:tab w:val="right" w:leader="dot" w:pos="9350"/>
      </w:tabs>
      <w:ind w:left="1440"/>
    </w:pPr>
    <w:rPr>
      <w:rFonts w:cs="Arial"/>
      <w:smallCaps/>
      <w:noProof/>
    </w:r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styleId="Hyperlink">
    <w:name w:val="Hyperlink"/>
    <w:uiPriority w:val="99"/>
    <w:rPr>
      <w:color w:val="0000FF"/>
      <w:u w:val="single"/>
    </w:rPr>
  </w:style>
  <w:style w:type="paragraph" w:customStyle="1" w:styleId="Style6">
    <w:name w:val="Style6"/>
    <w:basedOn w:val="Style1"/>
  </w:style>
  <w:style w:type="paragraph" w:styleId="TableofFigures">
    <w:name w:val="table of figures"/>
    <w:basedOn w:val="Normal"/>
    <w:next w:val="Normal"/>
    <w:link w:val="TableofFiguresChar"/>
    <w:autoRedefine/>
    <w:uiPriority w:val="99"/>
    <w:rsid w:val="00A75F0D"/>
  </w:style>
  <w:style w:type="paragraph" w:styleId="Caption">
    <w:name w:val="caption"/>
    <w:basedOn w:val="Normal"/>
    <w:next w:val="Normal"/>
    <w:qFormat/>
    <w:rsid w:val="00DF335A"/>
    <w:pPr>
      <w:spacing w:before="120"/>
      <w:jc w:val="center"/>
    </w:pPr>
    <w:rPr>
      <w:b/>
      <w:bCs/>
      <w:sz w:val="20"/>
    </w:rPr>
  </w:style>
  <w:style w:type="paragraph" w:customStyle="1" w:styleId="STYLE7">
    <w:name w:val="STYLE 7"/>
    <w:basedOn w:val="style2"/>
    <w:pPr>
      <w:numPr>
        <w:ilvl w:val="3"/>
      </w:numPr>
      <w:tabs>
        <w:tab w:val="left" w:pos="1170"/>
        <w:tab w:val="left" w:pos="1350"/>
        <w:tab w:val="left" w:pos="1800"/>
      </w:tabs>
    </w:pPr>
  </w:style>
  <w:style w:type="paragraph" w:customStyle="1" w:styleId="BodyText4">
    <w:name w:val="BodyText4"/>
    <w:basedOn w:val="BodyText2"/>
    <w:link w:val="BodyText4Char"/>
    <w:pPr>
      <w:spacing w:before="120" w:line="240" w:lineRule="auto"/>
    </w:pPr>
  </w:style>
  <w:style w:type="paragraph" w:customStyle="1" w:styleId="Appendix">
    <w:name w:val="Appendix"/>
    <w:basedOn w:val="Report"/>
    <w:pPr>
      <w:numPr>
        <w:numId w:val="0"/>
      </w:numPr>
      <w:tabs>
        <w:tab w:val="clear" w:pos="432"/>
        <w:tab w:val="left" w:pos="450"/>
        <w:tab w:val="left" w:pos="630"/>
        <w:tab w:val="left" w:pos="900"/>
      </w:tabs>
      <w:ind w:left="720" w:hanging="720"/>
      <w:jc w:val="center"/>
    </w:pPr>
    <w:rPr>
      <w:u w:val="single"/>
    </w:rPr>
  </w:style>
  <w:style w:type="table" w:styleId="TableGrid">
    <w:name w:val="Table Grid"/>
    <w:basedOn w:val="TableNormal"/>
    <w:rsid w:val="00AE53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609FA"/>
    <w:pPr>
      <w:spacing w:before="100" w:beforeAutospacing="1" w:after="100" w:afterAutospacing="1"/>
    </w:pPr>
    <w:rPr>
      <w:szCs w:val="24"/>
    </w:rPr>
  </w:style>
  <w:style w:type="character" w:styleId="FollowedHyperlink">
    <w:name w:val="FollowedHyperlink"/>
    <w:uiPriority w:val="99"/>
    <w:semiHidden/>
    <w:unhideWhenUsed/>
    <w:rsid w:val="005D7A03"/>
    <w:rPr>
      <w:color w:val="800080"/>
      <w:u w:val="single"/>
    </w:rPr>
  </w:style>
  <w:style w:type="paragraph" w:styleId="ListParagraph">
    <w:name w:val="List Paragraph"/>
    <w:basedOn w:val="Normal"/>
    <w:link w:val="ListParagraphChar"/>
    <w:uiPriority w:val="34"/>
    <w:qFormat/>
    <w:rsid w:val="000D783F"/>
    <w:pPr>
      <w:ind w:left="720"/>
    </w:pPr>
  </w:style>
  <w:style w:type="character" w:customStyle="1" w:styleId="BodyText1Char">
    <w:name w:val="BodyText1 Char"/>
    <w:link w:val="BodyText1"/>
    <w:rsid w:val="0074443A"/>
    <w:rPr>
      <w:rFonts w:ascii="Arial" w:hAnsi="Arial"/>
      <w:sz w:val="24"/>
    </w:rPr>
  </w:style>
  <w:style w:type="character" w:customStyle="1" w:styleId="BodyText4Char">
    <w:name w:val="BodyText4 Char"/>
    <w:link w:val="BodyText4"/>
    <w:rsid w:val="0056380B"/>
    <w:rPr>
      <w:rFonts w:ascii="Arial" w:hAnsi="Arial"/>
      <w:sz w:val="24"/>
    </w:rPr>
  </w:style>
  <w:style w:type="character" w:customStyle="1" w:styleId="ReportChar1">
    <w:name w:val="Report Char1"/>
    <w:link w:val="Report"/>
    <w:rsid w:val="005F12FA"/>
    <w:rPr>
      <w:rFonts w:ascii="Arial" w:hAnsi="Arial"/>
      <w:sz w:val="22"/>
    </w:rPr>
  </w:style>
  <w:style w:type="paragraph" w:customStyle="1" w:styleId="3-Bullet-Txt">
    <w:name w:val="3-Bullet-Txt"/>
    <w:basedOn w:val="Normal"/>
    <w:rsid w:val="00C46EA3"/>
    <w:pPr>
      <w:tabs>
        <w:tab w:val="left" w:pos="576"/>
        <w:tab w:val="num" w:pos="936"/>
        <w:tab w:val="left" w:pos="1440"/>
      </w:tabs>
      <w:ind w:left="936" w:hanging="360"/>
    </w:pPr>
    <w:rPr>
      <w:rFonts w:eastAsia="Calibri"/>
    </w:rPr>
  </w:style>
  <w:style w:type="paragraph" w:customStyle="1" w:styleId="AllenFigures">
    <w:name w:val="Allen Figures"/>
    <w:basedOn w:val="TableofFigures"/>
    <w:link w:val="AllenFiguresChar"/>
    <w:qFormat/>
    <w:rsid w:val="0039057D"/>
    <w:pPr>
      <w:tabs>
        <w:tab w:val="right" w:leader="dot" w:pos="9350"/>
      </w:tabs>
    </w:pPr>
    <w:rPr>
      <w:smallCaps/>
      <w:noProof/>
    </w:rPr>
  </w:style>
  <w:style w:type="paragraph" w:customStyle="1" w:styleId="Allen-Tables">
    <w:name w:val="Allen-Tables"/>
    <w:basedOn w:val="TableofFigures"/>
    <w:link w:val="Allen-TablesChar"/>
    <w:autoRedefine/>
    <w:qFormat/>
    <w:rsid w:val="00272295"/>
    <w:pPr>
      <w:tabs>
        <w:tab w:val="right" w:leader="dot" w:pos="9350"/>
      </w:tabs>
      <w:spacing w:before="120"/>
    </w:pPr>
    <w:rPr>
      <w:smallCaps/>
    </w:rPr>
  </w:style>
  <w:style w:type="character" w:customStyle="1" w:styleId="TableofFiguresChar">
    <w:name w:val="Table of Figures Char"/>
    <w:link w:val="TableofFigures"/>
    <w:uiPriority w:val="99"/>
    <w:rsid w:val="0039057D"/>
    <w:rPr>
      <w:rFonts w:ascii="Arial" w:hAnsi="Arial"/>
      <w:sz w:val="24"/>
    </w:rPr>
  </w:style>
  <w:style w:type="character" w:customStyle="1" w:styleId="AllenFiguresChar">
    <w:name w:val="Allen Figures Char"/>
    <w:link w:val="AllenFigures"/>
    <w:rsid w:val="0039057D"/>
    <w:rPr>
      <w:rFonts w:ascii="Arial" w:hAnsi="Arial"/>
      <w:smallCaps/>
      <w:noProof/>
      <w:sz w:val="24"/>
    </w:rPr>
  </w:style>
  <w:style w:type="paragraph" w:customStyle="1" w:styleId="TableParagraph">
    <w:name w:val="Table Paragraph"/>
    <w:basedOn w:val="Normal"/>
    <w:uiPriority w:val="1"/>
    <w:qFormat/>
    <w:rsid w:val="00D551A5"/>
    <w:pPr>
      <w:widowControl w:val="0"/>
      <w:autoSpaceDE w:val="0"/>
      <w:autoSpaceDN w:val="0"/>
      <w:adjustRightInd w:val="0"/>
    </w:pPr>
    <w:rPr>
      <w:szCs w:val="24"/>
    </w:rPr>
  </w:style>
  <w:style w:type="character" w:customStyle="1" w:styleId="Allen-TablesChar">
    <w:name w:val="Allen-Tables Char"/>
    <w:link w:val="Allen-Tables"/>
    <w:rsid w:val="00272295"/>
    <w:rPr>
      <w:rFonts w:ascii="Arial" w:hAnsi="Arial"/>
      <w:smallCaps/>
      <w:sz w:val="24"/>
    </w:rPr>
  </w:style>
  <w:style w:type="paragraph" w:customStyle="1" w:styleId="BodyText1Hangingindent">
    <w:name w:val="BodyText1 Hanging indent"/>
    <w:basedOn w:val="Normal"/>
    <w:next w:val="Normal"/>
    <w:autoRedefine/>
    <w:qFormat/>
    <w:rsid w:val="00087A4B"/>
    <w:pPr>
      <w:keepLines/>
      <w:numPr>
        <w:numId w:val="4"/>
      </w:numPr>
      <w:spacing w:before="120"/>
    </w:pPr>
    <w:rPr>
      <w:szCs w:val="22"/>
    </w:rPr>
  </w:style>
  <w:style w:type="character" w:customStyle="1" w:styleId="Heading2Char">
    <w:name w:val="Heading 2 Char"/>
    <w:basedOn w:val="DefaultParagraphFont"/>
    <w:link w:val="Heading2"/>
    <w:rsid w:val="0064065C"/>
    <w:rPr>
      <w:rFonts w:ascii="Palace Script MT" w:hAnsi="Palace Script MT"/>
      <w:sz w:val="52"/>
    </w:rPr>
  </w:style>
  <w:style w:type="character" w:customStyle="1" w:styleId="ZParaChar">
    <w:name w:val="Z.Para. Char"/>
    <w:basedOn w:val="DefaultParagraphFont"/>
    <w:link w:val="ZPara"/>
    <w:locked/>
    <w:rsid w:val="00E3661D"/>
    <w:rPr>
      <w:rFonts w:ascii="Arial" w:hAnsi="Arial" w:cs="Arial"/>
      <w:kern w:val="2"/>
      <w:sz w:val="22"/>
      <w:szCs w:val="22"/>
      <w14:ligatures w14:val="standardContextual"/>
    </w:rPr>
  </w:style>
  <w:style w:type="paragraph" w:customStyle="1" w:styleId="ZPara">
    <w:name w:val="Z.Para."/>
    <w:basedOn w:val="Normal"/>
    <w:link w:val="ZParaChar"/>
    <w:qFormat/>
    <w:rsid w:val="00E3661D"/>
    <w:pPr>
      <w:widowControl w:val="0"/>
      <w:autoSpaceDE w:val="0"/>
      <w:autoSpaceDN w:val="0"/>
      <w:adjustRightInd w:val="0"/>
      <w:spacing w:before="120"/>
      <w:ind w:left="720"/>
      <w:jc w:val="both"/>
    </w:pPr>
    <w:rPr>
      <w:rFonts w:cs="Arial"/>
      <w:kern w:val="2"/>
      <w:szCs w:val="22"/>
      <w14:ligatures w14:val="standardContextual"/>
    </w:rPr>
  </w:style>
  <w:style w:type="character" w:customStyle="1" w:styleId="ZFirstParagraphChar">
    <w:name w:val="Z.First Paragraph Char"/>
    <w:basedOn w:val="DefaultParagraphFont"/>
    <w:link w:val="ZFirstParagraph"/>
    <w:locked/>
    <w:rsid w:val="0064065C"/>
    <w:rPr>
      <w:rFonts w:ascii="Arial" w:hAnsi="Arial" w:cs="Arial"/>
      <w:kern w:val="2"/>
      <w:sz w:val="24"/>
      <w:szCs w:val="24"/>
      <w14:ligatures w14:val="standardContextual"/>
    </w:rPr>
  </w:style>
  <w:style w:type="paragraph" w:customStyle="1" w:styleId="ZFirstParagraph">
    <w:name w:val="Z.First Paragraph"/>
    <w:basedOn w:val="Normal"/>
    <w:link w:val="ZFirstParagraphChar"/>
    <w:qFormat/>
    <w:rsid w:val="0064065C"/>
    <w:pPr>
      <w:widowControl w:val="0"/>
      <w:autoSpaceDE w:val="0"/>
      <w:autoSpaceDN w:val="0"/>
      <w:adjustRightInd w:val="0"/>
      <w:spacing w:before="240"/>
      <w:ind w:left="720"/>
      <w:jc w:val="both"/>
    </w:pPr>
    <w:rPr>
      <w:rFonts w:cs="Arial"/>
      <w:kern w:val="2"/>
      <w:sz w:val="24"/>
      <w:szCs w:val="24"/>
      <w14:ligatures w14:val="standardContextual"/>
    </w:rPr>
  </w:style>
  <w:style w:type="character" w:customStyle="1" w:styleId="ZL3SectionChar">
    <w:name w:val="Z. L3 Section Char"/>
    <w:basedOn w:val="DefaultParagraphFont"/>
    <w:link w:val="ZL3Section"/>
    <w:locked/>
    <w:rsid w:val="0064065C"/>
    <w:rPr>
      <w:rFonts w:ascii="Arial" w:hAnsi="Arial" w:cs="Arial"/>
      <w:kern w:val="2"/>
      <w:sz w:val="24"/>
      <w:szCs w:val="24"/>
      <w:u w:val="single"/>
      <w14:ligatures w14:val="standardContextual"/>
    </w:rPr>
  </w:style>
  <w:style w:type="paragraph" w:customStyle="1" w:styleId="ZL3Section">
    <w:name w:val="Z. L3 Section"/>
    <w:basedOn w:val="Normal"/>
    <w:link w:val="ZL3SectionChar"/>
    <w:rsid w:val="0064065C"/>
    <w:pPr>
      <w:widowControl w:val="0"/>
      <w:tabs>
        <w:tab w:val="num" w:pos="864"/>
      </w:tabs>
      <w:spacing w:before="240"/>
      <w:ind w:left="720" w:hanging="720"/>
      <w:contextualSpacing/>
      <w:outlineLvl w:val="0"/>
    </w:pPr>
    <w:rPr>
      <w:rFonts w:cs="Arial"/>
      <w:kern w:val="2"/>
      <w:sz w:val="24"/>
      <w:szCs w:val="24"/>
      <w:u w:val="single"/>
      <w14:ligatures w14:val="standardContextual"/>
    </w:rPr>
  </w:style>
  <w:style w:type="character" w:customStyle="1" w:styleId="ZL2SectionChar">
    <w:name w:val="Z. L2 Section Char"/>
    <w:basedOn w:val="DefaultParagraphFont"/>
    <w:link w:val="ZL2Section"/>
    <w:locked/>
    <w:rsid w:val="00EF49F5"/>
    <w:rPr>
      <w:rFonts w:ascii="Arial" w:hAnsi="Arial" w:cs="Arial"/>
      <w:sz w:val="22"/>
      <w:szCs w:val="22"/>
      <w:u w:val="single"/>
    </w:rPr>
  </w:style>
  <w:style w:type="paragraph" w:customStyle="1" w:styleId="ZL2Section">
    <w:name w:val="Z. L2 Section"/>
    <w:basedOn w:val="Style6"/>
    <w:link w:val="ZL2SectionChar"/>
    <w:autoRedefine/>
    <w:qFormat/>
    <w:rsid w:val="00EF49F5"/>
    <w:pPr>
      <w:numPr>
        <w:ilvl w:val="1"/>
        <w:numId w:val="3"/>
      </w:numPr>
      <w:tabs>
        <w:tab w:val="clear" w:pos="576"/>
        <w:tab w:val="clear" w:pos="720"/>
        <w:tab w:val="left" w:pos="540"/>
      </w:tabs>
      <w:ind w:left="547" w:hanging="547"/>
    </w:pPr>
  </w:style>
  <w:style w:type="character" w:customStyle="1" w:styleId="ZL1SectionChar">
    <w:name w:val="Z. L1 Section Char"/>
    <w:basedOn w:val="DefaultParagraphFont"/>
    <w:link w:val="ZL1Section"/>
    <w:locked/>
    <w:rsid w:val="007A4E8B"/>
    <w:rPr>
      <w:rFonts w:ascii="Arial" w:hAnsi="Arial" w:cs="Arial"/>
      <w:kern w:val="2"/>
      <w:sz w:val="24"/>
      <w:szCs w:val="24"/>
      <w:u w:val="single"/>
      <w14:ligatures w14:val="standardContextual"/>
    </w:rPr>
  </w:style>
  <w:style w:type="paragraph" w:customStyle="1" w:styleId="ZL1Section">
    <w:name w:val="Z. L1 Section"/>
    <w:basedOn w:val="Normal"/>
    <w:next w:val="Normal"/>
    <w:link w:val="ZL1SectionChar"/>
    <w:qFormat/>
    <w:rsid w:val="007A4E8B"/>
    <w:pPr>
      <w:keepNext/>
      <w:numPr>
        <w:numId w:val="3"/>
      </w:numPr>
      <w:tabs>
        <w:tab w:val="clear" w:pos="576"/>
        <w:tab w:val="num" w:pos="756"/>
      </w:tabs>
      <w:spacing w:before="240"/>
      <w:ind w:left="756" w:hanging="756"/>
      <w:contextualSpacing/>
      <w:outlineLvl w:val="0"/>
    </w:pPr>
    <w:rPr>
      <w:rFonts w:cs="Arial"/>
      <w:kern w:val="2"/>
      <w:sz w:val="24"/>
      <w:szCs w:val="24"/>
      <w:u w:val="single"/>
      <w14:ligatures w14:val="standardContextual"/>
    </w:rPr>
  </w:style>
  <w:style w:type="character" w:customStyle="1" w:styleId="ZCaptionChar">
    <w:name w:val="Z. Caption Char"/>
    <w:basedOn w:val="DefaultParagraphFont"/>
    <w:link w:val="ZCaption"/>
    <w:locked/>
    <w:rsid w:val="0064065C"/>
    <w:rPr>
      <w:rFonts w:ascii="Arial" w:hAnsi="Arial" w:cs="Arial"/>
      <w:kern w:val="2"/>
      <w:sz w:val="24"/>
      <w:szCs w:val="18"/>
      <w14:ligatures w14:val="standardContextual"/>
    </w:rPr>
  </w:style>
  <w:style w:type="paragraph" w:customStyle="1" w:styleId="ZCaption">
    <w:name w:val="Z. Caption"/>
    <w:basedOn w:val="Normal"/>
    <w:link w:val="ZCaptionChar"/>
    <w:qFormat/>
    <w:rsid w:val="0064065C"/>
    <w:pPr>
      <w:keepNext/>
      <w:widowControl w:val="0"/>
      <w:autoSpaceDE w:val="0"/>
      <w:autoSpaceDN w:val="0"/>
      <w:adjustRightInd w:val="0"/>
      <w:jc w:val="center"/>
    </w:pPr>
    <w:rPr>
      <w:rFonts w:cs="Arial"/>
      <w:kern w:val="2"/>
      <w:sz w:val="24"/>
      <w:szCs w:val="18"/>
      <w14:ligatures w14:val="standardContextual"/>
    </w:rPr>
  </w:style>
  <w:style w:type="paragraph" w:customStyle="1" w:styleId="ZL4Section">
    <w:name w:val="Z L4 Section"/>
    <w:basedOn w:val="ZL3Section"/>
    <w:qFormat/>
    <w:rsid w:val="0064065C"/>
    <w:pPr>
      <w:tabs>
        <w:tab w:val="clear" w:pos="864"/>
        <w:tab w:val="num" w:pos="360"/>
        <w:tab w:val="num" w:pos="2160"/>
      </w:tabs>
      <w:ind w:left="1728" w:hanging="648"/>
      <w:contextualSpacing w:val="0"/>
    </w:pPr>
    <w:rPr>
      <w:rFonts w:eastAsiaTheme="minorHAnsi"/>
      <w:kern w:val="24"/>
    </w:rPr>
  </w:style>
  <w:style w:type="character" w:styleId="Strong">
    <w:name w:val="Strong"/>
    <w:basedOn w:val="DefaultParagraphFont"/>
    <w:uiPriority w:val="22"/>
    <w:qFormat/>
    <w:rsid w:val="001500A1"/>
    <w:rPr>
      <w:b/>
      <w:bCs/>
    </w:rPr>
  </w:style>
  <w:style w:type="paragraph" w:styleId="Revision">
    <w:name w:val="Revision"/>
    <w:hidden/>
    <w:uiPriority w:val="99"/>
    <w:semiHidden/>
    <w:rsid w:val="004B299A"/>
    <w:rPr>
      <w:rFonts w:ascii="Arial" w:hAnsi="Arial"/>
      <w:sz w:val="22"/>
    </w:rPr>
  </w:style>
  <w:style w:type="paragraph" w:styleId="TOCHeading">
    <w:name w:val="TOC Heading"/>
    <w:basedOn w:val="Heading1"/>
    <w:next w:val="Normal"/>
    <w:uiPriority w:val="39"/>
    <w:unhideWhenUsed/>
    <w:qFormat/>
    <w:rsid w:val="00F6745C"/>
    <w:pPr>
      <w:keepLines/>
      <w:spacing w:before="240" w:line="259" w:lineRule="auto"/>
      <w:jc w:val="left"/>
      <w:outlineLvl w:val="9"/>
    </w:pPr>
    <w:rPr>
      <w:rFonts w:asciiTheme="majorHAnsi" w:eastAsiaTheme="majorEastAsia" w:hAnsiTheme="majorHAnsi" w:cstheme="majorBidi"/>
      <w:b w:val="0"/>
      <w:i w:val="0"/>
      <w:color w:val="365F91" w:themeColor="accent1" w:themeShade="BF"/>
      <w:sz w:val="32"/>
      <w:szCs w:val="32"/>
    </w:rPr>
  </w:style>
  <w:style w:type="paragraph" w:customStyle="1" w:styleId="Requirement">
    <w:name w:val="Requirement"/>
    <w:basedOn w:val="ZPara"/>
    <w:link w:val="RequirementChar"/>
    <w:qFormat/>
    <w:rsid w:val="002E591F"/>
    <w:pPr>
      <w:numPr>
        <w:numId w:val="8"/>
      </w:numPr>
    </w:pPr>
    <w:rPr>
      <w:b/>
      <w:bCs/>
    </w:rPr>
  </w:style>
  <w:style w:type="character" w:customStyle="1" w:styleId="RequirementChar">
    <w:name w:val="Requirement Char"/>
    <w:basedOn w:val="ZParaChar"/>
    <w:link w:val="Requirement"/>
    <w:rsid w:val="002E591F"/>
    <w:rPr>
      <w:rFonts w:ascii="Arial" w:hAnsi="Arial" w:cs="Arial"/>
      <w:b/>
      <w:bCs/>
      <w:kern w:val="2"/>
      <w:sz w:val="22"/>
      <w:szCs w:val="22"/>
      <w14:ligatures w14:val="standardContextual"/>
    </w:rPr>
  </w:style>
  <w:style w:type="paragraph" w:customStyle="1" w:styleId="Dashbullet">
    <w:name w:val="Dash bullet"/>
    <w:basedOn w:val="ZPara"/>
    <w:link w:val="DashbulletChar"/>
    <w:qFormat/>
    <w:rsid w:val="00572BE2"/>
    <w:pPr>
      <w:numPr>
        <w:numId w:val="7"/>
      </w:numPr>
      <w:tabs>
        <w:tab w:val="left" w:pos="1260"/>
      </w:tabs>
      <w:ind w:left="1260" w:hanging="450"/>
    </w:pPr>
  </w:style>
  <w:style w:type="character" w:customStyle="1" w:styleId="DashbulletChar">
    <w:name w:val="Dash bullet Char"/>
    <w:basedOn w:val="ZParaChar"/>
    <w:link w:val="Dashbullet"/>
    <w:rsid w:val="00572BE2"/>
    <w:rPr>
      <w:rFonts w:ascii="Arial" w:hAnsi="Arial" w:cs="Arial"/>
      <w:kern w:val="2"/>
      <w:sz w:val="22"/>
      <w:szCs w:val="22"/>
      <w14:ligatures w14:val="standardContextual"/>
    </w:rPr>
  </w:style>
  <w:style w:type="paragraph" w:customStyle="1" w:styleId="Step">
    <w:name w:val="Step"/>
    <w:basedOn w:val="Normal"/>
    <w:link w:val="StepChar"/>
    <w:qFormat/>
    <w:rsid w:val="000D3871"/>
    <w:pPr>
      <w:numPr>
        <w:numId w:val="73"/>
      </w:numPr>
      <w:spacing w:before="120"/>
    </w:pPr>
  </w:style>
  <w:style w:type="character" w:customStyle="1" w:styleId="StepChar">
    <w:name w:val="Step Char"/>
    <w:basedOn w:val="DefaultParagraphFont"/>
    <w:link w:val="Step"/>
    <w:rsid w:val="000D3871"/>
    <w:rPr>
      <w:rFonts w:ascii="Arial" w:hAnsi="Arial"/>
      <w:sz w:val="22"/>
    </w:rPr>
  </w:style>
  <w:style w:type="character" w:styleId="UnresolvedMention">
    <w:name w:val="Unresolved Mention"/>
    <w:basedOn w:val="DefaultParagraphFont"/>
    <w:uiPriority w:val="99"/>
    <w:semiHidden/>
    <w:unhideWhenUsed/>
    <w:rsid w:val="002E591F"/>
    <w:rPr>
      <w:color w:val="605E5C"/>
      <w:shd w:val="clear" w:color="auto" w:fill="E1DFDD"/>
    </w:rPr>
  </w:style>
  <w:style w:type="paragraph" w:customStyle="1" w:styleId="checkbox">
    <w:name w:val="check box"/>
    <w:basedOn w:val="ListParagraph"/>
    <w:link w:val="checkboxChar"/>
    <w:qFormat/>
    <w:rsid w:val="000D3871"/>
    <w:pPr>
      <w:numPr>
        <w:numId w:val="12"/>
      </w:numPr>
      <w:spacing w:after="60"/>
      <w:ind w:left="1267"/>
    </w:pPr>
  </w:style>
  <w:style w:type="character" w:customStyle="1" w:styleId="ListParagraphChar">
    <w:name w:val="List Paragraph Char"/>
    <w:basedOn w:val="DefaultParagraphFont"/>
    <w:link w:val="ListParagraph"/>
    <w:uiPriority w:val="34"/>
    <w:rsid w:val="00441F94"/>
    <w:rPr>
      <w:rFonts w:ascii="Arial" w:hAnsi="Arial"/>
      <w:sz w:val="22"/>
    </w:rPr>
  </w:style>
  <w:style w:type="character" w:customStyle="1" w:styleId="checkboxChar">
    <w:name w:val="check box Char"/>
    <w:basedOn w:val="ListParagraphChar"/>
    <w:link w:val="checkbox"/>
    <w:rsid w:val="000D3871"/>
    <w:rPr>
      <w:rFonts w:ascii="Arial" w:hAnsi="Arial"/>
      <w:sz w:val="22"/>
    </w:rPr>
  </w:style>
  <w:style w:type="paragraph" w:customStyle="1" w:styleId="Append">
    <w:name w:val="Append"/>
    <w:basedOn w:val="ZL1Section"/>
    <w:link w:val="AppendChar"/>
    <w:qFormat/>
    <w:rsid w:val="009C59BD"/>
    <w:pPr>
      <w:numPr>
        <w:numId w:val="15"/>
      </w:numPr>
    </w:pPr>
  </w:style>
  <w:style w:type="character" w:customStyle="1" w:styleId="AppendChar">
    <w:name w:val="Append Char"/>
    <w:basedOn w:val="ZL1SectionChar"/>
    <w:link w:val="Append"/>
    <w:rsid w:val="00733D68"/>
    <w:rPr>
      <w:rFonts w:ascii="Arial" w:hAnsi="Arial" w:cs="Arial"/>
      <w:kern w:val="2"/>
      <w:sz w:val="24"/>
      <w:szCs w:val="24"/>
      <w:u w:val="single"/>
      <w14:ligatures w14:val="standardContextual"/>
    </w:rPr>
  </w:style>
  <w:style w:type="paragraph" w:customStyle="1" w:styleId="L3Section">
    <w:name w:val="L3 Section"/>
    <w:basedOn w:val="style2"/>
    <w:link w:val="L3SectionChar"/>
    <w:qFormat/>
    <w:rsid w:val="005C5C1E"/>
  </w:style>
  <w:style w:type="character" w:customStyle="1" w:styleId="style2Char">
    <w:name w:val="style 2 Char"/>
    <w:basedOn w:val="ReportChar1"/>
    <w:link w:val="style2"/>
    <w:rsid w:val="005C5C1E"/>
    <w:rPr>
      <w:rFonts w:ascii="Arial" w:hAnsi="Arial"/>
      <w:sz w:val="22"/>
      <w:u w:val="single"/>
    </w:rPr>
  </w:style>
  <w:style w:type="character" w:customStyle="1" w:styleId="L3SectionChar">
    <w:name w:val="L3 Section Char"/>
    <w:basedOn w:val="style2Char"/>
    <w:link w:val="L3Section"/>
    <w:rsid w:val="005C5C1E"/>
    <w:rPr>
      <w:rFonts w:ascii="Arial" w:hAnsi="Arial"/>
      <w:sz w:val="22"/>
      <w:u w:val="single"/>
    </w:rPr>
  </w:style>
  <w:style w:type="character" w:customStyle="1" w:styleId="FooterChar">
    <w:name w:val="Footer Char"/>
    <w:basedOn w:val="DefaultParagraphFont"/>
    <w:link w:val="Footer"/>
    <w:uiPriority w:val="99"/>
    <w:rsid w:val="000D3871"/>
    <w:rPr>
      <w:rFonts w:ascii="Arial" w:hAnsi="Arial"/>
      <w:spacing w:val="-5"/>
      <w:sz w:val="18"/>
    </w:rPr>
  </w:style>
  <w:style w:type="paragraph" w:customStyle="1" w:styleId="RequirementSub">
    <w:name w:val="Requirement Sub"/>
    <w:basedOn w:val="Requirement"/>
    <w:link w:val="RequirementSubChar"/>
    <w:qFormat/>
    <w:rsid w:val="000C5F2C"/>
    <w:pPr>
      <w:numPr>
        <w:numId w:val="40"/>
      </w:numPr>
    </w:pPr>
  </w:style>
  <w:style w:type="character" w:customStyle="1" w:styleId="RequirementSubChar">
    <w:name w:val="Requirement Sub Char"/>
    <w:basedOn w:val="RequirementChar"/>
    <w:link w:val="RequirementSub"/>
    <w:rsid w:val="000C5F2C"/>
    <w:rPr>
      <w:rFonts w:ascii="Arial" w:hAnsi="Arial" w:cs="Arial"/>
      <w:b/>
      <w:bCs/>
      <w:kern w:val="2"/>
      <w:sz w:val="22"/>
      <w:szCs w:val="22"/>
      <w14:ligatures w14:val="standardContextual"/>
    </w:rPr>
  </w:style>
  <w:style w:type="paragraph" w:styleId="Subtitle">
    <w:name w:val="Subtitle"/>
    <w:basedOn w:val="Normal"/>
    <w:next w:val="Normal"/>
    <w:link w:val="SubtitleChar"/>
    <w:uiPriority w:val="11"/>
    <w:qFormat/>
    <w:rsid w:val="00405D07"/>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rsid w:val="00405D07"/>
    <w:rPr>
      <w:rFonts w:asciiTheme="minorHAnsi" w:eastAsiaTheme="minorEastAsia" w:hAnsiTheme="minorHAnsi" w:cstheme="minorBidi"/>
      <w:color w:val="5A5A5A" w:themeColor="text1" w:themeTint="A5"/>
      <w:spacing w:val="15"/>
      <w:sz w:val="22"/>
      <w:szCs w:val="22"/>
    </w:rPr>
  </w:style>
  <w:style w:type="paragraph" w:customStyle="1" w:styleId="ComputerCmds">
    <w:name w:val="Computer Cmds"/>
    <w:basedOn w:val="Normal"/>
    <w:link w:val="ComputerCmdsChar"/>
    <w:qFormat/>
    <w:rsid w:val="00E67379"/>
    <w:pPr>
      <w:shd w:val="clear" w:color="auto" w:fill="F2F2F2" w:themeFill="background1" w:themeFillShade="F2"/>
      <w:spacing w:before="120"/>
      <w:ind w:left="288"/>
    </w:pPr>
    <w:rPr>
      <w:rFonts w:ascii="Courier Std" w:hAnsi="Courier Std"/>
      <w:sz w:val="20"/>
      <w:szCs w:val="22"/>
    </w:rPr>
  </w:style>
  <w:style w:type="character" w:customStyle="1" w:styleId="ComputerCmdsChar">
    <w:name w:val="Computer Cmds Char"/>
    <w:basedOn w:val="DefaultParagraphFont"/>
    <w:link w:val="ComputerCmds"/>
    <w:rsid w:val="00E67379"/>
    <w:rPr>
      <w:rFonts w:ascii="Courier Std" w:hAnsi="Courier Std"/>
      <w:szCs w:val="22"/>
      <w:shd w:val="clear" w:color="auto" w:fill="F2F2F2" w:themeFill="background1" w:themeFillShade="F2"/>
    </w:rPr>
  </w:style>
  <w:style w:type="paragraph" w:customStyle="1" w:styleId="TestCase">
    <w:name w:val="Test Case"/>
    <w:basedOn w:val="Requirement"/>
    <w:link w:val="TestCaseChar"/>
    <w:qFormat/>
    <w:rsid w:val="00012ABC"/>
    <w:pPr>
      <w:numPr>
        <w:numId w:val="130"/>
      </w:numPr>
      <w:ind w:left="0" w:firstLine="0"/>
    </w:pPr>
  </w:style>
  <w:style w:type="character" w:customStyle="1" w:styleId="TestCaseChar">
    <w:name w:val="Test Case Char"/>
    <w:basedOn w:val="RequirementChar"/>
    <w:link w:val="TestCase"/>
    <w:rsid w:val="00012ABC"/>
    <w:rPr>
      <w:rFonts w:ascii="Arial" w:hAnsi="Arial" w:cs="Arial"/>
      <w:b/>
      <w:bCs/>
      <w:kern w:val="2"/>
      <w:sz w:val="2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387974">
      <w:bodyDiv w:val="1"/>
      <w:marLeft w:val="0"/>
      <w:marRight w:val="0"/>
      <w:marTop w:val="0"/>
      <w:marBottom w:val="0"/>
      <w:divBdr>
        <w:top w:val="none" w:sz="0" w:space="0" w:color="auto"/>
        <w:left w:val="none" w:sz="0" w:space="0" w:color="auto"/>
        <w:bottom w:val="none" w:sz="0" w:space="0" w:color="auto"/>
        <w:right w:val="none" w:sz="0" w:space="0" w:color="auto"/>
      </w:divBdr>
    </w:div>
    <w:div w:id="567688285">
      <w:bodyDiv w:val="1"/>
      <w:marLeft w:val="0"/>
      <w:marRight w:val="0"/>
      <w:marTop w:val="0"/>
      <w:marBottom w:val="0"/>
      <w:divBdr>
        <w:top w:val="none" w:sz="0" w:space="0" w:color="auto"/>
        <w:left w:val="none" w:sz="0" w:space="0" w:color="auto"/>
        <w:bottom w:val="none" w:sz="0" w:space="0" w:color="auto"/>
        <w:right w:val="none" w:sz="0" w:space="0" w:color="auto"/>
      </w:divBdr>
    </w:div>
    <w:div w:id="848718649">
      <w:bodyDiv w:val="1"/>
      <w:marLeft w:val="0"/>
      <w:marRight w:val="0"/>
      <w:marTop w:val="0"/>
      <w:marBottom w:val="0"/>
      <w:divBdr>
        <w:top w:val="none" w:sz="0" w:space="0" w:color="auto"/>
        <w:left w:val="none" w:sz="0" w:space="0" w:color="auto"/>
        <w:bottom w:val="none" w:sz="0" w:space="0" w:color="auto"/>
        <w:right w:val="none" w:sz="0" w:space="0" w:color="auto"/>
      </w:divBdr>
    </w:div>
    <w:div w:id="953175191">
      <w:bodyDiv w:val="1"/>
      <w:marLeft w:val="0"/>
      <w:marRight w:val="0"/>
      <w:marTop w:val="0"/>
      <w:marBottom w:val="0"/>
      <w:divBdr>
        <w:top w:val="none" w:sz="0" w:space="0" w:color="auto"/>
        <w:left w:val="none" w:sz="0" w:space="0" w:color="auto"/>
        <w:bottom w:val="none" w:sz="0" w:space="0" w:color="auto"/>
        <w:right w:val="none" w:sz="0" w:space="0" w:color="auto"/>
      </w:divBdr>
    </w:div>
    <w:div w:id="1148934427">
      <w:bodyDiv w:val="1"/>
      <w:marLeft w:val="0"/>
      <w:marRight w:val="0"/>
      <w:marTop w:val="0"/>
      <w:marBottom w:val="0"/>
      <w:divBdr>
        <w:top w:val="none" w:sz="0" w:space="0" w:color="auto"/>
        <w:left w:val="none" w:sz="0" w:space="0" w:color="auto"/>
        <w:bottom w:val="none" w:sz="0" w:space="0" w:color="auto"/>
        <w:right w:val="none" w:sz="0" w:space="0" w:color="auto"/>
      </w:divBdr>
    </w:div>
    <w:div w:id="1286539270">
      <w:bodyDiv w:val="1"/>
      <w:marLeft w:val="0"/>
      <w:marRight w:val="0"/>
      <w:marTop w:val="0"/>
      <w:marBottom w:val="0"/>
      <w:divBdr>
        <w:top w:val="none" w:sz="0" w:space="0" w:color="auto"/>
        <w:left w:val="none" w:sz="0" w:space="0" w:color="auto"/>
        <w:bottom w:val="none" w:sz="0" w:space="0" w:color="auto"/>
        <w:right w:val="none" w:sz="0" w:space="0" w:color="auto"/>
      </w:divBdr>
    </w:div>
    <w:div w:id="1293172173">
      <w:bodyDiv w:val="1"/>
      <w:marLeft w:val="0"/>
      <w:marRight w:val="0"/>
      <w:marTop w:val="0"/>
      <w:marBottom w:val="0"/>
      <w:divBdr>
        <w:top w:val="none" w:sz="0" w:space="0" w:color="auto"/>
        <w:left w:val="none" w:sz="0" w:space="0" w:color="auto"/>
        <w:bottom w:val="none" w:sz="0" w:space="0" w:color="auto"/>
        <w:right w:val="none" w:sz="0" w:space="0" w:color="auto"/>
      </w:divBdr>
    </w:div>
    <w:div w:id="1335690667">
      <w:bodyDiv w:val="1"/>
      <w:marLeft w:val="0"/>
      <w:marRight w:val="0"/>
      <w:marTop w:val="0"/>
      <w:marBottom w:val="0"/>
      <w:divBdr>
        <w:top w:val="none" w:sz="0" w:space="0" w:color="auto"/>
        <w:left w:val="none" w:sz="0" w:space="0" w:color="auto"/>
        <w:bottom w:val="none" w:sz="0" w:space="0" w:color="auto"/>
        <w:right w:val="none" w:sz="0" w:space="0" w:color="auto"/>
      </w:divBdr>
    </w:div>
    <w:div w:id="1337079050">
      <w:bodyDiv w:val="1"/>
      <w:marLeft w:val="0"/>
      <w:marRight w:val="0"/>
      <w:marTop w:val="0"/>
      <w:marBottom w:val="0"/>
      <w:divBdr>
        <w:top w:val="none" w:sz="0" w:space="0" w:color="auto"/>
        <w:left w:val="none" w:sz="0" w:space="0" w:color="auto"/>
        <w:bottom w:val="none" w:sz="0" w:space="0" w:color="auto"/>
        <w:right w:val="none" w:sz="0" w:space="0" w:color="auto"/>
      </w:divBdr>
    </w:div>
    <w:div w:id="1431465117">
      <w:bodyDiv w:val="1"/>
      <w:marLeft w:val="0"/>
      <w:marRight w:val="0"/>
      <w:marTop w:val="0"/>
      <w:marBottom w:val="0"/>
      <w:divBdr>
        <w:top w:val="none" w:sz="0" w:space="0" w:color="auto"/>
        <w:left w:val="none" w:sz="0" w:space="0" w:color="auto"/>
        <w:bottom w:val="none" w:sz="0" w:space="0" w:color="auto"/>
        <w:right w:val="none" w:sz="0" w:space="0" w:color="auto"/>
      </w:divBdr>
    </w:div>
    <w:div w:id="1516312274">
      <w:bodyDiv w:val="1"/>
      <w:marLeft w:val="0"/>
      <w:marRight w:val="0"/>
      <w:marTop w:val="0"/>
      <w:marBottom w:val="0"/>
      <w:divBdr>
        <w:top w:val="none" w:sz="0" w:space="0" w:color="auto"/>
        <w:left w:val="none" w:sz="0" w:space="0" w:color="auto"/>
        <w:bottom w:val="none" w:sz="0" w:space="0" w:color="auto"/>
        <w:right w:val="none" w:sz="0" w:space="0" w:color="auto"/>
      </w:divBdr>
    </w:div>
    <w:div w:id="1553810965">
      <w:bodyDiv w:val="1"/>
      <w:marLeft w:val="0"/>
      <w:marRight w:val="0"/>
      <w:marTop w:val="0"/>
      <w:marBottom w:val="0"/>
      <w:divBdr>
        <w:top w:val="none" w:sz="0" w:space="0" w:color="auto"/>
        <w:left w:val="none" w:sz="0" w:space="0" w:color="auto"/>
        <w:bottom w:val="none" w:sz="0" w:space="0" w:color="auto"/>
        <w:right w:val="none" w:sz="0" w:space="0" w:color="auto"/>
      </w:divBdr>
    </w:div>
    <w:div w:id="1573538446">
      <w:bodyDiv w:val="1"/>
      <w:marLeft w:val="0"/>
      <w:marRight w:val="0"/>
      <w:marTop w:val="0"/>
      <w:marBottom w:val="0"/>
      <w:divBdr>
        <w:top w:val="none" w:sz="0" w:space="0" w:color="auto"/>
        <w:left w:val="none" w:sz="0" w:space="0" w:color="auto"/>
        <w:bottom w:val="none" w:sz="0" w:space="0" w:color="auto"/>
        <w:right w:val="none" w:sz="0" w:space="0" w:color="auto"/>
      </w:divBdr>
    </w:div>
    <w:div w:id="1809859246">
      <w:bodyDiv w:val="1"/>
      <w:marLeft w:val="0"/>
      <w:marRight w:val="0"/>
      <w:marTop w:val="0"/>
      <w:marBottom w:val="0"/>
      <w:divBdr>
        <w:top w:val="none" w:sz="0" w:space="0" w:color="auto"/>
        <w:left w:val="none" w:sz="0" w:space="0" w:color="auto"/>
        <w:bottom w:val="none" w:sz="0" w:space="0" w:color="auto"/>
        <w:right w:val="none" w:sz="0" w:space="0" w:color="auto"/>
      </w:divBdr>
    </w:div>
    <w:div w:id="1892418210">
      <w:bodyDiv w:val="1"/>
      <w:marLeft w:val="0"/>
      <w:marRight w:val="0"/>
      <w:marTop w:val="0"/>
      <w:marBottom w:val="0"/>
      <w:divBdr>
        <w:top w:val="none" w:sz="0" w:space="0" w:color="auto"/>
        <w:left w:val="none" w:sz="0" w:space="0" w:color="auto"/>
        <w:bottom w:val="none" w:sz="0" w:space="0" w:color="auto"/>
        <w:right w:val="none" w:sz="0" w:space="0" w:color="auto"/>
      </w:divBdr>
    </w:div>
    <w:div w:id="1942370626">
      <w:bodyDiv w:val="1"/>
      <w:marLeft w:val="0"/>
      <w:marRight w:val="0"/>
      <w:marTop w:val="0"/>
      <w:marBottom w:val="0"/>
      <w:divBdr>
        <w:top w:val="none" w:sz="0" w:space="0" w:color="auto"/>
        <w:left w:val="none" w:sz="0" w:space="0" w:color="auto"/>
        <w:bottom w:val="none" w:sz="0" w:space="0" w:color="auto"/>
        <w:right w:val="none" w:sz="0" w:space="0" w:color="auto"/>
      </w:divBdr>
    </w:div>
    <w:div w:id="2015258161">
      <w:bodyDiv w:val="1"/>
      <w:marLeft w:val="0"/>
      <w:marRight w:val="0"/>
      <w:marTop w:val="0"/>
      <w:marBottom w:val="0"/>
      <w:divBdr>
        <w:top w:val="none" w:sz="0" w:space="0" w:color="auto"/>
        <w:left w:val="none" w:sz="0" w:space="0" w:color="auto"/>
        <w:bottom w:val="none" w:sz="0" w:space="0" w:color="auto"/>
        <w:right w:val="none" w:sz="0" w:space="0" w:color="auto"/>
      </w:divBdr>
    </w:div>
    <w:div w:id="2057006224">
      <w:bodyDiv w:val="1"/>
      <w:marLeft w:val="0"/>
      <w:marRight w:val="0"/>
      <w:marTop w:val="0"/>
      <w:marBottom w:val="0"/>
      <w:divBdr>
        <w:top w:val="none" w:sz="0" w:space="0" w:color="auto"/>
        <w:left w:val="none" w:sz="0" w:space="0" w:color="auto"/>
        <w:bottom w:val="none" w:sz="0" w:space="0" w:color="auto"/>
        <w:right w:val="none" w:sz="0" w:space="0" w:color="auto"/>
      </w:divBdr>
      <w:divsChild>
        <w:div w:id="533035660">
          <w:marLeft w:val="547"/>
          <w:marRight w:val="0"/>
          <w:marTop w:val="96"/>
          <w:marBottom w:val="0"/>
          <w:divBdr>
            <w:top w:val="none" w:sz="0" w:space="0" w:color="auto"/>
            <w:left w:val="none" w:sz="0" w:space="0" w:color="auto"/>
            <w:bottom w:val="none" w:sz="0" w:space="0" w:color="auto"/>
            <w:right w:val="none" w:sz="0" w:space="0" w:color="auto"/>
          </w:divBdr>
        </w:div>
        <w:div w:id="637691543">
          <w:marLeft w:val="547"/>
          <w:marRight w:val="0"/>
          <w:marTop w:val="96"/>
          <w:marBottom w:val="0"/>
          <w:divBdr>
            <w:top w:val="none" w:sz="0" w:space="0" w:color="auto"/>
            <w:left w:val="none" w:sz="0" w:space="0" w:color="auto"/>
            <w:bottom w:val="none" w:sz="0" w:space="0" w:color="auto"/>
            <w:right w:val="none" w:sz="0" w:space="0" w:color="auto"/>
          </w:divBdr>
        </w:div>
        <w:div w:id="1200359900">
          <w:marLeft w:val="547"/>
          <w:marRight w:val="0"/>
          <w:marTop w:val="96"/>
          <w:marBottom w:val="0"/>
          <w:divBdr>
            <w:top w:val="none" w:sz="0" w:space="0" w:color="auto"/>
            <w:left w:val="none" w:sz="0" w:space="0" w:color="auto"/>
            <w:bottom w:val="none" w:sz="0" w:space="0" w:color="auto"/>
            <w:right w:val="none" w:sz="0" w:space="0" w:color="auto"/>
          </w:divBdr>
        </w:div>
        <w:div w:id="1241792379">
          <w:marLeft w:val="547"/>
          <w:marRight w:val="0"/>
          <w:marTop w:val="96"/>
          <w:marBottom w:val="0"/>
          <w:divBdr>
            <w:top w:val="none" w:sz="0" w:space="0" w:color="auto"/>
            <w:left w:val="none" w:sz="0" w:space="0" w:color="auto"/>
            <w:bottom w:val="none" w:sz="0" w:space="0" w:color="auto"/>
            <w:right w:val="none" w:sz="0" w:space="0" w:color="auto"/>
          </w:divBdr>
        </w:div>
      </w:divsChild>
    </w:div>
    <w:div w:id="2110269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5.png"/><Relationship Id="rId21" Type="http://schemas.openxmlformats.org/officeDocument/2006/relationships/image" Target="media/image10.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github.com/AllenAircraft/PWC-OLS" TargetMode="External"/><Relationship Id="rId11" Type="http://schemas.openxmlformats.org/officeDocument/2006/relationships/hyperlink" Target="mailto:kennethd@allenaircraft.com" TargetMode="External"/><Relationship Id="rId24" Type="http://schemas.openxmlformats.org/officeDocument/2006/relationships/image" Target="media/image13.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3.png"/><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github.com/AllenAircraft/PWC-OLS" TargetMode="External"/><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hyperlink" Target="https://github.com/AllenAircraft/PWC-OLS/tree/main" TargetMode="External"/><Relationship Id="rId8" Type="http://schemas.openxmlformats.org/officeDocument/2006/relationships/header" Target="header1.xml"/><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hyperlink" Target="https://github.com/AllenAircraft/PWC-OLS/tree/main"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yperlink" Target="https://github.com/AllenAircraft/PWC-OLS.git" TargetMode="External"/><Relationship Id="rId20" Type="http://schemas.openxmlformats.org/officeDocument/2006/relationships/image" Target="media/image9.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github.com/AllenAircraft/PWC-OLS" TargetMode="External"/><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2.png"/><Relationship Id="rId10" Type="http://schemas.openxmlformats.org/officeDocument/2006/relationships/hyperlink" Target="mailto:robertk@allenaircraft.com" TargetMode="Externa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mailto:gerogeb@allenaircraft.com" TargetMode="Externa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ld\Documents\Custom%20Office%20Templates\QTP%20Template%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Cambri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7418A0-72F9-4A6F-BD37-0408007887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QTP Template 1.dotx</Template>
  <TotalTime>132</TotalTime>
  <Pages>67</Pages>
  <Words>12231</Words>
  <Characters>69720</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ALLEN AIRCRAFT PRODUCTS, INC</vt:lpstr>
    </vt:vector>
  </TitlesOfParts>
  <Company>Allen Aircraft Products, Inc.</Company>
  <LinksUpToDate>false</LinksUpToDate>
  <CharactersWithSpaces>81788</CharactersWithSpaces>
  <SharedDoc>false</SharedDoc>
  <HLinks>
    <vt:vector size="138" baseType="variant">
      <vt:variant>
        <vt:i4>1638449</vt:i4>
      </vt:variant>
      <vt:variant>
        <vt:i4>134</vt:i4>
      </vt:variant>
      <vt:variant>
        <vt:i4>0</vt:i4>
      </vt:variant>
      <vt:variant>
        <vt:i4>5</vt:i4>
      </vt:variant>
      <vt:variant>
        <vt:lpwstr/>
      </vt:variant>
      <vt:variant>
        <vt:lpwstr>_Toc448749941</vt:lpwstr>
      </vt:variant>
      <vt:variant>
        <vt:i4>1638449</vt:i4>
      </vt:variant>
      <vt:variant>
        <vt:i4>128</vt:i4>
      </vt:variant>
      <vt:variant>
        <vt:i4>0</vt:i4>
      </vt:variant>
      <vt:variant>
        <vt:i4>5</vt:i4>
      </vt:variant>
      <vt:variant>
        <vt:lpwstr/>
      </vt:variant>
      <vt:variant>
        <vt:lpwstr>_Toc448749940</vt:lpwstr>
      </vt:variant>
      <vt:variant>
        <vt:i4>1966129</vt:i4>
      </vt:variant>
      <vt:variant>
        <vt:i4>122</vt:i4>
      </vt:variant>
      <vt:variant>
        <vt:i4>0</vt:i4>
      </vt:variant>
      <vt:variant>
        <vt:i4>5</vt:i4>
      </vt:variant>
      <vt:variant>
        <vt:lpwstr/>
      </vt:variant>
      <vt:variant>
        <vt:lpwstr>_Toc448749939</vt:lpwstr>
      </vt:variant>
      <vt:variant>
        <vt:i4>1966129</vt:i4>
      </vt:variant>
      <vt:variant>
        <vt:i4>116</vt:i4>
      </vt:variant>
      <vt:variant>
        <vt:i4>0</vt:i4>
      </vt:variant>
      <vt:variant>
        <vt:i4>5</vt:i4>
      </vt:variant>
      <vt:variant>
        <vt:lpwstr/>
      </vt:variant>
      <vt:variant>
        <vt:lpwstr>_Toc448749938</vt:lpwstr>
      </vt:variant>
      <vt:variant>
        <vt:i4>1966129</vt:i4>
      </vt:variant>
      <vt:variant>
        <vt:i4>110</vt:i4>
      </vt:variant>
      <vt:variant>
        <vt:i4>0</vt:i4>
      </vt:variant>
      <vt:variant>
        <vt:i4>5</vt:i4>
      </vt:variant>
      <vt:variant>
        <vt:lpwstr/>
      </vt:variant>
      <vt:variant>
        <vt:lpwstr>_Toc448749937</vt:lpwstr>
      </vt:variant>
      <vt:variant>
        <vt:i4>1966129</vt:i4>
      </vt:variant>
      <vt:variant>
        <vt:i4>104</vt:i4>
      </vt:variant>
      <vt:variant>
        <vt:i4>0</vt:i4>
      </vt:variant>
      <vt:variant>
        <vt:i4>5</vt:i4>
      </vt:variant>
      <vt:variant>
        <vt:lpwstr/>
      </vt:variant>
      <vt:variant>
        <vt:lpwstr>_Toc448749936</vt:lpwstr>
      </vt:variant>
      <vt:variant>
        <vt:i4>1966129</vt:i4>
      </vt:variant>
      <vt:variant>
        <vt:i4>98</vt:i4>
      </vt:variant>
      <vt:variant>
        <vt:i4>0</vt:i4>
      </vt:variant>
      <vt:variant>
        <vt:i4>5</vt:i4>
      </vt:variant>
      <vt:variant>
        <vt:lpwstr/>
      </vt:variant>
      <vt:variant>
        <vt:lpwstr>_Toc448749935</vt:lpwstr>
      </vt:variant>
      <vt:variant>
        <vt:i4>1966129</vt:i4>
      </vt:variant>
      <vt:variant>
        <vt:i4>92</vt:i4>
      </vt:variant>
      <vt:variant>
        <vt:i4>0</vt:i4>
      </vt:variant>
      <vt:variant>
        <vt:i4>5</vt:i4>
      </vt:variant>
      <vt:variant>
        <vt:lpwstr/>
      </vt:variant>
      <vt:variant>
        <vt:lpwstr>_Toc448749934</vt:lpwstr>
      </vt:variant>
      <vt:variant>
        <vt:i4>1966129</vt:i4>
      </vt:variant>
      <vt:variant>
        <vt:i4>86</vt:i4>
      </vt:variant>
      <vt:variant>
        <vt:i4>0</vt:i4>
      </vt:variant>
      <vt:variant>
        <vt:i4>5</vt:i4>
      </vt:variant>
      <vt:variant>
        <vt:lpwstr/>
      </vt:variant>
      <vt:variant>
        <vt:lpwstr>_Toc448749933</vt:lpwstr>
      </vt:variant>
      <vt:variant>
        <vt:i4>1966129</vt:i4>
      </vt:variant>
      <vt:variant>
        <vt:i4>80</vt:i4>
      </vt:variant>
      <vt:variant>
        <vt:i4>0</vt:i4>
      </vt:variant>
      <vt:variant>
        <vt:i4>5</vt:i4>
      </vt:variant>
      <vt:variant>
        <vt:lpwstr/>
      </vt:variant>
      <vt:variant>
        <vt:lpwstr>_Toc448749932</vt:lpwstr>
      </vt:variant>
      <vt:variant>
        <vt:i4>1966129</vt:i4>
      </vt:variant>
      <vt:variant>
        <vt:i4>74</vt:i4>
      </vt:variant>
      <vt:variant>
        <vt:i4>0</vt:i4>
      </vt:variant>
      <vt:variant>
        <vt:i4>5</vt:i4>
      </vt:variant>
      <vt:variant>
        <vt:lpwstr/>
      </vt:variant>
      <vt:variant>
        <vt:lpwstr>_Toc448749931</vt:lpwstr>
      </vt:variant>
      <vt:variant>
        <vt:i4>1966129</vt:i4>
      </vt:variant>
      <vt:variant>
        <vt:i4>68</vt:i4>
      </vt:variant>
      <vt:variant>
        <vt:i4>0</vt:i4>
      </vt:variant>
      <vt:variant>
        <vt:i4>5</vt:i4>
      </vt:variant>
      <vt:variant>
        <vt:lpwstr/>
      </vt:variant>
      <vt:variant>
        <vt:lpwstr>_Toc448749930</vt:lpwstr>
      </vt:variant>
      <vt:variant>
        <vt:i4>2031665</vt:i4>
      </vt:variant>
      <vt:variant>
        <vt:i4>62</vt:i4>
      </vt:variant>
      <vt:variant>
        <vt:i4>0</vt:i4>
      </vt:variant>
      <vt:variant>
        <vt:i4>5</vt:i4>
      </vt:variant>
      <vt:variant>
        <vt:lpwstr/>
      </vt:variant>
      <vt:variant>
        <vt:lpwstr>_Toc448749929</vt:lpwstr>
      </vt:variant>
      <vt:variant>
        <vt:i4>2031665</vt:i4>
      </vt:variant>
      <vt:variant>
        <vt:i4>56</vt:i4>
      </vt:variant>
      <vt:variant>
        <vt:i4>0</vt:i4>
      </vt:variant>
      <vt:variant>
        <vt:i4>5</vt:i4>
      </vt:variant>
      <vt:variant>
        <vt:lpwstr/>
      </vt:variant>
      <vt:variant>
        <vt:lpwstr>_Toc448749928</vt:lpwstr>
      </vt:variant>
      <vt:variant>
        <vt:i4>2031665</vt:i4>
      </vt:variant>
      <vt:variant>
        <vt:i4>50</vt:i4>
      </vt:variant>
      <vt:variant>
        <vt:i4>0</vt:i4>
      </vt:variant>
      <vt:variant>
        <vt:i4>5</vt:i4>
      </vt:variant>
      <vt:variant>
        <vt:lpwstr/>
      </vt:variant>
      <vt:variant>
        <vt:lpwstr>_Toc448749927</vt:lpwstr>
      </vt:variant>
      <vt:variant>
        <vt:i4>2031665</vt:i4>
      </vt:variant>
      <vt:variant>
        <vt:i4>44</vt:i4>
      </vt:variant>
      <vt:variant>
        <vt:i4>0</vt:i4>
      </vt:variant>
      <vt:variant>
        <vt:i4>5</vt:i4>
      </vt:variant>
      <vt:variant>
        <vt:lpwstr/>
      </vt:variant>
      <vt:variant>
        <vt:lpwstr>_Toc448749926</vt:lpwstr>
      </vt:variant>
      <vt:variant>
        <vt:i4>2031665</vt:i4>
      </vt:variant>
      <vt:variant>
        <vt:i4>38</vt:i4>
      </vt:variant>
      <vt:variant>
        <vt:i4>0</vt:i4>
      </vt:variant>
      <vt:variant>
        <vt:i4>5</vt:i4>
      </vt:variant>
      <vt:variant>
        <vt:lpwstr/>
      </vt:variant>
      <vt:variant>
        <vt:lpwstr>_Toc448749925</vt:lpwstr>
      </vt:variant>
      <vt:variant>
        <vt:i4>2031665</vt:i4>
      </vt:variant>
      <vt:variant>
        <vt:i4>32</vt:i4>
      </vt:variant>
      <vt:variant>
        <vt:i4>0</vt:i4>
      </vt:variant>
      <vt:variant>
        <vt:i4>5</vt:i4>
      </vt:variant>
      <vt:variant>
        <vt:lpwstr/>
      </vt:variant>
      <vt:variant>
        <vt:lpwstr>_Toc448749924</vt:lpwstr>
      </vt:variant>
      <vt:variant>
        <vt:i4>2031665</vt:i4>
      </vt:variant>
      <vt:variant>
        <vt:i4>26</vt:i4>
      </vt:variant>
      <vt:variant>
        <vt:i4>0</vt:i4>
      </vt:variant>
      <vt:variant>
        <vt:i4>5</vt:i4>
      </vt:variant>
      <vt:variant>
        <vt:lpwstr/>
      </vt:variant>
      <vt:variant>
        <vt:lpwstr>_Toc448749923</vt:lpwstr>
      </vt:variant>
      <vt:variant>
        <vt:i4>2031665</vt:i4>
      </vt:variant>
      <vt:variant>
        <vt:i4>20</vt:i4>
      </vt:variant>
      <vt:variant>
        <vt:i4>0</vt:i4>
      </vt:variant>
      <vt:variant>
        <vt:i4>5</vt:i4>
      </vt:variant>
      <vt:variant>
        <vt:lpwstr/>
      </vt:variant>
      <vt:variant>
        <vt:lpwstr>_Toc448749922</vt:lpwstr>
      </vt:variant>
      <vt:variant>
        <vt:i4>2031665</vt:i4>
      </vt:variant>
      <vt:variant>
        <vt:i4>14</vt:i4>
      </vt:variant>
      <vt:variant>
        <vt:i4>0</vt:i4>
      </vt:variant>
      <vt:variant>
        <vt:i4>5</vt:i4>
      </vt:variant>
      <vt:variant>
        <vt:lpwstr/>
      </vt:variant>
      <vt:variant>
        <vt:lpwstr>_Toc448749921</vt:lpwstr>
      </vt:variant>
      <vt:variant>
        <vt:i4>2031665</vt:i4>
      </vt:variant>
      <vt:variant>
        <vt:i4>8</vt:i4>
      </vt:variant>
      <vt:variant>
        <vt:i4>0</vt:i4>
      </vt:variant>
      <vt:variant>
        <vt:i4>5</vt:i4>
      </vt:variant>
      <vt:variant>
        <vt:lpwstr/>
      </vt:variant>
      <vt:variant>
        <vt:lpwstr>_Toc448749920</vt:lpwstr>
      </vt:variant>
      <vt:variant>
        <vt:i4>1835057</vt:i4>
      </vt:variant>
      <vt:variant>
        <vt:i4>2</vt:i4>
      </vt:variant>
      <vt:variant>
        <vt:i4>0</vt:i4>
      </vt:variant>
      <vt:variant>
        <vt:i4>5</vt:i4>
      </vt:variant>
      <vt:variant>
        <vt:lpwstr/>
      </vt:variant>
      <vt:variant>
        <vt:lpwstr>_Toc448749919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ALLEN AIRCRAFT PRODUCTS, INC</dc:title>
  <dc:creator>Diane L. Daugherty</dc:creator>
  <cp:lastModifiedBy>rick ales</cp:lastModifiedBy>
  <cp:revision>8</cp:revision>
  <cp:lastPrinted>2025-03-18T19:57:00Z</cp:lastPrinted>
  <dcterms:created xsi:type="dcterms:W3CDTF">2026-09-24T16:30:00Z</dcterms:created>
  <dcterms:modified xsi:type="dcterms:W3CDTF">2026-09-24T20:17:00Z</dcterms:modified>
</cp:coreProperties>
</file>