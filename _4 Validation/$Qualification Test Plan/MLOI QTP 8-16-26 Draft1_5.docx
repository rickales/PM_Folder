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CC4325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6FA383DC" w14:textId="77777777" w:rsidR="004566F3" w:rsidRDefault="004566F3" w:rsidP="000664BF">
      <w:pPr>
        <w:rPr>
          <w:rFonts w:cs="Arial"/>
          <w:szCs w:val="22"/>
        </w:rPr>
      </w:pPr>
      <w:bookmarkStart w:id="1" w:name="_Hlk191715830"/>
    </w:p>
    <w:p w14:paraId="508013F1" w14:textId="1DA4D406" w:rsidR="00C4226E" w:rsidRDefault="00C4226E" w:rsidP="000664BF">
      <w:pPr>
        <w:rPr>
          <w:rFonts w:cs="Arial"/>
          <w:szCs w:val="22"/>
        </w:rPr>
      </w:pPr>
      <w:r>
        <w:rPr>
          <w:rFonts w:cs="Arial"/>
          <w:szCs w:val="22"/>
        </w:rPr>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465464" w14:paraId="11C40FF8" w14:textId="77777777" w:rsidTr="00352FB7">
        <w:tc>
          <w:tcPr>
            <w:tcW w:w="1075" w:type="dxa"/>
          </w:tcPr>
          <w:p w14:paraId="0240FCF4" w14:textId="77777777" w:rsidR="00465464" w:rsidRDefault="00465464" w:rsidP="00352FB7">
            <w:pPr>
              <w:rPr>
                <w:rFonts w:cs="Arial"/>
                <w:szCs w:val="22"/>
              </w:rPr>
            </w:pPr>
            <w:r>
              <w:rPr>
                <w:rFonts w:cs="Arial"/>
                <w:szCs w:val="22"/>
              </w:rPr>
              <w:t>Draft 1</w:t>
            </w:r>
          </w:p>
        </w:tc>
        <w:tc>
          <w:tcPr>
            <w:tcW w:w="4680" w:type="dxa"/>
          </w:tcPr>
          <w:p w14:paraId="1234BCB7" w14:textId="77777777" w:rsidR="00465464" w:rsidRDefault="00465464" w:rsidP="00352FB7">
            <w:pPr>
              <w:rPr>
                <w:rFonts w:cs="Arial"/>
                <w:szCs w:val="22"/>
              </w:rPr>
            </w:pPr>
            <w:r>
              <w:rPr>
                <w:rFonts w:cs="Arial"/>
                <w:szCs w:val="22"/>
              </w:rPr>
              <w:t>Initial Draft</w:t>
            </w:r>
          </w:p>
        </w:tc>
        <w:tc>
          <w:tcPr>
            <w:tcW w:w="2250" w:type="dxa"/>
          </w:tcPr>
          <w:p w14:paraId="0C386212" w14:textId="77777777" w:rsidR="00465464" w:rsidRDefault="00465464" w:rsidP="00352FB7">
            <w:pPr>
              <w:rPr>
                <w:rFonts w:cs="Arial"/>
                <w:szCs w:val="22"/>
              </w:rPr>
            </w:pPr>
            <w:r>
              <w:rPr>
                <w:rFonts w:cs="Arial"/>
                <w:szCs w:val="22"/>
              </w:rPr>
              <w:t>R. Ales</w:t>
            </w:r>
          </w:p>
        </w:tc>
        <w:tc>
          <w:tcPr>
            <w:tcW w:w="1345" w:type="dxa"/>
          </w:tcPr>
          <w:p w14:paraId="6A170FBF" w14:textId="77777777" w:rsidR="00465464" w:rsidRDefault="00465464" w:rsidP="00352FB7">
            <w:pPr>
              <w:rPr>
                <w:rFonts w:cs="Arial"/>
                <w:szCs w:val="22"/>
              </w:rPr>
            </w:pPr>
            <w:r>
              <w:rPr>
                <w:rFonts w:cs="Arial"/>
                <w:szCs w:val="22"/>
              </w:rPr>
              <w:t>2025/03/18</w:t>
            </w:r>
          </w:p>
        </w:tc>
      </w:tr>
      <w:tr w:rsidR="00C4226E" w14:paraId="2D02072E" w14:textId="77777777" w:rsidTr="00DE6C3A">
        <w:tc>
          <w:tcPr>
            <w:tcW w:w="1075" w:type="dxa"/>
          </w:tcPr>
          <w:p w14:paraId="671E68FB" w14:textId="48892642" w:rsidR="00C4226E" w:rsidRDefault="00C4226E" w:rsidP="00DE6C3A">
            <w:pPr>
              <w:rPr>
                <w:rFonts w:cs="Arial"/>
                <w:szCs w:val="22"/>
              </w:rPr>
            </w:pPr>
            <w:r>
              <w:rPr>
                <w:rFonts w:cs="Arial"/>
                <w:szCs w:val="22"/>
              </w:rPr>
              <w:t xml:space="preserve">Draft </w:t>
            </w:r>
            <w:r w:rsidR="00465464">
              <w:rPr>
                <w:rFonts w:cs="Arial"/>
                <w:szCs w:val="22"/>
              </w:rPr>
              <w:t>4</w:t>
            </w:r>
          </w:p>
        </w:tc>
        <w:tc>
          <w:tcPr>
            <w:tcW w:w="4680" w:type="dxa"/>
          </w:tcPr>
          <w:p w14:paraId="14AE50EF" w14:textId="4E07517F" w:rsidR="00C4226E" w:rsidRDefault="00465464" w:rsidP="00DE6C3A">
            <w:pPr>
              <w:rPr>
                <w:rFonts w:cs="Arial"/>
                <w:szCs w:val="22"/>
              </w:rPr>
            </w:pPr>
            <w:r>
              <w:rPr>
                <w:rFonts w:cs="Arial"/>
                <w:szCs w:val="22"/>
              </w:rPr>
              <w:t xml:space="preserve">Update to reflect Pre &amp; Post Pot test requirement changes </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5F6D9972" w:rsidR="00C4226E" w:rsidRDefault="00465464" w:rsidP="00DE6C3A">
            <w:pPr>
              <w:rPr>
                <w:rFonts w:cs="Arial"/>
                <w:szCs w:val="22"/>
              </w:rPr>
            </w:pPr>
            <w:r>
              <w:rPr>
                <w:rFonts w:cs="Arial"/>
                <w:szCs w:val="22"/>
              </w:rPr>
              <w:t>2026/07/08</w:t>
            </w: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spacing w:after="120"/>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spacing w:after="120"/>
            <w:ind w:left="720" w:hanging="720"/>
            <w:jc w:val="center"/>
            <w:rPr>
              <w:rFonts w:cs="Arial"/>
              <w:smallCaps/>
              <w:szCs w:val="22"/>
              <w:u w:val="single"/>
            </w:rPr>
          </w:pPr>
          <w:r w:rsidRPr="004702FF">
            <w:rPr>
              <w:rFonts w:cs="Arial"/>
              <w:smallCaps/>
              <w:szCs w:val="22"/>
              <w:u w:val="single"/>
            </w:rPr>
            <w:t>Table Of Contents</w:t>
          </w:r>
        </w:p>
        <w:p w14:paraId="09184FFD" w14:textId="588FEAB1" w:rsidR="00691589"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37793394" w:history="1">
            <w:r w:rsidR="00691589" w:rsidRPr="00F93A83">
              <w:rPr>
                <w:rStyle w:val="Hyperlink"/>
              </w:rPr>
              <w:t>1.0</w:t>
            </w:r>
            <w:r w:rsidR="00691589">
              <w:rPr>
                <w:rFonts w:asciiTheme="minorHAnsi" w:eastAsiaTheme="minorEastAsia" w:hAnsiTheme="minorHAnsi" w:cstheme="minorBidi"/>
                <w:smallCaps w:val="0"/>
                <w:kern w:val="2"/>
                <w:sz w:val="24"/>
                <w:szCs w:val="24"/>
                <w14:ligatures w14:val="standardContextual"/>
              </w:rPr>
              <w:tab/>
            </w:r>
            <w:r w:rsidR="00691589" w:rsidRPr="00F93A83">
              <w:rPr>
                <w:rStyle w:val="Hyperlink"/>
              </w:rPr>
              <w:t>Purpose of Test Procedure</w:t>
            </w:r>
            <w:r w:rsidR="00691589">
              <w:rPr>
                <w:webHidden/>
              </w:rPr>
              <w:tab/>
            </w:r>
            <w:r w:rsidR="00691589">
              <w:rPr>
                <w:webHidden/>
              </w:rPr>
              <w:fldChar w:fldCharType="begin"/>
            </w:r>
            <w:r w:rsidR="00691589">
              <w:rPr>
                <w:webHidden/>
              </w:rPr>
              <w:instrText xml:space="preserve"> PAGEREF _Toc237793394 \h </w:instrText>
            </w:r>
            <w:r w:rsidR="00691589">
              <w:rPr>
                <w:webHidden/>
              </w:rPr>
            </w:r>
            <w:r w:rsidR="00691589">
              <w:rPr>
                <w:webHidden/>
              </w:rPr>
              <w:fldChar w:fldCharType="separate"/>
            </w:r>
            <w:r w:rsidR="00691589">
              <w:rPr>
                <w:webHidden/>
              </w:rPr>
              <w:t>4</w:t>
            </w:r>
            <w:r w:rsidR="00691589">
              <w:rPr>
                <w:webHidden/>
              </w:rPr>
              <w:fldChar w:fldCharType="end"/>
            </w:r>
          </w:hyperlink>
        </w:p>
        <w:p w14:paraId="04C15110" w14:textId="2F720FFA"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395" w:history="1">
            <w:r w:rsidRPr="00F93A83">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Reference Documents:</w:t>
            </w:r>
            <w:r>
              <w:rPr>
                <w:noProof/>
                <w:webHidden/>
              </w:rPr>
              <w:tab/>
            </w:r>
            <w:r>
              <w:rPr>
                <w:noProof/>
                <w:webHidden/>
              </w:rPr>
              <w:fldChar w:fldCharType="begin"/>
            </w:r>
            <w:r>
              <w:rPr>
                <w:noProof/>
                <w:webHidden/>
              </w:rPr>
              <w:instrText xml:space="preserve"> PAGEREF _Toc237793395 \h </w:instrText>
            </w:r>
            <w:r>
              <w:rPr>
                <w:noProof/>
                <w:webHidden/>
              </w:rPr>
            </w:r>
            <w:r>
              <w:rPr>
                <w:noProof/>
                <w:webHidden/>
              </w:rPr>
              <w:fldChar w:fldCharType="separate"/>
            </w:r>
            <w:r>
              <w:rPr>
                <w:noProof/>
                <w:webHidden/>
              </w:rPr>
              <w:t>4</w:t>
            </w:r>
            <w:r>
              <w:rPr>
                <w:noProof/>
                <w:webHidden/>
              </w:rPr>
              <w:fldChar w:fldCharType="end"/>
            </w:r>
          </w:hyperlink>
        </w:p>
        <w:p w14:paraId="074F967A" w14:textId="17282786"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396" w:history="1">
            <w:r w:rsidRPr="00F93A83">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Notation</w:t>
            </w:r>
            <w:r>
              <w:rPr>
                <w:noProof/>
                <w:webHidden/>
              </w:rPr>
              <w:tab/>
            </w:r>
            <w:r>
              <w:rPr>
                <w:noProof/>
                <w:webHidden/>
              </w:rPr>
              <w:fldChar w:fldCharType="begin"/>
            </w:r>
            <w:r>
              <w:rPr>
                <w:noProof/>
                <w:webHidden/>
              </w:rPr>
              <w:instrText xml:space="preserve"> PAGEREF _Toc237793396 \h </w:instrText>
            </w:r>
            <w:r>
              <w:rPr>
                <w:noProof/>
                <w:webHidden/>
              </w:rPr>
            </w:r>
            <w:r>
              <w:rPr>
                <w:noProof/>
                <w:webHidden/>
              </w:rPr>
              <w:fldChar w:fldCharType="separate"/>
            </w:r>
            <w:r>
              <w:rPr>
                <w:noProof/>
                <w:webHidden/>
              </w:rPr>
              <w:t>4</w:t>
            </w:r>
            <w:r>
              <w:rPr>
                <w:noProof/>
                <w:webHidden/>
              </w:rPr>
              <w:fldChar w:fldCharType="end"/>
            </w:r>
          </w:hyperlink>
        </w:p>
        <w:p w14:paraId="134C7AA0" w14:textId="4075D1C6" w:rsidR="00691589" w:rsidRDefault="00691589">
          <w:pPr>
            <w:pStyle w:val="TOC1"/>
            <w:rPr>
              <w:rFonts w:asciiTheme="minorHAnsi" w:eastAsiaTheme="minorEastAsia" w:hAnsiTheme="minorHAnsi" w:cstheme="minorBidi"/>
              <w:smallCaps w:val="0"/>
              <w:kern w:val="2"/>
              <w:sz w:val="24"/>
              <w:szCs w:val="24"/>
              <w14:ligatures w14:val="standardContextual"/>
            </w:rPr>
          </w:pPr>
          <w:hyperlink w:anchor="_Toc237793397" w:history="1">
            <w:r w:rsidRPr="00F93A83">
              <w:rPr>
                <w:rStyle w:val="Hyperlink"/>
              </w:rPr>
              <w:t>2.0</w:t>
            </w:r>
            <w:r>
              <w:rPr>
                <w:rFonts w:asciiTheme="minorHAnsi" w:eastAsiaTheme="minorEastAsia" w:hAnsiTheme="minorHAnsi" w:cstheme="minorBidi"/>
                <w:smallCaps w:val="0"/>
                <w:kern w:val="2"/>
                <w:sz w:val="24"/>
                <w:szCs w:val="24"/>
                <w14:ligatures w14:val="standardContextual"/>
              </w:rPr>
              <w:tab/>
            </w:r>
            <w:r w:rsidRPr="00F93A83">
              <w:rPr>
                <w:rStyle w:val="Hyperlink"/>
              </w:rPr>
              <w:t>Test Plan</w:t>
            </w:r>
            <w:r>
              <w:rPr>
                <w:webHidden/>
              </w:rPr>
              <w:tab/>
            </w:r>
            <w:r>
              <w:rPr>
                <w:webHidden/>
              </w:rPr>
              <w:fldChar w:fldCharType="begin"/>
            </w:r>
            <w:r>
              <w:rPr>
                <w:webHidden/>
              </w:rPr>
              <w:instrText xml:space="preserve"> PAGEREF _Toc237793397 \h </w:instrText>
            </w:r>
            <w:r>
              <w:rPr>
                <w:webHidden/>
              </w:rPr>
            </w:r>
            <w:r>
              <w:rPr>
                <w:webHidden/>
              </w:rPr>
              <w:fldChar w:fldCharType="separate"/>
            </w:r>
            <w:r>
              <w:rPr>
                <w:webHidden/>
              </w:rPr>
              <w:t>4</w:t>
            </w:r>
            <w:r>
              <w:rPr>
                <w:webHidden/>
              </w:rPr>
              <w:fldChar w:fldCharType="end"/>
            </w:r>
          </w:hyperlink>
        </w:p>
        <w:p w14:paraId="7808F75B" w14:textId="4D2663E6"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398" w:history="1">
            <w:r w:rsidRPr="00F93A83">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Requirements Cross Reference Summaries</w:t>
            </w:r>
            <w:r>
              <w:rPr>
                <w:noProof/>
                <w:webHidden/>
              </w:rPr>
              <w:tab/>
            </w:r>
            <w:r>
              <w:rPr>
                <w:noProof/>
                <w:webHidden/>
              </w:rPr>
              <w:fldChar w:fldCharType="begin"/>
            </w:r>
            <w:r>
              <w:rPr>
                <w:noProof/>
                <w:webHidden/>
              </w:rPr>
              <w:instrText xml:space="preserve"> PAGEREF _Toc237793398 \h </w:instrText>
            </w:r>
            <w:r>
              <w:rPr>
                <w:noProof/>
                <w:webHidden/>
              </w:rPr>
            </w:r>
            <w:r>
              <w:rPr>
                <w:noProof/>
                <w:webHidden/>
              </w:rPr>
              <w:fldChar w:fldCharType="separate"/>
            </w:r>
            <w:r>
              <w:rPr>
                <w:noProof/>
                <w:webHidden/>
              </w:rPr>
              <w:t>4</w:t>
            </w:r>
            <w:r>
              <w:rPr>
                <w:noProof/>
                <w:webHidden/>
              </w:rPr>
              <w:fldChar w:fldCharType="end"/>
            </w:r>
          </w:hyperlink>
        </w:p>
        <w:p w14:paraId="0B0656D9" w14:textId="4745821C"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399" w:history="1">
            <w:r w:rsidRPr="00F93A83">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Test</w:t>
            </w:r>
            <w:r>
              <w:rPr>
                <w:noProof/>
                <w:webHidden/>
              </w:rPr>
              <w:tab/>
            </w:r>
            <w:r>
              <w:rPr>
                <w:noProof/>
                <w:webHidden/>
              </w:rPr>
              <w:fldChar w:fldCharType="begin"/>
            </w:r>
            <w:r>
              <w:rPr>
                <w:noProof/>
                <w:webHidden/>
              </w:rPr>
              <w:instrText xml:space="preserve"> PAGEREF _Toc237793399 \h </w:instrText>
            </w:r>
            <w:r>
              <w:rPr>
                <w:noProof/>
                <w:webHidden/>
              </w:rPr>
            </w:r>
            <w:r>
              <w:rPr>
                <w:noProof/>
                <w:webHidden/>
              </w:rPr>
              <w:fldChar w:fldCharType="separate"/>
            </w:r>
            <w:r>
              <w:rPr>
                <w:noProof/>
                <w:webHidden/>
              </w:rPr>
              <w:t>5</w:t>
            </w:r>
            <w:r>
              <w:rPr>
                <w:noProof/>
                <w:webHidden/>
              </w:rPr>
              <w:fldChar w:fldCharType="end"/>
            </w:r>
          </w:hyperlink>
        </w:p>
        <w:p w14:paraId="0D3E6ED2" w14:textId="3C90D2E4"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0" w:history="1">
            <w:r w:rsidRPr="00F93A83">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Analysis</w:t>
            </w:r>
            <w:r>
              <w:rPr>
                <w:noProof/>
                <w:webHidden/>
              </w:rPr>
              <w:tab/>
            </w:r>
            <w:r>
              <w:rPr>
                <w:noProof/>
                <w:webHidden/>
              </w:rPr>
              <w:fldChar w:fldCharType="begin"/>
            </w:r>
            <w:r>
              <w:rPr>
                <w:noProof/>
                <w:webHidden/>
              </w:rPr>
              <w:instrText xml:space="preserve"> PAGEREF _Toc237793400 \h </w:instrText>
            </w:r>
            <w:r>
              <w:rPr>
                <w:noProof/>
                <w:webHidden/>
              </w:rPr>
            </w:r>
            <w:r>
              <w:rPr>
                <w:noProof/>
                <w:webHidden/>
              </w:rPr>
              <w:fldChar w:fldCharType="separate"/>
            </w:r>
            <w:r>
              <w:rPr>
                <w:noProof/>
                <w:webHidden/>
              </w:rPr>
              <w:t>5</w:t>
            </w:r>
            <w:r>
              <w:rPr>
                <w:noProof/>
                <w:webHidden/>
              </w:rPr>
              <w:fldChar w:fldCharType="end"/>
            </w:r>
          </w:hyperlink>
        </w:p>
        <w:p w14:paraId="2F2E134E" w14:textId="1D1EA175"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1" w:history="1">
            <w:r w:rsidRPr="00F93A83">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Inspection</w:t>
            </w:r>
            <w:r>
              <w:rPr>
                <w:noProof/>
                <w:webHidden/>
              </w:rPr>
              <w:tab/>
            </w:r>
            <w:r>
              <w:rPr>
                <w:noProof/>
                <w:webHidden/>
              </w:rPr>
              <w:fldChar w:fldCharType="begin"/>
            </w:r>
            <w:r>
              <w:rPr>
                <w:noProof/>
                <w:webHidden/>
              </w:rPr>
              <w:instrText xml:space="preserve"> PAGEREF _Toc237793401 \h </w:instrText>
            </w:r>
            <w:r>
              <w:rPr>
                <w:noProof/>
                <w:webHidden/>
              </w:rPr>
            </w:r>
            <w:r>
              <w:rPr>
                <w:noProof/>
                <w:webHidden/>
              </w:rPr>
              <w:fldChar w:fldCharType="separate"/>
            </w:r>
            <w:r>
              <w:rPr>
                <w:noProof/>
                <w:webHidden/>
              </w:rPr>
              <w:t>5</w:t>
            </w:r>
            <w:r>
              <w:rPr>
                <w:noProof/>
                <w:webHidden/>
              </w:rPr>
              <w:fldChar w:fldCharType="end"/>
            </w:r>
          </w:hyperlink>
        </w:p>
        <w:p w14:paraId="15A766D6" w14:textId="0F03B6E1"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2" w:history="1">
            <w:r w:rsidRPr="00F93A83">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Test Results Record</w:t>
            </w:r>
            <w:r>
              <w:rPr>
                <w:noProof/>
                <w:webHidden/>
              </w:rPr>
              <w:tab/>
            </w:r>
            <w:r>
              <w:rPr>
                <w:noProof/>
                <w:webHidden/>
              </w:rPr>
              <w:fldChar w:fldCharType="begin"/>
            </w:r>
            <w:r>
              <w:rPr>
                <w:noProof/>
                <w:webHidden/>
              </w:rPr>
              <w:instrText xml:space="preserve"> PAGEREF _Toc237793402 \h </w:instrText>
            </w:r>
            <w:r>
              <w:rPr>
                <w:noProof/>
                <w:webHidden/>
              </w:rPr>
            </w:r>
            <w:r>
              <w:rPr>
                <w:noProof/>
                <w:webHidden/>
              </w:rPr>
              <w:fldChar w:fldCharType="separate"/>
            </w:r>
            <w:r>
              <w:rPr>
                <w:noProof/>
                <w:webHidden/>
              </w:rPr>
              <w:t>5</w:t>
            </w:r>
            <w:r>
              <w:rPr>
                <w:noProof/>
                <w:webHidden/>
              </w:rPr>
              <w:fldChar w:fldCharType="end"/>
            </w:r>
          </w:hyperlink>
        </w:p>
        <w:p w14:paraId="5220EEDE" w14:textId="30E22BBB" w:rsidR="00691589" w:rsidRDefault="00691589">
          <w:pPr>
            <w:pStyle w:val="TOC1"/>
            <w:rPr>
              <w:rFonts w:asciiTheme="minorHAnsi" w:eastAsiaTheme="minorEastAsia" w:hAnsiTheme="minorHAnsi" w:cstheme="minorBidi"/>
              <w:smallCaps w:val="0"/>
              <w:kern w:val="2"/>
              <w:sz w:val="24"/>
              <w:szCs w:val="24"/>
              <w14:ligatures w14:val="standardContextual"/>
            </w:rPr>
          </w:pPr>
          <w:hyperlink w:anchor="_Toc237793403" w:history="1">
            <w:r w:rsidRPr="00F93A83">
              <w:rPr>
                <w:rStyle w:val="Hyperlink"/>
              </w:rPr>
              <w:t>3.0</w:t>
            </w:r>
            <w:r>
              <w:rPr>
                <w:rFonts w:asciiTheme="minorHAnsi" w:eastAsiaTheme="minorEastAsia" w:hAnsiTheme="minorHAnsi" w:cstheme="minorBidi"/>
                <w:smallCaps w:val="0"/>
                <w:kern w:val="2"/>
                <w:sz w:val="24"/>
                <w:szCs w:val="24"/>
                <w14:ligatures w14:val="standardContextual"/>
              </w:rPr>
              <w:tab/>
            </w:r>
            <w:r w:rsidRPr="00F93A83">
              <w:rPr>
                <w:rStyle w:val="Hyperlink"/>
              </w:rPr>
              <w:t>Description of Test Item</w:t>
            </w:r>
            <w:r>
              <w:rPr>
                <w:webHidden/>
              </w:rPr>
              <w:tab/>
            </w:r>
            <w:r>
              <w:rPr>
                <w:webHidden/>
              </w:rPr>
              <w:fldChar w:fldCharType="begin"/>
            </w:r>
            <w:r>
              <w:rPr>
                <w:webHidden/>
              </w:rPr>
              <w:instrText xml:space="preserve"> PAGEREF _Toc237793403 \h </w:instrText>
            </w:r>
            <w:r>
              <w:rPr>
                <w:webHidden/>
              </w:rPr>
            </w:r>
            <w:r>
              <w:rPr>
                <w:webHidden/>
              </w:rPr>
              <w:fldChar w:fldCharType="separate"/>
            </w:r>
            <w:r>
              <w:rPr>
                <w:webHidden/>
              </w:rPr>
              <w:t>5</w:t>
            </w:r>
            <w:r>
              <w:rPr>
                <w:webHidden/>
              </w:rPr>
              <w:fldChar w:fldCharType="end"/>
            </w:r>
          </w:hyperlink>
        </w:p>
        <w:p w14:paraId="54788D4B" w14:textId="78007FAA"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4" w:history="1">
            <w:r w:rsidRPr="00F93A83">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General Test Data Requirements</w:t>
            </w:r>
            <w:r>
              <w:rPr>
                <w:noProof/>
                <w:webHidden/>
              </w:rPr>
              <w:tab/>
            </w:r>
            <w:r>
              <w:rPr>
                <w:noProof/>
                <w:webHidden/>
              </w:rPr>
              <w:fldChar w:fldCharType="begin"/>
            </w:r>
            <w:r>
              <w:rPr>
                <w:noProof/>
                <w:webHidden/>
              </w:rPr>
              <w:instrText xml:space="preserve"> PAGEREF _Toc237793404 \h </w:instrText>
            </w:r>
            <w:r>
              <w:rPr>
                <w:noProof/>
                <w:webHidden/>
              </w:rPr>
            </w:r>
            <w:r>
              <w:rPr>
                <w:noProof/>
                <w:webHidden/>
              </w:rPr>
              <w:fldChar w:fldCharType="separate"/>
            </w:r>
            <w:r>
              <w:rPr>
                <w:noProof/>
                <w:webHidden/>
              </w:rPr>
              <w:t>5</w:t>
            </w:r>
            <w:r>
              <w:rPr>
                <w:noProof/>
                <w:webHidden/>
              </w:rPr>
              <w:fldChar w:fldCharType="end"/>
            </w:r>
          </w:hyperlink>
        </w:p>
        <w:p w14:paraId="2FD15D80" w14:textId="0143496B"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5" w:history="1">
            <w:r w:rsidRPr="00F93A83">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Criteria for Retest</w:t>
            </w:r>
            <w:r>
              <w:rPr>
                <w:noProof/>
                <w:webHidden/>
              </w:rPr>
              <w:tab/>
            </w:r>
            <w:r>
              <w:rPr>
                <w:noProof/>
                <w:webHidden/>
              </w:rPr>
              <w:fldChar w:fldCharType="begin"/>
            </w:r>
            <w:r>
              <w:rPr>
                <w:noProof/>
                <w:webHidden/>
              </w:rPr>
              <w:instrText xml:space="preserve"> PAGEREF _Toc237793405 \h </w:instrText>
            </w:r>
            <w:r>
              <w:rPr>
                <w:noProof/>
                <w:webHidden/>
              </w:rPr>
            </w:r>
            <w:r>
              <w:rPr>
                <w:noProof/>
                <w:webHidden/>
              </w:rPr>
              <w:fldChar w:fldCharType="separate"/>
            </w:r>
            <w:r>
              <w:rPr>
                <w:noProof/>
                <w:webHidden/>
              </w:rPr>
              <w:t>6</w:t>
            </w:r>
            <w:r>
              <w:rPr>
                <w:noProof/>
                <w:webHidden/>
              </w:rPr>
              <w:fldChar w:fldCharType="end"/>
            </w:r>
          </w:hyperlink>
        </w:p>
        <w:p w14:paraId="0DFCB685" w14:textId="5806BDB5" w:rsidR="00691589" w:rsidRDefault="00691589">
          <w:pPr>
            <w:pStyle w:val="TOC1"/>
            <w:rPr>
              <w:rFonts w:asciiTheme="minorHAnsi" w:eastAsiaTheme="minorEastAsia" w:hAnsiTheme="minorHAnsi" w:cstheme="minorBidi"/>
              <w:smallCaps w:val="0"/>
              <w:kern w:val="2"/>
              <w:sz w:val="24"/>
              <w:szCs w:val="24"/>
              <w14:ligatures w14:val="standardContextual"/>
            </w:rPr>
          </w:pPr>
          <w:hyperlink w:anchor="_Toc237793406" w:history="1">
            <w:r w:rsidRPr="00F93A83">
              <w:rPr>
                <w:rStyle w:val="Hyperlink"/>
              </w:rPr>
              <w:t>4.0</w:t>
            </w:r>
            <w:r>
              <w:rPr>
                <w:rFonts w:asciiTheme="minorHAnsi" w:eastAsiaTheme="minorEastAsia" w:hAnsiTheme="minorHAnsi" w:cstheme="minorBidi"/>
                <w:smallCaps w:val="0"/>
                <w:kern w:val="2"/>
                <w:sz w:val="24"/>
                <w:szCs w:val="24"/>
                <w14:ligatures w14:val="standardContextual"/>
              </w:rPr>
              <w:tab/>
            </w:r>
            <w:r w:rsidRPr="00F93A83">
              <w:rPr>
                <w:rStyle w:val="Hyperlink"/>
              </w:rPr>
              <w:t>Test Approach</w:t>
            </w:r>
            <w:r>
              <w:rPr>
                <w:webHidden/>
              </w:rPr>
              <w:tab/>
            </w:r>
            <w:r>
              <w:rPr>
                <w:webHidden/>
              </w:rPr>
              <w:fldChar w:fldCharType="begin"/>
            </w:r>
            <w:r>
              <w:rPr>
                <w:webHidden/>
              </w:rPr>
              <w:instrText xml:space="preserve"> PAGEREF _Toc237793406 \h </w:instrText>
            </w:r>
            <w:r>
              <w:rPr>
                <w:webHidden/>
              </w:rPr>
            </w:r>
            <w:r>
              <w:rPr>
                <w:webHidden/>
              </w:rPr>
              <w:fldChar w:fldCharType="separate"/>
            </w:r>
            <w:r>
              <w:rPr>
                <w:webHidden/>
              </w:rPr>
              <w:t>6</w:t>
            </w:r>
            <w:r>
              <w:rPr>
                <w:webHidden/>
              </w:rPr>
              <w:fldChar w:fldCharType="end"/>
            </w:r>
          </w:hyperlink>
        </w:p>
        <w:p w14:paraId="32F2B694" w14:textId="00546FBA"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7" w:history="1">
            <w:r w:rsidRPr="00F93A83">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Test Conditions</w:t>
            </w:r>
            <w:r>
              <w:rPr>
                <w:noProof/>
                <w:webHidden/>
              </w:rPr>
              <w:tab/>
            </w:r>
            <w:r>
              <w:rPr>
                <w:noProof/>
                <w:webHidden/>
              </w:rPr>
              <w:fldChar w:fldCharType="begin"/>
            </w:r>
            <w:r>
              <w:rPr>
                <w:noProof/>
                <w:webHidden/>
              </w:rPr>
              <w:instrText xml:space="preserve"> PAGEREF _Toc237793407 \h </w:instrText>
            </w:r>
            <w:r>
              <w:rPr>
                <w:noProof/>
                <w:webHidden/>
              </w:rPr>
            </w:r>
            <w:r>
              <w:rPr>
                <w:noProof/>
                <w:webHidden/>
              </w:rPr>
              <w:fldChar w:fldCharType="separate"/>
            </w:r>
            <w:r>
              <w:rPr>
                <w:noProof/>
                <w:webHidden/>
              </w:rPr>
              <w:t>6</w:t>
            </w:r>
            <w:r>
              <w:rPr>
                <w:noProof/>
                <w:webHidden/>
              </w:rPr>
              <w:fldChar w:fldCharType="end"/>
            </w:r>
          </w:hyperlink>
        </w:p>
        <w:p w14:paraId="24531054" w14:textId="657AC773"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8" w:history="1">
            <w:r w:rsidRPr="00F93A83">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Measurement Tolerances</w:t>
            </w:r>
            <w:r>
              <w:rPr>
                <w:noProof/>
                <w:webHidden/>
              </w:rPr>
              <w:tab/>
            </w:r>
            <w:r>
              <w:rPr>
                <w:noProof/>
                <w:webHidden/>
              </w:rPr>
              <w:fldChar w:fldCharType="begin"/>
            </w:r>
            <w:r>
              <w:rPr>
                <w:noProof/>
                <w:webHidden/>
              </w:rPr>
              <w:instrText xml:space="preserve"> PAGEREF _Toc237793408 \h </w:instrText>
            </w:r>
            <w:r>
              <w:rPr>
                <w:noProof/>
                <w:webHidden/>
              </w:rPr>
            </w:r>
            <w:r>
              <w:rPr>
                <w:noProof/>
                <w:webHidden/>
              </w:rPr>
              <w:fldChar w:fldCharType="separate"/>
            </w:r>
            <w:r>
              <w:rPr>
                <w:noProof/>
                <w:webHidden/>
              </w:rPr>
              <w:t>6</w:t>
            </w:r>
            <w:r>
              <w:rPr>
                <w:noProof/>
                <w:webHidden/>
              </w:rPr>
              <w:fldChar w:fldCharType="end"/>
            </w:r>
          </w:hyperlink>
        </w:p>
        <w:p w14:paraId="21A621B6" w14:textId="384A9605"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09" w:history="1">
            <w:r w:rsidRPr="00F93A83">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Test Fluids</w:t>
            </w:r>
            <w:r>
              <w:rPr>
                <w:noProof/>
                <w:webHidden/>
              </w:rPr>
              <w:tab/>
            </w:r>
            <w:r>
              <w:rPr>
                <w:noProof/>
                <w:webHidden/>
              </w:rPr>
              <w:fldChar w:fldCharType="begin"/>
            </w:r>
            <w:r>
              <w:rPr>
                <w:noProof/>
                <w:webHidden/>
              </w:rPr>
              <w:instrText xml:space="preserve"> PAGEREF _Toc237793409 \h </w:instrText>
            </w:r>
            <w:r>
              <w:rPr>
                <w:noProof/>
                <w:webHidden/>
              </w:rPr>
            </w:r>
            <w:r>
              <w:rPr>
                <w:noProof/>
                <w:webHidden/>
              </w:rPr>
              <w:fldChar w:fldCharType="separate"/>
            </w:r>
            <w:r>
              <w:rPr>
                <w:noProof/>
                <w:webHidden/>
              </w:rPr>
              <w:t>6</w:t>
            </w:r>
            <w:r>
              <w:rPr>
                <w:noProof/>
                <w:webHidden/>
              </w:rPr>
              <w:fldChar w:fldCharType="end"/>
            </w:r>
          </w:hyperlink>
        </w:p>
        <w:p w14:paraId="7D68099F" w14:textId="1E0C7CE2"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10" w:history="1">
            <w:r w:rsidRPr="00F93A83">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Test Setups/Equipment</w:t>
            </w:r>
            <w:r>
              <w:rPr>
                <w:noProof/>
                <w:webHidden/>
              </w:rPr>
              <w:tab/>
            </w:r>
            <w:r>
              <w:rPr>
                <w:noProof/>
                <w:webHidden/>
              </w:rPr>
              <w:fldChar w:fldCharType="begin"/>
            </w:r>
            <w:r>
              <w:rPr>
                <w:noProof/>
                <w:webHidden/>
              </w:rPr>
              <w:instrText xml:space="preserve"> PAGEREF _Toc237793410 \h </w:instrText>
            </w:r>
            <w:r>
              <w:rPr>
                <w:noProof/>
                <w:webHidden/>
              </w:rPr>
            </w:r>
            <w:r>
              <w:rPr>
                <w:noProof/>
                <w:webHidden/>
              </w:rPr>
              <w:fldChar w:fldCharType="separate"/>
            </w:r>
            <w:r>
              <w:rPr>
                <w:noProof/>
                <w:webHidden/>
              </w:rPr>
              <w:t>6</w:t>
            </w:r>
            <w:r>
              <w:rPr>
                <w:noProof/>
                <w:webHidden/>
              </w:rPr>
              <w:fldChar w:fldCharType="end"/>
            </w:r>
          </w:hyperlink>
        </w:p>
        <w:p w14:paraId="1B46160B" w14:textId="391DBABB"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11" w:history="1">
            <w:r w:rsidRPr="00F93A83">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Test Procedure Revisions</w:t>
            </w:r>
            <w:r>
              <w:rPr>
                <w:noProof/>
                <w:webHidden/>
              </w:rPr>
              <w:tab/>
            </w:r>
            <w:r>
              <w:rPr>
                <w:noProof/>
                <w:webHidden/>
              </w:rPr>
              <w:fldChar w:fldCharType="begin"/>
            </w:r>
            <w:r>
              <w:rPr>
                <w:noProof/>
                <w:webHidden/>
              </w:rPr>
              <w:instrText xml:space="preserve"> PAGEREF _Toc237793411 \h </w:instrText>
            </w:r>
            <w:r>
              <w:rPr>
                <w:noProof/>
                <w:webHidden/>
              </w:rPr>
            </w:r>
            <w:r>
              <w:rPr>
                <w:noProof/>
                <w:webHidden/>
              </w:rPr>
              <w:fldChar w:fldCharType="separate"/>
            </w:r>
            <w:r>
              <w:rPr>
                <w:noProof/>
                <w:webHidden/>
              </w:rPr>
              <w:t>6</w:t>
            </w:r>
            <w:r>
              <w:rPr>
                <w:noProof/>
                <w:webHidden/>
              </w:rPr>
              <w:fldChar w:fldCharType="end"/>
            </w:r>
          </w:hyperlink>
        </w:p>
        <w:p w14:paraId="6AC87272" w14:textId="187C24FD"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12" w:history="1">
            <w:r w:rsidRPr="00F93A83">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Allen Aircraft Contacts:</w:t>
            </w:r>
            <w:r>
              <w:rPr>
                <w:noProof/>
                <w:webHidden/>
              </w:rPr>
              <w:tab/>
            </w:r>
            <w:r>
              <w:rPr>
                <w:noProof/>
                <w:webHidden/>
              </w:rPr>
              <w:fldChar w:fldCharType="begin"/>
            </w:r>
            <w:r>
              <w:rPr>
                <w:noProof/>
                <w:webHidden/>
              </w:rPr>
              <w:instrText xml:space="preserve"> PAGEREF _Toc237793412 \h </w:instrText>
            </w:r>
            <w:r>
              <w:rPr>
                <w:noProof/>
                <w:webHidden/>
              </w:rPr>
            </w:r>
            <w:r>
              <w:rPr>
                <w:noProof/>
                <w:webHidden/>
              </w:rPr>
              <w:fldChar w:fldCharType="separate"/>
            </w:r>
            <w:r>
              <w:rPr>
                <w:noProof/>
                <w:webHidden/>
              </w:rPr>
              <w:t>7</w:t>
            </w:r>
            <w:r>
              <w:rPr>
                <w:noProof/>
                <w:webHidden/>
              </w:rPr>
              <w:fldChar w:fldCharType="end"/>
            </w:r>
          </w:hyperlink>
        </w:p>
        <w:p w14:paraId="26DB6013" w14:textId="3B493B1B" w:rsidR="00691589" w:rsidRDefault="00691589">
          <w:pPr>
            <w:pStyle w:val="TOC1"/>
            <w:rPr>
              <w:rFonts w:asciiTheme="minorHAnsi" w:eastAsiaTheme="minorEastAsia" w:hAnsiTheme="minorHAnsi" w:cstheme="minorBidi"/>
              <w:smallCaps w:val="0"/>
              <w:kern w:val="2"/>
              <w:sz w:val="24"/>
              <w:szCs w:val="24"/>
              <w14:ligatures w14:val="standardContextual"/>
            </w:rPr>
          </w:pPr>
          <w:hyperlink w:anchor="_Toc237793413" w:history="1">
            <w:r w:rsidRPr="00F93A83">
              <w:rPr>
                <w:rStyle w:val="Hyperlink"/>
              </w:rPr>
              <w:t>5.0</w:t>
            </w:r>
            <w:r>
              <w:rPr>
                <w:rFonts w:asciiTheme="minorHAnsi" w:eastAsiaTheme="minorEastAsia" w:hAnsiTheme="minorHAnsi" w:cstheme="minorBidi"/>
                <w:smallCaps w:val="0"/>
                <w:kern w:val="2"/>
                <w:sz w:val="24"/>
                <w:szCs w:val="24"/>
                <w14:ligatures w14:val="standardContextual"/>
              </w:rPr>
              <w:tab/>
            </w:r>
            <w:r w:rsidRPr="00F93A83">
              <w:rPr>
                <w:rStyle w:val="Hyperlink"/>
              </w:rPr>
              <w:t>QTP Testing</w:t>
            </w:r>
            <w:r>
              <w:rPr>
                <w:webHidden/>
              </w:rPr>
              <w:tab/>
            </w:r>
            <w:r>
              <w:rPr>
                <w:webHidden/>
              </w:rPr>
              <w:fldChar w:fldCharType="begin"/>
            </w:r>
            <w:r>
              <w:rPr>
                <w:webHidden/>
              </w:rPr>
              <w:instrText xml:space="preserve"> PAGEREF _Toc237793413 \h </w:instrText>
            </w:r>
            <w:r>
              <w:rPr>
                <w:webHidden/>
              </w:rPr>
            </w:r>
            <w:r>
              <w:rPr>
                <w:webHidden/>
              </w:rPr>
              <w:fldChar w:fldCharType="separate"/>
            </w:r>
            <w:r>
              <w:rPr>
                <w:webHidden/>
              </w:rPr>
              <w:t>8</w:t>
            </w:r>
            <w:r>
              <w:rPr>
                <w:webHidden/>
              </w:rPr>
              <w:fldChar w:fldCharType="end"/>
            </w:r>
          </w:hyperlink>
        </w:p>
        <w:p w14:paraId="490178AB" w14:textId="10A66066"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14" w:history="1">
            <w:r w:rsidRPr="00F93A83">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Functional Requirements Test Procedures</w:t>
            </w:r>
            <w:r>
              <w:rPr>
                <w:noProof/>
                <w:webHidden/>
              </w:rPr>
              <w:tab/>
            </w:r>
            <w:r>
              <w:rPr>
                <w:noProof/>
                <w:webHidden/>
              </w:rPr>
              <w:fldChar w:fldCharType="begin"/>
            </w:r>
            <w:r>
              <w:rPr>
                <w:noProof/>
                <w:webHidden/>
              </w:rPr>
              <w:instrText xml:space="preserve"> PAGEREF _Toc237793414 \h </w:instrText>
            </w:r>
            <w:r>
              <w:rPr>
                <w:noProof/>
                <w:webHidden/>
              </w:rPr>
            </w:r>
            <w:r>
              <w:rPr>
                <w:noProof/>
                <w:webHidden/>
              </w:rPr>
              <w:fldChar w:fldCharType="separate"/>
            </w:r>
            <w:r>
              <w:rPr>
                <w:noProof/>
                <w:webHidden/>
              </w:rPr>
              <w:t>8</w:t>
            </w:r>
            <w:r>
              <w:rPr>
                <w:noProof/>
                <w:webHidden/>
              </w:rPr>
              <w:fldChar w:fldCharType="end"/>
            </w:r>
          </w:hyperlink>
        </w:p>
        <w:p w14:paraId="587F01B3" w14:textId="247CD056"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15" w:history="1">
            <w:r w:rsidRPr="00F93A83">
              <w:rPr>
                <w:rStyle w:val="Hyperlink"/>
              </w:rPr>
              <w:t>5.1.1</w:t>
            </w:r>
            <w:r>
              <w:rPr>
                <w:rFonts w:asciiTheme="minorHAnsi" w:eastAsiaTheme="minorEastAsia" w:hAnsiTheme="minorHAnsi" w:cstheme="minorBidi"/>
                <w:smallCaps w:val="0"/>
                <w:kern w:val="2"/>
                <w:sz w:val="24"/>
                <w:szCs w:val="24"/>
                <w14:ligatures w14:val="standardContextual"/>
              </w:rPr>
              <w:tab/>
            </w:r>
            <w:r w:rsidRPr="00F93A83">
              <w:rPr>
                <w:rStyle w:val="Hyperlink"/>
              </w:rPr>
              <w:t>Test Initialization</w:t>
            </w:r>
            <w:r>
              <w:rPr>
                <w:webHidden/>
              </w:rPr>
              <w:tab/>
            </w:r>
            <w:r>
              <w:rPr>
                <w:webHidden/>
              </w:rPr>
              <w:fldChar w:fldCharType="begin"/>
            </w:r>
            <w:r>
              <w:rPr>
                <w:webHidden/>
              </w:rPr>
              <w:instrText xml:space="preserve"> PAGEREF _Toc237793415 \h </w:instrText>
            </w:r>
            <w:r>
              <w:rPr>
                <w:webHidden/>
              </w:rPr>
            </w:r>
            <w:r>
              <w:rPr>
                <w:webHidden/>
              </w:rPr>
              <w:fldChar w:fldCharType="separate"/>
            </w:r>
            <w:r>
              <w:rPr>
                <w:webHidden/>
              </w:rPr>
              <w:t>8</w:t>
            </w:r>
            <w:r>
              <w:rPr>
                <w:webHidden/>
              </w:rPr>
              <w:fldChar w:fldCharType="end"/>
            </w:r>
          </w:hyperlink>
        </w:p>
        <w:p w14:paraId="1B71181B" w14:textId="3F8B815F"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16" w:history="1">
            <w:r w:rsidRPr="00F93A83">
              <w:rPr>
                <w:rStyle w:val="Hyperlink"/>
              </w:rPr>
              <w:t>5.1.2</w:t>
            </w:r>
            <w:r>
              <w:rPr>
                <w:rFonts w:asciiTheme="minorHAnsi" w:eastAsiaTheme="minorEastAsia" w:hAnsiTheme="minorHAnsi" w:cstheme="minorBidi"/>
                <w:smallCaps w:val="0"/>
                <w:kern w:val="2"/>
                <w:sz w:val="24"/>
                <w:szCs w:val="24"/>
                <w14:ligatures w14:val="standardContextual"/>
              </w:rPr>
              <w:tab/>
            </w:r>
            <w:r w:rsidRPr="00F93A83">
              <w:rPr>
                <w:rStyle w:val="Hyperlink"/>
              </w:rPr>
              <w:t>Instrument Inputs:</w:t>
            </w:r>
            <w:r>
              <w:rPr>
                <w:webHidden/>
              </w:rPr>
              <w:tab/>
            </w:r>
            <w:r>
              <w:rPr>
                <w:webHidden/>
              </w:rPr>
              <w:fldChar w:fldCharType="begin"/>
            </w:r>
            <w:r>
              <w:rPr>
                <w:webHidden/>
              </w:rPr>
              <w:instrText xml:space="preserve"> PAGEREF _Toc237793416 \h </w:instrText>
            </w:r>
            <w:r>
              <w:rPr>
                <w:webHidden/>
              </w:rPr>
            </w:r>
            <w:r>
              <w:rPr>
                <w:webHidden/>
              </w:rPr>
              <w:fldChar w:fldCharType="separate"/>
            </w:r>
            <w:r>
              <w:rPr>
                <w:webHidden/>
              </w:rPr>
              <w:t>11</w:t>
            </w:r>
            <w:r>
              <w:rPr>
                <w:webHidden/>
              </w:rPr>
              <w:fldChar w:fldCharType="end"/>
            </w:r>
          </w:hyperlink>
        </w:p>
        <w:p w14:paraId="5CB682BF" w14:textId="1BF1CA3F"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17" w:history="1">
            <w:r w:rsidRPr="00F93A83">
              <w:rPr>
                <w:rStyle w:val="Hyperlink"/>
              </w:rPr>
              <w:t>5.1.3</w:t>
            </w:r>
            <w:r>
              <w:rPr>
                <w:rFonts w:asciiTheme="minorHAnsi" w:eastAsiaTheme="minorEastAsia" w:hAnsiTheme="minorHAnsi" w:cstheme="minorBidi"/>
                <w:smallCaps w:val="0"/>
                <w:kern w:val="2"/>
                <w:sz w:val="24"/>
                <w:szCs w:val="24"/>
                <w14:ligatures w14:val="standardContextual"/>
              </w:rPr>
              <w:tab/>
            </w:r>
            <w:r w:rsidRPr="00F93A83">
              <w:rPr>
                <w:rStyle w:val="Hyperlink"/>
              </w:rPr>
              <w:t>Hardware Outputs:</w:t>
            </w:r>
            <w:r>
              <w:rPr>
                <w:webHidden/>
              </w:rPr>
              <w:tab/>
            </w:r>
            <w:r>
              <w:rPr>
                <w:webHidden/>
              </w:rPr>
              <w:fldChar w:fldCharType="begin"/>
            </w:r>
            <w:r>
              <w:rPr>
                <w:webHidden/>
              </w:rPr>
              <w:instrText xml:space="preserve"> PAGEREF _Toc237793417 \h </w:instrText>
            </w:r>
            <w:r>
              <w:rPr>
                <w:webHidden/>
              </w:rPr>
            </w:r>
            <w:r>
              <w:rPr>
                <w:webHidden/>
              </w:rPr>
              <w:fldChar w:fldCharType="separate"/>
            </w:r>
            <w:r>
              <w:rPr>
                <w:webHidden/>
              </w:rPr>
              <w:t>14</w:t>
            </w:r>
            <w:r>
              <w:rPr>
                <w:webHidden/>
              </w:rPr>
              <w:fldChar w:fldCharType="end"/>
            </w:r>
          </w:hyperlink>
        </w:p>
        <w:p w14:paraId="60C2C967" w14:textId="68C73DCB"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18" w:history="1">
            <w:r w:rsidRPr="00F93A83">
              <w:rPr>
                <w:rStyle w:val="Hyperlink"/>
              </w:rPr>
              <w:t>5.1.4</w:t>
            </w:r>
            <w:r>
              <w:rPr>
                <w:rFonts w:asciiTheme="minorHAnsi" w:eastAsiaTheme="minorEastAsia" w:hAnsiTheme="minorHAnsi" w:cstheme="minorBidi"/>
                <w:smallCaps w:val="0"/>
                <w:kern w:val="2"/>
                <w:sz w:val="24"/>
                <w:szCs w:val="24"/>
                <w14:ligatures w14:val="standardContextual"/>
              </w:rPr>
              <w:tab/>
            </w:r>
            <w:r w:rsidRPr="00F93A83">
              <w:rPr>
                <w:rStyle w:val="Hyperlink"/>
              </w:rPr>
              <w:t>Production HMI:</w:t>
            </w:r>
            <w:r>
              <w:rPr>
                <w:webHidden/>
              </w:rPr>
              <w:tab/>
            </w:r>
            <w:r>
              <w:rPr>
                <w:webHidden/>
              </w:rPr>
              <w:fldChar w:fldCharType="begin"/>
            </w:r>
            <w:r>
              <w:rPr>
                <w:webHidden/>
              </w:rPr>
              <w:instrText xml:space="preserve"> PAGEREF _Toc237793418 \h </w:instrText>
            </w:r>
            <w:r>
              <w:rPr>
                <w:webHidden/>
              </w:rPr>
            </w:r>
            <w:r>
              <w:rPr>
                <w:webHidden/>
              </w:rPr>
              <w:fldChar w:fldCharType="separate"/>
            </w:r>
            <w:r>
              <w:rPr>
                <w:webHidden/>
              </w:rPr>
              <w:t>16</w:t>
            </w:r>
            <w:r>
              <w:rPr>
                <w:webHidden/>
              </w:rPr>
              <w:fldChar w:fldCharType="end"/>
            </w:r>
          </w:hyperlink>
        </w:p>
        <w:p w14:paraId="2BB56377" w14:textId="49CFD147"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19" w:history="1">
            <w:r w:rsidRPr="00F93A83">
              <w:rPr>
                <w:rStyle w:val="Hyperlink"/>
              </w:rPr>
              <w:t>5.1.5</w:t>
            </w:r>
            <w:r>
              <w:rPr>
                <w:rFonts w:asciiTheme="minorHAnsi" w:eastAsiaTheme="minorEastAsia" w:hAnsiTheme="minorHAnsi" w:cstheme="minorBidi"/>
                <w:smallCaps w:val="0"/>
                <w:kern w:val="2"/>
                <w:sz w:val="24"/>
                <w:szCs w:val="24"/>
                <w14:ligatures w14:val="standardContextual"/>
              </w:rPr>
              <w:tab/>
            </w:r>
            <w:r w:rsidRPr="00F93A83">
              <w:rPr>
                <w:rStyle w:val="Hyperlink"/>
              </w:rPr>
              <w:t>Development HMI:</w:t>
            </w:r>
            <w:r>
              <w:rPr>
                <w:webHidden/>
              </w:rPr>
              <w:tab/>
            </w:r>
            <w:r>
              <w:rPr>
                <w:webHidden/>
              </w:rPr>
              <w:fldChar w:fldCharType="begin"/>
            </w:r>
            <w:r>
              <w:rPr>
                <w:webHidden/>
              </w:rPr>
              <w:instrText xml:space="preserve"> PAGEREF _Toc237793419 \h </w:instrText>
            </w:r>
            <w:r>
              <w:rPr>
                <w:webHidden/>
              </w:rPr>
            </w:r>
            <w:r>
              <w:rPr>
                <w:webHidden/>
              </w:rPr>
              <w:fldChar w:fldCharType="separate"/>
            </w:r>
            <w:r>
              <w:rPr>
                <w:webHidden/>
              </w:rPr>
              <w:t>29</w:t>
            </w:r>
            <w:r>
              <w:rPr>
                <w:webHidden/>
              </w:rPr>
              <w:fldChar w:fldCharType="end"/>
            </w:r>
          </w:hyperlink>
        </w:p>
        <w:p w14:paraId="68B5870C" w14:textId="41E7012D"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0" w:history="1">
            <w:r w:rsidRPr="00F93A83">
              <w:rPr>
                <w:rStyle w:val="Hyperlink"/>
              </w:rPr>
              <w:t>5.1.6</w:t>
            </w:r>
            <w:r>
              <w:rPr>
                <w:rFonts w:asciiTheme="minorHAnsi" w:eastAsiaTheme="minorEastAsia" w:hAnsiTheme="minorHAnsi" w:cstheme="minorBidi"/>
                <w:smallCaps w:val="0"/>
                <w:kern w:val="2"/>
                <w:sz w:val="24"/>
                <w:szCs w:val="24"/>
                <w14:ligatures w14:val="standardContextual"/>
              </w:rPr>
              <w:tab/>
            </w:r>
            <w:r w:rsidRPr="00F93A83">
              <w:rPr>
                <w:rStyle w:val="Hyperlink"/>
              </w:rPr>
              <w:t>Document management</w:t>
            </w:r>
            <w:r>
              <w:rPr>
                <w:webHidden/>
              </w:rPr>
              <w:tab/>
            </w:r>
            <w:r>
              <w:rPr>
                <w:webHidden/>
              </w:rPr>
              <w:fldChar w:fldCharType="begin"/>
            </w:r>
            <w:r>
              <w:rPr>
                <w:webHidden/>
              </w:rPr>
              <w:instrText xml:space="preserve"> PAGEREF _Toc237793420 \h </w:instrText>
            </w:r>
            <w:r>
              <w:rPr>
                <w:webHidden/>
              </w:rPr>
            </w:r>
            <w:r>
              <w:rPr>
                <w:webHidden/>
              </w:rPr>
              <w:fldChar w:fldCharType="separate"/>
            </w:r>
            <w:r>
              <w:rPr>
                <w:webHidden/>
              </w:rPr>
              <w:t>34</w:t>
            </w:r>
            <w:r>
              <w:rPr>
                <w:webHidden/>
              </w:rPr>
              <w:fldChar w:fldCharType="end"/>
            </w:r>
          </w:hyperlink>
        </w:p>
        <w:p w14:paraId="170AC7C1" w14:textId="627D4881"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1" w:history="1">
            <w:r w:rsidRPr="00F93A83">
              <w:rPr>
                <w:rStyle w:val="Hyperlink"/>
              </w:rPr>
              <w:t>5.1.7</w:t>
            </w:r>
            <w:r>
              <w:rPr>
                <w:rFonts w:asciiTheme="minorHAnsi" w:eastAsiaTheme="minorEastAsia" w:hAnsiTheme="minorHAnsi" w:cstheme="minorBidi"/>
                <w:smallCaps w:val="0"/>
                <w:kern w:val="2"/>
                <w:sz w:val="24"/>
                <w:szCs w:val="24"/>
                <w14:ligatures w14:val="standardContextual"/>
              </w:rPr>
              <w:tab/>
            </w:r>
            <w:r w:rsidRPr="00F93A83">
              <w:rPr>
                <w:rStyle w:val="Hyperlink"/>
              </w:rPr>
              <w:t xml:space="preserve">Enter the test bench configuration parameters into XL </w:t>
            </w:r>
            <w:r w:rsidRPr="00F93A83">
              <w:rPr>
                <w:rStyle w:val="Hyperlink"/>
                <w:highlight w:val="magenta"/>
              </w:rPr>
              <w:t>test plan-&gt;</w:t>
            </w:r>
            <w:r w:rsidRPr="00F93A83">
              <w:rPr>
                <w:rStyle w:val="Hyperlink"/>
              </w:rPr>
              <w:t xml:space="preserve">  Configuration File.</w:t>
            </w:r>
            <w:r>
              <w:rPr>
                <w:webHidden/>
              </w:rPr>
              <w:tab/>
            </w:r>
            <w:r>
              <w:rPr>
                <w:webHidden/>
              </w:rPr>
              <w:fldChar w:fldCharType="begin"/>
            </w:r>
            <w:r>
              <w:rPr>
                <w:webHidden/>
              </w:rPr>
              <w:instrText xml:space="preserve"> PAGEREF _Toc237793421 \h </w:instrText>
            </w:r>
            <w:r>
              <w:rPr>
                <w:webHidden/>
              </w:rPr>
            </w:r>
            <w:r>
              <w:rPr>
                <w:webHidden/>
              </w:rPr>
              <w:fldChar w:fldCharType="separate"/>
            </w:r>
            <w:r>
              <w:rPr>
                <w:webHidden/>
              </w:rPr>
              <w:t>36</w:t>
            </w:r>
            <w:r>
              <w:rPr>
                <w:webHidden/>
              </w:rPr>
              <w:fldChar w:fldCharType="end"/>
            </w:r>
          </w:hyperlink>
        </w:p>
        <w:p w14:paraId="139DFC46" w14:textId="4AE0DEA5"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2" w:history="1">
            <w:r w:rsidRPr="00F93A83">
              <w:rPr>
                <w:rStyle w:val="Hyperlink"/>
              </w:rPr>
              <w:t>5.1.8</w:t>
            </w:r>
            <w:r>
              <w:rPr>
                <w:rFonts w:asciiTheme="minorHAnsi" w:eastAsiaTheme="minorEastAsia" w:hAnsiTheme="minorHAnsi" w:cstheme="minorBidi"/>
                <w:smallCaps w:val="0"/>
                <w:kern w:val="2"/>
                <w:sz w:val="24"/>
                <w:szCs w:val="24"/>
                <w14:ligatures w14:val="standardContextual"/>
              </w:rPr>
              <w:tab/>
            </w:r>
            <w:r w:rsidRPr="00F93A83">
              <w:rPr>
                <w:rStyle w:val="Hyperlink"/>
              </w:rPr>
              <w:t>Calibration Procedure</w:t>
            </w:r>
            <w:r>
              <w:rPr>
                <w:webHidden/>
              </w:rPr>
              <w:tab/>
            </w:r>
            <w:r>
              <w:rPr>
                <w:webHidden/>
              </w:rPr>
              <w:fldChar w:fldCharType="begin"/>
            </w:r>
            <w:r>
              <w:rPr>
                <w:webHidden/>
              </w:rPr>
              <w:instrText xml:space="preserve"> PAGEREF _Toc237793422 \h </w:instrText>
            </w:r>
            <w:r>
              <w:rPr>
                <w:webHidden/>
              </w:rPr>
            </w:r>
            <w:r>
              <w:rPr>
                <w:webHidden/>
              </w:rPr>
              <w:fldChar w:fldCharType="separate"/>
            </w:r>
            <w:r>
              <w:rPr>
                <w:webHidden/>
              </w:rPr>
              <w:t>37</w:t>
            </w:r>
            <w:r>
              <w:rPr>
                <w:webHidden/>
              </w:rPr>
              <w:fldChar w:fldCharType="end"/>
            </w:r>
          </w:hyperlink>
        </w:p>
        <w:p w14:paraId="2EE3D602" w14:textId="7AB30F5C"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3" w:history="1">
            <w:r w:rsidRPr="00F93A83">
              <w:rPr>
                <w:rStyle w:val="Hyperlink"/>
              </w:rPr>
              <w:t>5.1.9</w:t>
            </w:r>
            <w:r>
              <w:rPr>
                <w:rFonts w:asciiTheme="minorHAnsi" w:eastAsiaTheme="minorEastAsia" w:hAnsiTheme="minorHAnsi" w:cstheme="minorBidi"/>
                <w:smallCaps w:val="0"/>
                <w:kern w:val="2"/>
                <w:sz w:val="24"/>
                <w:szCs w:val="24"/>
                <w14:ligatures w14:val="standardContextual"/>
              </w:rPr>
              <w:tab/>
            </w:r>
            <w:r w:rsidRPr="00F93A83">
              <w:rPr>
                <w:rStyle w:val="Hyperlink"/>
              </w:rPr>
              <w:t>Troubleshooting Aids</w:t>
            </w:r>
            <w:r>
              <w:rPr>
                <w:webHidden/>
              </w:rPr>
              <w:tab/>
            </w:r>
            <w:r>
              <w:rPr>
                <w:webHidden/>
              </w:rPr>
              <w:fldChar w:fldCharType="begin"/>
            </w:r>
            <w:r>
              <w:rPr>
                <w:webHidden/>
              </w:rPr>
              <w:instrText xml:space="preserve"> PAGEREF _Toc237793423 \h </w:instrText>
            </w:r>
            <w:r>
              <w:rPr>
                <w:webHidden/>
              </w:rPr>
            </w:r>
            <w:r>
              <w:rPr>
                <w:webHidden/>
              </w:rPr>
              <w:fldChar w:fldCharType="separate"/>
            </w:r>
            <w:r>
              <w:rPr>
                <w:webHidden/>
              </w:rPr>
              <w:t>38</w:t>
            </w:r>
            <w:r>
              <w:rPr>
                <w:webHidden/>
              </w:rPr>
              <w:fldChar w:fldCharType="end"/>
            </w:r>
          </w:hyperlink>
        </w:p>
        <w:p w14:paraId="7595D6A0" w14:textId="2925C371"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4" w:history="1">
            <w:r w:rsidRPr="00F93A83">
              <w:rPr>
                <w:rStyle w:val="Hyperlink"/>
              </w:rPr>
              <w:t>5.1.10</w:t>
            </w:r>
            <w:r>
              <w:rPr>
                <w:rFonts w:asciiTheme="minorHAnsi" w:eastAsiaTheme="minorEastAsia" w:hAnsiTheme="minorHAnsi" w:cstheme="minorBidi"/>
                <w:smallCaps w:val="0"/>
                <w:kern w:val="2"/>
                <w:sz w:val="24"/>
                <w:szCs w:val="24"/>
                <w14:ligatures w14:val="standardContextual"/>
              </w:rPr>
              <w:tab/>
            </w:r>
            <w:r w:rsidRPr="00F93A83">
              <w:rPr>
                <w:rStyle w:val="Hyperlink"/>
              </w:rPr>
              <w:t>Use Case 3: Read Test Configuration -- Production Test User</w:t>
            </w:r>
            <w:r>
              <w:rPr>
                <w:webHidden/>
              </w:rPr>
              <w:tab/>
            </w:r>
            <w:r>
              <w:rPr>
                <w:webHidden/>
              </w:rPr>
              <w:fldChar w:fldCharType="begin"/>
            </w:r>
            <w:r>
              <w:rPr>
                <w:webHidden/>
              </w:rPr>
              <w:instrText xml:space="preserve"> PAGEREF _Toc237793424 \h </w:instrText>
            </w:r>
            <w:r>
              <w:rPr>
                <w:webHidden/>
              </w:rPr>
            </w:r>
            <w:r>
              <w:rPr>
                <w:webHidden/>
              </w:rPr>
              <w:fldChar w:fldCharType="separate"/>
            </w:r>
            <w:r>
              <w:rPr>
                <w:webHidden/>
              </w:rPr>
              <w:t>39</w:t>
            </w:r>
            <w:r>
              <w:rPr>
                <w:webHidden/>
              </w:rPr>
              <w:fldChar w:fldCharType="end"/>
            </w:r>
          </w:hyperlink>
        </w:p>
        <w:p w14:paraId="1057B868" w14:textId="08B054A8"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5" w:history="1">
            <w:r w:rsidRPr="00F93A83">
              <w:rPr>
                <w:rStyle w:val="Hyperlink"/>
              </w:rPr>
              <w:t>5.1.11</w:t>
            </w:r>
            <w:r>
              <w:rPr>
                <w:rFonts w:asciiTheme="minorHAnsi" w:eastAsiaTheme="minorEastAsia" w:hAnsiTheme="minorHAnsi" w:cstheme="minorBidi"/>
                <w:smallCaps w:val="0"/>
                <w:kern w:val="2"/>
                <w:sz w:val="24"/>
                <w:szCs w:val="24"/>
                <w14:ligatures w14:val="standardContextual"/>
              </w:rPr>
              <w:tab/>
            </w:r>
            <w:r w:rsidRPr="00F93A83">
              <w:rPr>
                <w:rStyle w:val="Hyperlink"/>
              </w:rPr>
              <w:t>Load DUT identification information</w:t>
            </w:r>
            <w:r>
              <w:rPr>
                <w:webHidden/>
              </w:rPr>
              <w:tab/>
            </w:r>
            <w:r>
              <w:rPr>
                <w:webHidden/>
              </w:rPr>
              <w:fldChar w:fldCharType="begin"/>
            </w:r>
            <w:r>
              <w:rPr>
                <w:webHidden/>
              </w:rPr>
              <w:instrText xml:space="preserve"> PAGEREF _Toc237793425 \h </w:instrText>
            </w:r>
            <w:r>
              <w:rPr>
                <w:webHidden/>
              </w:rPr>
            </w:r>
            <w:r>
              <w:rPr>
                <w:webHidden/>
              </w:rPr>
              <w:fldChar w:fldCharType="separate"/>
            </w:r>
            <w:r>
              <w:rPr>
                <w:webHidden/>
              </w:rPr>
              <w:t>40</w:t>
            </w:r>
            <w:r>
              <w:rPr>
                <w:webHidden/>
              </w:rPr>
              <w:fldChar w:fldCharType="end"/>
            </w:r>
          </w:hyperlink>
        </w:p>
        <w:p w14:paraId="104A2010" w14:textId="4464B7B7"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6" w:history="1">
            <w:r w:rsidRPr="00F93A83">
              <w:rPr>
                <w:rStyle w:val="Hyperlink"/>
              </w:rPr>
              <w:t>5.1.12</w:t>
            </w:r>
            <w:r>
              <w:rPr>
                <w:rFonts w:asciiTheme="minorHAnsi" w:eastAsiaTheme="minorEastAsia" w:hAnsiTheme="minorHAnsi" w:cstheme="minorBidi"/>
                <w:smallCaps w:val="0"/>
                <w:kern w:val="2"/>
                <w:sz w:val="24"/>
                <w:szCs w:val="24"/>
                <w14:ligatures w14:val="standardContextual"/>
              </w:rPr>
              <w:tab/>
            </w:r>
            <w:r w:rsidRPr="00F93A83">
              <w:rPr>
                <w:rStyle w:val="Hyperlink"/>
              </w:rPr>
              <w:t>Load DUT into the test bench.</w:t>
            </w:r>
            <w:r>
              <w:rPr>
                <w:webHidden/>
              </w:rPr>
              <w:tab/>
            </w:r>
            <w:r>
              <w:rPr>
                <w:webHidden/>
              </w:rPr>
              <w:fldChar w:fldCharType="begin"/>
            </w:r>
            <w:r>
              <w:rPr>
                <w:webHidden/>
              </w:rPr>
              <w:instrText xml:space="preserve"> PAGEREF _Toc237793426 \h </w:instrText>
            </w:r>
            <w:r>
              <w:rPr>
                <w:webHidden/>
              </w:rPr>
            </w:r>
            <w:r>
              <w:rPr>
                <w:webHidden/>
              </w:rPr>
              <w:fldChar w:fldCharType="separate"/>
            </w:r>
            <w:r>
              <w:rPr>
                <w:webHidden/>
              </w:rPr>
              <w:t>41</w:t>
            </w:r>
            <w:r>
              <w:rPr>
                <w:webHidden/>
              </w:rPr>
              <w:fldChar w:fldCharType="end"/>
            </w:r>
          </w:hyperlink>
        </w:p>
        <w:p w14:paraId="06BCB4B9" w14:textId="0C63E069"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7" w:history="1">
            <w:r w:rsidRPr="00F93A83">
              <w:rPr>
                <w:rStyle w:val="Hyperlink"/>
              </w:rPr>
              <w:t>5.1.13</w:t>
            </w:r>
            <w:r>
              <w:rPr>
                <w:rFonts w:asciiTheme="minorHAnsi" w:eastAsiaTheme="minorEastAsia" w:hAnsiTheme="minorHAnsi" w:cstheme="minorBidi"/>
                <w:smallCaps w:val="0"/>
                <w:kern w:val="2"/>
                <w:sz w:val="24"/>
                <w:szCs w:val="24"/>
                <w14:ligatures w14:val="standardContextual"/>
              </w:rPr>
              <w:tab/>
            </w:r>
            <w:r w:rsidRPr="00F93A83">
              <w:rPr>
                <w:rStyle w:val="Hyperlink"/>
              </w:rPr>
              <w:t>Use Case 5: Run DUT Test -- Production Test User</w:t>
            </w:r>
            <w:r>
              <w:rPr>
                <w:webHidden/>
              </w:rPr>
              <w:tab/>
            </w:r>
            <w:r>
              <w:rPr>
                <w:webHidden/>
              </w:rPr>
              <w:fldChar w:fldCharType="begin"/>
            </w:r>
            <w:r>
              <w:rPr>
                <w:webHidden/>
              </w:rPr>
              <w:instrText xml:space="preserve"> PAGEREF _Toc237793427 \h </w:instrText>
            </w:r>
            <w:r>
              <w:rPr>
                <w:webHidden/>
              </w:rPr>
            </w:r>
            <w:r>
              <w:rPr>
                <w:webHidden/>
              </w:rPr>
              <w:fldChar w:fldCharType="separate"/>
            </w:r>
            <w:r>
              <w:rPr>
                <w:webHidden/>
              </w:rPr>
              <w:t>42</w:t>
            </w:r>
            <w:r>
              <w:rPr>
                <w:webHidden/>
              </w:rPr>
              <w:fldChar w:fldCharType="end"/>
            </w:r>
          </w:hyperlink>
        </w:p>
        <w:p w14:paraId="106DC572" w14:textId="43C957EB"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28" w:history="1">
            <w:r w:rsidRPr="00F93A83">
              <w:rPr>
                <w:rStyle w:val="Hyperlink"/>
              </w:rPr>
              <w:t>5.1.14</w:t>
            </w:r>
            <w:r>
              <w:rPr>
                <w:rFonts w:asciiTheme="minorHAnsi" w:eastAsiaTheme="minorEastAsia" w:hAnsiTheme="minorHAnsi" w:cstheme="minorBidi"/>
                <w:smallCaps w:val="0"/>
                <w:kern w:val="2"/>
                <w:sz w:val="24"/>
                <w:szCs w:val="24"/>
                <w14:ligatures w14:val="standardContextual"/>
              </w:rPr>
              <w:tab/>
            </w:r>
            <w:r w:rsidRPr="00F93A83">
              <w:rPr>
                <w:rStyle w:val="Hyperlink"/>
              </w:rPr>
              <w:t>Use Case 5: Generate DUT Test Report   -- Production Test User</w:t>
            </w:r>
            <w:r>
              <w:rPr>
                <w:webHidden/>
              </w:rPr>
              <w:tab/>
            </w:r>
            <w:r>
              <w:rPr>
                <w:webHidden/>
              </w:rPr>
              <w:fldChar w:fldCharType="begin"/>
            </w:r>
            <w:r>
              <w:rPr>
                <w:webHidden/>
              </w:rPr>
              <w:instrText xml:space="preserve"> PAGEREF _Toc237793428 \h </w:instrText>
            </w:r>
            <w:r>
              <w:rPr>
                <w:webHidden/>
              </w:rPr>
            </w:r>
            <w:r>
              <w:rPr>
                <w:webHidden/>
              </w:rPr>
              <w:fldChar w:fldCharType="separate"/>
            </w:r>
            <w:r>
              <w:rPr>
                <w:webHidden/>
              </w:rPr>
              <w:t>46</w:t>
            </w:r>
            <w:r>
              <w:rPr>
                <w:webHidden/>
              </w:rPr>
              <w:fldChar w:fldCharType="end"/>
            </w:r>
          </w:hyperlink>
        </w:p>
        <w:p w14:paraId="5E3C6EA5" w14:textId="62DD8242" w:rsidR="00691589" w:rsidRDefault="00691589">
          <w:pPr>
            <w:pStyle w:val="TOC2"/>
            <w:rPr>
              <w:rFonts w:asciiTheme="minorHAnsi" w:eastAsiaTheme="minorEastAsia" w:hAnsiTheme="minorHAnsi" w:cstheme="minorBidi"/>
              <w:smallCaps w:val="0"/>
              <w:noProof/>
              <w:kern w:val="2"/>
              <w:sz w:val="24"/>
              <w:szCs w:val="24"/>
              <w14:ligatures w14:val="standardContextual"/>
            </w:rPr>
          </w:pPr>
          <w:hyperlink w:anchor="_Toc237793429" w:history="1">
            <w:r w:rsidRPr="00F93A83">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F93A83">
              <w:rPr>
                <w:rStyle w:val="Hyperlink"/>
                <w:noProof/>
              </w:rPr>
              <w:t>Non - Functional Requirements Test Procedures</w:t>
            </w:r>
            <w:r>
              <w:rPr>
                <w:noProof/>
                <w:webHidden/>
              </w:rPr>
              <w:tab/>
            </w:r>
            <w:r>
              <w:rPr>
                <w:noProof/>
                <w:webHidden/>
              </w:rPr>
              <w:fldChar w:fldCharType="begin"/>
            </w:r>
            <w:r>
              <w:rPr>
                <w:noProof/>
                <w:webHidden/>
              </w:rPr>
              <w:instrText xml:space="preserve"> PAGEREF _Toc237793429 \h </w:instrText>
            </w:r>
            <w:r>
              <w:rPr>
                <w:noProof/>
                <w:webHidden/>
              </w:rPr>
            </w:r>
            <w:r>
              <w:rPr>
                <w:noProof/>
                <w:webHidden/>
              </w:rPr>
              <w:fldChar w:fldCharType="separate"/>
            </w:r>
            <w:r>
              <w:rPr>
                <w:noProof/>
                <w:webHidden/>
              </w:rPr>
              <w:t>50</w:t>
            </w:r>
            <w:r>
              <w:rPr>
                <w:noProof/>
                <w:webHidden/>
              </w:rPr>
              <w:fldChar w:fldCharType="end"/>
            </w:r>
          </w:hyperlink>
        </w:p>
        <w:p w14:paraId="4F6D8DAD" w14:textId="79AC9B3B"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30" w:history="1">
            <w:r w:rsidRPr="00F93A83">
              <w:rPr>
                <w:rStyle w:val="Hyperlink"/>
              </w:rPr>
              <w:t>5.2.1</w:t>
            </w:r>
            <w:r>
              <w:rPr>
                <w:rFonts w:asciiTheme="minorHAnsi" w:eastAsiaTheme="minorEastAsia" w:hAnsiTheme="minorHAnsi" w:cstheme="minorBidi"/>
                <w:smallCaps w:val="0"/>
                <w:kern w:val="2"/>
                <w:sz w:val="24"/>
                <w:szCs w:val="24"/>
                <w14:ligatures w14:val="standardContextual"/>
              </w:rPr>
              <w:tab/>
            </w:r>
            <w:r w:rsidRPr="00F93A83">
              <w:rPr>
                <w:rStyle w:val="Hyperlink"/>
              </w:rPr>
              <w:t>Annual Level Calibration Type 1 Gage and Capability Study</w:t>
            </w:r>
            <w:r>
              <w:rPr>
                <w:webHidden/>
              </w:rPr>
              <w:tab/>
            </w:r>
            <w:r>
              <w:rPr>
                <w:webHidden/>
              </w:rPr>
              <w:fldChar w:fldCharType="begin"/>
            </w:r>
            <w:r>
              <w:rPr>
                <w:webHidden/>
              </w:rPr>
              <w:instrText xml:space="preserve"> PAGEREF _Toc237793430 \h </w:instrText>
            </w:r>
            <w:r>
              <w:rPr>
                <w:webHidden/>
              </w:rPr>
            </w:r>
            <w:r>
              <w:rPr>
                <w:webHidden/>
              </w:rPr>
              <w:fldChar w:fldCharType="separate"/>
            </w:r>
            <w:r>
              <w:rPr>
                <w:webHidden/>
              </w:rPr>
              <w:t>50</w:t>
            </w:r>
            <w:r>
              <w:rPr>
                <w:webHidden/>
              </w:rPr>
              <w:fldChar w:fldCharType="end"/>
            </w:r>
          </w:hyperlink>
        </w:p>
        <w:p w14:paraId="38E1089B" w14:textId="4D128007"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31" w:history="1">
            <w:r w:rsidRPr="00F93A83">
              <w:rPr>
                <w:rStyle w:val="Hyperlink"/>
              </w:rPr>
              <w:t>5.2.2</w:t>
            </w:r>
            <w:r>
              <w:rPr>
                <w:rFonts w:asciiTheme="minorHAnsi" w:eastAsiaTheme="minorEastAsia" w:hAnsiTheme="minorHAnsi" w:cstheme="minorBidi"/>
                <w:smallCaps w:val="0"/>
                <w:kern w:val="2"/>
                <w:sz w:val="24"/>
                <w:szCs w:val="24"/>
                <w14:ligatures w14:val="standardContextual"/>
              </w:rPr>
              <w:tab/>
            </w:r>
            <w:r w:rsidRPr="00F93A83">
              <w:rPr>
                <w:rStyle w:val="Hyperlink"/>
              </w:rPr>
              <w:t>Daily Level Zero Correction Check</w:t>
            </w:r>
            <w:r>
              <w:rPr>
                <w:webHidden/>
              </w:rPr>
              <w:tab/>
            </w:r>
            <w:r>
              <w:rPr>
                <w:webHidden/>
              </w:rPr>
              <w:fldChar w:fldCharType="begin"/>
            </w:r>
            <w:r>
              <w:rPr>
                <w:webHidden/>
              </w:rPr>
              <w:instrText xml:space="preserve"> PAGEREF _Toc237793431 \h </w:instrText>
            </w:r>
            <w:r>
              <w:rPr>
                <w:webHidden/>
              </w:rPr>
            </w:r>
            <w:r>
              <w:rPr>
                <w:webHidden/>
              </w:rPr>
              <w:fldChar w:fldCharType="separate"/>
            </w:r>
            <w:r>
              <w:rPr>
                <w:webHidden/>
              </w:rPr>
              <w:t>51</w:t>
            </w:r>
            <w:r>
              <w:rPr>
                <w:webHidden/>
              </w:rPr>
              <w:fldChar w:fldCharType="end"/>
            </w:r>
          </w:hyperlink>
        </w:p>
        <w:p w14:paraId="2C13E539" w14:textId="2DCAF2D3"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32" w:history="1">
            <w:r w:rsidRPr="00F93A83">
              <w:rPr>
                <w:rStyle w:val="Hyperlink"/>
              </w:rPr>
              <w:t>5.2.3</w:t>
            </w:r>
            <w:r>
              <w:rPr>
                <w:rFonts w:asciiTheme="minorHAnsi" w:eastAsiaTheme="minorEastAsia" w:hAnsiTheme="minorHAnsi" w:cstheme="minorBidi"/>
                <w:smallCaps w:val="0"/>
                <w:kern w:val="2"/>
                <w:sz w:val="24"/>
                <w:szCs w:val="24"/>
                <w14:ligatures w14:val="standardContextual"/>
              </w:rPr>
              <w:tab/>
            </w:r>
            <w:r w:rsidRPr="00F93A83">
              <w:rPr>
                <w:rStyle w:val="Hyperlink"/>
              </w:rPr>
              <w:t>Resistance Calibration Repeatability &amp; Accuracy</w:t>
            </w:r>
            <w:r>
              <w:rPr>
                <w:webHidden/>
              </w:rPr>
              <w:tab/>
            </w:r>
            <w:r>
              <w:rPr>
                <w:webHidden/>
              </w:rPr>
              <w:fldChar w:fldCharType="begin"/>
            </w:r>
            <w:r>
              <w:rPr>
                <w:webHidden/>
              </w:rPr>
              <w:instrText xml:space="preserve"> PAGEREF _Toc237793432 \h </w:instrText>
            </w:r>
            <w:r>
              <w:rPr>
                <w:webHidden/>
              </w:rPr>
            </w:r>
            <w:r>
              <w:rPr>
                <w:webHidden/>
              </w:rPr>
              <w:fldChar w:fldCharType="separate"/>
            </w:r>
            <w:r>
              <w:rPr>
                <w:webHidden/>
              </w:rPr>
              <w:t>51</w:t>
            </w:r>
            <w:r>
              <w:rPr>
                <w:webHidden/>
              </w:rPr>
              <w:fldChar w:fldCharType="end"/>
            </w:r>
          </w:hyperlink>
        </w:p>
        <w:p w14:paraId="124D770E" w14:textId="6764B81F"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33" w:history="1">
            <w:r w:rsidRPr="00F93A83">
              <w:rPr>
                <w:rStyle w:val="Hyperlink"/>
              </w:rPr>
              <w:t>5.2.4</w:t>
            </w:r>
            <w:r>
              <w:rPr>
                <w:rFonts w:asciiTheme="minorHAnsi" w:eastAsiaTheme="minorEastAsia" w:hAnsiTheme="minorHAnsi" w:cstheme="minorBidi"/>
                <w:smallCaps w:val="0"/>
                <w:kern w:val="2"/>
                <w:sz w:val="24"/>
                <w:szCs w:val="24"/>
                <w14:ligatures w14:val="standardContextual"/>
              </w:rPr>
              <w:tab/>
            </w:r>
            <w:r w:rsidRPr="00F93A83">
              <w:rPr>
                <w:rStyle w:val="Hyperlink"/>
              </w:rPr>
              <w:t>Measurement Gage R &amp; R</w:t>
            </w:r>
            <w:r>
              <w:rPr>
                <w:webHidden/>
              </w:rPr>
              <w:tab/>
            </w:r>
            <w:r>
              <w:rPr>
                <w:webHidden/>
              </w:rPr>
              <w:fldChar w:fldCharType="begin"/>
            </w:r>
            <w:r>
              <w:rPr>
                <w:webHidden/>
              </w:rPr>
              <w:instrText xml:space="preserve"> PAGEREF _Toc237793433 \h </w:instrText>
            </w:r>
            <w:r>
              <w:rPr>
                <w:webHidden/>
              </w:rPr>
            </w:r>
            <w:r>
              <w:rPr>
                <w:webHidden/>
              </w:rPr>
              <w:fldChar w:fldCharType="separate"/>
            </w:r>
            <w:r>
              <w:rPr>
                <w:webHidden/>
              </w:rPr>
              <w:t>53</w:t>
            </w:r>
            <w:r>
              <w:rPr>
                <w:webHidden/>
              </w:rPr>
              <w:fldChar w:fldCharType="end"/>
            </w:r>
          </w:hyperlink>
        </w:p>
        <w:p w14:paraId="40DD022B" w14:textId="5DB63526"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34" w:history="1">
            <w:r w:rsidRPr="00F93A83">
              <w:rPr>
                <w:rStyle w:val="Hyperlink"/>
              </w:rPr>
              <w:t>5.2.5</w:t>
            </w:r>
            <w:r>
              <w:rPr>
                <w:rFonts w:asciiTheme="minorHAnsi" w:eastAsiaTheme="minorEastAsia" w:hAnsiTheme="minorHAnsi" w:cstheme="minorBidi"/>
                <w:smallCaps w:val="0"/>
                <w:kern w:val="2"/>
                <w:sz w:val="24"/>
                <w:szCs w:val="24"/>
                <w14:ligatures w14:val="standardContextual"/>
              </w:rPr>
              <w:tab/>
            </w:r>
            <w:r w:rsidRPr="00F93A83">
              <w:rPr>
                <w:rStyle w:val="Hyperlink"/>
              </w:rPr>
              <w:t>Stability and Drift</w:t>
            </w:r>
            <w:r>
              <w:rPr>
                <w:webHidden/>
              </w:rPr>
              <w:tab/>
            </w:r>
            <w:r>
              <w:rPr>
                <w:webHidden/>
              </w:rPr>
              <w:fldChar w:fldCharType="begin"/>
            </w:r>
            <w:r>
              <w:rPr>
                <w:webHidden/>
              </w:rPr>
              <w:instrText xml:space="preserve"> PAGEREF _Toc237793434 \h </w:instrText>
            </w:r>
            <w:r>
              <w:rPr>
                <w:webHidden/>
              </w:rPr>
            </w:r>
            <w:r>
              <w:rPr>
                <w:webHidden/>
              </w:rPr>
              <w:fldChar w:fldCharType="separate"/>
            </w:r>
            <w:r>
              <w:rPr>
                <w:webHidden/>
              </w:rPr>
              <w:t>53</w:t>
            </w:r>
            <w:r>
              <w:rPr>
                <w:webHidden/>
              </w:rPr>
              <w:fldChar w:fldCharType="end"/>
            </w:r>
          </w:hyperlink>
        </w:p>
        <w:p w14:paraId="79A8FA4B" w14:textId="55476C87" w:rsidR="00691589" w:rsidRDefault="00691589">
          <w:pPr>
            <w:pStyle w:val="TOC3"/>
            <w:rPr>
              <w:rFonts w:asciiTheme="minorHAnsi" w:eastAsiaTheme="minorEastAsia" w:hAnsiTheme="minorHAnsi" w:cstheme="minorBidi"/>
              <w:smallCaps w:val="0"/>
              <w:kern w:val="2"/>
              <w:sz w:val="24"/>
              <w:szCs w:val="24"/>
              <w14:ligatures w14:val="standardContextual"/>
            </w:rPr>
          </w:pPr>
          <w:hyperlink w:anchor="_Toc237793435" w:history="1">
            <w:r w:rsidRPr="00F93A83">
              <w:rPr>
                <w:rStyle w:val="Hyperlink"/>
              </w:rPr>
              <w:t>5.2.6</w:t>
            </w:r>
            <w:r>
              <w:rPr>
                <w:rFonts w:asciiTheme="minorHAnsi" w:eastAsiaTheme="minorEastAsia" w:hAnsiTheme="minorHAnsi" w:cstheme="minorBidi"/>
                <w:smallCaps w:val="0"/>
                <w:kern w:val="2"/>
                <w:sz w:val="24"/>
                <w:szCs w:val="24"/>
                <w14:ligatures w14:val="standardContextual"/>
              </w:rPr>
              <w:tab/>
            </w:r>
            <w:r w:rsidRPr="00F93A83">
              <w:rPr>
                <w:rStyle w:val="Hyperlink"/>
              </w:rPr>
              <w:t>Tank Response and Fill Rate</w:t>
            </w:r>
            <w:r>
              <w:rPr>
                <w:webHidden/>
              </w:rPr>
              <w:tab/>
            </w:r>
            <w:r>
              <w:rPr>
                <w:webHidden/>
              </w:rPr>
              <w:fldChar w:fldCharType="begin"/>
            </w:r>
            <w:r>
              <w:rPr>
                <w:webHidden/>
              </w:rPr>
              <w:instrText xml:space="preserve"> PAGEREF _Toc237793435 \h </w:instrText>
            </w:r>
            <w:r>
              <w:rPr>
                <w:webHidden/>
              </w:rPr>
            </w:r>
            <w:r>
              <w:rPr>
                <w:webHidden/>
              </w:rPr>
              <w:fldChar w:fldCharType="separate"/>
            </w:r>
            <w:r>
              <w:rPr>
                <w:webHidden/>
              </w:rPr>
              <w:t>53</w:t>
            </w:r>
            <w:r>
              <w:rPr>
                <w:webHidden/>
              </w:rPr>
              <w:fldChar w:fldCharType="end"/>
            </w:r>
          </w:hyperlink>
        </w:p>
        <w:p w14:paraId="629704CF" w14:textId="23623B1F" w:rsidR="00691589" w:rsidRDefault="00691589">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7793436" w:history="1">
            <w:r w:rsidRPr="00F93A83">
              <w:rPr>
                <w:rStyle w:val="Hyperlink"/>
              </w:rPr>
              <w:t>Appendix I.</w:t>
            </w:r>
            <w:r>
              <w:rPr>
                <w:rFonts w:asciiTheme="minorHAnsi" w:eastAsiaTheme="minorEastAsia" w:hAnsiTheme="minorHAnsi" w:cstheme="minorBidi"/>
                <w:smallCaps w:val="0"/>
                <w:kern w:val="2"/>
                <w:sz w:val="24"/>
                <w:szCs w:val="24"/>
                <w14:ligatures w14:val="standardContextual"/>
              </w:rPr>
              <w:tab/>
            </w:r>
            <w:r w:rsidRPr="00F93A83">
              <w:rPr>
                <w:rStyle w:val="Hyperlink"/>
              </w:rPr>
              <w:t>Hardware Installation</w:t>
            </w:r>
            <w:r>
              <w:rPr>
                <w:webHidden/>
              </w:rPr>
              <w:tab/>
            </w:r>
            <w:r>
              <w:rPr>
                <w:webHidden/>
              </w:rPr>
              <w:fldChar w:fldCharType="begin"/>
            </w:r>
            <w:r>
              <w:rPr>
                <w:webHidden/>
              </w:rPr>
              <w:instrText xml:space="preserve"> PAGEREF _Toc237793436 \h </w:instrText>
            </w:r>
            <w:r>
              <w:rPr>
                <w:webHidden/>
              </w:rPr>
            </w:r>
            <w:r>
              <w:rPr>
                <w:webHidden/>
              </w:rPr>
              <w:fldChar w:fldCharType="separate"/>
            </w:r>
            <w:r>
              <w:rPr>
                <w:webHidden/>
              </w:rPr>
              <w:t>54</w:t>
            </w:r>
            <w:r>
              <w:rPr>
                <w:webHidden/>
              </w:rPr>
              <w:fldChar w:fldCharType="end"/>
            </w:r>
          </w:hyperlink>
        </w:p>
        <w:p w14:paraId="56A052E3" w14:textId="56E7A750" w:rsidR="00691589" w:rsidRDefault="00691589">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7793437" w:history="1">
            <w:r w:rsidRPr="00F93A83">
              <w:rPr>
                <w:rStyle w:val="Hyperlink"/>
              </w:rPr>
              <w:t>Appendix II.</w:t>
            </w:r>
            <w:r>
              <w:rPr>
                <w:rFonts w:asciiTheme="minorHAnsi" w:eastAsiaTheme="minorEastAsia" w:hAnsiTheme="minorHAnsi" w:cstheme="minorBidi"/>
                <w:smallCaps w:val="0"/>
                <w:kern w:val="2"/>
                <w:sz w:val="24"/>
                <w:szCs w:val="24"/>
                <w14:ligatures w14:val="standardContextual"/>
              </w:rPr>
              <w:tab/>
            </w:r>
            <w:r w:rsidRPr="00F93A83">
              <w:rPr>
                <w:rStyle w:val="Hyperlink"/>
              </w:rPr>
              <w:t>Instrument Initialization</w:t>
            </w:r>
            <w:r>
              <w:rPr>
                <w:webHidden/>
              </w:rPr>
              <w:tab/>
            </w:r>
            <w:r>
              <w:rPr>
                <w:webHidden/>
              </w:rPr>
              <w:fldChar w:fldCharType="begin"/>
            </w:r>
            <w:r>
              <w:rPr>
                <w:webHidden/>
              </w:rPr>
              <w:instrText xml:space="preserve"> PAGEREF _Toc237793437 \h </w:instrText>
            </w:r>
            <w:r>
              <w:rPr>
                <w:webHidden/>
              </w:rPr>
            </w:r>
            <w:r>
              <w:rPr>
                <w:webHidden/>
              </w:rPr>
              <w:fldChar w:fldCharType="separate"/>
            </w:r>
            <w:r>
              <w:rPr>
                <w:webHidden/>
              </w:rPr>
              <w:t>54</w:t>
            </w:r>
            <w:r>
              <w:rPr>
                <w:webHidden/>
              </w:rPr>
              <w:fldChar w:fldCharType="end"/>
            </w:r>
          </w:hyperlink>
        </w:p>
        <w:p w14:paraId="5F98B890" w14:textId="000936DE" w:rsidR="00691589" w:rsidRDefault="00691589">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37793438" w:history="1">
            <w:r w:rsidRPr="00F93A83">
              <w:rPr>
                <w:rStyle w:val="Hyperlink"/>
              </w:rPr>
              <w:t>Appendix III.</w:t>
            </w:r>
            <w:r>
              <w:rPr>
                <w:rFonts w:asciiTheme="minorHAnsi" w:eastAsiaTheme="minorEastAsia" w:hAnsiTheme="minorHAnsi" w:cstheme="minorBidi"/>
                <w:smallCaps w:val="0"/>
                <w:kern w:val="2"/>
                <w:sz w:val="24"/>
                <w:szCs w:val="24"/>
                <w14:ligatures w14:val="standardContextual"/>
              </w:rPr>
              <w:tab/>
            </w:r>
            <w:r w:rsidRPr="00F93A83">
              <w:rPr>
                <w:rStyle w:val="Hyperlink"/>
              </w:rPr>
              <w:t>LabVIEW Application Installation</w:t>
            </w:r>
            <w:r>
              <w:rPr>
                <w:webHidden/>
              </w:rPr>
              <w:tab/>
            </w:r>
            <w:r>
              <w:rPr>
                <w:webHidden/>
              </w:rPr>
              <w:fldChar w:fldCharType="begin"/>
            </w:r>
            <w:r>
              <w:rPr>
                <w:webHidden/>
              </w:rPr>
              <w:instrText xml:space="preserve"> PAGEREF _Toc237793438 \h </w:instrText>
            </w:r>
            <w:r>
              <w:rPr>
                <w:webHidden/>
              </w:rPr>
            </w:r>
            <w:r>
              <w:rPr>
                <w:webHidden/>
              </w:rPr>
              <w:fldChar w:fldCharType="separate"/>
            </w:r>
            <w:r>
              <w:rPr>
                <w:webHidden/>
              </w:rPr>
              <w:t>54</w:t>
            </w:r>
            <w:r>
              <w:rPr>
                <w:webHidden/>
              </w:rPr>
              <w:fldChar w:fldCharType="end"/>
            </w:r>
          </w:hyperlink>
        </w:p>
        <w:p w14:paraId="70008B05" w14:textId="00ED4DF3"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23779339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2" w:name="_Toc237793395"/>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3" w:name="_Toc237793396"/>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w:t>
      </w:r>
      <w:r>
        <w:t xml:space="preserve"> extended to accommodate multiple sensors DUT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 xml:space="preserve">Production where custom interfaces have been designed and fit for purpose implemented, </w:t>
      </w:r>
      <w:proofErr w:type="spellStart"/>
      <w:r w:rsidRPr="00572BE2">
        <w:t>ie</w:t>
      </w:r>
      <w:proofErr w:type="spellEnd"/>
      <w:r w:rsidRPr="00572BE2">
        <w:t xml:space="preserve"> interface unit manufactured as a custom</w:t>
      </w:r>
      <w:r>
        <w:t xml:space="preserve"> PCB.</w:t>
      </w:r>
    </w:p>
    <w:p w14:paraId="3D1CD935" w14:textId="52DDDE2E" w:rsidR="00EC41FD" w:rsidRDefault="00EC41FD" w:rsidP="00500ED2">
      <w:pPr>
        <w:spacing w:line="276" w:lineRule="auto"/>
        <w:ind w:left="1620" w:hanging="1080"/>
      </w:pPr>
      <w:r>
        <w:t>&lt;parm&gt;</w:t>
      </w:r>
      <w:r>
        <w:tab/>
        <w:t>Indicate the tester should supply the indicated parameter as appropriate.</w:t>
      </w:r>
    </w:p>
    <w:p w14:paraId="54D85956" w14:textId="27B63388" w:rsidR="000502A8" w:rsidRDefault="00491B6E" w:rsidP="002E6504">
      <w:pPr>
        <w:pStyle w:val="ZL1Section"/>
      </w:pPr>
      <w:bookmarkStart w:id="24" w:name="_Toc237793397"/>
      <w:r>
        <w:t>Test Plan</w:t>
      </w:r>
      <w:bookmarkEnd w:id="24"/>
    </w:p>
    <w:p w14:paraId="0319045C" w14:textId="77777777" w:rsidR="000502A8" w:rsidRPr="003038C9" w:rsidRDefault="000502A8" w:rsidP="00EF49F5">
      <w:pPr>
        <w:pStyle w:val="ZL2Section"/>
      </w:pPr>
      <w:bookmarkStart w:id="25" w:name="_Toc15026305"/>
      <w:bookmarkStart w:id="26" w:name="_Toc237793398"/>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w:t>
      </w:r>
      <w:proofErr w:type="gramStart"/>
      <w:r>
        <w:rPr>
          <w:rFonts w:cs="Arial"/>
          <w:szCs w:val="22"/>
        </w:rPr>
        <w:t>the ReqSpec</w:t>
      </w:r>
      <w:proofErr w:type="gramEnd"/>
      <w:r>
        <w:rPr>
          <w:rFonts w:cs="Arial"/>
          <w:szCs w:val="22"/>
        </w:rPr>
        <w:t xml:space="preserve">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7" w:name="_Toc300041138"/>
      <w:bookmarkStart w:id="28" w:name="_Toc15026306"/>
      <w:bookmarkStart w:id="29" w:name="_Toc237793399"/>
      <w:r w:rsidRPr="003038C9">
        <w:lastRenderedPageBreak/>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by a thorough exercising of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0" w:name="_Toc15026307"/>
      <w:bookmarkStart w:id="31" w:name="_Toc237793400"/>
      <w:r w:rsidRPr="00491B6E">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2" w:name="_Toc15026309"/>
      <w:bookmarkStart w:id="33" w:name="_Toc237793401"/>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4" w:name="_Toc237793402"/>
      <w:r>
        <w:t>Test Results Record</w:t>
      </w:r>
      <w:bookmarkEnd w:id="34"/>
    </w:p>
    <w:p w14:paraId="12D13BF6" w14:textId="77777777" w:rsidR="00086220" w:rsidRDefault="00086220" w:rsidP="00C7257F"/>
    <w:p w14:paraId="0DBBC62D" w14:textId="2F84CDF3" w:rsidR="00086220" w:rsidRDefault="00E851AB" w:rsidP="00C7257F">
      <w:r>
        <w:t xml:space="preserve">The test cases shall provide space to record the results of that test </w:t>
      </w:r>
      <w:proofErr w:type="gramStart"/>
      <w:r>
        <w:t>case</w:t>
      </w:r>
      <w:proofErr w:type="gramEnd"/>
      <w:r>
        <w:t xml:space="preserv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237793403"/>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an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to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7" w:name="_Toc15026311"/>
      <w:bookmarkStart w:id="38" w:name="_Toc237793404"/>
      <w:r w:rsidRPr="003038C9">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 will be used as DUT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lastRenderedPageBreak/>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39" w:name="_Toc15026312"/>
      <w:bookmarkStart w:id="40" w:name="_Toc237793405"/>
      <w:r w:rsidRPr="003038C9">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237793406"/>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5" w:name="_Toc15026315"/>
      <w:bookmarkStart w:id="46" w:name="_Toc237793407"/>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EF49F5">
      <w:pPr>
        <w:pStyle w:val="ZL2Section"/>
      </w:pPr>
      <w:bookmarkStart w:id="47" w:name="_Toc15026316"/>
      <w:bookmarkStart w:id="48" w:name="_Toc237793408"/>
      <w:r w:rsidRPr="003038C9">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49" w:name="_Toc300041149"/>
      <w:bookmarkStart w:id="50" w:name="_Toc15026317"/>
      <w:bookmarkStart w:id="51" w:name="_Toc237793409"/>
      <w:r w:rsidRPr="003038C9">
        <w:t>Test Fluids</w:t>
      </w:r>
      <w:bookmarkEnd w:id="49"/>
      <w:bookmarkEnd w:id="50"/>
      <w:bookmarkEnd w:id="51"/>
    </w:p>
    <w:p w14:paraId="516053E6" w14:textId="2259A574"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E851AB" w:rsidRPr="003038C9">
        <w:rPr>
          <w:rFonts w:cs="Arial"/>
          <w:szCs w:val="22"/>
        </w:rPr>
        <w:t xml:space="preserve">oil conforming to </w:t>
      </w:r>
      <w:r w:rsidR="00E851AB" w:rsidRPr="00500ED2">
        <w:rPr>
          <w:rFonts w:cs="Arial"/>
          <w:szCs w:val="22"/>
          <w:highlight w:val="yellow"/>
        </w:rPr>
        <w:t>&lt;test fuel spec (common name)&gt;.</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2" w:name="_Toc15026318"/>
      <w:bookmarkStart w:id="53" w:name="_Toc237793410"/>
      <w:r w:rsidRPr="003038C9">
        <w:t>Test Setups/Equipment</w:t>
      </w:r>
      <w:bookmarkEnd w:id="52"/>
      <w:bookmarkEnd w:id="53"/>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 xml:space="preserve">Note:  The setups illustrated are a guide.  Equivalent instrument substitutes may be used </w:t>
      </w:r>
      <w:proofErr w:type="gramStart"/>
      <w:r w:rsidRPr="003038C9">
        <w:rPr>
          <w:rFonts w:cs="Arial"/>
          <w:szCs w:val="22"/>
        </w:rPr>
        <w:t>as long as</w:t>
      </w:r>
      <w:proofErr w:type="gramEnd"/>
      <w:r w:rsidRPr="003038C9">
        <w:rPr>
          <w:rFonts w:cs="Arial"/>
          <w:szCs w:val="22"/>
        </w:rPr>
        <w:t xml:space="preserve"> the measurement accuracy of the test parameter is not compromised.</w:t>
      </w:r>
    </w:p>
    <w:p w14:paraId="591F1A5D" w14:textId="77777777" w:rsidR="00E851AB" w:rsidRPr="00FA55B3" w:rsidRDefault="00E851AB" w:rsidP="00EF49F5">
      <w:pPr>
        <w:pStyle w:val="ZL2Section"/>
      </w:pPr>
      <w:bookmarkStart w:id="54" w:name="_Toc481402894"/>
      <w:bookmarkStart w:id="55" w:name="_Toc237793411"/>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 xml:space="preserve">All test procedure revisions required during test – other than typographical errors that do not change the technical intent of the test - shall be approved in writing by the responsible AR at a minimum and included in the test report. These revisions include, but are not limited to, </w:t>
      </w:r>
      <w:r>
        <w:lastRenderedPageBreak/>
        <w:t>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6" w:name="_Toc481402895"/>
      <w:bookmarkStart w:id="57" w:name="_Toc237793412"/>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77777777" w:rsidR="00E851AB" w:rsidRPr="00500ED2" w:rsidRDefault="00E851AB" w:rsidP="00E851AB">
      <w:pPr>
        <w:pStyle w:val="BodyText1"/>
        <w:keepLines w:val="0"/>
        <w:tabs>
          <w:tab w:val="clear" w:pos="576"/>
          <w:tab w:val="clear" w:pos="1440"/>
        </w:tabs>
        <w:spacing w:before="120"/>
        <w:ind w:left="0"/>
        <w:rPr>
          <w:sz w:val="24"/>
          <w:highlight w:val="yellow"/>
        </w:rPr>
      </w:pPr>
      <w:r w:rsidRPr="00500ED2">
        <w:rPr>
          <w:highlight w:val="yellow"/>
        </w:rPr>
        <w:t>&lt;name&gt;, Project Design Engineer, email:</w:t>
      </w:r>
      <w:r w:rsidRPr="00500ED2">
        <w:rPr>
          <w:sz w:val="24"/>
          <w:highlight w:val="yellow"/>
        </w:rPr>
        <w:t xml:space="preserve"> </w:t>
      </w:r>
    </w:p>
    <w:p w14:paraId="7BD792A5" w14:textId="77777777" w:rsidR="00E851AB" w:rsidRPr="00500ED2"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Test Engineer, email: </w:t>
      </w:r>
    </w:p>
    <w:p w14:paraId="74E2F9DA" w14:textId="77777777" w:rsidR="00EF49F5"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Director of Quality Assurance, email: </w:t>
      </w:r>
    </w:p>
    <w:p w14:paraId="61C9533F" w14:textId="77777777" w:rsidR="00EF49F5" w:rsidRDefault="00EF49F5">
      <w:pPr>
        <w:rPr>
          <w:highlight w:val="yellow"/>
        </w:rPr>
      </w:pPr>
      <w:r>
        <w:rPr>
          <w:highlight w:val="yellow"/>
        </w:rPr>
        <w:br w:type="page"/>
      </w:r>
    </w:p>
    <w:p w14:paraId="620715D8" w14:textId="160D5E38" w:rsidR="00E851AB" w:rsidRPr="003038C9" w:rsidRDefault="006563D9" w:rsidP="00EF49F5">
      <w:pPr>
        <w:pStyle w:val="ZL1Section"/>
        <w:ind w:left="763" w:hanging="763"/>
      </w:pPr>
      <w:bookmarkStart w:id="58" w:name="_Toc237793413"/>
      <w:r>
        <w:lastRenderedPageBreak/>
        <w:t>QTP</w:t>
      </w:r>
      <w:r w:rsidR="00E851AB" w:rsidRPr="003038C9">
        <w:t xml:space="preserve"> Testing</w:t>
      </w:r>
      <w:bookmarkEnd w:id="58"/>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59" w:name="_Ref144966083"/>
      <w:bookmarkStart w:id="60" w:name="_Toc237793414"/>
      <w:r>
        <w:t xml:space="preserve">Functional Requirements </w:t>
      </w:r>
      <w:r w:rsidR="00E851AB" w:rsidRPr="003038C9">
        <w:t>Test</w:t>
      </w:r>
      <w:bookmarkEnd w:id="59"/>
      <w:r w:rsidR="001378EB">
        <w:t xml:space="preserve"> Procedures</w:t>
      </w:r>
      <w:bookmarkEnd w:id="60"/>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Preform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1" w:name="_Toc237793415"/>
      <w:r w:rsidRPr="005C5C1E">
        <w:t>Test Initialization</w:t>
      </w:r>
      <w:bookmarkEnd w:id="61"/>
    </w:p>
    <w:p w14:paraId="0C5D6326" w14:textId="7385EBF3" w:rsidR="00E840EC" w:rsidRDefault="00DB3F1B" w:rsidP="00E840EC">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w:t>
      </w:r>
      <w:r w:rsidR="00EF49F5">
        <w:t xml:space="preserve">d, </w:t>
      </w:r>
      <w:proofErr w:type="gramStart"/>
      <w:r w:rsidR="00EF49F5">
        <w:t>If</w:t>
      </w:r>
      <w:proofErr w:type="gramEnd"/>
      <w:r w:rsidR="00EF49F5">
        <w:t xml:space="preserve"> so,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rsidP="00E3661D">
      <w:pPr>
        <w:pStyle w:val="Requirement"/>
      </w:pPr>
      <w:r w:rsidRPr="002E591F">
        <w:t>Verify b</w:t>
      </w:r>
      <w:r w:rsidR="00DC6566" w:rsidRPr="002E591F">
        <w:t xml:space="preserve">oth the LV application code and HW </w:t>
      </w:r>
      <w:proofErr w:type="gramStart"/>
      <w:r w:rsidRPr="002E591F">
        <w:t>are</w:t>
      </w:r>
      <w:r w:rsidR="0042019F">
        <w:t xml:space="preserve"> </w:t>
      </w:r>
      <w:r w:rsidR="00DC6566" w:rsidRPr="002E591F">
        <w:t>version</w:t>
      </w:r>
      <w:proofErr w:type="gramEnd"/>
      <w:r w:rsidR="00DC6566" w:rsidRPr="002E591F">
        <w:t xml:space="preserve">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9"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3B45AA5" w14:textId="73AF548F" w:rsidR="00E840EC" w:rsidRDefault="00E840EC" w:rsidP="000D3871">
      <w:pPr>
        <w:pStyle w:val="checkbox"/>
      </w:pPr>
      <w:r>
        <w:t xml:space="preserve">Design </w:t>
      </w:r>
      <w:r w:rsidR="00906B23">
        <w:t xml:space="preserve">Specification at </w:t>
      </w:r>
      <w:r w:rsidR="00906B23" w:rsidRPr="00500ED2">
        <w:rPr>
          <w:highlight w:val="yellow"/>
        </w:rPr>
        <w:t>&lt;Path</w:t>
      </w:r>
      <w:r w:rsidR="00906B23">
        <w:rPr>
          <w:highlight w:val="yellow"/>
        </w:rPr>
        <w:t xml:space="preserve"> file</w:t>
      </w:r>
      <w:r w:rsidR="00906B23" w:rsidRPr="00500ED2">
        <w:rPr>
          <w:highlight w:val="yellow"/>
        </w:rPr>
        <w:t>&gt;</w:t>
      </w:r>
    </w:p>
    <w:p w14:paraId="39A3E1FC" w14:textId="03568233" w:rsidR="00E840EC" w:rsidRDefault="00E840EC" w:rsidP="000D3871">
      <w:pPr>
        <w:pStyle w:val="checkbox"/>
      </w:pPr>
      <w:r>
        <w:t>Quality Test Plan</w:t>
      </w:r>
      <w:r w:rsidR="00906B23" w:rsidRPr="00906B23">
        <w:t xml:space="preserve"> </w:t>
      </w:r>
      <w:r w:rsidR="00906B23">
        <w:t xml:space="preserve">at </w:t>
      </w:r>
      <w:r w:rsidR="00906B23" w:rsidRPr="00500ED2">
        <w:rPr>
          <w:highlight w:val="yellow"/>
        </w:rPr>
        <w:t>&lt;Path</w:t>
      </w:r>
      <w:r w:rsidR="00906B23">
        <w:rPr>
          <w:highlight w:val="yellow"/>
        </w:rPr>
        <w:t xml:space="preserve"> file</w:t>
      </w:r>
      <w:r w:rsidR="00906B23" w:rsidRPr="00500ED2">
        <w:rPr>
          <w:highlight w:val="yellow"/>
        </w:rPr>
        <w:t>&gt;</w:t>
      </w:r>
    </w:p>
    <w:p w14:paraId="04D0F21F" w14:textId="70E5A7DA" w:rsidR="00906B23" w:rsidRDefault="00906B23" w:rsidP="000D3871">
      <w:pPr>
        <w:pStyle w:val="checkbox"/>
      </w:pPr>
      <w:r>
        <w:t>Gerber Files</w:t>
      </w:r>
      <w:r w:rsidRPr="00906B23">
        <w:t xml:space="preserve"> </w:t>
      </w:r>
      <w:r>
        <w:t xml:space="preserve">at </w:t>
      </w:r>
      <w:r w:rsidRPr="00500ED2">
        <w:rPr>
          <w:highlight w:val="yellow"/>
        </w:rPr>
        <w:t>&lt;Path</w:t>
      </w:r>
      <w:r>
        <w:rPr>
          <w:highlight w:val="yellow"/>
        </w:rPr>
        <w:t xml:space="preserve"> file</w:t>
      </w:r>
      <w:r w:rsidRPr="00500ED2">
        <w:rPr>
          <w:highlight w:val="yellow"/>
        </w:rPr>
        <w:t>&gt;</w:t>
      </w: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rsidP="00A80C29">
      <w:pPr>
        <w:pStyle w:val="Requirement"/>
      </w:pPr>
      <w:r>
        <w:t xml:space="preserve">The system shall have distinct modes, </w:t>
      </w:r>
      <w:r w:rsidR="002020D9">
        <w:t>Production</w:t>
      </w:r>
      <w:r w:rsidR="006677BF">
        <w:t xml:space="preserve"> and </w:t>
      </w:r>
      <w:r w:rsidR="002020D9">
        <w:t>Developer</w:t>
      </w:r>
      <w:r>
        <w:t>.</w:t>
      </w: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4"/>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4"/>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4"/>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 xml:space="preserve">Simulate or </w:t>
            </w:r>
            <w:proofErr w:type="gramStart"/>
            <w:r>
              <w:t>Test</w:t>
            </w:r>
            <w:proofErr w:type="gramEnd"/>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by </w:t>
      </w:r>
      <w:r w:rsidR="002020D9">
        <w:rPr>
          <w:rFonts w:cs="Arial"/>
          <w:szCs w:val="22"/>
        </w:rPr>
        <w:t xml:space="preserve">production test </w:t>
      </w:r>
      <w:r>
        <w:rPr>
          <w:rFonts w:cs="Arial"/>
          <w:szCs w:val="22"/>
        </w:rPr>
        <w:t>operator selection</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by operator selection in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28"/>
        </w:numPr>
        <w:spacing w:before="12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 enable</w:t>
      </w:r>
      <w:r w:rsidR="00CC215E">
        <w:rPr>
          <w:rFonts w:cs="Arial"/>
          <w:szCs w:val="22"/>
        </w:rPr>
        <w:t>d configuration</w:t>
      </w:r>
      <w:r w:rsidR="002F6F77">
        <w:rPr>
          <w:rFonts w:cs="Arial"/>
          <w:szCs w:val="22"/>
        </w:rPr>
        <w:t>.</w:t>
      </w:r>
    </w:p>
    <w:p w14:paraId="392D91CA" w14:textId="77777777" w:rsidR="00432382" w:rsidRDefault="00432382" w:rsidP="00432382">
      <w:pPr>
        <w:pStyle w:val="ListParagraph"/>
        <w:spacing w:before="120"/>
        <w:ind w:left="1440"/>
        <w:rPr>
          <w:rFonts w:cs="Arial"/>
          <w:szCs w:val="22"/>
        </w:rPr>
      </w:pPr>
    </w:p>
    <w:p w14:paraId="4ABD3CDC" w14:textId="1AA01EEB" w:rsidR="00DB3F1B" w:rsidRPr="00DB3F1B" w:rsidRDefault="00DB3F1B">
      <w:pPr>
        <w:pStyle w:val="Step"/>
        <w:numPr>
          <w:ilvl w:val="0"/>
          <w:numId w:val="33"/>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w:t>
      </w:r>
      <w:proofErr w:type="spellStart"/>
      <w:r>
        <w:rPr>
          <w:rStyle w:val="StepChar"/>
        </w:rPr>
        <w:t>MLOI_Elevate</w:t>
      </w:r>
      <w:proofErr w:type="spellEnd"/>
      <w:r>
        <w:rPr>
          <w:rStyle w:val="StepChar"/>
        </w:rPr>
        <w:t>\MLOI_Elevate.exe.</w:t>
      </w:r>
    </w:p>
    <w:p w14:paraId="62EF87F9" w14:textId="34F3ABF9" w:rsidR="00CB3A3F" w:rsidRPr="00CB3A3F" w:rsidRDefault="00DB3F1B" w:rsidP="00906B23">
      <w:pPr>
        <w:pStyle w:val="checkbox"/>
        <w:rPr>
          <w:rFonts w:cs="Arial"/>
          <w:szCs w:val="22"/>
        </w:rPr>
      </w:pPr>
      <w:r>
        <w:rPr>
          <w:rStyle w:val="StepChar"/>
        </w:rPr>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3"/>
        </w:numPr>
      </w:pPr>
      <w:r>
        <w:rPr>
          <w:rStyle w:val="StepChar"/>
        </w:rPr>
        <w:t xml:space="preserve">To Test both the User and Maintenance Mode in the Development environment, </w:t>
      </w:r>
      <w:r w:rsidR="00906B23">
        <w:t>n</w:t>
      </w:r>
      <w:r w:rsidR="002F6F77">
        <w:t>avigate to</w:t>
      </w:r>
      <w:proofErr w:type="gramStart"/>
      <w:r w:rsidR="002F6F77">
        <w:t xml:space="preserve"> ..</w:t>
      </w:r>
      <w:proofErr w:type="gramEnd"/>
      <w:r w:rsidR="002F6F77">
        <w:t xml:space="preserve">\PWC-OLS\ and double 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t>S</w:t>
      </w:r>
      <w:r w:rsidR="002F6F77">
        <w:t>elect the Maintenance from the Mode dropdown</w:t>
      </w:r>
      <w:r>
        <w:t>, run the application</w:t>
      </w:r>
      <w:r w:rsidR="002F6F77">
        <w:t>.</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t xml:space="preserve">If testing only the using the </w:t>
      </w:r>
      <w:r w:rsidRPr="00CB3A3F">
        <w:rPr>
          <w:rStyle w:val="StepChar"/>
        </w:rPr>
        <w:t>Simulate</w:t>
      </w:r>
      <w:r>
        <w:rPr>
          <w:rStyle w:val="StepChar"/>
        </w:rPr>
        <w:t xml:space="preserve"> method P</w:t>
      </w:r>
      <w:r w:rsidRPr="00CB3A3F">
        <w:rPr>
          <w:rStyle w:val="StepChar"/>
        </w:rPr>
        <w:t xml:space="preserve">roceed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6B32095F" w14:textId="77777777" w:rsidR="0045243A" w:rsidRDefault="0045243A" w:rsidP="0045243A">
      <w:pPr>
        <w:pStyle w:val="checkbox"/>
        <w:numPr>
          <w:ilvl w:val="0"/>
          <w:numId w:val="0"/>
        </w:numPr>
        <w:ind w:left="1267"/>
      </w:pP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rsidP="00E3661D">
      <w:pPr>
        <w:pStyle w:val="Requirement"/>
      </w:pPr>
      <w:bookmarkStart w:id="62" w:name="_Toc191729048"/>
      <w:bookmarkStart w:id="63" w:name="_Toc191729117"/>
      <w:bookmarkStart w:id="64" w:name="_Toc191729196"/>
      <w:bookmarkStart w:id="65" w:name="_Toc191729319"/>
      <w:bookmarkStart w:id="66" w:name="_Toc191729441"/>
      <w:bookmarkStart w:id="67" w:name="_Toc191729500"/>
      <w:bookmarkStart w:id="68" w:name="_Toc191729559"/>
      <w:bookmarkStart w:id="69" w:name="_Toc191729618"/>
      <w:bookmarkStart w:id="70" w:name="_Toc191729706"/>
      <w:bookmarkStart w:id="71" w:name="_Toc191730085"/>
      <w:bookmarkStart w:id="72" w:name="_Toc193104081"/>
      <w:bookmarkStart w:id="73" w:name="_Toc191729049"/>
      <w:bookmarkStart w:id="74" w:name="_Toc191729118"/>
      <w:bookmarkStart w:id="75" w:name="_Toc191729197"/>
      <w:bookmarkStart w:id="76" w:name="_Toc191729320"/>
      <w:bookmarkStart w:id="77" w:name="_Toc191729442"/>
      <w:bookmarkStart w:id="78" w:name="_Toc191729501"/>
      <w:bookmarkStart w:id="79" w:name="_Toc191729560"/>
      <w:bookmarkStart w:id="80" w:name="_Toc191729619"/>
      <w:bookmarkStart w:id="81" w:name="_Toc191729707"/>
      <w:bookmarkStart w:id="82" w:name="_Toc191730086"/>
      <w:bookmarkStart w:id="83" w:name="_Toc193104082"/>
      <w:bookmarkStart w:id="84" w:name="_Toc191729050"/>
      <w:bookmarkStart w:id="85" w:name="_Toc191729119"/>
      <w:bookmarkStart w:id="86" w:name="_Toc191729198"/>
      <w:bookmarkStart w:id="87" w:name="_Toc191729321"/>
      <w:bookmarkStart w:id="88" w:name="_Toc191729443"/>
      <w:bookmarkStart w:id="89" w:name="_Toc191729502"/>
      <w:bookmarkStart w:id="90" w:name="_Toc191729561"/>
      <w:bookmarkStart w:id="91" w:name="_Toc191729620"/>
      <w:bookmarkStart w:id="92" w:name="_Toc191729708"/>
      <w:bookmarkStart w:id="93" w:name="_Toc191730087"/>
      <w:bookmarkStart w:id="94" w:name="_Toc193104083"/>
      <w:bookmarkStart w:id="95" w:name="_Toc191729051"/>
      <w:bookmarkStart w:id="96" w:name="_Toc191729120"/>
      <w:bookmarkStart w:id="97" w:name="_Toc191729199"/>
      <w:bookmarkStart w:id="98" w:name="_Toc191729322"/>
      <w:bookmarkStart w:id="99" w:name="_Toc191729444"/>
      <w:bookmarkStart w:id="100" w:name="_Toc191729503"/>
      <w:bookmarkStart w:id="101" w:name="_Toc191729562"/>
      <w:bookmarkStart w:id="102" w:name="_Toc191729621"/>
      <w:bookmarkStart w:id="103" w:name="_Toc191729709"/>
      <w:bookmarkStart w:id="104" w:name="_Toc191730088"/>
      <w:bookmarkStart w:id="105" w:name="_Toc193104084"/>
      <w:bookmarkStart w:id="106" w:name="_Toc191729052"/>
      <w:bookmarkStart w:id="107" w:name="_Toc191729121"/>
      <w:bookmarkStart w:id="108" w:name="_Toc191729200"/>
      <w:bookmarkStart w:id="109" w:name="_Toc191729323"/>
      <w:bookmarkStart w:id="110" w:name="_Toc191729445"/>
      <w:bookmarkStart w:id="111" w:name="_Toc191729504"/>
      <w:bookmarkStart w:id="112" w:name="_Toc191729563"/>
      <w:bookmarkStart w:id="113" w:name="_Toc191729622"/>
      <w:bookmarkStart w:id="114" w:name="_Toc191729710"/>
      <w:bookmarkStart w:id="115" w:name="_Toc191730089"/>
      <w:bookmarkStart w:id="116" w:name="_Toc193104085"/>
      <w:bookmarkStart w:id="117" w:name="_Toc191729053"/>
      <w:bookmarkStart w:id="118" w:name="_Toc191729122"/>
      <w:bookmarkStart w:id="119" w:name="_Toc191729201"/>
      <w:bookmarkStart w:id="120" w:name="_Toc191729324"/>
      <w:bookmarkStart w:id="121" w:name="_Toc191729446"/>
      <w:bookmarkStart w:id="122" w:name="_Toc191729505"/>
      <w:bookmarkStart w:id="123" w:name="_Toc191729564"/>
      <w:bookmarkStart w:id="124" w:name="_Toc191729623"/>
      <w:bookmarkStart w:id="125" w:name="_Toc191729711"/>
      <w:bookmarkStart w:id="126" w:name="_Toc191730090"/>
      <w:bookmarkStart w:id="127" w:name="_Toc193104086"/>
      <w:bookmarkStart w:id="128" w:name="_Toc191729054"/>
      <w:bookmarkStart w:id="129" w:name="_Toc191729123"/>
      <w:bookmarkStart w:id="130" w:name="_Toc191729202"/>
      <w:bookmarkStart w:id="131" w:name="_Toc191729325"/>
      <w:bookmarkStart w:id="132" w:name="_Toc191729447"/>
      <w:bookmarkStart w:id="133" w:name="_Toc191729506"/>
      <w:bookmarkStart w:id="134" w:name="_Toc191729565"/>
      <w:bookmarkStart w:id="135" w:name="_Toc191729624"/>
      <w:bookmarkStart w:id="136" w:name="_Toc191729712"/>
      <w:bookmarkStart w:id="137" w:name="_Toc191730091"/>
      <w:bookmarkStart w:id="138" w:name="_Toc193104087"/>
      <w:bookmarkStart w:id="139" w:name="_Toc191729055"/>
      <w:bookmarkStart w:id="140" w:name="_Toc191729124"/>
      <w:bookmarkStart w:id="141" w:name="_Toc191729203"/>
      <w:bookmarkStart w:id="142" w:name="_Toc191729326"/>
      <w:bookmarkStart w:id="143" w:name="_Toc191729448"/>
      <w:bookmarkStart w:id="144" w:name="_Toc191729507"/>
      <w:bookmarkStart w:id="145" w:name="_Toc191729566"/>
      <w:bookmarkStart w:id="146" w:name="_Toc191729625"/>
      <w:bookmarkStart w:id="147" w:name="_Toc191729713"/>
      <w:bookmarkStart w:id="148" w:name="_Toc191730092"/>
      <w:bookmarkStart w:id="149" w:name="_Toc193104088"/>
      <w:bookmarkStart w:id="150" w:name="_Toc191729056"/>
      <w:bookmarkStart w:id="151" w:name="_Toc191729125"/>
      <w:bookmarkStart w:id="152" w:name="_Toc191729204"/>
      <w:bookmarkStart w:id="153" w:name="_Toc191729327"/>
      <w:bookmarkStart w:id="154" w:name="_Toc191729449"/>
      <w:bookmarkStart w:id="155" w:name="_Toc191729508"/>
      <w:bookmarkStart w:id="156" w:name="_Toc191729567"/>
      <w:bookmarkStart w:id="157" w:name="_Toc191729626"/>
      <w:bookmarkStart w:id="158" w:name="_Toc191729714"/>
      <w:bookmarkStart w:id="159" w:name="_Toc191730093"/>
      <w:bookmarkStart w:id="160" w:name="_Toc193104089"/>
      <w:bookmarkStart w:id="161" w:name="_Toc191729057"/>
      <w:bookmarkStart w:id="162" w:name="_Toc191729126"/>
      <w:bookmarkStart w:id="163" w:name="_Toc191729205"/>
      <w:bookmarkStart w:id="164" w:name="_Toc191729328"/>
      <w:bookmarkStart w:id="165" w:name="_Toc191729450"/>
      <w:bookmarkStart w:id="166" w:name="_Toc191729509"/>
      <w:bookmarkStart w:id="167" w:name="_Toc191729568"/>
      <w:bookmarkStart w:id="168" w:name="_Toc191729627"/>
      <w:bookmarkStart w:id="169" w:name="_Toc191729715"/>
      <w:bookmarkStart w:id="170" w:name="_Toc191730094"/>
      <w:bookmarkStart w:id="171" w:name="_Toc193104090"/>
      <w:bookmarkStart w:id="172" w:name="_Toc191729058"/>
      <w:bookmarkStart w:id="173" w:name="_Toc191729127"/>
      <w:bookmarkStart w:id="174" w:name="_Toc191729206"/>
      <w:bookmarkStart w:id="175" w:name="_Toc191729329"/>
      <w:bookmarkStart w:id="176" w:name="_Toc191729451"/>
      <w:bookmarkStart w:id="177" w:name="_Toc191729510"/>
      <w:bookmarkStart w:id="178" w:name="_Toc191729569"/>
      <w:bookmarkStart w:id="179" w:name="_Toc191729628"/>
      <w:bookmarkStart w:id="180" w:name="_Toc191729716"/>
      <w:bookmarkStart w:id="181" w:name="_Toc191730095"/>
      <w:bookmarkStart w:id="182" w:name="_Toc193104091"/>
      <w:bookmarkStart w:id="183" w:name="_Toc191729059"/>
      <w:bookmarkStart w:id="184" w:name="_Toc191729128"/>
      <w:bookmarkStart w:id="185" w:name="_Toc191729207"/>
      <w:bookmarkStart w:id="186" w:name="_Toc191729330"/>
      <w:bookmarkStart w:id="187" w:name="_Toc191729452"/>
      <w:bookmarkStart w:id="188" w:name="_Toc191729511"/>
      <w:bookmarkStart w:id="189" w:name="_Toc191729570"/>
      <w:bookmarkStart w:id="190" w:name="_Toc191729629"/>
      <w:bookmarkStart w:id="191" w:name="_Toc191729717"/>
      <w:bookmarkStart w:id="192" w:name="_Toc191730096"/>
      <w:bookmarkStart w:id="193" w:name="_Toc193104092"/>
      <w:bookmarkStart w:id="194" w:name="_Toc191729060"/>
      <w:bookmarkStart w:id="195" w:name="_Toc191729129"/>
      <w:bookmarkStart w:id="196" w:name="_Toc191729208"/>
      <w:bookmarkStart w:id="197" w:name="_Toc191729331"/>
      <w:bookmarkStart w:id="198" w:name="_Toc191729453"/>
      <w:bookmarkStart w:id="199" w:name="_Toc191729512"/>
      <w:bookmarkStart w:id="200" w:name="_Toc191729571"/>
      <w:bookmarkStart w:id="201" w:name="_Toc191729630"/>
      <w:bookmarkStart w:id="202" w:name="_Toc191729718"/>
      <w:bookmarkStart w:id="203" w:name="_Toc191730097"/>
      <w:bookmarkStart w:id="204" w:name="_Toc193104093"/>
      <w:bookmarkStart w:id="205" w:name="_Toc191729061"/>
      <w:bookmarkStart w:id="206" w:name="_Toc191729130"/>
      <w:bookmarkStart w:id="207" w:name="_Toc191729209"/>
      <w:bookmarkStart w:id="208" w:name="_Toc191729332"/>
      <w:bookmarkStart w:id="209" w:name="_Toc191729454"/>
      <w:bookmarkStart w:id="210" w:name="_Toc191729513"/>
      <w:bookmarkStart w:id="211" w:name="_Toc191729572"/>
      <w:bookmarkStart w:id="212" w:name="_Toc191729631"/>
      <w:bookmarkStart w:id="213" w:name="_Toc191729719"/>
      <w:bookmarkStart w:id="214" w:name="_Toc191730098"/>
      <w:bookmarkStart w:id="215" w:name="_Toc193104094"/>
      <w:bookmarkStart w:id="216" w:name="_Toc191729062"/>
      <w:bookmarkStart w:id="217" w:name="_Toc191729131"/>
      <w:bookmarkStart w:id="218" w:name="_Toc191729210"/>
      <w:bookmarkStart w:id="219" w:name="_Toc191729333"/>
      <w:bookmarkStart w:id="220" w:name="_Toc191729455"/>
      <w:bookmarkStart w:id="221" w:name="_Toc191729514"/>
      <w:bookmarkStart w:id="222" w:name="_Toc191729573"/>
      <w:bookmarkStart w:id="223" w:name="_Toc191729632"/>
      <w:bookmarkStart w:id="224" w:name="_Toc191729720"/>
      <w:bookmarkStart w:id="225" w:name="_Toc191730099"/>
      <w:bookmarkStart w:id="226" w:name="_Toc193104095"/>
      <w:bookmarkStart w:id="227" w:name="_Toc191729063"/>
      <w:bookmarkStart w:id="228" w:name="_Toc191729132"/>
      <w:bookmarkStart w:id="229" w:name="_Toc191729211"/>
      <w:bookmarkStart w:id="230" w:name="_Toc191729334"/>
      <w:bookmarkStart w:id="231" w:name="_Toc191729456"/>
      <w:bookmarkStart w:id="232" w:name="_Toc191729515"/>
      <w:bookmarkStart w:id="233" w:name="_Toc191729574"/>
      <w:bookmarkStart w:id="234" w:name="_Toc191729633"/>
      <w:bookmarkStart w:id="235" w:name="_Toc191729721"/>
      <w:bookmarkStart w:id="236" w:name="_Toc191730100"/>
      <w:bookmarkStart w:id="237" w:name="_Toc193104096"/>
      <w:bookmarkStart w:id="238" w:name="_Toc191729064"/>
      <w:bookmarkStart w:id="239" w:name="_Toc191729133"/>
      <w:bookmarkStart w:id="240" w:name="_Toc191729212"/>
      <w:bookmarkStart w:id="241" w:name="_Toc191729335"/>
      <w:bookmarkStart w:id="242" w:name="_Toc191729457"/>
      <w:bookmarkStart w:id="243" w:name="_Toc191729516"/>
      <w:bookmarkStart w:id="244" w:name="_Toc191729575"/>
      <w:bookmarkStart w:id="245" w:name="_Toc191729634"/>
      <w:bookmarkStart w:id="246" w:name="_Toc191729722"/>
      <w:bookmarkStart w:id="247" w:name="_Toc191730101"/>
      <w:bookmarkStart w:id="248" w:name="_Toc193104097"/>
      <w:bookmarkStart w:id="249" w:name="_Toc191729065"/>
      <w:bookmarkStart w:id="250" w:name="_Toc191729134"/>
      <w:bookmarkStart w:id="251" w:name="_Toc191729213"/>
      <w:bookmarkStart w:id="252" w:name="_Toc191729336"/>
      <w:bookmarkStart w:id="253" w:name="_Toc191729458"/>
      <w:bookmarkStart w:id="254" w:name="_Toc191729517"/>
      <w:bookmarkStart w:id="255" w:name="_Toc191729576"/>
      <w:bookmarkStart w:id="256" w:name="_Toc191729635"/>
      <w:bookmarkStart w:id="257" w:name="_Toc191729723"/>
      <w:bookmarkStart w:id="258" w:name="_Toc191730102"/>
      <w:bookmarkStart w:id="259" w:name="_Toc193104098"/>
      <w:bookmarkStart w:id="260" w:name="_Toc191729066"/>
      <w:bookmarkStart w:id="261" w:name="_Toc191729135"/>
      <w:bookmarkStart w:id="262" w:name="_Toc191729214"/>
      <w:bookmarkStart w:id="263" w:name="_Toc191729337"/>
      <w:bookmarkStart w:id="264" w:name="_Toc191729459"/>
      <w:bookmarkStart w:id="265" w:name="_Toc191729518"/>
      <w:bookmarkStart w:id="266" w:name="_Toc191729577"/>
      <w:bookmarkStart w:id="267" w:name="_Toc191729636"/>
      <w:bookmarkStart w:id="268" w:name="_Toc191729724"/>
      <w:bookmarkStart w:id="269" w:name="_Toc191730103"/>
      <w:bookmarkStart w:id="270" w:name="_Toc193104099"/>
      <w:bookmarkStart w:id="271" w:name="_Toc191729067"/>
      <w:bookmarkStart w:id="272" w:name="_Toc191729136"/>
      <w:bookmarkStart w:id="273" w:name="_Toc191729215"/>
      <w:bookmarkStart w:id="274" w:name="_Toc191729338"/>
      <w:bookmarkStart w:id="275" w:name="_Toc191729460"/>
      <w:bookmarkStart w:id="276" w:name="_Toc191729519"/>
      <w:bookmarkStart w:id="277" w:name="_Toc191729578"/>
      <w:bookmarkStart w:id="278" w:name="_Toc191729637"/>
      <w:bookmarkStart w:id="279" w:name="_Toc191729725"/>
      <w:bookmarkStart w:id="280" w:name="_Toc191730104"/>
      <w:bookmarkStart w:id="281" w:name="_Toc19310410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w:t>
      </w:r>
      <w:proofErr w:type="gramStart"/>
      <w:r w:rsidR="00543DA2">
        <w:t xml:space="preserve">one)   </w:t>
      </w:r>
      <w:proofErr w:type="gramEnd"/>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 with color coded clip leads is available</w:t>
      </w:r>
    </w:p>
    <w:p w14:paraId="512754E2" w14:textId="16A011A2" w:rsidR="006F17D7" w:rsidRDefault="006F17D7" w:rsidP="000D3871">
      <w:pPr>
        <w:pStyle w:val="checkbox"/>
      </w:pPr>
      <w:r>
        <w:rPr>
          <w:rFonts w:cs="Arial"/>
        </w:rPr>
        <w:t>Precision DC power supple set to 24</w:t>
      </w:r>
      <w:proofErr w:type="gramStart"/>
      <w:r>
        <w:rPr>
          <w:rFonts w:cs="Arial"/>
        </w:rPr>
        <w:t>Vdc @</w:t>
      </w:r>
      <w:proofErr w:type="gramEnd"/>
      <w:r>
        <w:rPr>
          <w:rFonts w:cs="Arial"/>
        </w:rPr>
        <w:t xml:space="preserve">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2" w:name="_Toc191729639"/>
      <w:r>
        <w:t>Tester   __________________      Date ______________       PASS      FAIL</w:t>
      </w:r>
    </w:p>
    <w:bookmarkEnd w:id="282"/>
    <w:p w14:paraId="1F13EEDE" w14:textId="77777777" w:rsidR="00543DA2" w:rsidRDefault="00543DA2" w:rsidP="00E3661D">
      <w:pPr>
        <w:pStyle w:val="ZPara"/>
      </w:pPr>
    </w:p>
    <w:p w14:paraId="1B1D2500" w14:textId="77777777" w:rsidR="00465454" w:rsidRDefault="00465454" w:rsidP="00E3661D">
      <w:pPr>
        <w:pStyle w:val="Requirement"/>
      </w:pPr>
      <w:r>
        <w:t>Hardware status shall be indicated as Green = Good to test; Red = Bad or Fault; Yellow = Needs attention or not automatic, i.e. in simulation mode.</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lastRenderedPageBreak/>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lights </w:t>
      </w:r>
      <w:r w:rsidR="00555820">
        <w:t>is</w:t>
      </w:r>
      <w:r>
        <w:t xml:space="preserve">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t xml:space="preserve">Verify </w:t>
      </w:r>
      <w:r w:rsidR="00555820">
        <w:t>the Instruments</w:t>
      </w:r>
      <w:r>
        <w:t xml:space="preserve"> status light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53717C" w:rsidRDefault="00465454" w:rsidP="000D3871">
      <w:pPr>
        <w:pStyle w:val="Step"/>
        <w:rPr>
          <w:highlight w:val="cyan"/>
        </w:rPr>
      </w:pPr>
      <w:r w:rsidRPr="0053717C">
        <w:rPr>
          <w:highlight w:val="cyan"/>
        </w:rPr>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283" w:name="_Toc237793416"/>
      <w:r>
        <w:t>Instrument</w:t>
      </w:r>
      <w:r w:rsidR="00733D68">
        <w:t xml:space="preserve"> Inputs:</w:t>
      </w:r>
      <w:bookmarkEnd w:id="283"/>
    </w:p>
    <w:p w14:paraId="000B4856" w14:textId="61C18524" w:rsidR="0064065C" w:rsidRPr="00DB3F1B" w:rsidRDefault="006F6E8F" w:rsidP="00E3661D">
      <w:pPr>
        <w:pStyle w:val="Requirement"/>
        <w:rPr>
          <w:highlight w:val="cyan"/>
        </w:rPr>
      </w:pPr>
      <w:bookmarkStart w:id="284" w:name="_Toc191729072"/>
      <w:bookmarkStart w:id="285" w:name="_Toc191729141"/>
      <w:bookmarkStart w:id="286" w:name="_Toc191729073"/>
      <w:bookmarkStart w:id="287" w:name="_Toc191729142"/>
      <w:bookmarkStart w:id="288" w:name="_Toc191729074"/>
      <w:bookmarkStart w:id="289" w:name="_Toc191729143"/>
      <w:bookmarkStart w:id="290" w:name="_Toc191729075"/>
      <w:bookmarkStart w:id="291" w:name="_Toc191729144"/>
      <w:bookmarkStart w:id="292" w:name="_Toc191729076"/>
      <w:bookmarkStart w:id="293" w:name="_Toc191729145"/>
      <w:bookmarkStart w:id="294" w:name="_Toc191729077"/>
      <w:bookmarkStart w:id="295" w:name="_Toc191729146"/>
      <w:bookmarkEnd w:id="284"/>
      <w:bookmarkEnd w:id="285"/>
      <w:bookmarkEnd w:id="286"/>
      <w:bookmarkEnd w:id="287"/>
      <w:bookmarkEnd w:id="288"/>
      <w:bookmarkEnd w:id="289"/>
      <w:bookmarkEnd w:id="290"/>
      <w:bookmarkEnd w:id="291"/>
      <w:bookmarkEnd w:id="292"/>
      <w:bookmarkEnd w:id="293"/>
      <w:bookmarkEnd w:id="294"/>
      <w:bookmarkEnd w:id="295"/>
      <w:r w:rsidRPr="00DB3F1B">
        <w:rPr>
          <w:highlight w:val="cyan"/>
        </w:rPr>
        <w:lastRenderedPageBreak/>
        <w:t>ChA and ChB resistance measurement 0-1700</w:t>
      </w:r>
      <w:r w:rsidRPr="00DB3F1B">
        <w:rPr>
          <w:highlight w:val="cyan"/>
        </w:rPr>
        <w:sym w:font="Symbol" w:char="F057"/>
      </w:r>
      <w:r w:rsidRPr="00DB3F1B">
        <w:rPr>
          <w:highlight w:val="cyan"/>
        </w:rPr>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w:t>
      </w:r>
      <w:proofErr w:type="gramStart"/>
      <w:r>
        <w:t>the VOM</w:t>
      </w:r>
      <w:proofErr w:type="gramEnd"/>
      <w:r>
        <w:t xml:space="preserve">, measure and record the </w:t>
      </w:r>
      <w:r w:rsidRPr="00762DC3">
        <w:rPr>
          <w:rFonts w:asciiTheme="majorHAnsi" w:hAnsiTheme="majorHAnsi"/>
          <w:i/>
          <w:iCs/>
        </w:rPr>
        <w:t>Ref</w:t>
      </w:r>
      <w:r>
        <w:t xml:space="preserv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w:t>
      </w:r>
      <w:r>
        <w:t xml:space="preserve">Reading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w:t>
      </w:r>
      <w:proofErr w:type="gramStart"/>
      <w:r>
        <w:t xml:space="preserve">B  </w:t>
      </w:r>
      <w:r w:rsidRPr="00464CDA">
        <w:t>100</w:t>
      </w:r>
      <w:proofErr w:type="gramEnd"/>
      <w:r w:rsidRPr="00464CDA">
        <w:sym w:font="Symbol" w:char="F057"/>
      </w:r>
      <w:r w:rsidRPr="00464CDA">
        <w:t xml:space="preserve"> reference </w:t>
      </w:r>
      <w:r>
        <w:t xml:space="preserve">Reading </w:t>
      </w:r>
      <w:r w:rsidRPr="00464CDA">
        <w:t xml:space="preserve">in Results Table below. </w:t>
      </w:r>
    </w:p>
    <w:p w14:paraId="75B2C577" w14:textId="6846A4C7" w:rsidR="00464CDA" w:rsidRDefault="00464CDA" w:rsidP="00464CDA">
      <w:pPr>
        <w:pStyle w:val="Step"/>
        <w:numPr>
          <w:ilvl w:val="0"/>
          <w:numId w:val="17"/>
        </w:numPr>
      </w:pPr>
      <w:r>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w:t>
      </w:r>
      <w:r>
        <w:t xml:space="preserve">Reading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w:t>
      </w:r>
      <w:proofErr w:type="gramStart"/>
      <w:r>
        <w:t xml:space="preserve">B  </w:t>
      </w:r>
      <w:r w:rsidRPr="00464CDA">
        <w:t>1</w:t>
      </w:r>
      <w:proofErr w:type="gramEnd"/>
      <w:r>
        <w:t>k</w:t>
      </w:r>
      <w:r w:rsidRPr="00464CDA">
        <w:sym w:font="Symbol" w:char="F057"/>
      </w:r>
      <w:r w:rsidRPr="00464CDA">
        <w:t xml:space="preserve"> reference </w:t>
      </w:r>
      <w:r>
        <w:t xml:space="preserve">Reading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7879F446" w14:textId="13538BBC" w:rsidR="00C90759" w:rsidRDefault="00C90759" w:rsidP="00C90759">
      <w:pPr>
        <w:jc w:val="center"/>
      </w:pPr>
    </w:p>
    <w:p w14:paraId="052CC6E7" w14:textId="4F0E9FDD" w:rsidR="00C90759" w:rsidRDefault="00C90759" w:rsidP="00C90759">
      <w:pPr>
        <w:pStyle w:val="Caption"/>
      </w:pPr>
      <w:r w:rsidRPr="00424F5B">
        <w:rPr>
          <w:highlight w:val="cyan"/>
        </w:rPr>
        <w:t>Reference Resistors and Measurement Readout.</w:t>
      </w:r>
    </w:p>
    <w:p w14:paraId="4D2E7AEB" w14:textId="77777777" w:rsidR="00241874" w:rsidRDefault="00241874" w:rsidP="00241874"/>
    <w:p w14:paraId="1F965423" w14:textId="77777777" w:rsidR="00677400" w:rsidRDefault="00677400" w:rsidP="00241874"/>
    <w:p w14:paraId="11FDEB8B" w14:textId="77777777" w:rsidR="00677400" w:rsidRDefault="00677400" w:rsidP="00241874"/>
    <w:p w14:paraId="5B0A7E5A" w14:textId="77777777" w:rsidR="00677400" w:rsidRDefault="00677400" w:rsidP="00241874"/>
    <w:p w14:paraId="1D59D029" w14:textId="77777777" w:rsidR="00677400" w:rsidRDefault="00677400" w:rsidP="00241874"/>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34DFE3" w14:textId="39B86DC6" w:rsidR="008913CD" w:rsidRDefault="008913CD" w:rsidP="008913CD">
      <w:pPr>
        <w:pStyle w:val="checkbox"/>
      </w:pPr>
      <w:r>
        <w:t>Both the 100</w:t>
      </w:r>
      <w:r>
        <w:sym w:font="Symbol" w:char="F057"/>
      </w:r>
      <w:r>
        <w:t xml:space="preserve"> and 1K</w:t>
      </w:r>
      <w:r>
        <w:sym w:font="Symbol" w:char="F057"/>
      </w:r>
      <w:r>
        <w:t xml:space="preserve"> Error for ChB is less than 1.0%.</w:t>
      </w:r>
    </w:p>
    <w:p w14:paraId="090FD087" w14:textId="77777777" w:rsidR="008913CD" w:rsidRDefault="008913CD" w:rsidP="008913CD">
      <w:pPr>
        <w:pStyle w:val="checkbox"/>
        <w:numPr>
          <w:ilvl w:val="0"/>
          <w:numId w:val="0"/>
        </w:numPr>
        <w:ind w:left="1267"/>
      </w:pPr>
    </w:p>
    <w:p w14:paraId="47F995CA" w14:textId="77777777" w:rsidR="000D3871" w:rsidRDefault="000D3871" w:rsidP="000D3871">
      <w:pPr>
        <w:pStyle w:val="checkbox"/>
        <w:numPr>
          <w:ilvl w:val="0"/>
          <w:numId w:val="0"/>
        </w:numPr>
        <w:ind w:left="1260"/>
      </w:pP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73358E9E" w14:textId="60C55074" w:rsidR="006F6E8F" w:rsidRDefault="006F6E8F" w:rsidP="00E3661D">
      <w:pPr>
        <w:pStyle w:val="Requirement"/>
      </w:pPr>
      <w:r>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8913CD">
      <w:pPr>
        <w:ind w:left="1080"/>
      </w:pPr>
      <w:r>
        <w:t>Am</w:t>
      </w:r>
      <w:r w:rsidR="008913CD">
        <w:t xml:space="preserve">meter  </w:t>
      </w:r>
    </w:p>
    <w:p w14:paraId="3C9CD929" w14:textId="6ACB5413" w:rsidR="008913CD" w:rsidRDefault="00205B1F" w:rsidP="008913CD">
      <w:pPr>
        <w:pStyle w:val="Step"/>
        <w:numPr>
          <w:ilvl w:val="0"/>
          <w:numId w:val="0"/>
        </w:numPr>
        <w:ind w:left="720"/>
      </w:pPr>
      <w:r w:rsidRPr="00205B1F">
        <w:rPr>
          <w:highlight w:val="cyan"/>
        </w:rPr>
        <w:t>Needa to have 100 &amp; 1K resister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the current.  ___________________ mA</w:t>
      </w:r>
    </w:p>
    <w:p w14:paraId="38F41F08" w14:textId="5469C3CD" w:rsidR="002E29FE" w:rsidRPr="00176AAC" w:rsidRDefault="00176AAC" w:rsidP="00176AAC">
      <w:pPr>
        <w:pStyle w:val="checkbox"/>
        <w:rPr>
          <w:rFonts w:cs="Arial"/>
        </w:rPr>
      </w:pPr>
      <w:r>
        <w:t>The current reading for ChA was 14.693 between</w:t>
      </w:r>
      <w:r w:rsidRPr="006A78E8">
        <w:rPr>
          <w:rFonts w:cs="Arial"/>
        </w:rPr>
        <w:t xml:space="preserve"> 14.7</w:t>
      </w:r>
      <w:r>
        <w:rPr>
          <w:rFonts w:cs="Arial"/>
        </w:rPr>
        <w:t>0</w:t>
      </w:r>
      <w:r w:rsidRPr="006A78E8">
        <w:rPr>
          <w:rFonts w:cs="Arial"/>
        </w:rPr>
        <w:t>7</w:t>
      </w:r>
      <w:r>
        <w:rPr>
          <w:rFonts w:cs="Arial"/>
        </w:rPr>
        <w:t xml:space="preserve">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the current.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205B1F" w:rsidRDefault="00D571F9" w:rsidP="00E3661D">
      <w:pPr>
        <w:pStyle w:val="Requirement"/>
        <w:rPr>
          <w:highlight w:val="cyan"/>
        </w:rPr>
      </w:pPr>
      <w:r w:rsidRPr="00205B1F">
        <w:rPr>
          <w:highlight w:val="cyan"/>
        </w:rPr>
        <w:t>Resistance measurement calibration check shall be enforced monthly.</w:t>
      </w:r>
      <w:r w:rsidR="000F55EF" w:rsidRPr="00205B1F">
        <w:rPr>
          <w:highlight w:val="cyan"/>
        </w:rPr>
        <w:t xml:space="preserve"> Currently not implemented.</w:t>
      </w:r>
    </w:p>
    <w:p w14:paraId="70690BBE" w14:textId="5E706C50" w:rsidR="00205B1F" w:rsidRPr="00205B1F" w:rsidRDefault="00205B1F" w:rsidP="00205B1F">
      <w:pPr>
        <w:rPr>
          <w:highlight w:val="cyan"/>
        </w:rPr>
      </w:pPr>
      <w:r w:rsidRPr="00205B1F">
        <w:rPr>
          <w:highlight w:val="cyan"/>
        </w:rPr>
        <w:t>Annual</w:t>
      </w:r>
    </w:p>
    <w:p w14:paraId="70009B8B" w14:textId="77777777" w:rsidR="0088300E" w:rsidRDefault="0088300E" w:rsidP="00151E11"/>
    <w:p w14:paraId="3BA6FE77" w14:textId="264F0447" w:rsidR="005F4597" w:rsidRPr="005F4597" w:rsidRDefault="006F6E8F" w:rsidP="005F4597">
      <w:pPr>
        <w:pStyle w:val="Requirement"/>
        <w:rPr>
          <w:highlight w:val="yellow"/>
        </w:rPr>
      </w:pPr>
      <w:r w:rsidRPr="005F4597">
        <w:rPr>
          <w:highlight w:val="yellow"/>
        </w:rPr>
        <w:lastRenderedPageBreak/>
        <w:t>Level measurement (</w:t>
      </w:r>
      <w:r w:rsidR="00CB0EBB" w:rsidRPr="005F4597">
        <w:rPr>
          <w:highlight w:val="yellow"/>
        </w:rPr>
        <w:t xml:space="preserve">Process Variable </w:t>
      </w:r>
      <w:r w:rsidRPr="005F4597">
        <w:rPr>
          <w:highlight w:val="yellow"/>
        </w:rPr>
        <w:t>PV) 2.5 to 8.5 inches +/- 0.005”</w:t>
      </w:r>
    </w:p>
    <w:p w14:paraId="107CF5BF" w14:textId="77777777" w:rsidR="005F4597" w:rsidRDefault="005F4597">
      <w:pPr>
        <w:pStyle w:val="Step"/>
        <w:numPr>
          <w:ilvl w:val="0"/>
          <w:numId w:val="49"/>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6" w:name="_Toc191729642"/>
      <w:bookmarkStart w:id="297" w:name="_Toc237793417"/>
      <w:r>
        <w:t>Hardware Outputs:</w:t>
      </w:r>
      <w:bookmarkEnd w:id="296"/>
      <w:bookmarkEnd w:id="297"/>
    </w:p>
    <w:p w14:paraId="55E825A0" w14:textId="5253D3F7" w:rsidR="00CB0EBB" w:rsidRDefault="00CB0EBB" w:rsidP="00E3661D">
      <w:pPr>
        <w:pStyle w:val="Requirement"/>
      </w:pPr>
      <w:r>
        <w:t>Level control (Set Point SP) 2.5 to 8.</w:t>
      </w:r>
      <w:r w:rsidRPr="00476353">
        <w:rPr>
          <w:highlight w:val="yellow"/>
        </w:rPr>
        <w:t>5 inches +/- 0.00</w:t>
      </w:r>
      <w:r w:rsidR="00302915">
        <w:rPr>
          <w:highlight w:val="yellow"/>
        </w:rPr>
        <w:t>5</w:t>
      </w:r>
      <w:r w:rsidRPr="00476353">
        <w:rPr>
          <w:highlight w:val="yellow"/>
        </w:rPr>
        <w:t>”</w:t>
      </w:r>
    </w:p>
    <w:p w14:paraId="790A5867" w14:textId="77777777" w:rsidR="005F4597" w:rsidRDefault="005F4597">
      <w:pPr>
        <w:pStyle w:val="Step"/>
        <w:numPr>
          <w:ilvl w:val="0"/>
          <w:numId w:val="51"/>
        </w:numPr>
      </w:pPr>
      <w:r>
        <w:t xml:space="preserve">Run the MLOI app. </w:t>
      </w:r>
    </w:p>
    <w:p w14:paraId="1CEE557D" w14:textId="77777777" w:rsidR="005F4597" w:rsidRDefault="005F4597" w:rsidP="005F4597">
      <w:pPr>
        <w:pStyle w:val="checkbox"/>
      </w:pPr>
      <w:r>
        <w:t xml:space="preserve">Select </w:t>
      </w:r>
      <w:proofErr w:type="gramStart"/>
      <w:r>
        <w:t>Pre-Pot</w:t>
      </w:r>
      <w:proofErr w:type="gramEnd"/>
      <w:r>
        <w:t xml:space="preserve">,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51"/>
        </w:numPr>
      </w:pPr>
      <w:r>
        <w:t>Check Level Accuracy measured in Level PV vs Level SP</w:t>
      </w:r>
    </w:p>
    <w:p w14:paraId="2BAFF44D" w14:textId="77777777" w:rsidR="005F4597" w:rsidRDefault="005F4597" w:rsidP="005F4597">
      <w:pPr>
        <w:pStyle w:val="checkbox"/>
      </w:pPr>
      <w:r>
        <w:t xml:space="preserve">Change the set point, Level </w:t>
      </w:r>
      <w:proofErr w:type="gramStart"/>
      <w:r>
        <w:t>SP</w:t>
      </w:r>
      <w:proofErr w:type="gramEnd"/>
      <w:r>
        <w:t xml:space="preserve"> to a Test Level between 2.5 and 8.5</w:t>
      </w:r>
    </w:p>
    <w:p w14:paraId="183C0737" w14:textId="77777777" w:rsidR="005F4597" w:rsidRDefault="005F4597" w:rsidP="005F4597">
      <w:pPr>
        <w:pStyle w:val="checkbox"/>
      </w:pPr>
      <w:r>
        <w:t>Verify the Pump Speed indicates speeds of FAST, SLOW, CREEP and IDLE. NOTE: the Pump Speed may hunt between CREEEP and IDLE for several cycles.</w:t>
      </w:r>
    </w:p>
    <w:p w14:paraId="51ED8945" w14:textId="77777777" w:rsidR="005F4597" w:rsidRDefault="005F4597" w:rsidP="005F4597">
      <w:pPr>
        <w:pStyle w:val="checkbox"/>
      </w:pPr>
      <w:r>
        <w:t>Verify eventually the Pump Speed indicates STOP and the motor is stopped (</w:t>
      </w:r>
      <w:proofErr w:type="spellStart"/>
      <w:r>
        <w:t>ie</w:t>
      </w:r>
      <w:proofErr w:type="spellEnd"/>
      <w:r>
        <w:t xml:space="preserv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50"/>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Pr="00543DA2" w:rsidRDefault="00F31BAA" w:rsidP="005F4597">
      <w:pPr>
        <w:pStyle w:val="ZPara"/>
      </w:pPr>
    </w:p>
    <w:p w14:paraId="180548B4" w14:textId="382EE62F" w:rsidR="00476353" w:rsidRDefault="00476353" w:rsidP="00476353">
      <w:pPr>
        <w:pStyle w:val="Requirement"/>
      </w:pPr>
      <w:r>
        <w:t>Pump back flow shall be prevented.</w:t>
      </w:r>
    </w:p>
    <w:p w14:paraId="6A1F37E9" w14:textId="31841B06" w:rsidR="005F4597" w:rsidRDefault="005F4597">
      <w:pPr>
        <w:pStyle w:val="Step"/>
        <w:numPr>
          <w:ilvl w:val="0"/>
          <w:numId w:val="52"/>
        </w:numPr>
      </w:pPr>
      <w:r>
        <w:t xml:space="preserve">Open the Cabinet then Run the MLOI app. </w:t>
      </w:r>
    </w:p>
    <w:p w14:paraId="4AB0E087" w14:textId="77777777" w:rsidR="005F4597" w:rsidRDefault="005F4597" w:rsidP="005F4597">
      <w:pPr>
        <w:pStyle w:val="checkbox"/>
      </w:pPr>
      <w:r>
        <w:t xml:space="preserve">Select </w:t>
      </w:r>
      <w:proofErr w:type="gramStart"/>
      <w:r>
        <w:t>Pre-Pot</w:t>
      </w:r>
      <w:proofErr w:type="gramEnd"/>
      <w:r>
        <w:t xml:space="preserve">, turn OFF Pre-Fill then click OK </w:t>
      </w:r>
    </w:p>
    <w:p w14:paraId="7EA270AF" w14:textId="77777777" w:rsidR="005F4597" w:rsidRDefault="005F4597" w:rsidP="005F4597">
      <w:pPr>
        <w:pStyle w:val="checkbox"/>
      </w:pPr>
      <w:r>
        <w:lastRenderedPageBreak/>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3"/>
        </w:numPr>
      </w:pPr>
      <w:r>
        <w:t>Check the operation of the back flow preventer valve</w:t>
      </w:r>
    </w:p>
    <w:p w14:paraId="6EA82D1B" w14:textId="3B55F1C8" w:rsidR="005F4597" w:rsidRDefault="005F4597" w:rsidP="005F4597">
      <w:pPr>
        <w:pStyle w:val="checkbox"/>
      </w:pPr>
      <w:r>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 xml:space="preserve">Verify the Valve </w:t>
      </w:r>
      <w:proofErr w:type="gramStart"/>
      <w:r w:rsidRPr="00677D15">
        <w:t>SSR  red</w:t>
      </w:r>
      <w:proofErr w:type="gramEnd"/>
      <w:r w:rsidRPr="00677D15">
        <w:t xml:space="preserve"> light is OFF while Pump Spee</w:t>
      </w:r>
      <w:r w:rsidR="00677D15">
        <w:t>d</w:t>
      </w:r>
      <w:r w:rsidRPr="00677D15">
        <w:t xml:space="preserve"> is NOT STOP</w:t>
      </w:r>
    </w:p>
    <w:p w14:paraId="6C69CE8B" w14:textId="43B6B1E8" w:rsidR="00677D15" w:rsidRDefault="00677D15" w:rsidP="00677D15">
      <w:pPr>
        <w:pStyle w:val="checkbox"/>
      </w:pPr>
      <w:r>
        <w:t xml:space="preserve">Verify the Valve </w:t>
      </w:r>
      <w:proofErr w:type="gramStart"/>
      <w:r>
        <w:t>SSR  red</w:t>
      </w:r>
      <w:proofErr w:type="gramEnd"/>
      <w:r>
        <w:t xml:space="preserve"> light is ON when Pump Speed is STOP.</w:t>
      </w:r>
    </w:p>
    <w:p w14:paraId="1B64564A" w14:textId="77777777" w:rsidR="00677D15" w:rsidRDefault="00677D15" w:rsidP="00677D15">
      <w:pPr>
        <w:pStyle w:val="Step"/>
      </w:pPr>
      <w:r>
        <w:t xml:space="preserve">Repeat Step 2 for several Level </w:t>
      </w:r>
      <w:proofErr w:type="gramStart"/>
      <w:r>
        <w:t>SP  values</w:t>
      </w:r>
      <w:proofErr w:type="gramEnd"/>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t>Tester   __________________      Date ______________       PASS      FAIL</w:t>
      </w:r>
    </w:p>
    <w:p w14:paraId="2CA02276" w14:textId="7E6D1D56" w:rsidR="009236F7" w:rsidRDefault="009236F7" w:rsidP="00476353">
      <w:pPr>
        <w:pStyle w:val="ZPara"/>
      </w:pPr>
    </w:p>
    <w:p w14:paraId="1656DC1E" w14:textId="0E0C7893" w:rsidR="009236F7" w:rsidRDefault="009236F7" w:rsidP="009236F7">
      <w:pPr>
        <w:pStyle w:val="Requirement"/>
      </w:pPr>
      <w:r>
        <w:t xml:space="preserve">A Pump E-Stop </w:t>
      </w:r>
      <w:proofErr w:type="gramStart"/>
      <w:r>
        <w:t>shall</w:t>
      </w:r>
      <w:proofErr w:type="gramEnd"/>
      <w:r>
        <w:t xml:space="preserve"> be provided.</w:t>
      </w:r>
    </w:p>
    <w:p w14:paraId="6220BB0A" w14:textId="1B3BBFE3" w:rsidR="009236F7" w:rsidRDefault="009236F7" w:rsidP="009236F7">
      <w:r>
        <w:t>NOTE: The Pololu smart motor controller detects various faults including low voltage IN</w:t>
      </w:r>
      <w:r w:rsidR="00BC6A98">
        <w:t xml:space="preserve"> must be </w:t>
      </w:r>
      <w:proofErr w:type="gramStart"/>
      <w:r w:rsidR="00BC6A98">
        <w:t>on line</w:t>
      </w:r>
      <w:proofErr w:type="gramEnd"/>
      <w:r w:rsidR="00BC6A98">
        <w:t xml:space="preserv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4"/>
        </w:numPr>
      </w:pPr>
      <w:r>
        <w:rPr>
          <w:noProof/>
        </w:rPr>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4"/>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5"/>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 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298" w:name="_Toc191729080"/>
      <w:bookmarkStart w:id="299" w:name="_Toc191729149"/>
      <w:bookmarkStart w:id="300" w:name="_Toc191729221"/>
      <w:bookmarkStart w:id="301" w:name="_Toc191729344"/>
      <w:bookmarkStart w:id="302" w:name="_Toc191729466"/>
      <w:bookmarkStart w:id="303" w:name="_Toc191729525"/>
      <w:bookmarkStart w:id="304" w:name="_Toc191729584"/>
      <w:bookmarkStart w:id="305" w:name="_Toc191729643"/>
      <w:bookmarkStart w:id="306" w:name="_Toc191729731"/>
      <w:bookmarkStart w:id="307" w:name="_Toc191730110"/>
      <w:bookmarkStart w:id="308" w:name="_Toc193104106"/>
      <w:bookmarkStart w:id="309" w:name="_Toc191729644"/>
      <w:bookmarkEnd w:id="298"/>
      <w:bookmarkEnd w:id="299"/>
      <w:bookmarkEnd w:id="300"/>
      <w:bookmarkEnd w:id="301"/>
      <w:bookmarkEnd w:id="302"/>
      <w:bookmarkEnd w:id="303"/>
      <w:bookmarkEnd w:id="304"/>
      <w:bookmarkEnd w:id="305"/>
      <w:bookmarkEnd w:id="306"/>
      <w:bookmarkEnd w:id="307"/>
      <w:bookmarkEnd w:id="308"/>
    </w:p>
    <w:p w14:paraId="1EB4D2E2" w14:textId="73CF91A5" w:rsidR="00C776AE" w:rsidRDefault="00C776AE" w:rsidP="00C776AE">
      <w:r>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310" w:name="_Toc237793418"/>
      <w:r>
        <w:lastRenderedPageBreak/>
        <w:t xml:space="preserve">Production </w:t>
      </w:r>
      <w:r w:rsidR="0064065C">
        <w:t>HMI:</w:t>
      </w:r>
      <w:bookmarkEnd w:id="309"/>
      <w:bookmarkEnd w:id="310"/>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 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Default="001D3CE0" w:rsidP="00DE34EB">
      <w:pPr>
        <w:pStyle w:val="Requirement"/>
      </w:pPr>
      <w:r>
        <w:t xml:space="preserve">Shall provide a means to check and set the Level Zero point daily. </w:t>
      </w:r>
    </w:p>
    <w:p w14:paraId="11A9B892" w14:textId="460A8EDB"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w:t>
      </w:r>
      <w:proofErr w:type="gramStart"/>
      <w:r>
        <w:t>today(</w:t>
      </w:r>
      <w:proofErr w:type="gramEnd"/>
      <w:r>
        <w:t>).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17"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7"/>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rsidP="00F51AA3">
      <w:pPr>
        <w:pStyle w:val="Requirement"/>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7"/>
        </w:numPr>
      </w:pPr>
      <w:r>
        <w:t>In the Win11 search bar type “</w:t>
      </w:r>
      <w:proofErr w:type="spellStart"/>
      <w:r>
        <w:t>RegEdit</w:t>
      </w:r>
      <w:proofErr w:type="spellEnd"/>
      <w:r>
        <w:t>” and start the Registry Editor.</w:t>
      </w:r>
    </w:p>
    <w:p w14:paraId="4B30DDA1" w14:textId="77777777" w:rsidR="00F51AA3" w:rsidRDefault="00F51AA3">
      <w:pPr>
        <w:pStyle w:val="Step"/>
        <w:numPr>
          <w:ilvl w:val="0"/>
          <w:numId w:val="48"/>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8"/>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 xml:space="preserve">Start the MLOI application,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t xml:space="preserve">Stop the MLOI application </w:t>
      </w:r>
    </w:p>
    <w:p w14:paraId="14CF9CA0" w14:textId="1AFED075" w:rsidR="005F1B76" w:rsidRDefault="005F1B76">
      <w:pPr>
        <w:pStyle w:val="Step"/>
        <w:numPr>
          <w:ilvl w:val="0"/>
          <w:numId w:val="48"/>
        </w:numPr>
      </w:pPr>
      <w:r>
        <w:t>With the Registry’s Level Cal Date Set to any date but today’s date.</w:t>
      </w:r>
    </w:p>
    <w:p w14:paraId="7BB85301" w14:textId="6373B79B" w:rsidR="005F1B76" w:rsidRDefault="005F1B76" w:rsidP="005F1B76">
      <w:pPr>
        <w:pStyle w:val="checkbox"/>
      </w:pPr>
      <w:r>
        <w:t>Perform Step 2 with entering test today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Default="00BF4556" w:rsidP="00BF4556">
      <w:pPr>
        <w:pStyle w:val="Requirement"/>
      </w:pPr>
      <w:r>
        <w:t xml:space="preserve">Shall provide a means to check correct application version is used with the selected Configuration File. </w:t>
      </w:r>
    </w:p>
    <w:p w14:paraId="69D05DD7" w14:textId="16622B66" w:rsidR="00D15CDB" w:rsidRDefault="00D15CDB">
      <w:pPr>
        <w:pStyle w:val="Step"/>
        <w:numPr>
          <w:ilvl w:val="0"/>
          <w:numId w:val="45"/>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lastRenderedPageBreak/>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 xml:space="preserve">Cell B50) to be some version number </w:t>
      </w:r>
      <w:proofErr w:type="spellStart"/>
      <w:r>
        <w:t>ie</w:t>
      </w:r>
      <w:proofErr w:type="spellEnd"/>
      <w:r>
        <w:t xml:space="preserv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6"/>
        </w:numPr>
      </w:pPr>
      <w:r w:rsidRPr="00814781">
        <w:t xml:space="preserve">Close the Office file. </w:t>
      </w:r>
    </w:p>
    <w:p w14:paraId="1ED7E635" w14:textId="73D17FA6" w:rsidR="00814781" w:rsidRPr="00814781" w:rsidRDefault="00814781">
      <w:pPr>
        <w:pStyle w:val="checkbox"/>
        <w:numPr>
          <w:ilvl w:val="0"/>
          <w:numId w:val="46"/>
        </w:numPr>
      </w:pPr>
      <w:r w:rsidRPr="00814781">
        <w:t xml:space="preserve">In File Explorer, right-click the </w:t>
      </w:r>
      <w:proofErr w:type="gramStart"/>
      <w:r w:rsidRPr="00814781">
        <w:t>file</w:t>
      </w:r>
      <w:proofErr w:type="gramEnd"/>
      <w:r w:rsidRPr="00814781">
        <w:t>.</w:t>
      </w:r>
    </w:p>
    <w:p w14:paraId="5BA73F64" w14:textId="3A00BF27" w:rsidR="00814781" w:rsidRPr="00814781" w:rsidRDefault="00814781">
      <w:pPr>
        <w:pStyle w:val="checkbox"/>
        <w:numPr>
          <w:ilvl w:val="0"/>
          <w:numId w:val="46"/>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6"/>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6"/>
        </w:numPr>
      </w:pPr>
      <w:r w:rsidRPr="00814781">
        <w:t xml:space="preserve">Check </w:t>
      </w:r>
      <w:r w:rsidRPr="00814781">
        <w:rPr>
          <w:b/>
          <w:bCs/>
        </w:rPr>
        <w:t>Unblock</w:t>
      </w:r>
      <w:r w:rsidRPr="00814781">
        <w:t>.</w:t>
      </w:r>
    </w:p>
    <w:p w14:paraId="385F1A1C" w14:textId="06F37557" w:rsidR="00D15CDB" w:rsidRDefault="00D15CDB" w:rsidP="00D15CDB">
      <w:pPr>
        <w:pStyle w:val="checkbox"/>
      </w:pPr>
      <w:r>
        <w:t xml:space="preserve">Save the </w:t>
      </w:r>
      <w:proofErr w:type="spellStart"/>
      <w:r>
        <w:t>Config</w:t>
      </w:r>
      <w:r w:rsidR="00814781">
        <w:t>File.xlmx</w:t>
      </w:r>
      <w:proofErr w:type="spellEnd"/>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5"/>
        </w:numPr>
      </w:pPr>
      <w:r>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 xml:space="preserve">Verify that Version mismatch warning is displayed with Expected Version is the value entered above </w:t>
      </w:r>
      <w:proofErr w:type="spellStart"/>
      <w:r>
        <w:t>ie</w:t>
      </w:r>
      <w:proofErr w:type="spellEnd"/>
      <w:r>
        <w:t xml:space="preserv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 xml:space="preserve">Verify that Version mismatch warning is displayed with Expected Version is the value entered above </w:t>
      </w:r>
      <w:proofErr w:type="spellStart"/>
      <w:r w:rsidRPr="00166B01">
        <w:t>ie</w:t>
      </w:r>
      <w:proofErr w:type="spellEnd"/>
      <w:r w:rsidRPr="00166B01">
        <w:t xml:space="preserv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5"/>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4D25B2F1" w14:textId="77777777" w:rsidR="00AC2D9B" w:rsidRDefault="00AC2D9B" w:rsidP="00AC2D9B">
      <w:pPr>
        <w:pStyle w:val="checkbox"/>
        <w:numPr>
          <w:ilvl w:val="0"/>
          <w:numId w:val="0"/>
        </w:numPr>
        <w:ind w:left="1267"/>
      </w:pPr>
    </w:p>
    <w:p w14:paraId="781F6B9C" w14:textId="77777777" w:rsidR="00AC2D9B" w:rsidRDefault="00AC2D9B" w:rsidP="00AC2D9B"/>
    <w:p w14:paraId="68703322" w14:textId="77777777" w:rsidR="00AC2D9B" w:rsidRDefault="00AC2D9B" w:rsidP="00AC2D9B">
      <w:pPr>
        <w:pStyle w:val="ZPara"/>
      </w:pPr>
      <w:r>
        <w:t>Tester   __________________      Date ______________       PASS      FAIL</w:t>
      </w:r>
    </w:p>
    <w:p w14:paraId="278967F5" w14:textId="6E89FEA4" w:rsidR="00845652" w:rsidRPr="00E23625" w:rsidRDefault="00845652" w:rsidP="00845652">
      <w:pPr>
        <w:rPr>
          <w:rFonts w:cs="Arial"/>
          <w:kern w:val="2"/>
          <w:szCs w:val="22"/>
          <w14:ligatures w14:val="standardContextual"/>
        </w:rPr>
      </w:pPr>
    </w:p>
    <w:p w14:paraId="6AE6377B" w14:textId="77777777" w:rsidR="00845652" w:rsidRDefault="00845652" w:rsidP="00693CF6"/>
    <w:p w14:paraId="573B7F76" w14:textId="77777777" w:rsidR="008A1B1E" w:rsidRDefault="008A1B1E" w:rsidP="008A1B1E">
      <w:pPr>
        <w:pStyle w:val="Requirement"/>
      </w:pPr>
      <w:proofErr w:type="gramStart"/>
      <w:r>
        <w:t>Shall</w:t>
      </w:r>
      <w:proofErr w:type="gramEnd"/>
      <w:r>
        <w:t xml:space="preserve"> not require operator to enter redundant information.</w:t>
      </w:r>
    </w:p>
    <w:p w14:paraId="3FC6141C" w14:textId="2E3EDC55" w:rsidR="006805DD" w:rsidRDefault="00970F67" w:rsidP="00E314C7">
      <w:r>
        <w:lastRenderedPageBreak/>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02179C88">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6"/>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on the dropdown </w:t>
      </w:r>
      <w:r w:rsidR="00961B04">
        <w:t>then</w:t>
      </w:r>
      <w:r>
        <w:t xml:space="preserve">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w:t>
      </w:r>
      <w:proofErr w:type="gramStart"/>
      <w:r w:rsidR="00706280">
        <w:t>name</w:t>
      </w:r>
      <w:proofErr w:type="gramEnd"/>
      <w:r w:rsidR="006805DD">
        <w:t xml:space="preserve"> then </w:t>
      </w:r>
      <w:r w:rsidR="00706280">
        <w:t>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w:t>
      </w:r>
      <w:r w:rsidR="00650358">
        <w:t xml:space="preserve">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5"/>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CANCEL,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5"/>
        </w:numPr>
      </w:pPr>
      <w:r>
        <w:t>Evaluate Pre-Fill Lube disable.</w:t>
      </w:r>
    </w:p>
    <w:p w14:paraId="2BDDB29F" w14:textId="77777777" w:rsidR="00771265" w:rsidRDefault="00970F67" w:rsidP="00970F67">
      <w:pPr>
        <w:pStyle w:val="checkbox"/>
      </w:pPr>
      <w:r>
        <w:t xml:space="preserve">With the </w:t>
      </w:r>
      <w:r w:rsidR="00771265">
        <w:t>“</w:t>
      </w:r>
      <w:proofErr w:type="spellStart"/>
      <w:r w:rsidR="00771265">
        <w:t>PreFill</w:t>
      </w:r>
      <w:proofErr w:type="spellEnd"/>
      <w:r w:rsidR="00771265">
        <w:t>” light lighted GREEN, Click OK</w:t>
      </w:r>
    </w:p>
    <w:p w14:paraId="1F6B2538" w14:textId="7A2EFB2F" w:rsidR="00771265" w:rsidRDefault="00771265" w:rsidP="00970F67">
      <w:pPr>
        <w:pStyle w:val="checkbox"/>
      </w:pPr>
      <w:r>
        <w:t xml:space="preserve">Verify the Program starts and “Pre-Fill is indicated in the TEST State Out box. </w:t>
      </w:r>
    </w:p>
    <w:p w14:paraId="74FB4316" w14:textId="4E8FCDAC" w:rsidR="00771265" w:rsidRDefault="00771265" w:rsidP="00771265">
      <w:pPr>
        <w:ind w:left="1267"/>
      </w:pPr>
      <w:r>
        <w:rPr>
          <w:noProof/>
        </w:rPr>
        <w:drawing>
          <wp:inline distT="0" distB="0" distL="0" distR="0" wp14:anchorId="7DD215CC" wp14:editId="2DFCC3BF">
            <wp:extent cx="2262850" cy="942428"/>
            <wp:effectExtent l="0" t="0" r="4445"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7361" cy="952636"/>
                    </a:xfrm>
                    <a:prstGeom prst="rect">
                      <a:avLst/>
                    </a:prstGeom>
                    <a:noFill/>
                  </pic:spPr>
                </pic:pic>
              </a:graphicData>
            </a:graphic>
          </wp:inline>
        </w:drawing>
      </w:r>
    </w:p>
    <w:p w14:paraId="09877E16" w14:textId="77777777" w:rsidR="00771265" w:rsidRDefault="00771265" w:rsidP="00771265">
      <w:pPr>
        <w:ind w:left="1267"/>
      </w:pP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t>Click on the “</w:t>
      </w:r>
      <w:proofErr w:type="spellStart"/>
      <w:r>
        <w:t>PreFill</w:t>
      </w:r>
      <w:proofErr w:type="spellEnd"/>
      <w:r>
        <w:t>” light to turn is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5"/>
        </w:numPr>
      </w:pPr>
      <w:proofErr w:type="gramStart"/>
      <w:r>
        <w:t>Evaluate</w:t>
      </w:r>
      <w:proofErr w:type="gramEnd"/>
      <w:r>
        <w:t xml:space="preserv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5"/>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lastRenderedPageBreak/>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0D86A75A">
            <wp:extent cx="4324009" cy="21145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1806" cy="2128143"/>
                    </a:xfrm>
                    <a:prstGeom prst="rect">
                      <a:avLst/>
                    </a:prstGeom>
                    <a:noFill/>
                  </pic:spPr>
                </pic:pic>
              </a:graphicData>
            </a:graphic>
          </wp:inline>
        </w:drawing>
      </w:r>
    </w:p>
    <w:p w14:paraId="17A7A172" w14:textId="4C2BE052" w:rsidR="004F421C" w:rsidRDefault="004F421C" w:rsidP="004F421C">
      <w:pPr>
        <w:jc w:val="center"/>
      </w:pP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2ABAF134" w14:textId="77777777" w:rsidR="004F421C" w:rsidRPr="00543DA2" w:rsidRDefault="004F421C" w:rsidP="004F421C">
      <w:pPr>
        <w:pStyle w:val="ZPara"/>
      </w:pPr>
      <w:r>
        <w:t xml:space="preserve">Tester   __________________      Date ______________       PASS      </w:t>
      </w:r>
      <w:r w:rsidRPr="00543DA2">
        <w:t>FAIL</w:t>
      </w:r>
    </w:p>
    <w:p w14:paraId="060A4695" w14:textId="77777777" w:rsidR="004F421C" w:rsidRDefault="004F421C" w:rsidP="004F421C">
      <w:pPr>
        <w:pStyle w:val="checkbox"/>
        <w:numPr>
          <w:ilvl w:val="0"/>
          <w:numId w:val="0"/>
        </w:numPr>
        <w:ind w:left="1267"/>
      </w:pPr>
    </w:p>
    <w:p w14:paraId="359EC613" w14:textId="77777777" w:rsidR="008C4D8F" w:rsidRDefault="008C4D8F" w:rsidP="008A0AF9">
      <w:pPr>
        <w:ind w:left="907"/>
      </w:pPr>
    </w:p>
    <w:p w14:paraId="32161BD9" w14:textId="77777777" w:rsidR="008C4D8F" w:rsidRDefault="008C4D8F" w:rsidP="008A0AF9">
      <w:pPr>
        <w:ind w:left="907"/>
      </w:pPr>
    </w:p>
    <w:p w14:paraId="6191F5C0" w14:textId="3AC39AA6" w:rsidR="008A0AF9" w:rsidRDefault="008A0AF9" w:rsidP="008A0AF9">
      <w:pPr>
        <w:pStyle w:val="Requirement"/>
      </w:pPr>
      <w:r>
        <w:t xml:space="preserve">Shall provide help for each control and indicator. </w:t>
      </w:r>
    </w:p>
    <w:p w14:paraId="37DB8751" w14:textId="6DBCE527" w:rsidR="008A0AF9" w:rsidRDefault="001208CC">
      <w:pPr>
        <w:pStyle w:val="Step"/>
        <w:numPr>
          <w:ilvl w:val="0"/>
          <w:numId w:val="41"/>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right clicked and “</w:t>
      </w:r>
      <w:r>
        <w:t>Description</w:t>
      </w:r>
      <w:r w:rsidR="008A0AF9">
        <w:t xml:space="preserve"> &amp; Tip” is selected.</w:t>
      </w:r>
    </w:p>
    <w:p w14:paraId="6F7DA2C8" w14:textId="41BCE8E5" w:rsidR="001208CC" w:rsidRDefault="008C4D8F" w:rsidP="007A7C3F">
      <w:pPr>
        <w:pStyle w:val="checkbox"/>
      </w:pPr>
      <w:r>
        <w:rPr>
          <w:noProof/>
        </w:rPr>
        <w:drawing>
          <wp:anchor distT="0" distB="0" distL="114300" distR="114300" simplePos="0" relativeHeight="251663360" behindDoc="0" locked="0" layoutInCell="1" allowOverlap="1" wp14:anchorId="007F4EC7" wp14:editId="46AD5160">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 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4"/>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77777777" w:rsidR="00C22D80" w:rsidRDefault="00C22D80" w:rsidP="008C4D8F">
      <w:pPr>
        <w:pStyle w:val="ZPara"/>
      </w:pPr>
    </w:p>
    <w:p w14:paraId="4020529E" w14:textId="7518C985" w:rsidR="008C4D8F" w:rsidRDefault="00C22D80" w:rsidP="00C22D80">
      <w:pPr>
        <w:pStyle w:val="Requirement"/>
        <w:ind w:left="994" w:hanging="634"/>
      </w:pPr>
      <w:r w:rsidRPr="005D5497">
        <w:t>Shall provide a menu means to launch secondary methods.</w:t>
      </w:r>
    </w:p>
    <w:p w14:paraId="6F4E70B2" w14:textId="1CE5DC53" w:rsidR="00ED63CB" w:rsidRDefault="000C5F2C" w:rsidP="00037EC2">
      <w:pPr>
        <w:pStyle w:val="Requirement"/>
      </w:pPr>
      <w:r>
        <w:t xml:space="preserve">Shall provide a menu driven means to access features. </w:t>
      </w:r>
    </w:p>
    <w:p w14:paraId="71FE6E08" w14:textId="77777777" w:rsidR="00752D22" w:rsidRDefault="00752D22">
      <w:pPr>
        <w:pStyle w:val="Step"/>
        <w:numPr>
          <w:ilvl w:val="0"/>
          <w:numId w:val="43"/>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25" w:history="1">
        <w:hyperlink r:id="rId26" w:history="1">
          <w:r>
            <w:rPr>
              <w:rStyle w:val="Hyperlink"/>
            </w:rPr>
            <w:t>https://github.com/AllenAircraft/PWC-OLS</w:t>
          </w:r>
        </w:hyperlink>
      </w:hyperlink>
      <w:r>
        <w:t xml:space="preserve">   </w:t>
      </w:r>
    </w:p>
    <w:p w14:paraId="30F1D4B2" w14:textId="77777777" w:rsidR="00157EA5" w:rsidRDefault="00752D22" w:rsidP="00752D22">
      <w:pPr>
        <w:pStyle w:val="checkbox"/>
      </w:pPr>
      <w:r>
        <w:t>Open MLOI by clicking on</w:t>
      </w:r>
      <w:proofErr w:type="gramStart"/>
      <w:r>
        <w:t xml:space="preserve"> </w:t>
      </w:r>
      <w:r w:rsidR="00157EA5">
        <w:t>..</w:t>
      </w:r>
      <w:proofErr w:type="gramEnd"/>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lastRenderedPageBreak/>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lastRenderedPageBreak/>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w:t>
      </w:r>
      <w:proofErr w:type="spellStart"/>
      <w:r>
        <w:t>Cofig</w:t>
      </w:r>
      <w:proofErr w:type="spellEnd"/>
      <w:r>
        <w:t xml:space="preserve">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Parmas dialog is displayed.</w:t>
      </w:r>
    </w:p>
    <w:p w14:paraId="0BD84B22" w14:textId="2F383476" w:rsidR="008D7CC4" w:rsidRDefault="008D7CC4" w:rsidP="008D7CC4">
      <w:pPr>
        <w:pStyle w:val="checkbox"/>
      </w:pPr>
      <w:r>
        <w:t>Verify AI1 Slope, AI1 Offset, AI2 Slope, AI2 Offset, Laser Slope, Laser Offset and Lase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proofErr w:type="gramStart"/>
      <w:r>
        <w:t>Wait</w:t>
      </w:r>
      <w:proofErr w:type="gramEnd"/>
      <w:r>
        <w:t xml:space="preserve"> about 10 seconds for the laser not found error to be displayed then press Continue.</w:t>
      </w:r>
    </w:p>
    <w:p w14:paraId="224D43BB" w14:textId="11A98E78" w:rsidR="00626CF7" w:rsidRDefault="00401DB8" w:rsidP="00401DB8">
      <w:pPr>
        <w:pStyle w:val="checkbox"/>
      </w:pPr>
      <w:r>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lastRenderedPageBreak/>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Navigate to &lt;</w:t>
      </w:r>
      <w:proofErr w:type="spellStart"/>
      <w:r>
        <w:t>Cofig</w:t>
      </w:r>
      <w:proofErr w:type="spellEnd"/>
      <w:r>
        <w:t xml:space="preserve">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w:t>
      </w:r>
      <w:proofErr w:type="gramStart"/>
      <w:r w:rsidRPr="008F4D62">
        <w:t>HELP_Instruction</w:t>
      </w:r>
      <w:r>
        <w:t>.pdf  to</w:t>
      </w:r>
      <w:proofErr w:type="gramEnd"/>
      <w:r>
        <w:t xml:space="preserve"> ...\$Help\</w:t>
      </w:r>
      <w:r w:rsidRPr="008F4D62">
        <w:t xml:space="preserve"> </w:t>
      </w:r>
      <w:proofErr w:type="spellStart"/>
      <w:r w:rsidRPr="008F4D62">
        <w:t>HELP_Instruction</w:t>
      </w:r>
      <w:r>
        <w:t>.TST</w:t>
      </w:r>
      <w:proofErr w:type="spellEnd"/>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w:t>
      </w:r>
      <w:proofErr w:type="spellStart"/>
      <w:proofErr w:type="gramStart"/>
      <w:r w:rsidRPr="008F4D62">
        <w:t>HELP_Instruction</w:t>
      </w:r>
      <w:r>
        <w:t>.TST</w:t>
      </w:r>
      <w:proofErr w:type="spellEnd"/>
      <w:r>
        <w:t xml:space="preserve">  to</w:t>
      </w:r>
      <w:proofErr w:type="gramEnd"/>
      <w:r>
        <w:t xml:space="preserve">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lastRenderedPageBreak/>
        <w:t xml:space="preserve">Evaluate Help&gt;About menu </w:t>
      </w:r>
      <w:proofErr w:type="gramStart"/>
      <w:r>
        <w:t>item</w:t>
      </w:r>
      <w:proofErr w:type="gramEnd"/>
      <w:r>
        <w:t>. (Production)</w:t>
      </w:r>
    </w:p>
    <w:p w14:paraId="38939130" w14:textId="77777777" w:rsidR="008A1B1E" w:rsidRDefault="008A1B1E" w:rsidP="008A1B1E">
      <w:pPr>
        <w:pStyle w:val="checkbox"/>
      </w:pPr>
      <w:r>
        <w:t>In Production (Run-time) Environment, run ..</w:t>
      </w:r>
      <w:proofErr w:type="spellStart"/>
      <w:r>
        <w:t>MLOI_Elevate</w:t>
      </w:r>
      <w:proofErr w:type="spellEnd"/>
      <w:r>
        <w:t>\MLOI_Elevate.exe,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4067B913" w14:textId="77777777" w:rsidR="008A1B1E" w:rsidRDefault="008A1B1E" w:rsidP="008A1B1E">
      <w:pPr>
        <w:pStyle w:val="checkbox"/>
      </w:pPr>
      <w:r>
        <w:t>Navigate to &lt;</w:t>
      </w:r>
      <w:proofErr w:type="spellStart"/>
      <w:r>
        <w:t>Cofig</w:t>
      </w:r>
      <w:proofErr w:type="spellEnd"/>
      <w:r>
        <w:t xml:space="preserve">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 xml:space="preserve">If available, navigate to the PWC_OLS project folder, click on </w:t>
      </w:r>
      <w:proofErr w:type="spellStart"/>
      <w:r>
        <w:t>MLOI_OLS.lvprj</w:t>
      </w:r>
      <w:proofErr w:type="spellEnd"/>
      <w:r>
        <w:t xml:space="preserve">. expand Build Specifications, then click on </w:t>
      </w:r>
      <w:proofErr w:type="spellStart"/>
      <w:r>
        <w:t>MLOI_Elevate</w:t>
      </w:r>
      <w:proofErr w:type="spellEnd"/>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27"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t xml:space="preserve">Found Version is the version number found in the build specification or the </w:t>
      </w:r>
      <w:proofErr w:type="spellStart"/>
      <w:r>
        <w:t>Github</w:t>
      </w:r>
      <w:proofErr w:type="spellEnd"/>
      <w:r>
        <w:t xml:space="preserve">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w:t>
      </w:r>
      <w:proofErr w:type="spellStart"/>
      <w:r w:rsidR="008A1B1E">
        <w:t>Develpment</w:t>
      </w:r>
      <w:proofErr w:type="spellEnd"/>
      <w:r w:rsidR="008A1B1E">
        <w:t>)</w:t>
      </w:r>
    </w:p>
    <w:p w14:paraId="4F993311" w14:textId="2CDCEACB" w:rsidR="008A1B1E" w:rsidRDefault="008A1B1E" w:rsidP="008A1B1E">
      <w:pPr>
        <w:pStyle w:val="checkbox"/>
      </w:pPr>
      <w:r>
        <w:t xml:space="preserve">In </w:t>
      </w:r>
      <w:proofErr w:type="spellStart"/>
      <w:r>
        <w:t>Develpment</w:t>
      </w:r>
      <w:proofErr w:type="spellEnd"/>
      <w:r>
        <w:t xml:space="preserve"> Environment, run ..</w:t>
      </w:r>
      <w:proofErr w:type="spellStart"/>
      <w:r>
        <w:t>MLOI_Elevate</w:t>
      </w:r>
      <w:proofErr w:type="spellEnd"/>
      <w:r>
        <w:t>\MLOI_Elevate.exe,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517B386F" w14:textId="77777777" w:rsidR="008A1B1E" w:rsidRDefault="008A1B1E" w:rsidP="008A1B1E">
      <w:pPr>
        <w:pStyle w:val="checkbox"/>
      </w:pPr>
      <w:r>
        <w:t>Navigate to &lt;</w:t>
      </w:r>
      <w:proofErr w:type="spellStart"/>
      <w:r>
        <w:t>Cofig</w:t>
      </w:r>
      <w:proofErr w:type="spellEnd"/>
      <w:r>
        <w:t xml:space="preserve">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3326E58A" w14:textId="77777777" w:rsidR="00C3639F" w:rsidRDefault="00C3639F" w:rsidP="00C3639F">
      <w:pPr>
        <w:pStyle w:val="Requirement"/>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w:t>
      </w:r>
      <w:proofErr w:type="gramStart"/>
      <w:r>
        <w:t>:  There</w:t>
      </w:r>
      <w:proofErr w:type="gramEnd"/>
      <w:r>
        <w:t xml:space="preserve"> are two Test Types:</w:t>
      </w:r>
    </w:p>
    <w:p w14:paraId="185F546D" w14:textId="77777777" w:rsidR="00C3639F" w:rsidRDefault="00C3639F">
      <w:pPr>
        <w:pStyle w:val="ListParagraph"/>
        <w:numPr>
          <w:ilvl w:val="0"/>
          <w:numId w:val="56"/>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6"/>
        </w:numPr>
        <w:rPr>
          <w:b/>
          <w:bCs/>
        </w:rPr>
      </w:pPr>
      <w:r w:rsidRPr="007B4DD2">
        <w:rPr>
          <w:b/>
          <w:bCs/>
        </w:rPr>
        <w:lastRenderedPageBreak/>
        <w:t>Post-</w:t>
      </w:r>
      <w:proofErr w:type="gramStart"/>
      <w:r w:rsidRPr="007B4DD2">
        <w:rPr>
          <w:b/>
          <w:bCs/>
        </w:rPr>
        <w:t>Pot</w:t>
      </w:r>
      <w:r>
        <w:t xml:space="preserve">  This</w:t>
      </w:r>
      <w:proofErr w:type="gramEnd"/>
      <w:r>
        <w:t xml:space="preserve">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6"/>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w:t>
      </w:r>
      <w:proofErr w:type="gramStart"/>
      <w:r>
        <w:t>:  A</w:t>
      </w:r>
      <w:proofErr w:type="gramEnd"/>
      <w:r>
        <w:t xml:space="preserve">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rsidP="00451DD6">
      <w:pPr>
        <w:pStyle w:val="Requirement"/>
      </w:pPr>
      <w:r>
        <w:t>Shall display the current ChA and ChB measurement to 0.1</w:t>
      </w:r>
      <w:r>
        <w:sym w:font="Symbol" w:char="F057"/>
      </w:r>
    </w:p>
    <w:p w14:paraId="031EC71B" w14:textId="77777777" w:rsidR="00451DD6" w:rsidRDefault="00451DD6" w:rsidP="00451DD6">
      <w:pPr>
        <w:pStyle w:val="Requirement"/>
      </w:pPr>
      <w:r>
        <w:t>Shall display the level measurement to 0.001”</w:t>
      </w:r>
    </w:p>
    <w:p w14:paraId="4EC91A2B" w14:textId="77777777" w:rsidR="00451DD6" w:rsidRDefault="00451DD6" w:rsidP="00451DD6">
      <w:pPr>
        <w:pStyle w:val="Requirement"/>
      </w:pPr>
      <w:r>
        <w:t xml:space="preserve">Shall provide time-based plot of </w:t>
      </w:r>
      <w:proofErr w:type="gramStart"/>
      <w:r>
        <w:t>the resistance</w:t>
      </w:r>
      <w:proofErr w:type="gramEnd"/>
      <w:r>
        <w:t xml:space="preserve"> for both ChA and ChB, and tank </w:t>
      </w:r>
      <w:proofErr w:type="gramStart"/>
      <w:r>
        <w:t>Level.</w:t>
      </w:r>
      <w:r w:rsidRPr="00A3768F">
        <w:t>.</w:t>
      </w:r>
      <w:proofErr w:type="gramEnd"/>
    </w:p>
    <w:p w14:paraId="2286CF67" w14:textId="77777777" w:rsidR="00C53C96" w:rsidRDefault="00C53C96">
      <w:pPr>
        <w:pStyle w:val="Step"/>
        <w:numPr>
          <w:ilvl w:val="0"/>
          <w:numId w:val="23"/>
        </w:numPr>
      </w:pPr>
      <w:r>
        <w:t>Disconnect the Instruments</w:t>
      </w:r>
    </w:p>
    <w:p w14:paraId="6C9EF8A5" w14:textId="0D00C108" w:rsidR="00351C22" w:rsidRDefault="00351C22" w:rsidP="00351C22">
      <w:pPr>
        <w:spacing w:before="120"/>
        <w:ind w:left="360"/>
      </w:pPr>
      <w:r>
        <w:t>NOTE</w:t>
      </w:r>
      <w:proofErr w:type="gramStart"/>
      <w:r>
        <w:t>:  This</w:t>
      </w:r>
      <w:proofErr w:type="gramEnd"/>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t>Test</w:t>
            </w:r>
          </w:p>
        </w:tc>
        <w:tc>
          <w:tcPr>
            <w:tcW w:w="917" w:type="dxa"/>
          </w:tcPr>
          <w:p w14:paraId="56DC69F4" w14:textId="77777777" w:rsidR="00451DD6" w:rsidRPr="00BE2370" w:rsidRDefault="00451DD6" w:rsidP="00E13D20">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t xml:space="preserve">Allow the Post Pot test to run for several moments to develop a data plot </w:t>
      </w:r>
      <w:r w:rsidR="003F22C9">
        <w:t>in the Test Progress Display</w:t>
      </w:r>
    </w:p>
    <w:p w14:paraId="2B46CD20" w14:textId="00AEDBB3" w:rsidR="003F22C9" w:rsidRDefault="00C53C96" w:rsidP="003F22C9">
      <w:pPr>
        <w:pStyle w:val="checkbox"/>
      </w:pPr>
      <w:r>
        <w:t xml:space="preserve">Verify Ch </w:t>
      </w:r>
      <w:proofErr w:type="gramStart"/>
      <w:r>
        <w:t>A</w:t>
      </w:r>
      <w:proofErr w:type="gramEnd"/>
      <w:r>
        <w:t xml:space="preserve"> Ohms, Ch B Ohms</w:t>
      </w:r>
      <w:r w:rsidR="003F22C9">
        <w:t xml:space="preserve"> show a value with </w:t>
      </w:r>
      <w:proofErr w:type="spellStart"/>
      <w:r w:rsidR="003F22C9">
        <w:t>xxx.x</w:t>
      </w:r>
      <w:proofErr w:type="spellEnd"/>
      <w:r w:rsidR="003F22C9">
        <w:t xml:space="preserve"> format above the chart and change with the charted data.</w:t>
      </w:r>
    </w:p>
    <w:p w14:paraId="10674491" w14:textId="7DD8A622" w:rsidR="003F22C9" w:rsidRDefault="003F22C9" w:rsidP="003F22C9">
      <w:pPr>
        <w:pStyle w:val="checkbox"/>
      </w:pPr>
      <w:r>
        <w:t xml:space="preserve">Verify </w:t>
      </w:r>
      <w:r w:rsidR="00C53C96">
        <w:t xml:space="preserve">Level </w:t>
      </w:r>
      <w:r>
        <w:t xml:space="preserve">Inches show a value with </w:t>
      </w:r>
      <w:proofErr w:type="spellStart"/>
      <w:r>
        <w:t>x.xxx</w:t>
      </w:r>
      <w:proofErr w:type="spellEnd"/>
      <w:r>
        <w:t xml:space="preserve">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 xml:space="preserve">Verify a white stairstep plot on the chart representing Ch </w:t>
      </w:r>
      <w:proofErr w:type="gramStart"/>
      <w:r>
        <w:t>A</w:t>
      </w:r>
      <w:proofErr w:type="gramEnd"/>
      <w:r>
        <w:t xml:space="preserve">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lastRenderedPageBreak/>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8"/>
        </w:numPr>
      </w:pPr>
      <w:r>
        <w:t>Skip to step 3 of Test Case 22.</w:t>
      </w:r>
    </w:p>
    <w:p w14:paraId="7BB5D47B" w14:textId="77777777" w:rsidR="000A40C4" w:rsidRPr="000A40C4" w:rsidRDefault="000A40C4" w:rsidP="000A40C4"/>
    <w:p w14:paraId="350E782D" w14:textId="77777777" w:rsidR="00451DD6" w:rsidRDefault="00451DD6" w:rsidP="00451DD6">
      <w:pPr>
        <w:pStyle w:val="Requirement"/>
      </w:pPr>
      <w:r>
        <w:t>Shall display the Pass/Fail status and progress of the test.</w:t>
      </w:r>
    </w:p>
    <w:p w14:paraId="35AACB61" w14:textId="77777777" w:rsidR="003F22C9" w:rsidRDefault="003F22C9">
      <w:pPr>
        <w:pStyle w:val="Step"/>
        <w:numPr>
          <w:ilvl w:val="0"/>
          <w:numId w:val="57"/>
        </w:numPr>
      </w:pPr>
      <w:r>
        <w:t>Disconnect the Instruments</w:t>
      </w:r>
    </w:p>
    <w:p w14:paraId="74492466" w14:textId="77777777" w:rsidR="003F22C9" w:rsidRDefault="003F22C9">
      <w:pPr>
        <w:pStyle w:val="Step"/>
        <w:numPr>
          <w:ilvl w:val="0"/>
          <w:numId w:val="57"/>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7"/>
        </w:numPr>
      </w:pPr>
      <w:r>
        <w:t>Allow the Post Pot test to run for several moments to develop a Status Table in the Test Progress Display (shown above)</w:t>
      </w:r>
    </w:p>
    <w:p w14:paraId="20D2BD1D" w14:textId="66BFFE7B" w:rsidR="003F22C9" w:rsidRDefault="003F22C9" w:rsidP="003F22C9">
      <w:pPr>
        <w:pStyle w:val="checkbox"/>
      </w:pPr>
      <w:r>
        <w:t xml:space="preserve">Verify that Ch </w:t>
      </w:r>
      <w:proofErr w:type="gramStart"/>
      <w:r>
        <w:t>A</w:t>
      </w:r>
      <w:proofErr w:type="gramEnd"/>
      <w:r>
        <w:t xml:space="preserve">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proofErr w:type="gramStart"/>
      <w:r>
        <w:t>Wait</w:t>
      </w:r>
      <w:proofErr w:type="gramEnd"/>
      <w:r w:rsidR="00451DD6">
        <w:t xml:space="preserve"> the test </w:t>
      </w:r>
      <w:proofErr w:type="gramStart"/>
      <w:r w:rsidR="00451DD6">
        <w:t>is</w:t>
      </w:r>
      <w:proofErr w:type="gramEnd"/>
      <w:r w:rsidR="00451DD6">
        <w:t xml:space="preserve"> completed, (DONE state) </w:t>
      </w:r>
      <w:r>
        <w:t>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lastRenderedPageBreak/>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Default="00A2175C" w:rsidP="00E3661D">
      <w:pPr>
        <w:pStyle w:val="Requirement"/>
      </w:pPr>
      <w:r>
        <w:t xml:space="preserve">Shall provide </w:t>
      </w:r>
      <w:r w:rsidR="00691589">
        <w:t>a means to determine the initial PCB set depth.</w:t>
      </w:r>
    </w:p>
    <w:p w14:paraId="70B5704E" w14:textId="43F23168" w:rsidR="00B54E82" w:rsidRDefault="00691589" w:rsidP="00691589">
      <w:pPr>
        <w:pStyle w:val="Requirement"/>
      </w:pPr>
      <w:r>
        <w:t>Shall provide a means to determine sensor viability before potting process.</w:t>
      </w:r>
    </w:p>
    <w:p w14:paraId="2C1AE507" w14:textId="6AF785E9" w:rsidR="007B4DD2" w:rsidRDefault="007B4DD2">
      <w:pPr>
        <w:pStyle w:val="ListParagraph"/>
        <w:numPr>
          <w:ilvl w:val="0"/>
          <w:numId w:val="59"/>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60"/>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61"/>
        </w:numPr>
      </w:pPr>
      <w:r>
        <w:t>Disconnect the Instruments</w:t>
      </w:r>
    </w:p>
    <w:p w14:paraId="5D2B8E35" w14:textId="3687804A" w:rsidR="00351C22" w:rsidRDefault="00351C22" w:rsidP="00351C22">
      <w:pPr>
        <w:spacing w:before="120" w:after="120"/>
        <w:ind w:left="360"/>
      </w:pPr>
      <w:r>
        <w:t>NOTE</w:t>
      </w:r>
      <w:proofErr w:type="gramStart"/>
      <w:r>
        <w:t>:  This</w:t>
      </w:r>
      <w:proofErr w:type="gramEnd"/>
      <w:r>
        <w:t xml:space="preserve"> test may be run with Instruments and an OLS sensor installed but result values and indicator may vary.</w:t>
      </w:r>
    </w:p>
    <w:p w14:paraId="19728D30" w14:textId="3732A168" w:rsidR="00302915" w:rsidRDefault="00BE2370">
      <w:pPr>
        <w:pStyle w:val="checkbox"/>
        <w:numPr>
          <w:ilvl w:val="0"/>
          <w:numId w:val="61"/>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 xml:space="preserve">On the Test Information </w:t>
      </w:r>
      <w:proofErr w:type="gramStart"/>
      <w:r w:rsidRPr="00302915">
        <w:t>dialog</w:t>
      </w:r>
      <w:proofErr w:type="gramEnd"/>
      <w:r w:rsidRPr="00302915">
        <w:t xml:space="preserve">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w:t>
            </w:r>
            <w:r w:rsidR="00BE2370" w:rsidRPr="00BE2370">
              <w:rPr>
                <w:sz w:val="20"/>
              </w:rPr>
              <w:t>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61"/>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lastRenderedPageBreak/>
        <w:t xml:space="preserve">Verify that Pump Speed STOPs and </w:t>
      </w:r>
      <w:r w:rsidR="006F12A1">
        <w:t>Level PV</w:t>
      </w:r>
      <w:r>
        <w:t xml:space="preserve"> (Process Value) </w:t>
      </w:r>
      <w:proofErr w:type="gramStart"/>
      <w:r w:rsidR="006F12A1">
        <w:t>is</w:t>
      </w:r>
      <w:proofErr w:type="gramEnd"/>
      <w:r w:rsidR="006F12A1">
        <w:t xml:space="preserve"> </w:t>
      </w:r>
      <w:r>
        <w:t>approximately equal to Level SP</w:t>
      </w:r>
    </w:p>
    <w:p w14:paraId="0A70AA9E" w14:textId="2FA0FB28" w:rsidR="004C478C" w:rsidRDefault="004C478C">
      <w:pPr>
        <w:pStyle w:val="Step"/>
        <w:numPr>
          <w:ilvl w:val="0"/>
          <w:numId w:val="62"/>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proofErr w:type="gramStart"/>
      <w:r w:rsidR="006F12A1">
        <w:t>is</w:t>
      </w:r>
      <w:proofErr w:type="gramEnd"/>
      <w:r w:rsidR="006F12A1">
        <w:t xml:space="preserve">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1B5F04A2" w14:textId="1CC77355" w:rsidR="006F12A1" w:rsidRDefault="006F12A1">
      <w:pPr>
        <w:pStyle w:val="Step"/>
        <w:numPr>
          <w:ilvl w:val="0"/>
          <w:numId w:val="62"/>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t>Verify the Test State out indicates the Post Pot Test protocol is executed.</w:t>
      </w:r>
    </w:p>
    <w:p w14:paraId="28278C85" w14:textId="77777777" w:rsidR="00E23E1E" w:rsidRPr="00E23E1E" w:rsidRDefault="00E23E1E" w:rsidP="00E23E1E">
      <w:pPr>
        <w:pStyle w:val="Step"/>
      </w:pPr>
      <w:r w:rsidRPr="00E23E1E">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3"/>
        </w:numPr>
      </w:pPr>
      <w:r>
        <w:t xml:space="preserve">Start the MLOI Program and wait for the Level to STOP. </w:t>
      </w:r>
    </w:p>
    <w:p w14:paraId="6B662CF6" w14:textId="77777777" w:rsidR="00E23E1E" w:rsidRPr="00302915" w:rsidRDefault="00E23E1E" w:rsidP="00E23E1E">
      <w:pPr>
        <w:pStyle w:val="checkbox"/>
      </w:pPr>
      <w:r w:rsidRPr="00302915">
        <w:t xml:space="preserve">On the Test Information </w:t>
      </w:r>
      <w:proofErr w:type="gramStart"/>
      <w:r w:rsidRPr="00302915">
        <w:t>dialog</w:t>
      </w:r>
      <w:proofErr w:type="gramEnd"/>
      <w:r w:rsidRPr="00302915">
        <w:t xml:space="preserve">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w:t>
            </w:r>
            <w:r w:rsidRPr="00BE2370">
              <w:rPr>
                <w:sz w:val="20"/>
              </w:rPr>
              <w:t>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 xml:space="preserve">Verify Test </w:t>
      </w:r>
      <w:proofErr w:type="gramStart"/>
      <w:r>
        <w:t>State out</w:t>
      </w:r>
      <w:proofErr w:type="gramEnd"/>
      <w:r>
        <w:t xml:space="preserve"> indicates Pre Fill or </w:t>
      </w:r>
      <w:proofErr w:type="gramStart"/>
      <w:r>
        <w:t>Pre Drain</w:t>
      </w:r>
      <w:proofErr w:type="gramEnd"/>
      <w:r>
        <w:t xml:space="preserve"> as appropriate.</w:t>
      </w:r>
    </w:p>
    <w:p w14:paraId="361E6B75" w14:textId="6A76DBBB" w:rsidR="00577F1E" w:rsidRDefault="00577F1E" w:rsidP="00577F1E">
      <w:pPr>
        <w:pStyle w:val="checkbox"/>
      </w:pPr>
      <w:r>
        <w:t xml:space="preserve">Verify the linear Level profile as shown in </w:t>
      </w:r>
      <w:proofErr w:type="gramStart"/>
      <w:r>
        <w:t>Pre-Lube</w:t>
      </w:r>
      <w:proofErr w:type="gramEnd"/>
      <w:r>
        <w:t xml:space="preserve"> chart below.</w:t>
      </w:r>
    </w:p>
    <w:p w14:paraId="3726E139" w14:textId="5D73E165" w:rsidR="00577F1E" w:rsidRDefault="00577F1E" w:rsidP="00577F1E">
      <w:pPr>
        <w:ind w:left="2160"/>
      </w:pPr>
      <w:r>
        <w:rPr>
          <w:noProof/>
        </w:rPr>
        <w:lastRenderedPageBreak/>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4"/>
        </w:numPr>
      </w:pPr>
      <w:r>
        <w:t>Wait until the prefill completes with the tank EMPTY.</w:t>
      </w:r>
    </w:p>
    <w:p w14:paraId="1C1FE83A" w14:textId="73F61864" w:rsidR="00577F1E" w:rsidRDefault="00577F1E" w:rsidP="00577F1E">
      <w:pPr>
        <w:pStyle w:val="checkbox"/>
      </w:pPr>
      <w:r>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t>Verify the Run Test button is grey and START</w:t>
      </w:r>
    </w:p>
    <w:p w14:paraId="763B5E0E" w14:textId="62429366" w:rsidR="008B055C" w:rsidRDefault="008B055C">
      <w:pPr>
        <w:pStyle w:val="Step"/>
        <w:numPr>
          <w:ilvl w:val="0"/>
          <w:numId w:val="65"/>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t>Verify the app closes.</w:t>
      </w:r>
    </w:p>
    <w:p w14:paraId="4E22120D" w14:textId="33931D11" w:rsidR="008B055C" w:rsidRDefault="008B055C" w:rsidP="008B055C">
      <w:r>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bookmarkStart w:id="311" w:name="_Toc237793419"/>
      <w:r>
        <w:br w:type="page"/>
      </w:r>
    </w:p>
    <w:p w14:paraId="24F1F3B4" w14:textId="14E2C5E4" w:rsidR="00C22D80" w:rsidRDefault="00C22D80" w:rsidP="00C22D80">
      <w:pPr>
        <w:pStyle w:val="L3Section"/>
      </w:pPr>
      <w:r>
        <w:lastRenderedPageBreak/>
        <w:t>Development HMI:</w:t>
      </w:r>
      <w:bookmarkEnd w:id="311"/>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77777777" w:rsidR="00C22D80" w:rsidRDefault="00C22D80" w:rsidP="00151E11"/>
    <w:p w14:paraId="02FC0C72" w14:textId="7B3CD864" w:rsidR="00CB0EBB" w:rsidRDefault="00CB0EBB" w:rsidP="00E3661D">
      <w:pPr>
        <w:pStyle w:val="Requirement"/>
      </w:pPr>
      <w:r>
        <w:t>Shall provide a means to manually control the Tank Level.</w:t>
      </w:r>
    </w:p>
    <w:p w14:paraId="619FF77D" w14:textId="5F6B7F3D" w:rsidR="00A42FF2" w:rsidRDefault="00A42FF2">
      <w:pPr>
        <w:pStyle w:val="Step"/>
        <w:numPr>
          <w:ilvl w:val="0"/>
          <w:numId w:val="19"/>
        </w:numPr>
      </w:pPr>
      <w:r>
        <w:t xml:space="preserve">Disconnect the </w:t>
      </w:r>
      <w:proofErr w:type="gramStart"/>
      <w:r>
        <w:t>instruments,.</w:t>
      </w:r>
      <w:proofErr w:type="gramEnd"/>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proofErr w:type="spellStart"/>
            <w:r>
              <w:rPr>
                <w:sz w:val="20"/>
              </w:rPr>
              <w:t>Post</w:t>
            </w:r>
            <w:r w:rsidRPr="00BE2370">
              <w:rPr>
                <w:sz w:val="20"/>
              </w:rPr>
              <w:t>Pot</w:t>
            </w:r>
            <w:proofErr w:type="spellEnd"/>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proofErr w:type="spellStart"/>
      <w:r>
        <w:t>ReStart</w:t>
      </w:r>
      <w:proofErr w:type="spellEnd"/>
      <w:r>
        <w:t xml:space="preserve"> MLOI program, </w:t>
      </w:r>
    </w:p>
    <w:p w14:paraId="7C2BB36C" w14:textId="6AB7398C" w:rsidR="00AC7924" w:rsidRDefault="00AC7924" w:rsidP="00AC7924">
      <w:pPr>
        <w:pStyle w:val="checkbox"/>
      </w:pPr>
      <w:r>
        <w:t xml:space="preserve">Select </w:t>
      </w:r>
      <w:proofErr w:type="gramStart"/>
      <w:r>
        <w:t>Post-Pot</w:t>
      </w:r>
      <w:proofErr w:type="gramEnd"/>
      <w:r>
        <w: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proofErr w:type="spellStart"/>
            <w:r>
              <w:rPr>
                <w:sz w:val="20"/>
              </w:rPr>
              <w:t>Post</w:t>
            </w:r>
            <w:r w:rsidRPr="00BE2370">
              <w:rPr>
                <w:sz w:val="20"/>
              </w:rPr>
              <w:t>Pot</w:t>
            </w:r>
            <w:proofErr w:type="spellEnd"/>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lastRenderedPageBreak/>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19"/>
        </w:numPr>
      </w:pPr>
      <w:r>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lastRenderedPageBreak/>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4A43D80C" w14:textId="1873263B" w:rsidR="0064065C" w:rsidRDefault="00CB0EBB" w:rsidP="00E3661D">
      <w:pPr>
        <w:pStyle w:val="Requirement"/>
      </w:pPr>
      <w:r>
        <w:t xml:space="preserve">Shall </w:t>
      </w:r>
      <w:r w:rsidR="00A2175C">
        <w:t>display the current ChA and ChB measurement to 0.1</w:t>
      </w:r>
      <w:r w:rsidR="00A2175C">
        <w:sym w:font="Symbol" w:char="F057"/>
      </w:r>
    </w:p>
    <w:p w14:paraId="58B2297A" w14:textId="656460DE" w:rsidR="001941B3" w:rsidRDefault="001941B3" w:rsidP="00E3661D">
      <w:pPr>
        <w:pStyle w:val="Requirement"/>
      </w:pPr>
      <w:r>
        <w:t>Shall display the level measurement to 0.001”</w:t>
      </w:r>
    </w:p>
    <w:p w14:paraId="2A46A31F" w14:textId="760CAAA1" w:rsidR="005D5497" w:rsidRDefault="001941B3" w:rsidP="005D5497">
      <w:pPr>
        <w:pStyle w:val="Requirement"/>
      </w:pPr>
      <w:r>
        <w:t xml:space="preserve">Shall provide time-based plot of </w:t>
      </w:r>
      <w:proofErr w:type="gramStart"/>
      <w:r>
        <w:t>the resistance</w:t>
      </w:r>
      <w:proofErr w:type="gramEnd"/>
      <w:r>
        <w:t xml:space="preserve"> for both ChA and ChB, and tank </w:t>
      </w:r>
      <w:proofErr w:type="gramStart"/>
      <w:r>
        <w:t>Level.</w:t>
      </w:r>
      <w:r w:rsidR="005D5497" w:rsidRPr="00A3768F">
        <w:t>.</w:t>
      </w:r>
      <w:proofErr w:type="gramEnd"/>
    </w:p>
    <w:p w14:paraId="1EBB5D94" w14:textId="77777777" w:rsidR="005D5497" w:rsidRDefault="005D5497">
      <w:pPr>
        <w:pStyle w:val="Step"/>
        <w:numPr>
          <w:ilvl w:val="0"/>
          <w:numId w:val="57"/>
        </w:numPr>
      </w:pPr>
      <w:r>
        <w:t xml:space="preserve">Verify Resistor and Level Measurement in SIM mode. </w:t>
      </w:r>
    </w:p>
    <w:p w14:paraId="047B331F" w14:textId="5A189A8B" w:rsidR="00BE2370" w:rsidRDefault="005D5497">
      <w:pPr>
        <w:pStyle w:val="Step"/>
        <w:numPr>
          <w:ilvl w:val="0"/>
          <w:numId w:val="57"/>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7"/>
        </w:numPr>
      </w:pPr>
      <w:r>
        <w:t xml:space="preserve">Verify Resistor and Level Measurement in TEST mode. Connect the instruments and USB Hub.  </w:t>
      </w:r>
    </w:p>
    <w:p w14:paraId="3C28FA04" w14:textId="357776BA" w:rsidR="00A3768F" w:rsidRDefault="005D5497">
      <w:pPr>
        <w:pStyle w:val="Step"/>
        <w:numPr>
          <w:ilvl w:val="0"/>
          <w:numId w:val="57"/>
        </w:numPr>
      </w:pPr>
      <w:r>
        <w:t xml:space="preserve">Run MLOI. </w:t>
      </w:r>
      <w:r w:rsidRPr="00A3768F">
        <w:t xml:space="preserve">On the Enter Test Information dialog, select </w:t>
      </w:r>
      <w:proofErr w:type="spellStart"/>
      <w:r w:rsidRPr="00A3768F">
        <w:t>PostPot</w:t>
      </w:r>
      <w:proofErr w:type="spellEnd"/>
      <w:r w:rsidRPr="00A3768F">
        <w:t xml:space="preserve">, set the </w:t>
      </w:r>
      <w:proofErr w:type="spellStart"/>
      <w:r w:rsidRPr="00A3768F">
        <w:t>PreFill</w:t>
      </w:r>
      <w:proofErr w:type="spell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pPr>
        <w:pStyle w:val="Step"/>
        <w:numPr>
          <w:ilvl w:val="0"/>
          <w:numId w:val="57"/>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lastRenderedPageBreak/>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7"/>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rsidP="00E3661D">
      <w:pPr>
        <w:pStyle w:val="Requirement"/>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t>Click OK, Simulate and Continue</w:t>
      </w:r>
      <w:r>
        <w:t>.</w:t>
      </w:r>
    </w:p>
    <w:p w14:paraId="70E00823" w14:textId="14755CDE" w:rsidR="00234AC2" w:rsidRDefault="00234AC2" w:rsidP="00234AC2">
      <w:pPr>
        <w:pStyle w:val="checkbox"/>
      </w:pPr>
      <w:r>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lastRenderedPageBreak/>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03153AB5" w14:textId="77777777" w:rsidR="0088300E" w:rsidRPr="00543DA2" w:rsidRDefault="0088300E" w:rsidP="00E3661D">
      <w:pPr>
        <w:pStyle w:val="ZPara"/>
      </w:pPr>
    </w:p>
    <w:p w14:paraId="628E03FA" w14:textId="77E5036E" w:rsidR="0002144D" w:rsidRDefault="0002144D" w:rsidP="008A1B1E">
      <w:pPr>
        <w:pStyle w:val="Requirement"/>
      </w:pPr>
      <w:r>
        <w:t xml:space="preserve">Shall have a means to evaluate the Pass/Fail </w:t>
      </w:r>
      <w:proofErr w:type="spellStart"/>
      <w:r w:rsidR="00CD6875">
        <w:t>criderial</w:t>
      </w:r>
      <w:proofErr w:type="spellEnd"/>
    </w:p>
    <w:p w14:paraId="5B05502A" w14:textId="3AD05BA1" w:rsidR="00CD6875" w:rsidRDefault="00CD6875">
      <w:pPr>
        <w:pStyle w:val="Step"/>
        <w:numPr>
          <w:ilvl w:val="0"/>
          <w:numId w:val="66"/>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D6875" w:rsidRPr="00543DA8" w14:paraId="338DDEB6" w14:textId="77777777" w:rsidTr="000627C6">
        <w:tc>
          <w:tcPr>
            <w:tcW w:w="2484" w:type="dxa"/>
          </w:tcPr>
          <w:p w14:paraId="75E1402F" w14:textId="77777777" w:rsidR="00CD6875" w:rsidRPr="00BE2370" w:rsidRDefault="00CD6875" w:rsidP="000627C6">
            <w:pPr>
              <w:pStyle w:val="checkbox"/>
              <w:numPr>
                <w:ilvl w:val="0"/>
                <w:numId w:val="0"/>
              </w:numPr>
              <w:ind w:left="288"/>
              <w:rPr>
                <w:sz w:val="20"/>
              </w:rPr>
            </w:pPr>
            <w:r w:rsidRPr="00BE2370">
              <w:rPr>
                <w:sz w:val="20"/>
              </w:rPr>
              <w:t>Test</w:t>
            </w:r>
          </w:p>
        </w:tc>
        <w:tc>
          <w:tcPr>
            <w:tcW w:w="889" w:type="dxa"/>
          </w:tcPr>
          <w:p w14:paraId="5D683E9D" w14:textId="77777777" w:rsidR="00CD6875" w:rsidRPr="00BE2370" w:rsidRDefault="00CD6875" w:rsidP="000627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0336EA7A" w14:textId="77777777" w:rsidR="00CD6875" w:rsidRPr="00BE2370" w:rsidRDefault="00CD6875" w:rsidP="000627C6">
            <w:pPr>
              <w:pStyle w:val="checkbox"/>
              <w:numPr>
                <w:ilvl w:val="0"/>
                <w:numId w:val="0"/>
              </w:numPr>
              <w:ind w:left="1620"/>
              <w:rPr>
                <w:sz w:val="20"/>
              </w:rPr>
            </w:pPr>
          </w:p>
        </w:tc>
        <w:tc>
          <w:tcPr>
            <w:tcW w:w="2500" w:type="dxa"/>
          </w:tcPr>
          <w:p w14:paraId="6CCDEAD6" w14:textId="77777777" w:rsidR="00CD6875" w:rsidRPr="00BE2370" w:rsidRDefault="00CD6875"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32B70D81" w14:textId="77777777" w:rsidR="00CD6875" w:rsidRPr="00BE2370" w:rsidRDefault="00CD6875" w:rsidP="000627C6">
            <w:pPr>
              <w:pStyle w:val="checkbox"/>
              <w:numPr>
                <w:ilvl w:val="0"/>
                <w:numId w:val="0"/>
              </w:numPr>
              <w:jc w:val="center"/>
              <w:rPr>
                <w:sz w:val="20"/>
              </w:rPr>
            </w:pPr>
            <w:r w:rsidRPr="00BE2370">
              <w:rPr>
                <w:sz w:val="20"/>
              </w:rPr>
              <w:t>OFF</w:t>
            </w:r>
          </w:p>
        </w:tc>
      </w:tr>
      <w:tr w:rsidR="00CD6875" w:rsidRPr="00543DA8" w14:paraId="1FBAD64B" w14:textId="77777777" w:rsidTr="000627C6">
        <w:tc>
          <w:tcPr>
            <w:tcW w:w="2484" w:type="dxa"/>
          </w:tcPr>
          <w:p w14:paraId="64A5C594" w14:textId="77777777" w:rsidR="00CD6875" w:rsidRPr="00BE2370" w:rsidRDefault="00CD6875" w:rsidP="000627C6">
            <w:pPr>
              <w:pStyle w:val="checkbox"/>
              <w:numPr>
                <w:ilvl w:val="0"/>
                <w:numId w:val="0"/>
              </w:numPr>
              <w:ind w:left="288"/>
              <w:rPr>
                <w:sz w:val="20"/>
              </w:rPr>
            </w:pPr>
            <w:r w:rsidRPr="00BE2370">
              <w:rPr>
                <w:sz w:val="20"/>
              </w:rPr>
              <w:t>Replicate to</w:t>
            </w:r>
          </w:p>
        </w:tc>
        <w:tc>
          <w:tcPr>
            <w:tcW w:w="889" w:type="dxa"/>
          </w:tcPr>
          <w:p w14:paraId="4699BA53" w14:textId="77777777" w:rsidR="00CD6875" w:rsidRPr="00BE2370" w:rsidRDefault="00CD6875" w:rsidP="000627C6">
            <w:pPr>
              <w:pStyle w:val="checkbox"/>
              <w:numPr>
                <w:ilvl w:val="0"/>
                <w:numId w:val="0"/>
              </w:numPr>
              <w:jc w:val="center"/>
              <w:rPr>
                <w:sz w:val="20"/>
              </w:rPr>
            </w:pPr>
            <w:r>
              <w:rPr>
                <w:sz w:val="20"/>
              </w:rPr>
              <w:t>0</w:t>
            </w:r>
          </w:p>
        </w:tc>
        <w:tc>
          <w:tcPr>
            <w:tcW w:w="348" w:type="dxa"/>
          </w:tcPr>
          <w:p w14:paraId="128DC9C9" w14:textId="77777777" w:rsidR="00CD6875" w:rsidRPr="00BE2370" w:rsidRDefault="00CD6875" w:rsidP="000627C6">
            <w:pPr>
              <w:pStyle w:val="checkbox"/>
              <w:numPr>
                <w:ilvl w:val="0"/>
                <w:numId w:val="0"/>
              </w:numPr>
              <w:ind w:left="1620"/>
              <w:rPr>
                <w:sz w:val="20"/>
              </w:rPr>
            </w:pPr>
          </w:p>
        </w:tc>
        <w:tc>
          <w:tcPr>
            <w:tcW w:w="2500" w:type="dxa"/>
          </w:tcPr>
          <w:p w14:paraId="6482F05F" w14:textId="77777777" w:rsidR="00CD6875" w:rsidRPr="00BE2370" w:rsidRDefault="00CD6875" w:rsidP="000627C6">
            <w:pPr>
              <w:pStyle w:val="checkbox"/>
              <w:numPr>
                <w:ilvl w:val="0"/>
                <w:numId w:val="0"/>
              </w:numPr>
              <w:ind w:left="288"/>
              <w:rPr>
                <w:sz w:val="20"/>
              </w:rPr>
            </w:pPr>
            <w:r w:rsidRPr="00BE2370">
              <w:rPr>
                <w:sz w:val="20"/>
              </w:rPr>
              <w:t>Auto Start to ON</w:t>
            </w:r>
          </w:p>
        </w:tc>
        <w:tc>
          <w:tcPr>
            <w:tcW w:w="1149" w:type="dxa"/>
          </w:tcPr>
          <w:p w14:paraId="0E4C49E0" w14:textId="77777777" w:rsidR="00CD6875" w:rsidRPr="00BE2370" w:rsidRDefault="00CD6875" w:rsidP="000627C6">
            <w:pPr>
              <w:pStyle w:val="checkbox"/>
              <w:numPr>
                <w:ilvl w:val="0"/>
                <w:numId w:val="0"/>
              </w:numPr>
              <w:jc w:val="center"/>
              <w:rPr>
                <w:sz w:val="20"/>
              </w:rPr>
            </w:pPr>
            <w:r w:rsidRPr="00BE2370">
              <w:rPr>
                <w:sz w:val="20"/>
              </w:rPr>
              <w:t>ON</w:t>
            </w:r>
          </w:p>
        </w:tc>
      </w:tr>
      <w:tr w:rsidR="00CD6875" w:rsidRPr="00543DA8" w14:paraId="6EC8782C" w14:textId="77777777" w:rsidTr="000627C6">
        <w:tc>
          <w:tcPr>
            <w:tcW w:w="2484" w:type="dxa"/>
          </w:tcPr>
          <w:p w14:paraId="5DBBAC66" w14:textId="77777777" w:rsidR="00CD6875" w:rsidRPr="00BE2370" w:rsidRDefault="00CD6875" w:rsidP="000627C6">
            <w:pPr>
              <w:pStyle w:val="checkbox"/>
              <w:numPr>
                <w:ilvl w:val="0"/>
                <w:numId w:val="0"/>
              </w:numPr>
              <w:ind w:left="288"/>
              <w:rPr>
                <w:sz w:val="20"/>
              </w:rPr>
            </w:pPr>
          </w:p>
        </w:tc>
        <w:tc>
          <w:tcPr>
            <w:tcW w:w="889" w:type="dxa"/>
          </w:tcPr>
          <w:p w14:paraId="03D1A4E4" w14:textId="77777777" w:rsidR="00CD6875" w:rsidRPr="00BE2370" w:rsidRDefault="00CD6875" w:rsidP="000627C6">
            <w:pPr>
              <w:pStyle w:val="checkbox"/>
              <w:numPr>
                <w:ilvl w:val="0"/>
                <w:numId w:val="0"/>
              </w:numPr>
              <w:jc w:val="center"/>
              <w:rPr>
                <w:sz w:val="20"/>
              </w:rPr>
            </w:pPr>
          </w:p>
        </w:tc>
        <w:tc>
          <w:tcPr>
            <w:tcW w:w="348" w:type="dxa"/>
          </w:tcPr>
          <w:p w14:paraId="1CAF7E85" w14:textId="77777777" w:rsidR="00CD6875" w:rsidRPr="00BE2370" w:rsidRDefault="00CD6875" w:rsidP="000627C6">
            <w:pPr>
              <w:pStyle w:val="checkbox"/>
              <w:numPr>
                <w:ilvl w:val="0"/>
                <w:numId w:val="0"/>
              </w:numPr>
              <w:ind w:left="1620"/>
              <w:rPr>
                <w:sz w:val="20"/>
              </w:rPr>
            </w:pPr>
          </w:p>
        </w:tc>
        <w:tc>
          <w:tcPr>
            <w:tcW w:w="2500" w:type="dxa"/>
          </w:tcPr>
          <w:p w14:paraId="139576EE" w14:textId="77777777" w:rsidR="00CD6875" w:rsidRPr="00BE2370" w:rsidRDefault="00CD6875" w:rsidP="000627C6">
            <w:pPr>
              <w:pStyle w:val="checkbox"/>
              <w:numPr>
                <w:ilvl w:val="0"/>
                <w:numId w:val="0"/>
              </w:numPr>
              <w:ind w:left="288"/>
              <w:rPr>
                <w:sz w:val="20"/>
              </w:rPr>
            </w:pPr>
            <w:r w:rsidRPr="00BE2370">
              <w:rPr>
                <w:sz w:val="20"/>
              </w:rPr>
              <w:t xml:space="preserve">Start in Jog to </w:t>
            </w:r>
          </w:p>
        </w:tc>
        <w:tc>
          <w:tcPr>
            <w:tcW w:w="1149" w:type="dxa"/>
          </w:tcPr>
          <w:p w14:paraId="68004E4B" w14:textId="77777777" w:rsidR="00CD6875" w:rsidRPr="00BE2370" w:rsidRDefault="00CD6875" w:rsidP="000627C6">
            <w:pPr>
              <w:pStyle w:val="checkbox"/>
              <w:numPr>
                <w:ilvl w:val="0"/>
                <w:numId w:val="0"/>
              </w:numPr>
              <w:jc w:val="center"/>
              <w:rPr>
                <w:sz w:val="20"/>
              </w:rPr>
            </w:pPr>
            <w:r w:rsidRPr="00BE2370">
              <w:rPr>
                <w:sz w:val="20"/>
              </w:rPr>
              <w:t>OFF</w:t>
            </w:r>
          </w:p>
        </w:tc>
      </w:tr>
    </w:tbl>
    <w:p w14:paraId="1BB72387" w14:textId="77777777" w:rsidR="00CD6875" w:rsidRDefault="00CD6875" w:rsidP="00CD6875">
      <w:pPr>
        <w:pStyle w:val="checkbox"/>
      </w:pPr>
      <w:r w:rsidRPr="00A3768F">
        <w:t>Click OK, Simulate and Continue</w:t>
      </w:r>
      <w:r>
        <w:t>.</w:t>
      </w:r>
    </w:p>
    <w:p w14:paraId="45A261C0" w14:textId="2163BC67" w:rsidR="00CD6875" w:rsidRDefault="00CD6875" w:rsidP="00CD6875">
      <w:pPr>
        <w:pStyle w:val="Step"/>
      </w:pPr>
      <w:r>
        <w:t>Check normal operation with no errors</w:t>
      </w:r>
    </w:p>
    <w:p w14:paraId="3AD91BDD" w14:textId="3290962D" w:rsidR="00CD6875" w:rsidRDefault="00CD6875" w:rsidP="00CD6875">
      <w:pPr>
        <w:pStyle w:val="checkbox"/>
      </w:pPr>
      <w:r>
        <w:t xml:space="preserve">In the Debug Test box, set Ch </w:t>
      </w:r>
      <w:proofErr w:type="gramStart"/>
      <w:r>
        <w:t>A</w:t>
      </w:r>
      <w:proofErr w:type="gramEnd"/>
      <w:r>
        <w:t xml:space="preserve"> Bad </w:t>
      </w:r>
      <w:proofErr w:type="spellStart"/>
      <w:r>
        <w:t>Sw</w:t>
      </w:r>
      <w:proofErr w:type="spellEnd"/>
      <w:r>
        <w:t xml:space="preserve"> Zone and Ch B Bad </w:t>
      </w:r>
      <w:proofErr w:type="spellStart"/>
      <w:r>
        <w:t>Sw</w:t>
      </w:r>
      <w:proofErr w:type="spellEnd"/>
      <w:r>
        <w:t xml:space="preserve"> Zone switched to OFF (down)</w:t>
      </w:r>
    </w:p>
    <w:p w14:paraId="319F33CE" w14:textId="7ED109C3" w:rsidR="00CD6875" w:rsidRDefault="00CD6875" w:rsidP="00CD6875">
      <w:pPr>
        <w:pStyle w:val="checkbox"/>
      </w:pPr>
      <w:r>
        <w:t>Click the START button</w:t>
      </w:r>
    </w:p>
    <w:p w14:paraId="15C4A2BA" w14:textId="0BFD8F48" w:rsidR="00CD6875" w:rsidRDefault="00CD6875" w:rsidP="00CD6875">
      <w:pPr>
        <w:pStyle w:val="checkbox"/>
      </w:pPr>
      <w:r>
        <w:t xml:space="preserve">Verify that the test program completes with </w:t>
      </w:r>
      <w:proofErr w:type="gramStart"/>
      <w:r>
        <w:t>not</w:t>
      </w:r>
      <w:proofErr w:type="gramEnd"/>
      <w:r>
        <w:t xml:space="preserve"> errors </w:t>
      </w:r>
    </w:p>
    <w:p w14:paraId="05EEB548" w14:textId="0434594A" w:rsidR="00CD6875" w:rsidRDefault="00CD6875" w:rsidP="00CD6875">
      <w:pPr>
        <w:pStyle w:val="checkbox"/>
      </w:pPr>
      <w:r>
        <w:t xml:space="preserve">Verify that both ChA </w:t>
      </w:r>
      <w:proofErr w:type="gramStart"/>
      <w:r>
        <w:t>And</w:t>
      </w:r>
      <w:proofErr w:type="gramEnd"/>
      <w:r>
        <w:t xml:space="preserve"> ChB plots show nominal resistor values in increments of 100</w:t>
      </w:r>
      <w:r>
        <w:sym w:font="Symbol" w:char="F057"/>
      </w:r>
    </w:p>
    <w:p w14:paraId="0FD0F143" w14:textId="77777777" w:rsidR="00CD6875" w:rsidRDefault="00CD6875" w:rsidP="00CD6875">
      <w:pPr>
        <w:pStyle w:val="Step"/>
      </w:pPr>
      <w:r>
        <w:t>Check operation with known ChA error present.</w:t>
      </w:r>
    </w:p>
    <w:p w14:paraId="52EED096" w14:textId="13D1D898" w:rsidR="00CD6875" w:rsidRDefault="00CD6875" w:rsidP="00CD6875">
      <w:pPr>
        <w:pStyle w:val="checkbox"/>
      </w:pPr>
      <w:r>
        <w:t xml:space="preserve"> </w:t>
      </w:r>
      <w:r w:rsidR="00173CD5">
        <w:t xml:space="preserve">In the Debug Test box, set Ch </w:t>
      </w:r>
      <w:proofErr w:type="gramStart"/>
      <w:r w:rsidR="00173CD5">
        <w:t>A</w:t>
      </w:r>
      <w:proofErr w:type="gramEnd"/>
      <w:r w:rsidR="00173CD5">
        <w:t xml:space="preserve"> Bad </w:t>
      </w:r>
      <w:proofErr w:type="spellStart"/>
      <w:proofErr w:type="gramStart"/>
      <w:r w:rsidR="00173CD5">
        <w:t>Sw</w:t>
      </w:r>
      <w:proofErr w:type="spellEnd"/>
      <w:r w:rsidR="00173CD5">
        <w:t xml:space="preserve"> Zone</w:t>
      </w:r>
      <w:proofErr w:type="gramEnd"/>
      <w:r w:rsidR="00173CD5">
        <w:t xml:space="preserve"> </w:t>
      </w:r>
      <w:proofErr w:type="gramStart"/>
      <w:r w:rsidR="00173CD5">
        <w:t>switch</w:t>
      </w:r>
      <w:proofErr w:type="gramEnd"/>
      <w:r w:rsidR="00173CD5">
        <w:t xml:space="preserve"> ON (up)</w:t>
      </w:r>
    </w:p>
    <w:p w14:paraId="62EDBF78" w14:textId="363D4C98" w:rsidR="00173CD5" w:rsidRDefault="00173CD5" w:rsidP="00CD6875">
      <w:pPr>
        <w:pStyle w:val="checkbox"/>
      </w:pPr>
      <w:r>
        <w:t xml:space="preserve">Set A </w:t>
      </w:r>
      <w:proofErr w:type="spellStart"/>
      <w:r>
        <w:t>EnRate</w:t>
      </w:r>
      <w:proofErr w:type="spellEnd"/>
      <w:r>
        <w:t xml:space="preserve"> (random probability of selectin a </w:t>
      </w:r>
      <w:r w:rsidR="00091F47">
        <w:t>40</w:t>
      </w:r>
      <w:r w:rsidR="00091F47">
        <w:sym w:font="Symbol" w:char="F057"/>
      </w:r>
      <w:r>
        <w:t xml:space="preserve"> error in ChA reading) to 100.</w:t>
      </w:r>
    </w:p>
    <w:p w14:paraId="1DD4F0C5" w14:textId="71C01D06" w:rsidR="00173CD5" w:rsidRDefault="00173CD5" w:rsidP="00CD6875">
      <w:pPr>
        <w:pStyle w:val="checkbox"/>
      </w:pPr>
      <w:r>
        <w:t xml:space="preserve">Set Ch </w:t>
      </w:r>
      <w:proofErr w:type="gramStart"/>
      <w:r>
        <w:t>A</w:t>
      </w:r>
      <w:proofErr w:type="gramEnd"/>
      <w:r>
        <w:t xml:space="preserve"> Ohms to 200</w:t>
      </w:r>
    </w:p>
    <w:p w14:paraId="6D84CB14" w14:textId="77777777" w:rsidR="00173CD5" w:rsidRDefault="00173CD5" w:rsidP="00173CD5">
      <w:pPr>
        <w:pStyle w:val="checkbox"/>
      </w:pPr>
      <w:r>
        <w:t>Click the START button</w:t>
      </w:r>
    </w:p>
    <w:p w14:paraId="439AE1AB" w14:textId="2F7A296C" w:rsidR="00173CD5" w:rsidRDefault="00091F47" w:rsidP="00CD6875">
      <w:pPr>
        <w:pStyle w:val="checkbox"/>
      </w:pPr>
      <w:r>
        <w:t xml:space="preserve">Verity the plot indicates ChA </w:t>
      </w:r>
      <w:r w:rsidR="00BE01F2">
        <w:t>error at 200</w:t>
      </w:r>
      <w:r w:rsidR="00BE01F2">
        <w:sym w:font="Symbol" w:char="F057"/>
      </w:r>
    </w:p>
    <w:p w14:paraId="00E8D7A1" w14:textId="014FAA5C" w:rsidR="006E4C0D" w:rsidRDefault="006E4C0D" w:rsidP="00CD6875">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7112C042" w14:textId="43640CCA" w:rsidR="006E4C0D" w:rsidRDefault="006E4C0D" w:rsidP="00CD6875">
      <w:pPr>
        <w:pStyle w:val="checkbox"/>
      </w:pPr>
      <w:r>
        <w:lastRenderedPageBreak/>
        <w:t>Verify the indicators at ChA 200</w:t>
      </w:r>
      <w:r>
        <w:sym w:font="Symbol" w:char="F057"/>
      </w:r>
      <w:r>
        <w:t xml:space="preserve"> are red.</w:t>
      </w:r>
      <w:r>
        <w:rPr>
          <w:noProof/>
        </w:rPr>
        <w:drawing>
          <wp:inline distT="0" distB="0" distL="0" distR="0" wp14:anchorId="61E92092" wp14:editId="039912DF">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12F3EA97" w14:textId="74321755" w:rsidR="006E4C0D" w:rsidRDefault="006E4C0D" w:rsidP="006E4C0D">
      <w:pPr>
        <w:pStyle w:val="Caption"/>
      </w:pPr>
      <w:r>
        <w:t>ChA with 200</w:t>
      </w:r>
      <w:r>
        <w:sym w:font="Symbol" w:char="F057"/>
      </w:r>
      <w:r>
        <w:t xml:space="preserve"> in error with value of 160</w:t>
      </w:r>
      <w:r>
        <w:sym w:font="Symbol" w:char="F057"/>
      </w:r>
    </w:p>
    <w:p w14:paraId="1BA41E36" w14:textId="6AF14F1C" w:rsidR="006E4C0D" w:rsidRDefault="006E4C0D" w:rsidP="00CD6875">
      <w:pPr>
        <w:pStyle w:val="checkbox"/>
      </w:pPr>
      <w:r>
        <w:t xml:space="preserve">Set ChA </w:t>
      </w:r>
      <w:r w:rsidR="00BE01F2">
        <w:t xml:space="preserve">A </w:t>
      </w:r>
      <w:proofErr w:type="spellStart"/>
      <w:r w:rsidR="00BE01F2">
        <w:t>ErrRate</w:t>
      </w:r>
      <w:proofErr w:type="spellEnd"/>
      <w:r w:rsidR="00BE01F2">
        <w:t xml:space="preserve"> 20%</w:t>
      </w:r>
    </w:p>
    <w:p w14:paraId="4D1E34EE" w14:textId="652A981A" w:rsidR="00BE01F2" w:rsidRDefault="00BE01F2" w:rsidP="00CD6875">
      <w:pPr>
        <w:pStyle w:val="checkbox"/>
      </w:pPr>
      <w:r>
        <w:t>Restart the program Press START</w:t>
      </w:r>
    </w:p>
    <w:p w14:paraId="09437715" w14:textId="664B9595" w:rsidR="00BE01F2" w:rsidRDefault="00BE01F2" w:rsidP="00BE01F2">
      <w:pPr>
        <w:pStyle w:val="checkbox"/>
      </w:pPr>
      <w:r>
        <w:t xml:space="preserve">When the level value is less </w:t>
      </w:r>
      <w:proofErr w:type="spellStart"/>
      <w:r>
        <w:t>then</w:t>
      </w:r>
      <w:proofErr w:type="spellEnd"/>
      <w:r>
        <w:t xml:space="preserve"> 6.8</w:t>
      </w:r>
      <w:proofErr w:type="gramStart"/>
      <w:r>
        <w:t>”  Set</w:t>
      </w:r>
      <w:proofErr w:type="gramEnd"/>
      <w:r>
        <w:t xml:space="preserve"> ChA A </w:t>
      </w:r>
      <w:proofErr w:type="spellStart"/>
      <w:r>
        <w:t>ErrRate</w:t>
      </w:r>
      <w:proofErr w:type="spellEnd"/>
      <w:r>
        <w:t xml:space="preserve"> 5%</w:t>
      </w:r>
    </w:p>
    <w:p w14:paraId="5E9EF187" w14:textId="77777777" w:rsidR="00BE01F2" w:rsidRDefault="00BE01F2" w:rsidP="00BE01F2">
      <w:pPr>
        <w:pStyle w:val="checkbox"/>
      </w:pPr>
      <w:r>
        <w:t>Verity the plot indicates ChA error at 200</w:t>
      </w:r>
      <w:r>
        <w:sym w:font="Symbol" w:char="F057"/>
      </w:r>
    </w:p>
    <w:p w14:paraId="12A4A5A2" w14:textId="77777777" w:rsidR="00BE01F2" w:rsidRDefault="00BE01F2" w:rsidP="00BE01F2">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267042BF" w14:textId="77777777" w:rsidR="002A5189" w:rsidRDefault="00BE01F2" w:rsidP="002A5189">
      <w:pPr>
        <w:pStyle w:val="checkbox"/>
      </w:pPr>
      <w:r>
        <w:t>Verify the indicators at ChA 200</w:t>
      </w:r>
      <w:r>
        <w:sym w:font="Symbol" w:char="F057"/>
      </w:r>
      <w:r>
        <w:t xml:space="preserve"> are red.</w:t>
      </w:r>
    </w:p>
    <w:p w14:paraId="368C4D8B" w14:textId="5F0037F9" w:rsidR="00BE01F2" w:rsidRDefault="00BE01F2" w:rsidP="00BE01F2">
      <w:pPr>
        <w:pStyle w:val="Caption"/>
      </w:pPr>
      <w:r>
        <w:rPr>
          <w:noProof/>
        </w:rPr>
        <w:drawing>
          <wp:inline distT="0" distB="0" distL="0" distR="0" wp14:anchorId="249249C6" wp14:editId="6C1621DF">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5A93DAA7" w14:textId="1294A8A3" w:rsidR="00BE01F2" w:rsidRPr="00BE01F2" w:rsidRDefault="00BE01F2" w:rsidP="00BE01F2">
      <w:pPr>
        <w:pStyle w:val="Caption"/>
      </w:pPr>
      <w:r>
        <w:t xml:space="preserve">ChA with </w:t>
      </w:r>
      <w:proofErr w:type="spellStart"/>
      <w:r>
        <w:t>ErrRate</w:t>
      </w:r>
      <w:proofErr w:type="spellEnd"/>
      <w:r>
        <w:t xml:space="preserve"> set to 20% Fill and 5% Drain</w:t>
      </w:r>
    </w:p>
    <w:p w14:paraId="23D781F1" w14:textId="77777777" w:rsidR="00BE01F2" w:rsidRDefault="00BE01F2" w:rsidP="00BE01F2">
      <w:pPr>
        <w:pStyle w:val="checkbox"/>
        <w:numPr>
          <w:ilvl w:val="0"/>
          <w:numId w:val="0"/>
        </w:numPr>
        <w:ind w:left="1267"/>
      </w:pPr>
    </w:p>
    <w:p w14:paraId="3A7B9B96" w14:textId="349E81D3" w:rsidR="00BE01F2" w:rsidRDefault="00BE01F2" w:rsidP="00BE01F2">
      <w:r>
        <w:t>NOTE</w:t>
      </w:r>
      <w:proofErr w:type="gramStart"/>
      <w:r>
        <w:t>:  Because</w:t>
      </w:r>
      <w:proofErr w:type="gramEnd"/>
      <w:r>
        <w:t xml:space="preserve"> the ChA A </w:t>
      </w:r>
      <w:proofErr w:type="spellStart"/>
      <w:r>
        <w:t>ErrRate</w:t>
      </w:r>
      <w:proofErr w:type="spellEnd"/>
      <w:r>
        <w:t xml:space="preserve"> less than 100% it is more likely that the error will not be recorded or indicated as this value decreases, as shown below.</w:t>
      </w:r>
      <w:r w:rsidR="00ED14D9">
        <w:t xml:space="preserve"> This issue is relegated to the formula on the Analysis sheet to the corresponding Report Workbook.</w:t>
      </w:r>
    </w:p>
    <w:p w14:paraId="5E4E4B7C" w14:textId="77777777" w:rsidR="00B85A64" w:rsidRDefault="00B85A64" w:rsidP="00BE01F2"/>
    <w:p w14:paraId="61E6DB6E" w14:textId="77777777" w:rsidR="00CD6875" w:rsidRDefault="00CD6875" w:rsidP="00CD6875">
      <w:pPr>
        <w:pStyle w:val="checkbox"/>
        <w:numPr>
          <w:ilvl w:val="0"/>
          <w:numId w:val="0"/>
        </w:numPr>
        <w:ind w:left="1267" w:hanging="360"/>
      </w:pPr>
    </w:p>
    <w:p w14:paraId="6C336C43" w14:textId="7DD49037" w:rsidR="008A1B1E" w:rsidRDefault="008A1B1E" w:rsidP="008A1B1E">
      <w:pPr>
        <w:pStyle w:val="Requirement"/>
      </w:pPr>
      <w:r>
        <w:lastRenderedPageBreak/>
        <w:t xml:space="preserve">Shall have a means to assist the operator in setting the </w:t>
      </w:r>
      <w:r w:rsidR="00F304B4">
        <w:t>sensor</w:t>
      </w:r>
      <w:r>
        <w:t xml:space="preserve"> PCB depth.</w:t>
      </w:r>
    </w:p>
    <w:p w14:paraId="0BCD45CC" w14:textId="77777777" w:rsidR="008A1B1E" w:rsidRDefault="008A1B1E">
      <w:pPr>
        <w:pStyle w:val="Step"/>
        <w:numPr>
          <w:ilvl w:val="0"/>
          <w:numId w:val="40"/>
        </w:numPr>
      </w:pPr>
      <w:r>
        <w:t>Evaluate the Set Depth out calculated in the Report File.</w:t>
      </w:r>
    </w:p>
    <w:p w14:paraId="5CFB5589" w14:textId="77777777" w:rsidR="008A1B1E" w:rsidRDefault="008A1B1E" w:rsidP="008A1B1E">
      <w:pPr>
        <w:pStyle w:val="checkbox"/>
      </w:pPr>
      <w:r>
        <w:t xml:space="preserve">Start the MLOI Program, </w:t>
      </w:r>
    </w:p>
    <w:p w14:paraId="310D4BFA" w14:textId="77777777" w:rsidR="008A1B1E" w:rsidRDefault="008A1B1E" w:rsidP="008A1B1E">
      <w:pPr>
        <w:pStyle w:val="checkbox"/>
      </w:pPr>
      <w:r>
        <w:t xml:space="preserve">In the Select Test Type box, Select the Pre-Pot radio button.  </w:t>
      </w:r>
    </w:p>
    <w:p w14:paraId="66287C2D" w14:textId="77777777" w:rsidR="008A1B1E" w:rsidRDefault="008A1B1E" w:rsidP="008A1B1E">
      <w:pPr>
        <w:pStyle w:val="checkbox"/>
      </w:pPr>
      <w:r>
        <w:t>Turn off Pre-Fill, Press OK</w:t>
      </w:r>
    </w:p>
    <w:p w14:paraId="3A30B9B1" w14:textId="77777777" w:rsidR="008A1B1E" w:rsidRDefault="008A1B1E" w:rsidP="008A1B1E">
      <w:pPr>
        <w:pStyle w:val="checkbox"/>
      </w:pPr>
      <w:r>
        <w:t xml:space="preserve">Note the Report File name generated from the contents of the Test Name textbox and its path found from the main menu select View&gt;Files &amp; Paths, under Report Path,  </w:t>
      </w:r>
    </w:p>
    <w:p w14:paraId="406B1CDD" w14:textId="77777777" w:rsidR="008A1B1E" w:rsidRDefault="008A1B1E" w:rsidP="008A1B1E">
      <w:pPr>
        <w:ind w:left="907"/>
      </w:pPr>
    </w:p>
    <w:p w14:paraId="683F1776" w14:textId="77777777" w:rsidR="008A1B1E" w:rsidRDefault="008A1B1E" w:rsidP="008A1B1E">
      <w:pPr>
        <w:pStyle w:val="ZPara"/>
      </w:pPr>
      <w:r>
        <w:t>Tester   __________________      Date ______________       PASS      FAIL</w:t>
      </w:r>
    </w:p>
    <w:p w14:paraId="50B08DCF" w14:textId="0F378A48" w:rsidR="005D5497" w:rsidRDefault="005D5497" w:rsidP="005D5497">
      <w:pPr>
        <w:ind w:firstLine="720"/>
      </w:pPr>
      <w:r w:rsidRPr="005D5497">
        <w:t xml:space="preserve">NOTE </w:t>
      </w:r>
      <w:r>
        <w:t>Accomplished in section 5.1.4 HMI.</w:t>
      </w:r>
    </w:p>
    <w:p w14:paraId="504B9B2A" w14:textId="0FE173E7" w:rsidR="00D64C1F" w:rsidRDefault="00D64C1F" w:rsidP="005D5497">
      <w:pPr>
        <w:rPr>
          <w:noProof/>
        </w:rPr>
      </w:pP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2" w:name="_Toc191729082"/>
      <w:bookmarkStart w:id="313" w:name="_Toc191729151"/>
      <w:bookmarkStart w:id="314" w:name="_Toc191729223"/>
      <w:bookmarkStart w:id="315" w:name="_Toc191729346"/>
      <w:bookmarkStart w:id="316" w:name="_Toc191729468"/>
      <w:bookmarkStart w:id="317" w:name="_Toc191729527"/>
      <w:bookmarkStart w:id="318" w:name="_Toc191729586"/>
      <w:bookmarkStart w:id="319" w:name="_Toc191729645"/>
      <w:bookmarkStart w:id="320" w:name="_Toc191729733"/>
      <w:bookmarkStart w:id="321" w:name="_Toc191730112"/>
      <w:bookmarkStart w:id="322" w:name="_Toc193104108"/>
      <w:bookmarkStart w:id="323" w:name="_Toc191729083"/>
      <w:bookmarkStart w:id="324" w:name="_Toc191729152"/>
      <w:bookmarkStart w:id="325" w:name="_Toc191729224"/>
      <w:bookmarkStart w:id="326" w:name="_Toc191729347"/>
      <w:bookmarkStart w:id="327" w:name="_Toc191729469"/>
      <w:bookmarkStart w:id="328" w:name="_Toc191729528"/>
      <w:bookmarkStart w:id="329" w:name="_Toc191729587"/>
      <w:bookmarkStart w:id="330" w:name="_Toc191729646"/>
      <w:bookmarkStart w:id="331" w:name="_Toc191729734"/>
      <w:bookmarkStart w:id="332" w:name="_Toc191730113"/>
      <w:bookmarkStart w:id="333" w:name="_Toc193104109"/>
      <w:bookmarkStart w:id="334" w:name="_Toc191729084"/>
      <w:bookmarkStart w:id="335" w:name="_Toc191729153"/>
      <w:bookmarkStart w:id="336" w:name="_Toc191729225"/>
      <w:bookmarkStart w:id="337" w:name="_Toc191729348"/>
      <w:bookmarkStart w:id="338" w:name="_Toc191729470"/>
      <w:bookmarkStart w:id="339" w:name="_Toc191729529"/>
      <w:bookmarkStart w:id="340" w:name="_Toc191729588"/>
      <w:bookmarkStart w:id="341" w:name="_Toc191729647"/>
      <w:bookmarkStart w:id="342" w:name="_Toc191729735"/>
      <w:bookmarkStart w:id="343" w:name="_Toc191730114"/>
      <w:bookmarkStart w:id="344" w:name="_Toc193104110"/>
      <w:bookmarkStart w:id="345" w:name="_Toc191729085"/>
      <w:bookmarkStart w:id="346" w:name="_Toc191729154"/>
      <w:bookmarkStart w:id="347" w:name="_Toc191729226"/>
      <w:bookmarkStart w:id="348" w:name="_Toc191729349"/>
      <w:bookmarkStart w:id="349" w:name="_Toc191729471"/>
      <w:bookmarkStart w:id="350" w:name="_Toc191729530"/>
      <w:bookmarkStart w:id="351" w:name="_Toc191729589"/>
      <w:bookmarkStart w:id="352" w:name="_Toc191729648"/>
      <w:bookmarkStart w:id="353" w:name="_Toc191729736"/>
      <w:bookmarkStart w:id="354" w:name="_Toc191730115"/>
      <w:bookmarkStart w:id="355" w:name="_Toc193104111"/>
      <w:bookmarkStart w:id="356" w:name="_Toc191729086"/>
      <w:bookmarkStart w:id="357" w:name="_Toc191729155"/>
      <w:bookmarkStart w:id="358" w:name="_Toc191729227"/>
      <w:bookmarkStart w:id="359" w:name="_Toc191729350"/>
      <w:bookmarkStart w:id="360" w:name="_Toc191729472"/>
      <w:bookmarkStart w:id="361" w:name="_Toc191729531"/>
      <w:bookmarkStart w:id="362" w:name="_Toc191729590"/>
      <w:bookmarkStart w:id="363" w:name="_Toc191729649"/>
      <w:bookmarkStart w:id="364" w:name="_Toc191729737"/>
      <w:bookmarkStart w:id="365" w:name="_Toc191730116"/>
      <w:bookmarkStart w:id="366" w:name="_Toc193104112"/>
      <w:bookmarkStart w:id="367" w:name="_Toc191729087"/>
      <w:bookmarkStart w:id="368" w:name="_Toc191729156"/>
      <w:bookmarkStart w:id="369" w:name="_Toc191729228"/>
      <w:bookmarkStart w:id="370" w:name="_Toc191729351"/>
      <w:bookmarkStart w:id="371" w:name="_Toc191729473"/>
      <w:bookmarkStart w:id="372" w:name="_Toc191729532"/>
      <w:bookmarkStart w:id="373" w:name="_Toc191729591"/>
      <w:bookmarkStart w:id="374" w:name="_Toc191729650"/>
      <w:bookmarkStart w:id="375" w:name="_Toc191729738"/>
      <w:bookmarkStart w:id="376" w:name="_Toc191730117"/>
      <w:bookmarkStart w:id="377" w:name="_Toc193104113"/>
      <w:bookmarkStart w:id="378" w:name="_Toc191729088"/>
      <w:bookmarkStart w:id="379" w:name="_Toc191729157"/>
      <w:bookmarkStart w:id="380" w:name="_Toc191729229"/>
      <w:bookmarkStart w:id="381" w:name="_Toc191729352"/>
      <w:bookmarkStart w:id="382" w:name="_Toc191729474"/>
      <w:bookmarkStart w:id="383" w:name="_Toc191729533"/>
      <w:bookmarkStart w:id="384" w:name="_Toc191729592"/>
      <w:bookmarkStart w:id="385" w:name="_Toc191729651"/>
      <w:bookmarkStart w:id="386" w:name="_Toc191729739"/>
      <w:bookmarkStart w:id="387" w:name="_Toc191730118"/>
      <w:bookmarkStart w:id="388" w:name="_Toc193104114"/>
      <w:bookmarkStart w:id="389" w:name="_Toc191729089"/>
      <w:bookmarkStart w:id="390" w:name="_Toc191729158"/>
      <w:bookmarkStart w:id="391" w:name="_Toc191729230"/>
      <w:bookmarkStart w:id="392" w:name="_Toc191729353"/>
      <w:bookmarkStart w:id="393" w:name="_Toc191729475"/>
      <w:bookmarkStart w:id="394" w:name="_Toc191729534"/>
      <w:bookmarkStart w:id="395" w:name="_Toc191729593"/>
      <w:bookmarkStart w:id="396" w:name="_Toc191729652"/>
      <w:bookmarkStart w:id="397" w:name="_Toc191729740"/>
      <w:bookmarkStart w:id="398" w:name="_Toc191730119"/>
      <w:bookmarkStart w:id="399" w:name="_Toc193104115"/>
      <w:bookmarkStart w:id="400" w:name="_Toc191729090"/>
      <w:bookmarkStart w:id="401" w:name="_Toc191729159"/>
      <w:bookmarkStart w:id="402" w:name="_Toc191729231"/>
      <w:bookmarkStart w:id="403" w:name="_Toc191729354"/>
      <w:bookmarkStart w:id="404" w:name="_Toc191729476"/>
      <w:bookmarkStart w:id="405" w:name="_Toc191729535"/>
      <w:bookmarkStart w:id="406" w:name="_Toc191729594"/>
      <w:bookmarkStart w:id="407" w:name="_Toc191729653"/>
      <w:bookmarkStart w:id="408" w:name="_Toc191729741"/>
      <w:bookmarkStart w:id="409" w:name="_Toc191730120"/>
      <w:bookmarkStart w:id="410" w:name="_Toc193104116"/>
      <w:bookmarkStart w:id="411" w:name="_Toc191729091"/>
      <w:bookmarkStart w:id="412" w:name="_Toc191729160"/>
      <w:bookmarkStart w:id="413" w:name="_Toc191729232"/>
      <w:bookmarkStart w:id="414" w:name="_Toc191729355"/>
      <w:bookmarkStart w:id="415" w:name="_Toc191729477"/>
      <w:bookmarkStart w:id="416" w:name="_Toc191729536"/>
      <w:bookmarkStart w:id="417" w:name="_Toc191729595"/>
      <w:bookmarkStart w:id="418" w:name="_Toc191729654"/>
      <w:bookmarkStart w:id="419" w:name="_Toc191729742"/>
      <w:bookmarkStart w:id="420" w:name="_Toc191730121"/>
      <w:bookmarkStart w:id="421" w:name="_Toc193104117"/>
      <w:bookmarkStart w:id="422" w:name="_Toc191729092"/>
      <w:bookmarkStart w:id="423" w:name="_Toc191729161"/>
      <w:bookmarkStart w:id="424" w:name="_Toc191729233"/>
      <w:bookmarkStart w:id="425" w:name="_Toc191729356"/>
      <w:bookmarkStart w:id="426" w:name="_Toc191729478"/>
      <w:bookmarkStart w:id="427" w:name="_Toc191729537"/>
      <w:bookmarkStart w:id="428" w:name="_Toc191729596"/>
      <w:bookmarkStart w:id="429" w:name="_Toc191729655"/>
      <w:bookmarkStart w:id="430" w:name="_Toc191729743"/>
      <w:bookmarkStart w:id="431" w:name="_Toc191730122"/>
      <w:bookmarkStart w:id="432" w:name="_Toc193104118"/>
      <w:bookmarkStart w:id="433" w:name="_Toc191729093"/>
      <w:bookmarkStart w:id="434" w:name="_Toc191729162"/>
      <w:bookmarkStart w:id="435" w:name="_Toc191729234"/>
      <w:bookmarkStart w:id="436" w:name="_Toc191729357"/>
      <w:bookmarkStart w:id="437" w:name="_Toc191729479"/>
      <w:bookmarkStart w:id="438" w:name="_Toc191729538"/>
      <w:bookmarkStart w:id="439" w:name="_Toc191729597"/>
      <w:bookmarkStart w:id="440" w:name="_Toc191729656"/>
      <w:bookmarkStart w:id="441" w:name="_Toc191729744"/>
      <w:bookmarkStart w:id="442" w:name="_Toc191730123"/>
      <w:bookmarkStart w:id="443" w:name="_Toc193104119"/>
      <w:bookmarkStart w:id="444" w:name="_Toc191729094"/>
      <w:bookmarkStart w:id="445" w:name="_Toc191729163"/>
      <w:bookmarkStart w:id="446" w:name="_Toc191729235"/>
      <w:bookmarkStart w:id="447" w:name="_Toc191729358"/>
      <w:bookmarkStart w:id="448" w:name="_Toc191729480"/>
      <w:bookmarkStart w:id="449" w:name="_Toc191729539"/>
      <w:bookmarkStart w:id="450" w:name="_Toc191729598"/>
      <w:bookmarkStart w:id="451" w:name="_Toc191729657"/>
      <w:bookmarkStart w:id="452" w:name="_Toc191729745"/>
      <w:bookmarkStart w:id="453" w:name="_Toc191730124"/>
      <w:bookmarkStart w:id="454" w:name="_Toc193104120"/>
      <w:bookmarkStart w:id="455" w:name="_Toc191729095"/>
      <w:bookmarkStart w:id="456" w:name="_Toc191729164"/>
      <w:bookmarkStart w:id="457" w:name="_Toc191729236"/>
      <w:bookmarkStart w:id="458" w:name="_Toc191729359"/>
      <w:bookmarkStart w:id="459" w:name="_Toc191729481"/>
      <w:bookmarkStart w:id="460" w:name="_Toc191729540"/>
      <w:bookmarkStart w:id="461" w:name="_Toc191729599"/>
      <w:bookmarkStart w:id="462" w:name="_Toc191729658"/>
      <w:bookmarkStart w:id="463" w:name="_Toc191729746"/>
      <w:bookmarkStart w:id="464" w:name="_Toc191730125"/>
      <w:bookmarkStart w:id="465" w:name="_Toc193104121"/>
      <w:bookmarkStart w:id="466" w:name="_Toc191729096"/>
      <w:bookmarkStart w:id="467" w:name="_Toc191729165"/>
      <w:bookmarkStart w:id="468" w:name="_Toc191729237"/>
      <w:bookmarkStart w:id="469" w:name="_Toc191729360"/>
      <w:bookmarkStart w:id="470" w:name="_Toc191729482"/>
      <w:bookmarkStart w:id="471" w:name="_Toc191729541"/>
      <w:bookmarkStart w:id="472" w:name="_Toc191729600"/>
      <w:bookmarkStart w:id="473" w:name="_Toc191729659"/>
      <w:bookmarkStart w:id="474" w:name="_Toc191729747"/>
      <w:bookmarkStart w:id="475" w:name="_Toc191730126"/>
      <w:bookmarkStart w:id="476" w:name="_Toc193104122"/>
      <w:bookmarkStart w:id="477" w:name="_Toc191729097"/>
      <w:bookmarkStart w:id="478" w:name="_Toc191729166"/>
      <w:bookmarkStart w:id="479" w:name="_Toc191729238"/>
      <w:bookmarkStart w:id="480" w:name="_Toc191729361"/>
      <w:bookmarkStart w:id="481" w:name="_Toc191729483"/>
      <w:bookmarkStart w:id="482" w:name="_Toc191729542"/>
      <w:bookmarkStart w:id="483" w:name="_Toc191729601"/>
      <w:bookmarkStart w:id="484" w:name="_Toc191729660"/>
      <w:bookmarkStart w:id="485" w:name="_Toc191729748"/>
      <w:bookmarkStart w:id="486" w:name="_Toc191730127"/>
      <w:bookmarkStart w:id="487" w:name="_Toc193104123"/>
      <w:bookmarkStart w:id="488" w:name="_Toc191729098"/>
      <w:bookmarkStart w:id="489" w:name="_Toc191729167"/>
      <w:bookmarkStart w:id="490" w:name="_Toc191729239"/>
      <w:bookmarkStart w:id="491" w:name="_Toc191729362"/>
      <w:bookmarkStart w:id="492" w:name="_Toc191729484"/>
      <w:bookmarkStart w:id="493" w:name="_Toc191729543"/>
      <w:bookmarkStart w:id="494" w:name="_Toc191729602"/>
      <w:bookmarkStart w:id="495" w:name="_Toc191729661"/>
      <w:bookmarkStart w:id="496" w:name="_Toc191729749"/>
      <w:bookmarkStart w:id="497" w:name="_Toc191730128"/>
      <w:bookmarkStart w:id="498" w:name="_Toc193104124"/>
      <w:bookmarkStart w:id="499" w:name="_Toc191729099"/>
      <w:bookmarkStart w:id="500" w:name="_Toc191729168"/>
      <w:bookmarkStart w:id="501" w:name="_Toc191729240"/>
      <w:bookmarkStart w:id="502" w:name="_Toc191729363"/>
      <w:bookmarkStart w:id="503" w:name="_Toc191729485"/>
      <w:bookmarkStart w:id="504" w:name="_Toc191729544"/>
      <w:bookmarkStart w:id="505" w:name="_Toc191729603"/>
      <w:bookmarkStart w:id="506" w:name="_Toc191729662"/>
      <w:bookmarkStart w:id="507" w:name="_Toc191729750"/>
      <w:bookmarkStart w:id="508" w:name="_Toc191730129"/>
      <w:bookmarkStart w:id="509" w:name="_Toc193104125"/>
      <w:bookmarkStart w:id="510" w:name="_Toc191729100"/>
      <w:bookmarkStart w:id="511" w:name="_Toc191729169"/>
      <w:bookmarkStart w:id="512" w:name="_Toc191729241"/>
      <w:bookmarkStart w:id="513" w:name="_Toc191729364"/>
      <w:bookmarkStart w:id="514" w:name="_Toc191729486"/>
      <w:bookmarkStart w:id="515" w:name="_Toc191729545"/>
      <w:bookmarkStart w:id="516" w:name="_Toc191729604"/>
      <w:bookmarkStart w:id="517" w:name="_Toc191729663"/>
      <w:bookmarkStart w:id="518" w:name="_Toc191729751"/>
      <w:bookmarkStart w:id="519" w:name="_Toc191730130"/>
      <w:bookmarkStart w:id="520" w:name="_Toc193104126"/>
      <w:bookmarkStart w:id="521" w:name="_Toc193210475"/>
      <w:bookmarkStart w:id="522" w:name="_Toc237793420"/>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t>Document management</w:t>
      </w:r>
      <w:bookmarkEnd w:id="522"/>
    </w:p>
    <w:p w14:paraId="3C1FAE38" w14:textId="7FC8F5AE" w:rsidR="0064065C" w:rsidRDefault="0064065C" w:rsidP="00E3661D">
      <w:pPr>
        <w:pStyle w:val="Requirement"/>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rsidP="00E3661D">
      <w:pPr>
        <w:pStyle w:val="Requirement"/>
      </w:pPr>
      <w:r>
        <w:t xml:space="preserve">The </w:t>
      </w:r>
      <w:r w:rsidRPr="00BD4C10">
        <w:rPr>
          <w:highlight w:val="magenta"/>
        </w:rPr>
        <w:t>test plan-</w:t>
      </w:r>
      <w:proofErr w:type="gramStart"/>
      <w:r w:rsidRPr="00BD4C10">
        <w:rPr>
          <w:highlight w:val="magenta"/>
        </w:rPr>
        <w:t>&gt;</w:t>
      </w:r>
      <w:r>
        <w:t xml:space="preserve">  Configuration</w:t>
      </w:r>
      <w:proofErr w:type="gramEnd"/>
      <w:r>
        <w:t xml:space="preserve"> File shall be version controlled in the Test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rsidP="0032568D">
      <w:pPr>
        <w:pStyle w:val="Requirement"/>
      </w:pPr>
      <w:r>
        <w:t xml:space="preserve">The </w:t>
      </w:r>
      <w:r w:rsidRPr="00BD4C10">
        <w:rPr>
          <w:highlight w:val="magenta"/>
        </w:rPr>
        <w:t>test plan-</w:t>
      </w:r>
      <w:proofErr w:type="gramStart"/>
      <w:r w:rsidRPr="00BD4C10">
        <w:rPr>
          <w:highlight w:val="magenta"/>
        </w:rPr>
        <w:t>&gt;</w:t>
      </w:r>
      <w:r>
        <w:t xml:space="preserve">  Configuration</w:t>
      </w:r>
      <w:proofErr w:type="gramEnd"/>
      <w:r>
        <w:t xml:space="preserve"> File shall be capable of containing multiple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77777777" w:rsidR="009A6F60" w:rsidRDefault="009A6F60">
      <w:pPr>
        <w:pStyle w:val="Step"/>
        <w:numPr>
          <w:ilvl w:val="0"/>
          <w:numId w:val="67"/>
        </w:numPr>
      </w:pPr>
      <w:r>
        <w:rPr>
          <w:rStyle w:val="StepChar"/>
        </w:rPr>
        <w:t xml:space="preserve">On the AAP network, navigate to the </w:t>
      </w:r>
      <w:r>
        <w:t>Configuration document in the form of an XL workbook (Config File) located in AAP Controlled Documents Vault located at M</w:t>
      </w:r>
      <w:r w:rsidRPr="00F50721">
        <w:rPr>
          <w:highlight w:val="yellow"/>
        </w:rPr>
        <w:t>:\&lt;Path to Controlled Documents Vault&gt;</w:t>
      </w:r>
      <w:r>
        <w:t>.</w:t>
      </w:r>
    </w:p>
    <w:p w14:paraId="0E1DAEC4" w14:textId="77777777" w:rsidR="009A6F60" w:rsidRDefault="009A6F60" w:rsidP="009A6F60">
      <w:pPr>
        <w:pStyle w:val="checkbox"/>
      </w:pPr>
      <w:r>
        <w:t>Verify that the Config File was approved by Engineering and Quality Assurance.</w:t>
      </w:r>
    </w:p>
    <w:p w14:paraId="23C6484E" w14:textId="77777777" w:rsidR="009A6F60" w:rsidRDefault="009A6F60" w:rsidP="009A6F60">
      <w:pPr>
        <w:pStyle w:val="checkbox"/>
      </w:pPr>
      <w:r>
        <w:t>Verify that the current version of the Config File is saved in the AAP Controlled Documents Vault located at M</w:t>
      </w:r>
      <w:r w:rsidRPr="009D0212">
        <w:rPr>
          <w:highlight w:val="yellow"/>
        </w:rPr>
        <w:t>:\&lt;Path to Controlled Documents Vault&gt;</w:t>
      </w:r>
      <w:r>
        <w:t>.</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 xml:space="preserve">Open Test Config </w:t>
      </w:r>
      <w:proofErr w:type="gramStart"/>
      <w:r>
        <w:t>File  CFG_1234_Dummy.xlsm</w:t>
      </w:r>
      <w:proofErr w:type="gramEnd"/>
      <w:r>
        <w:t xml:space="preserve"> and change Test Type (Cell B4) to TEST001.</w:t>
      </w:r>
    </w:p>
    <w:p w14:paraId="4391B7B5" w14:textId="77777777" w:rsidR="009A6F60" w:rsidRDefault="009A6F60" w:rsidP="009A6F60">
      <w:pPr>
        <w:pStyle w:val="checkbox"/>
      </w:pPr>
      <w:r>
        <w:t xml:space="preserve">Save and close Config </w:t>
      </w:r>
      <w:proofErr w:type="gramStart"/>
      <w:r>
        <w:t>File  CFG_1234_Dummy.xlsm</w:t>
      </w:r>
      <w:proofErr w:type="gramEnd"/>
      <w:r>
        <w:t xml:space="preserve">,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lastRenderedPageBreak/>
        <w:t>Initialize the path to the folder containing the Configuration Files</w:t>
      </w:r>
    </w:p>
    <w:p w14:paraId="658ED699" w14:textId="087C25F5" w:rsidR="00B85A64" w:rsidRDefault="00B85A64">
      <w:pPr>
        <w:pStyle w:val="Step"/>
        <w:numPr>
          <w:ilvl w:val="0"/>
          <w:numId w:val="67"/>
        </w:numPr>
      </w:pPr>
      <w:r>
        <w:t xml:space="preserve">Set Mode to </w:t>
      </w:r>
      <w:proofErr w:type="gramStart"/>
      <w:r>
        <w:t xml:space="preserve">User  </w:t>
      </w:r>
      <w:r>
        <w:t>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8"/>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w:t>
      </w:r>
      <w:proofErr w:type="gramStart"/>
      <w:r>
        <w:t xml:space="preserve">a </w:t>
      </w:r>
      <w:r>
        <w:t>the</w:t>
      </w:r>
      <w:proofErr w:type="gramEnd"/>
      <w:r>
        <w:t xml:space="preserve"> folder from step 1</w:t>
      </w:r>
      <w:r>
        <w:t xml:space="preserve"> folder</w:t>
      </w:r>
      <w:r>
        <w:t>, select CFG_&lt;</w:t>
      </w:r>
      <w:proofErr w:type="spellStart"/>
      <w:r>
        <w:t>ProductID</w:t>
      </w:r>
      <w:proofErr w:type="spellEnd"/>
      <w:r>
        <w:t>&gt;.csv ConfigF</w:t>
      </w:r>
      <w:r>
        <w:t xml:space="preserve">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9"/>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r w:rsidR="00C72C97">
        <w:t>,</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lastRenderedPageBreak/>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t>Selecting a Configuration File</w:t>
      </w:r>
    </w:p>
    <w:p w14:paraId="57B31D01" w14:textId="77777777" w:rsidR="00C72C97" w:rsidRPr="00C72C97" w:rsidRDefault="00C72C97" w:rsidP="00C72C97"/>
    <w:p w14:paraId="14F1F4FC" w14:textId="77777777" w:rsidR="00C72C97" w:rsidRDefault="00C72C97" w:rsidP="00C72C97">
      <w:pPr>
        <w:pStyle w:val="checkbox"/>
      </w:pPr>
      <w:r>
        <w:t xml:space="preserve">Exit MLOI, </w:t>
      </w:r>
    </w:p>
    <w:p w14:paraId="43E3DAB6" w14:textId="08833699" w:rsidR="00C72C97" w:rsidRDefault="00C72C97">
      <w:pPr>
        <w:pStyle w:val="Step"/>
        <w:numPr>
          <w:ilvl w:val="0"/>
          <w:numId w:val="71"/>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w:t>
      </w:r>
      <w:r>
        <w:t xml:space="preserve"> (OLS001)</w:t>
      </w:r>
      <w:r>
        <w:t xml:space="preserve">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0EAFDCDF" w14:textId="681128B0" w:rsidR="0064065C" w:rsidRDefault="0064065C" w:rsidP="002E6504">
      <w:pPr>
        <w:pStyle w:val="L3Section"/>
      </w:pPr>
      <w:bookmarkStart w:id="523" w:name="_Toc237793421"/>
      <w:r>
        <w:t xml:space="preserve">Enter the test bench configuration parameters into XL </w:t>
      </w:r>
      <w:r w:rsidR="00484FB4" w:rsidRPr="00BD4C10">
        <w:rPr>
          <w:highlight w:val="magenta"/>
        </w:rPr>
        <w:t>test plan-&gt;</w:t>
      </w:r>
      <w:r w:rsidR="00484FB4">
        <w:t xml:space="preserve">  Configuration File</w:t>
      </w:r>
      <w:r>
        <w:t>.</w:t>
      </w:r>
      <w:bookmarkEnd w:id="523"/>
    </w:p>
    <w:p w14:paraId="0BB90985" w14:textId="1FE1B45D" w:rsidR="0064065C" w:rsidRDefault="0064065C" w:rsidP="00E3661D">
      <w:pPr>
        <w:pStyle w:val="Requirement"/>
      </w:pPr>
      <w:r>
        <w:t xml:space="preserve">The </w:t>
      </w:r>
      <w:r w:rsidR="00484FB4" w:rsidRPr="00BD4C10">
        <w:rPr>
          <w:highlight w:val="magenta"/>
        </w:rPr>
        <w:t>test plan-&gt;</w:t>
      </w:r>
      <w:r w:rsidR="00484FB4">
        <w:t xml:space="preserve">  Configuration File </w:t>
      </w:r>
      <w:r>
        <w:t>shall contain the configurable test bench parameters as determined by the test bench design.</w:t>
      </w:r>
    </w:p>
    <w:p w14:paraId="54AEE7C4" w14:textId="5ED0FE58" w:rsidR="0064065C" w:rsidRDefault="0064065C" w:rsidP="00E3661D">
      <w:pPr>
        <w:pStyle w:val="Requirement"/>
      </w:pPr>
      <w:r>
        <w:t xml:space="preserve">Tabular data should be a copy and paste operation from the reference Test Document (ATP) into the XL </w:t>
      </w:r>
      <w:r w:rsidR="00484FB4" w:rsidRPr="00BD4C10">
        <w:rPr>
          <w:highlight w:val="magenta"/>
        </w:rPr>
        <w:t>test plan-&gt;</w:t>
      </w:r>
      <w:r w:rsidR="00484FB4">
        <w:t xml:space="preserve">  Configuration File </w:t>
      </w:r>
      <w:r>
        <w:t>document for loading as a LV parameter.</w:t>
      </w:r>
    </w:p>
    <w:p w14:paraId="359401D7" w14:textId="1520B57F" w:rsidR="0064065C" w:rsidRDefault="0064065C" w:rsidP="00E3661D">
      <w:pPr>
        <w:pStyle w:val="Requirement"/>
      </w:pPr>
      <w:r>
        <w:t xml:space="preserve">The </w:t>
      </w:r>
      <w:r w:rsidR="00484FB4" w:rsidRPr="00BD4C10">
        <w:rPr>
          <w:highlight w:val="magenta"/>
        </w:rPr>
        <w:t>test plan-&gt;</w:t>
      </w:r>
      <w:r w:rsidR="00484FB4">
        <w:t xml:space="preserve">  Configuration File</w:t>
      </w:r>
      <w:r>
        <w:t xml:space="preserve"> shall contain the referenced test protocol test bench parameters as determined by the test bench design.</w:t>
      </w:r>
    </w:p>
    <w:p w14:paraId="0A176834" w14:textId="758264C3" w:rsidR="0064065C" w:rsidRDefault="0064065C" w:rsidP="00E3661D">
      <w:pPr>
        <w:pStyle w:val="Requirement"/>
      </w:pPr>
      <w:r>
        <w:t xml:space="preserve">It should be a copy and paste operation to include the Test bench parameters into the XL </w:t>
      </w:r>
      <w:r w:rsidR="00484FB4" w:rsidRPr="00BD4C10">
        <w:rPr>
          <w:highlight w:val="magenta"/>
        </w:rPr>
        <w:t>test plan-&gt;</w:t>
      </w:r>
      <w:r w:rsidR="00484FB4">
        <w:t xml:space="preserve">  Configuration File </w:t>
      </w:r>
      <w:r>
        <w:t>document.</w:t>
      </w:r>
    </w:p>
    <w:p w14:paraId="3F05573A" w14:textId="77777777" w:rsidR="0064065C" w:rsidRDefault="0064065C" w:rsidP="00E3661D">
      <w:pPr>
        <w:pStyle w:val="Requirement"/>
      </w:pPr>
      <w:r>
        <w:t>The Test Plan shall contain a template of each test report generated on a separate sheet in the test plan XL workbook.</w:t>
      </w:r>
    </w:p>
    <w:p w14:paraId="4AF018B9" w14:textId="5DEDB4C0" w:rsidR="0064065C" w:rsidRDefault="0064065C" w:rsidP="00E3661D">
      <w:pPr>
        <w:pStyle w:val="Requirement"/>
      </w:pPr>
      <w:r>
        <w:lastRenderedPageBreak/>
        <w:t xml:space="preserve">The </w:t>
      </w:r>
      <w:r w:rsidR="00484FB4" w:rsidRPr="00BD4C10">
        <w:rPr>
          <w:highlight w:val="magenta"/>
        </w:rPr>
        <w:t>test plan-&gt;</w:t>
      </w:r>
      <w:r w:rsidR="00484FB4">
        <w:t xml:space="preserve">  Configuration File </w:t>
      </w:r>
      <w:r>
        <w:t>shall be capable of containing multiple templates to accommodate recording multiple test points or variations of test protocol.</w:t>
      </w:r>
    </w:p>
    <w:p w14:paraId="19D2C322" w14:textId="77777777" w:rsidR="00F25259" w:rsidRDefault="00F25259">
      <w:pPr>
        <w:pStyle w:val="Step"/>
        <w:numPr>
          <w:ilvl w:val="0"/>
          <w:numId w:val="32"/>
        </w:numPr>
      </w:pPr>
      <w:r>
        <w:t>Find the Test Configuration File under test, by default …\$</w:t>
      </w:r>
      <w:proofErr w:type="spellStart"/>
      <w:r>
        <w:t>ConfigFiles</w:t>
      </w:r>
      <w:proofErr w:type="spellEnd"/>
    </w:p>
    <w:p w14:paraId="4594B9D5" w14:textId="77777777" w:rsidR="00F25259" w:rsidRDefault="00F25259" w:rsidP="00F25259">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5A9E8FB" w14:textId="77777777" w:rsidR="00F25259" w:rsidRDefault="00F25259" w:rsidP="00F25259">
      <w:pPr>
        <w:pStyle w:val="checkbox"/>
      </w:pPr>
      <w:r>
        <w:t xml:space="preserve">Once </w:t>
      </w:r>
      <w:proofErr w:type="gramStart"/>
      <w:r>
        <w:t>modification</w:t>
      </w:r>
      <w:proofErr w:type="gramEnd"/>
      <w:r>
        <w:t xml:space="preserve"> </w:t>
      </w:r>
      <w:proofErr w:type="gramStart"/>
      <w:r>
        <w:t>are</w:t>
      </w:r>
      <w:proofErr w:type="gramEnd"/>
      <w:r>
        <w:t xml:space="preserve"> made and the XLSM file is closed, a macro will run to copy the parameters from the XLSM file to the CVS file. </w:t>
      </w:r>
    </w:p>
    <w:p w14:paraId="125BE5C3" w14:textId="77777777" w:rsidR="00F25259" w:rsidRDefault="00F25259">
      <w:pPr>
        <w:pStyle w:val="Step"/>
        <w:numPr>
          <w:ilvl w:val="0"/>
          <w:numId w:val="32"/>
        </w:numPr>
      </w:pPr>
      <w:r>
        <w:t>Select and open an XLSM File then modify a parameter.</w:t>
      </w:r>
    </w:p>
    <w:p w14:paraId="6A8A37FD" w14:textId="77777777" w:rsidR="00F25259" w:rsidRDefault="00F25259" w:rsidP="00F25259">
      <w:pPr>
        <w:pStyle w:val="checkbox"/>
      </w:pPr>
      <w:r>
        <w:t>NOTE: Cells in blue contain formulas and should not be changed.</w:t>
      </w:r>
    </w:p>
    <w:p w14:paraId="5392D00F" w14:textId="77777777" w:rsidR="00F25259" w:rsidRDefault="00F25259" w:rsidP="00F25259">
      <w:pPr>
        <w:pStyle w:val="checkbox"/>
      </w:pPr>
      <w:r>
        <w:t>Click on the Cells in column A and verify an associated tool tip appears.</w:t>
      </w:r>
    </w:p>
    <w:p w14:paraId="42449F8C" w14:textId="77777777" w:rsidR="00F25259" w:rsidRDefault="00F25259" w:rsidP="00F25259">
      <w:pPr>
        <w:pStyle w:val="checkbox"/>
      </w:pPr>
      <w:r>
        <w:t>Close the file, click YES to save changed then Click YES when prompted to overwrite the CSV file.</w:t>
      </w:r>
    </w:p>
    <w:p w14:paraId="4A9427D1" w14:textId="77777777" w:rsidR="0088300E" w:rsidRDefault="0088300E" w:rsidP="0088300E">
      <w:pPr>
        <w:pStyle w:val="checkbox"/>
        <w:numPr>
          <w:ilvl w:val="0"/>
          <w:numId w:val="0"/>
        </w:numPr>
        <w:ind w:left="1260"/>
      </w:pPr>
    </w:p>
    <w:p w14:paraId="30C84AA1" w14:textId="77777777" w:rsidR="0088300E" w:rsidRDefault="0088300E" w:rsidP="00E3661D">
      <w:pPr>
        <w:pStyle w:val="ZPara"/>
      </w:pPr>
      <w:r>
        <w:t>Tester   __________________      Date ______________       PASS      FAIL</w:t>
      </w:r>
    </w:p>
    <w:p w14:paraId="0EE3C3D4" w14:textId="77777777" w:rsidR="0088300E" w:rsidRPr="00543DA2" w:rsidRDefault="0088300E" w:rsidP="00E3661D">
      <w:pPr>
        <w:pStyle w:val="ZPara"/>
      </w:pPr>
    </w:p>
    <w:p w14:paraId="0D7D7A28" w14:textId="77777777" w:rsidR="0088300E" w:rsidRDefault="0088300E" w:rsidP="00BA2E11"/>
    <w:p w14:paraId="7DCD890E" w14:textId="77777777" w:rsidR="0064065C" w:rsidRPr="005C5C1E" w:rsidRDefault="0064065C" w:rsidP="002E6504">
      <w:pPr>
        <w:pStyle w:val="L3Section"/>
      </w:pPr>
      <w:bookmarkStart w:id="524" w:name="_Toc193210479"/>
      <w:bookmarkStart w:id="525" w:name="_Toc237793422"/>
      <w:bookmarkEnd w:id="524"/>
      <w:r w:rsidRPr="005C5C1E">
        <w:t>Calibration Procedure</w:t>
      </w:r>
      <w:bookmarkEnd w:id="525"/>
    </w:p>
    <w:p w14:paraId="510FDD8A" w14:textId="60976303" w:rsidR="0064065C" w:rsidRDefault="0064065C" w:rsidP="00E3661D">
      <w:pPr>
        <w:pStyle w:val="Requirement"/>
      </w:pPr>
      <w:r>
        <w:t xml:space="preserve">There shall be a means to perform a </w:t>
      </w:r>
      <w:r w:rsidR="00DF335A">
        <w:t>2</w:t>
      </w:r>
      <w:r>
        <w:t xml:space="preserve">-point </w:t>
      </w:r>
      <w:r w:rsidR="00A45234">
        <w:t>linear</w:t>
      </w:r>
      <w:r>
        <w:t xml:space="preserve"> calibration on each AI input.   </w:t>
      </w:r>
    </w:p>
    <w:p w14:paraId="6B214C94" w14:textId="77777777" w:rsidR="0088300E" w:rsidRDefault="0088300E" w:rsidP="00BA2E11"/>
    <w:p w14:paraId="523E61BB" w14:textId="3CDAB863" w:rsidR="00514BB4" w:rsidRDefault="0064065C" w:rsidP="00E3661D">
      <w:pPr>
        <w:pStyle w:val="Requirement"/>
      </w:pPr>
      <w:r>
        <w:t xml:space="preserve">There shall be a means to perform a </w:t>
      </w:r>
      <w:r w:rsidR="00A45234">
        <w:t>5</w:t>
      </w:r>
      <w:r>
        <w:t xml:space="preserve">-point </w:t>
      </w:r>
      <w:r w:rsidR="00A45234">
        <w:t>linear</w:t>
      </w:r>
      <w:r>
        <w:t xml:space="preserve"> calibration </w:t>
      </w:r>
      <w:r w:rsidR="00A45234">
        <w:t>the</w:t>
      </w:r>
      <w:r>
        <w:t xml:space="preserve"> Level Sensor</w:t>
      </w:r>
      <w:r w:rsidR="00A45234">
        <w:t>.</w:t>
      </w:r>
    </w:p>
    <w:p w14:paraId="04EDEC46" w14:textId="77777777" w:rsidR="0088300E" w:rsidRDefault="0088300E" w:rsidP="00BA2E11"/>
    <w:p w14:paraId="2EDF73F1" w14:textId="4320C56A" w:rsidR="0064065C" w:rsidRDefault="0064065C" w:rsidP="00E3661D">
      <w:pPr>
        <w:pStyle w:val="Requirement"/>
      </w:pPr>
      <w:r>
        <w:t xml:space="preserve">These Bench calibrations shall be saved </w:t>
      </w:r>
      <w:r w:rsidR="00A45234">
        <w:t xml:space="preserve">and </w:t>
      </w:r>
      <w:r>
        <w:t>linked to</w:t>
      </w:r>
      <w:r w:rsidR="00A45234">
        <w:t xml:space="preserve"> the </w:t>
      </w:r>
      <w:r>
        <w:t xml:space="preserve">Test Plan. </w:t>
      </w:r>
    </w:p>
    <w:p w14:paraId="47766706" w14:textId="77777777" w:rsidR="0088300E" w:rsidRDefault="0088300E" w:rsidP="00BA2E11"/>
    <w:p w14:paraId="24C106AE" w14:textId="77777777" w:rsidR="004E4DB0" w:rsidRDefault="004E4DB0" w:rsidP="00BA2E11"/>
    <w:p w14:paraId="4D6FAAE8" w14:textId="77777777" w:rsidR="0064065C" w:rsidRDefault="0064065C" w:rsidP="002E6504">
      <w:pPr>
        <w:pStyle w:val="L3Section"/>
      </w:pPr>
      <w:bookmarkStart w:id="526" w:name="_Toc237793423"/>
      <w:r>
        <w:t>Troubleshooting Aids</w:t>
      </w:r>
      <w:bookmarkEnd w:id="526"/>
    </w:p>
    <w:p w14:paraId="4FFC75A0" w14:textId="77777777" w:rsidR="0064065C" w:rsidRDefault="0064065C" w:rsidP="00E3661D">
      <w:pPr>
        <w:pStyle w:val="Requirement"/>
      </w:pPr>
      <w:r>
        <w:t>There shall be a means for manually setting the tank level.</w:t>
      </w:r>
    </w:p>
    <w:p w14:paraId="536F6E55" w14:textId="77777777" w:rsidR="0088300E" w:rsidRDefault="0088300E" w:rsidP="00BA2E11"/>
    <w:p w14:paraId="233951D2" w14:textId="5B425A62" w:rsidR="0064065C" w:rsidRDefault="0064065C" w:rsidP="00E3661D">
      <w:pPr>
        <w:pStyle w:val="Requirement"/>
      </w:pPr>
      <w:r>
        <w:t xml:space="preserve">Each instrument (DataQ, Keyence) shall provide a health </w:t>
      </w:r>
      <w:r w:rsidR="004E4DB0">
        <w:t>indicator</w:t>
      </w:r>
      <w:r>
        <w:t>.</w:t>
      </w:r>
    </w:p>
    <w:p w14:paraId="501DE172" w14:textId="77777777" w:rsidR="0088300E" w:rsidRDefault="0088300E" w:rsidP="00BA2E11"/>
    <w:p w14:paraId="459305A8" w14:textId="45A8FB52" w:rsidR="0088300E" w:rsidRPr="00543DA2" w:rsidRDefault="0064065C" w:rsidP="00ED70F1">
      <w:pPr>
        <w:pStyle w:val="Requirement"/>
      </w:pPr>
      <w:r>
        <w:t xml:space="preserve">There shall be a </w:t>
      </w:r>
      <w:r w:rsidR="004E4DB0">
        <w:t>simulated</w:t>
      </w:r>
      <w:r>
        <w:t xml:space="preserve"> mode that provides simulated instrument input and Level response to be used with debugging.</w:t>
      </w:r>
    </w:p>
    <w:p w14:paraId="028DDEC7" w14:textId="77777777" w:rsidR="0088300E" w:rsidRDefault="0088300E" w:rsidP="00BA2E11"/>
    <w:p w14:paraId="4F62163D" w14:textId="6F3A7C07" w:rsidR="00A162D5" w:rsidRPr="00E3661D" w:rsidRDefault="00E3661D" w:rsidP="00E3661D">
      <w:pPr>
        <w:pStyle w:val="Requirement"/>
        <w:rPr>
          <w:highlight w:val="cyan"/>
        </w:rPr>
      </w:pPr>
      <w:r>
        <w:rPr>
          <w:highlight w:val="cyan"/>
        </w:rPr>
        <w:t xml:space="preserve">TBD  </w:t>
      </w:r>
      <w:r w:rsidR="00A162D5" w:rsidRPr="00E3661D">
        <w:rPr>
          <w:highlight w:val="cyan"/>
        </w:rPr>
        <w:t>There shall be a test vector mode that reads and process</w:t>
      </w:r>
      <w:r w:rsidR="00A45234" w:rsidRPr="00E3661D">
        <w:rPr>
          <w:highlight w:val="cyan"/>
        </w:rPr>
        <w:t>es</w:t>
      </w:r>
      <w:r w:rsidR="00A162D5" w:rsidRPr="00E3661D">
        <w:rPr>
          <w:highlight w:val="cyan"/>
        </w:rPr>
        <w:t xml:space="preserve"> AEPS </w:t>
      </w:r>
      <w:r w:rsidR="00A45234" w:rsidRPr="00E3661D">
        <w:rPr>
          <w:highlight w:val="cyan"/>
        </w:rPr>
        <w:t xml:space="preserve">type </w:t>
      </w:r>
      <w:r w:rsidR="00A162D5" w:rsidRPr="00E3661D">
        <w:rPr>
          <w:highlight w:val="cyan"/>
        </w:rPr>
        <w:t>test data to validate the system processing algorithm.</w:t>
      </w:r>
      <w:r>
        <w:rPr>
          <w:highlight w:val="cyan"/>
        </w:rPr>
        <w:t xml:space="preserve">  </w:t>
      </w:r>
    </w:p>
    <w:p w14:paraId="1F98C8EA" w14:textId="7E914EE7" w:rsidR="0088300E" w:rsidRPr="00E3661D" w:rsidRDefault="00E3661D" w:rsidP="00E3661D">
      <w:pPr>
        <w:pStyle w:val="ZPara"/>
      </w:pPr>
      <w:r w:rsidRPr="00E3661D">
        <w:t>NOTE, In the early development</w:t>
      </w:r>
      <w:r>
        <w:t xml:space="preserve"> </w:t>
      </w:r>
      <w:r w:rsidRPr="00E3661D">
        <w:t>sta</w:t>
      </w:r>
      <w:r>
        <w:t xml:space="preserve">ge, I wrote an algorithm to read and AEPS data as an </w:t>
      </w:r>
      <w:r>
        <w:lastRenderedPageBreak/>
        <w:t xml:space="preserve">alternative input source, is this feature something we wish to keep in the final product? </w:t>
      </w:r>
    </w:p>
    <w:p w14:paraId="43607BEB" w14:textId="77777777" w:rsidR="0088300E" w:rsidRDefault="0088300E" w:rsidP="0088300E">
      <w:pPr>
        <w:pStyle w:val="checkbox"/>
        <w:numPr>
          <w:ilvl w:val="0"/>
          <w:numId w:val="0"/>
        </w:numPr>
        <w:ind w:left="1260"/>
      </w:pP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2E6504">
      <w:pPr>
        <w:pStyle w:val="L3Section"/>
      </w:pPr>
      <w:bookmarkStart w:id="527" w:name="_Toc191729666"/>
      <w:bookmarkStart w:id="528" w:name="_Toc237793424"/>
      <w:r>
        <w:t>Use Case 3: Read Test Configuration -- Production Test User</w:t>
      </w:r>
      <w:bookmarkEnd w:id="527"/>
      <w:bookmarkEnd w:id="528"/>
    </w:p>
    <w:p w14:paraId="1F4EB801" w14:textId="13595E74" w:rsidR="0064065C" w:rsidRDefault="0064065C" w:rsidP="00E3661D">
      <w:pPr>
        <w:pStyle w:val="Requirement"/>
      </w:pPr>
      <w:r>
        <w:t>LV program must launch from PC desktop ICON</w:t>
      </w:r>
      <w:r w:rsidR="00D571F9">
        <w:t xml:space="preserve"> in application running mode</w:t>
      </w:r>
      <w:r>
        <w:t>.</w:t>
      </w:r>
    </w:p>
    <w:p w14:paraId="30A011F2" w14:textId="77777777" w:rsidR="0088300E" w:rsidRDefault="0088300E" w:rsidP="00E3661D">
      <w:pPr>
        <w:pStyle w:val="Requirement"/>
        <w:numPr>
          <w:ilvl w:val="0"/>
          <w:numId w:val="0"/>
        </w:numPr>
        <w:ind w:left="994"/>
      </w:pPr>
    </w:p>
    <w:p w14:paraId="29F5C758" w14:textId="670056DD" w:rsidR="0064065C" w:rsidRPr="00E3661D" w:rsidRDefault="00151E11" w:rsidP="00E3661D">
      <w:pPr>
        <w:pStyle w:val="Requirement"/>
        <w:rPr>
          <w:highlight w:val="cyan"/>
        </w:rPr>
      </w:pPr>
      <w:r>
        <w:rPr>
          <w:highlight w:val="cyan"/>
        </w:rPr>
        <w:t xml:space="preserve">TBD </w:t>
      </w:r>
      <w:r w:rsidR="0064065C" w:rsidRPr="00E3661D">
        <w:rPr>
          <w:highlight w:val="cyan"/>
        </w:rPr>
        <w:t>Maintenance User exclusive controls and Indicators shall be hidden in Test mode.</w:t>
      </w:r>
    </w:p>
    <w:p w14:paraId="1527E8D2" w14:textId="44867900" w:rsidR="002B289B" w:rsidRDefault="0064065C" w:rsidP="002B289B">
      <w:pPr>
        <w:pStyle w:val="Requirement"/>
      </w:pPr>
      <w:r>
        <w:t>All Test Parameters options must be presented in the form of a discrete choice (i.e. dropdown, pick list, radio button etc.).</w:t>
      </w:r>
    </w:p>
    <w:p w14:paraId="20A2807C" w14:textId="69780DF2" w:rsidR="002B289B" w:rsidRDefault="002B289B" w:rsidP="002B289B">
      <w:pPr>
        <w:pStyle w:val="Requirement"/>
      </w:pPr>
      <w:r>
        <w:t xml:space="preserve">Path to valid XL test plans shall be saved in a non-volatile means and presented as a choice by Test name configured by the Maintenance User.  </w:t>
      </w:r>
    </w:p>
    <w:p w14:paraId="2F62A04E" w14:textId="2FFA3378" w:rsidR="0064065C" w:rsidRDefault="0064065C" w:rsidP="00151E11">
      <w:pPr>
        <w:pStyle w:val="Requirement"/>
        <w:numPr>
          <w:ilvl w:val="0"/>
          <w:numId w:val="0"/>
        </w:numPr>
        <w:ind w:left="994" w:hanging="634"/>
      </w:pPr>
    </w:p>
    <w:p w14:paraId="75AC96FE" w14:textId="151FC99F" w:rsidR="0064065C" w:rsidRDefault="0064065C" w:rsidP="00E3661D">
      <w:pPr>
        <w:pStyle w:val="Requirement"/>
      </w:pPr>
      <w:r>
        <w:t>The system shall be configured</w:t>
      </w:r>
      <w:r w:rsidR="00D571F9">
        <w:t>,</w:t>
      </w:r>
      <w:r>
        <w:t xml:space="preserve"> initialized and shall report any NOT READY to test status: i.e. no functional instrument, out of calibration data, error reading test Plan etc.). </w:t>
      </w:r>
    </w:p>
    <w:p w14:paraId="7E58FD02" w14:textId="77777777" w:rsidR="0088300E" w:rsidRDefault="0088300E" w:rsidP="002B289B"/>
    <w:p w14:paraId="5195F555" w14:textId="0A2E1E12" w:rsidR="00572BE2" w:rsidRDefault="00572BE2" w:rsidP="002E6504">
      <w:pPr>
        <w:pStyle w:val="L3Section"/>
      </w:pPr>
      <w:bookmarkStart w:id="529" w:name="_Toc193210483"/>
      <w:bookmarkStart w:id="530" w:name="_Toc237793425"/>
      <w:bookmarkEnd w:id="529"/>
      <w:r>
        <w:t>Load DUT identification information</w:t>
      </w:r>
      <w:bookmarkEnd w:id="530"/>
    </w:p>
    <w:p w14:paraId="49D43E40" w14:textId="4652FDE7" w:rsidR="00AB0B74" w:rsidRDefault="00AB0B74" w:rsidP="00E3661D">
      <w:pPr>
        <w:pStyle w:val="Requirement"/>
      </w:pPr>
      <w:r>
        <w:t xml:space="preserve">Engineering shall provide an ATP Test report template that provides the reference for the required DUT Test Information. </w:t>
      </w:r>
    </w:p>
    <w:p w14:paraId="1CE156D6" w14:textId="76090F81" w:rsidR="0064065C" w:rsidRDefault="0064065C" w:rsidP="00E3661D">
      <w:pPr>
        <w:pStyle w:val="Requirement"/>
      </w:pPr>
      <w:r>
        <w:t xml:space="preserve">There </w:t>
      </w:r>
      <w:r w:rsidR="00AB0B74">
        <w:t xml:space="preserve">shall be a single dialog box to </w:t>
      </w:r>
      <w:r>
        <w:t xml:space="preserve">enter </w:t>
      </w:r>
      <w:r w:rsidR="00AB0B74">
        <w:t xml:space="preserve">the required </w:t>
      </w:r>
      <w:r>
        <w:t xml:space="preserve">DUT </w:t>
      </w:r>
      <w:r w:rsidR="00AB0B74">
        <w:t xml:space="preserve">test information. </w:t>
      </w:r>
    </w:p>
    <w:p w14:paraId="42295E67" w14:textId="7EBE448A" w:rsidR="0088300E" w:rsidRPr="00543DA2" w:rsidRDefault="0064065C" w:rsidP="00ED70F1">
      <w:pPr>
        <w:pStyle w:val="Requirement"/>
      </w:pPr>
      <w:r>
        <w:t xml:space="preserve">The </w:t>
      </w:r>
      <w:r w:rsidR="00AB0B74">
        <w:t xml:space="preserve">DUT information input </w:t>
      </w:r>
      <w:r>
        <w:t xml:space="preserve">shall be displayed and request conformation, in the form of an “are you sure?” type prompt with a YES, NO choice response.  On NO reply, the user must be able to update that input which shall be retained </w:t>
      </w:r>
    </w:p>
    <w:p w14:paraId="5E7E98E1" w14:textId="77777777" w:rsidR="0088300E" w:rsidRDefault="0088300E" w:rsidP="000B2EC8"/>
    <w:p w14:paraId="776E65E9" w14:textId="77777777" w:rsidR="00A432EA" w:rsidRDefault="00A432EA" w:rsidP="000B2EC8"/>
    <w:p w14:paraId="13A1634B" w14:textId="77777777" w:rsidR="0064065C" w:rsidRDefault="0064065C" w:rsidP="002E6504">
      <w:pPr>
        <w:pStyle w:val="L3Section"/>
      </w:pPr>
      <w:bookmarkStart w:id="531" w:name="_Toc237793426"/>
      <w:r>
        <w:t>Load DUT into the test bench.</w:t>
      </w:r>
      <w:bookmarkEnd w:id="531"/>
    </w:p>
    <w:p w14:paraId="316AE6D3" w14:textId="30E1A927" w:rsidR="0064065C" w:rsidRDefault="00AB0B74" w:rsidP="00E3661D">
      <w:pPr>
        <w:pStyle w:val="Requirement"/>
      </w:pPr>
      <w:r>
        <w:t xml:space="preserve">On YES reply, the system shall perform a continuity check to indicate ready to test if continuity is detected otherwise indicate not ready for test. </w:t>
      </w:r>
    </w:p>
    <w:p w14:paraId="4519F3E6" w14:textId="77777777" w:rsidR="0088300E" w:rsidRDefault="0088300E" w:rsidP="000B2EC8"/>
    <w:p w14:paraId="053E8541" w14:textId="3C2C3FF1" w:rsidR="00AB0B74" w:rsidRDefault="00596EA0" w:rsidP="00E3661D">
      <w:pPr>
        <w:pStyle w:val="Requirement"/>
      </w:pPr>
      <w:r>
        <w:t>The test status indicator may provide a tool tip as to the not ready issue.</w:t>
      </w:r>
    </w:p>
    <w:p w14:paraId="6F075485" w14:textId="77777777" w:rsidR="0088300E" w:rsidRDefault="0088300E" w:rsidP="000B2EC8"/>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2E6504">
      <w:pPr>
        <w:pStyle w:val="L3Section"/>
      </w:pPr>
      <w:bookmarkStart w:id="532" w:name="_Toc191729668"/>
      <w:bookmarkStart w:id="533" w:name="_Toc237793427"/>
      <w:r>
        <w:t>Use Case 5: Run DUT Test -- Production Test User</w:t>
      </w:r>
      <w:bookmarkEnd w:id="532"/>
      <w:bookmarkEnd w:id="533"/>
    </w:p>
    <w:p w14:paraId="649C02DF" w14:textId="77777777" w:rsidR="0064065C" w:rsidRDefault="0064065C" w:rsidP="00E3661D">
      <w:pPr>
        <w:pStyle w:val="Requirement"/>
      </w:pPr>
      <w:r>
        <w:t xml:space="preserve">The Test protocol shall implement the </w:t>
      </w:r>
      <w:bookmarkStart w:id="534" w:name="_Hlk157604331"/>
      <w:r>
        <w:t>ACCEPTANCE TEST PROCEDURE FOR ALLEN 8005571.05, Report# 200333.</w:t>
      </w:r>
      <w:bookmarkEnd w:id="534"/>
      <w:r>
        <w:t xml:space="preserve">  (attached)</w:t>
      </w:r>
    </w:p>
    <w:p w14:paraId="0424A30F" w14:textId="77777777" w:rsidR="0088300E" w:rsidRPr="00543DA2" w:rsidRDefault="0088300E" w:rsidP="00E3661D">
      <w:pPr>
        <w:pStyle w:val="ZPara"/>
      </w:pPr>
    </w:p>
    <w:p w14:paraId="47EB58B7" w14:textId="77777777" w:rsidR="0088300E" w:rsidRDefault="0088300E" w:rsidP="000B2EC8"/>
    <w:p w14:paraId="20DE240C" w14:textId="176863F3" w:rsidR="00D161C0" w:rsidRDefault="00D161C0" w:rsidP="00E3661D">
      <w:pPr>
        <w:pStyle w:val="Requirement"/>
      </w:pPr>
      <w:bookmarkStart w:id="535" w:name="_Hlk157604919"/>
      <w:r>
        <w:t>The oil level shall be cycled from</w:t>
      </w:r>
      <w:r w:rsidR="004B15DA">
        <w:t xml:space="preserve"> empty to</w:t>
      </w:r>
      <w:r>
        <w:t xml:space="preserve"> full to empty prior to testing.</w:t>
      </w:r>
    </w:p>
    <w:p w14:paraId="100A2D44" w14:textId="77777777" w:rsidR="0088300E" w:rsidRDefault="0088300E" w:rsidP="000B2EC8"/>
    <w:p w14:paraId="2F7DAA72" w14:textId="77777777" w:rsidR="004B15DA" w:rsidRDefault="004A4AA9" w:rsidP="00E3661D">
      <w:pPr>
        <w:pStyle w:val="Requirement"/>
      </w:pPr>
      <w:r>
        <w:lastRenderedPageBreak/>
        <w:t>The oil level shall be filled from empty to the</w:t>
      </w:r>
      <w:r w:rsidR="00AB0ABE">
        <w:t xml:space="preserve"> </w:t>
      </w:r>
      <w:r w:rsidR="004B15DA">
        <w:t>Target Test Point.</w:t>
      </w:r>
    </w:p>
    <w:p w14:paraId="4C322E9A" w14:textId="77777777" w:rsidR="0088300E" w:rsidRDefault="0088300E" w:rsidP="000B2EC8"/>
    <w:p w14:paraId="69A25653" w14:textId="64585479" w:rsidR="0088300E" w:rsidRDefault="004B15DA" w:rsidP="00ED70F1">
      <w:pPr>
        <w:pStyle w:val="Requirement"/>
      </w:pPr>
      <w:r>
        <w:t xml:space="preserve">The Resistance shall be measured after any level variations subside </w:t>
      </w:r>
      <w:proofErr w:type="gramStart"/>
      <w:r>
        <w:t>to</w:t>
      </w:r>
      <w:proofErr w:type="gramEnd"/>
      <w:r>
        <w:t xml:space="preserve"> the </w:t>
      </w:r>
    </w:p>
    <w:p w14:paraId="4098CC63" w14:textId="318301F4" w:rsidR="00AB0ABE" w:rsidRDefault="004B15DA" w:rsidP="00E3661D">
      <w:pPr>
        <w:pStyle w:val="Requirement"/>
      </w:pPr>
      <w:r>
        <w:t xml:space="preserve">If the measured resistance is within the specified </w:t>
      </w:r>
      <w:r w:rsidR="00AB0ABE" w:rsidRPr="004B15DA">
        <w:t>tolerance</w:t>
      </w:r>
      <w:r>
        <w:t>,</w:t>
      </w:r>
      <w:r w:rsidR="00AB0ABE" w:rsidRPr="004B15DA">
        <w:t xml:space="preserve"> the test at this level is </w:t>
      </w:r>
      <w:r>
        <w:t>PASS</w:t>
      </w:r>
      <w:r w:rsidR="00AB0ABE" w:rsidRPr="004B15DA">
        <w:t xml:space="preserve">, else a </w:t>
      </w:r>
      <w:r>
        <w:t>FAIL</w:t>
      </w:r>
      <w:r w:rsidR="00AB0ABE" w:rsidRPr="004B15DA">
        <w:t xml:space="preserve"> Shall be logged.</w:t>
      </w:r>
    </w:p>
    <w:p w14:paraId="485F9D83" w14:textId="77777777" w:rsidR="0088300E" w:rsidRPr="004B15DA" w:rsidRDefault="0088300E" w:rsidP="000B2EC8"/>
    <w:p w14:paraId="105E53A6" w14:textId="09EEC84F" w:rsidR="00AB0ABE" w:rsidRDefault="00AB0ABE" w:rsidP="00E3661D">
      <w:pPr>
        <w:pStyle w:val="Requirement"/>
      </w:pPr>
      <w:r>
        <w:t xml:space="preserve">The above </w:t>
      </w:r>
      <w:r w:rsidR="004B15DA">
        <w:t xml:space="preserve">three </w:t>
      </w:r>
      <w:r>
        <w:t>steps are repeated for each Low Fill Limit</w:t>
      </w:r>
      <w:r w:rsidR="00AF1C1B">
        <w:t xml:space="preserve"> alternating between measuring ChA and ChB</w:t>
      </w:r>
      <w:r>
        <w:t>.</w:t>
      </w:r>
    </w:p>
    <w:p w14:paraId="3959C780" w14:textId="77777777" w:rsidR="0088300E" w:rsidRDefault="0088300E" w:rsidP="000B2EC8"/>
    <w:p w14:paraId="0C77D887" w14:textId="4C50E82D" w:rsidR="00AB0ABE" w:rsidRDefault="00AB0ABE" w:rsidP="00E3661D">
      <w:pPr>
        <w:pStyle w:val="Requirement"/>
      </w:pPr>
      <w:r>
        <w:t xml:space="preserve">The oil level shall be drained from full </w:t>
      </w:r>
      <w:r w:rsidR="004B15DA">
        <w:t>to the Target Test Point</w:t>
      </w:r>
      <w:r>
        <w:t>.</w:t>
      </w:r>
    </w:p>
    <w:p w14:paraId="6505B0EF" w14:textId="77777777" w:rsidR="004B15DA" w:rsidRDefault="004B15DA" w:rsidP="00E3661D">
      <w:pPr>
        <w:pStyle w:val="Requirement"/>
      </w:pPr>
      <w:r>
        <w:t>The Resistance shall be measured after any level variations subside to the specified criteria.</w:t>
      </w:r>
    </w:p>
    <w:p w14:paraId="38C45066" w14:textId="77777777" w:rsidR="0088300E" w:rsidRDefault="0088300E" w:rsidP="000B2EC8"/>
    <w:p w14:paraId="10BFB12E" w14:textId="6E779379" w:rsidR="004B15DA" w:rsidRDefault="004B15DA" w:rsidP="00E3661D">
      <w:pPr>
        <w:pStyle w:val="Requirement"/>
      </w:pPr>
      <w:r>
        <w:t xml:space="preserve">If the measured resistance is within the specified </w:t>
      </w:r>
      <w:r w:rsidRPr="004B15DA">
        <w:t>tolerance</w:t>
      </w:r>
      <w:r>
        <w:t>,</w:t>
      </w:r>
      <w:r w:rsidRPr="004B15DA">
        <w:t xml:space="preserve"> the test at this level is </w:t>
      </w:r>
      <w:r>
        <w:t>PASS</w:t>
      </w:r>
      <w:r w:rsidRPr="004B15DA">
        <w:t xml:space="preserve">, else a </w:t>
      </w:r>
      <w:r>
        <w:t>FAIL</w:t>
      </w:r>
      <w:r w:rsidRPr="004B15DA">
        <w:t xml:space="preserve"> Shall be logged.</w:t>
      </w:r>
    </w:p>
    <w:p w14:paraId="2E9BFF50" w14:textId="77777777" w:rsidR="0088300E" w:rsidRPr="004B15DA" w:rsidRDefault="0088300E" w:rsidP="000B2EC8"/>
    <w:p w14:paraId="47631DD3" w14:textId="0441EDA7" w:rsidR="00AB0ABE" w:rsidRDefault="00AB0ABE" w:rsidP="00E3661D">
      <w:pPr>
        <w:pStyle w:val="Requirement"/>
      </w:pPr>
      <w:r>
        <w:t xml:space="preserve">The above </w:t>
      </w:r>
      <w:r w:rsidR="004B15DA">
        <w:t xml:space="preserve">Three </w:t>
      </w:r>
      <w:r>
        <w:t>steps are repeated for each High Drain Limit</w:t>
      </w:r>
      <w:r w:rsidR="00AF1C1B">
        <w:t>, alternating between measuring ChA and ChB.</w:t>
      </w:r>
    </w:p>
    <w:p w14:paraId="2E5CB173" w14:textId="77777777" w:rsidR="0088300E" w:rsidRPr="00543DA2" w:rsidRDefault="0088300E" w:rsidP="00E3661D">
      <w:pPr>
        <w:pStyle w:val="ZPara"/>
      </w:pPr>
    </w:p>
    <w:p w14:paraId="600AE609" w14:textId="77777777" w:rsidR="0088300E" w:rsidRPr="00AF1C1B" w:rsidRDefault="0088300E" w:rsidP="000B2EC8"/>
    <w:p w14:paraId="4AF4C131" w14:textId="6A218CF6" w:rsidR="00D161C0" w:rsidRDefault="00AB0ABE" w:rsidP="00E3661D">
      <w:pPr>
        <w:pStyle w:val="Requirement"/>
      </w:pPr>
      <w:r w:rsidRPr="004E4DB0">
        <w:t xml:space="preserve">The DUT shall be recorded as PASS if no </w:t>
      </w:r>
      <w:r w:rsidR="004B15DA" w:rsidRPr="004E4DB0">
        <w:t xml:space="preserve">FAILs </w:t>
      </w:r>
      <w:r w:rsidRPr="004E4DB0">
        <w:t>are recorded.</w:t>
      </w:r>
    </w:p>
    <w:p w14:paraId="4EE0CD60" w14:textId="77777777" w:rsidR="0088300E" w:rsidRPr="004E4DB0" w:rsidRDefault="0088300E" w:rsidP="000B2EC8"/>
    <w:bookmarkEnd w:id="535"/>
    <w:p w14:paraId="64F07190" w14:textId="77777777" w:rsidR="0064065C" w:rsidRDefault="0064065C" w:rsidP="00E3661D">
      <w:pPr>
        <w:pStyle w:val="Requirement"/>
      </w:pPr>
      <w:r w:rsidRPr="004E4DB0">
        <w:t xml:space="preserve">The test status shall graphically display Ch A &amp; Ch B resistance in ohms and display the Level in inches.  </w:t>
      </w:r>
    </w:p>
    <w:p w14:paraId="77419214" w14:textId="6E62377C" w:rsidR="0064065C" w:rsidRDefault="0064065C" w:rsidP="00E3661D">
      <w:pPr>
        <w:pStyle w:val="Requirement"/>
      </w:pPr>
      <w:r>
        <w:t xml:space="preserve">All three traces shall be scaled so they are presented overlayed at a similar size.  The Chart scale is </w:t>
      </w:r>
      <w:r w:rsidR="004E4DB0">
        <w:t>a configurable</w:t>
      </w:r>
      <w:r>
        <w:t xml:space="preserve"> test parameter.</w:t>
      </w:r>
    </w:p>
    <w:p w14:paraId="1727417F" w14:textId="77777777" w:rsidR="0088300E" w:rsidRDefault="0088300E" w:rsidP="000B2EC8"/>
    <w:p w14:paraId="298DF145" w14:textId="48F793D8" w:rsidR="0064065C" w:rsidRDefault="0064065C" w:rsidP="00E3661D">
      <w:pPr>
        <w:pStyle w:val="Requirement"/>
      </w:pPr>
      <w:r>
        <w:t>A display shall indicate each Switch status as NOT TESTED (gray), PASS (green) or FAIL (red)</w:t>
      </w:r>
      <w:r w:rsidR="00AF1C1B">
        <w:t xml:space="preserve"> or ERROR (yellow) for a detected procedural problem.</w:t>
      </w:r>
    </w:p>
    <w:p w14:paraId="26CB9D86" w14:textId="77777777" w:rsidR="0088300E" w:rsidRDefault="0088300E" w:rsidP="000B2EC8"/>
    <w:p w14:paraId="3E3C9E51" w14:textId="27A33492" w:rsidR="00AF1C1B" w:rsidRDefault="0064065C" w:rsidP="00E3661D">
      <w:pPr>
        <w:pStyle w:val="Requirement"/>
      </w:pPr>
      <w:r>
        <w:t xml:space="preserve">A display shall indicate the </w:t>
      </w:r>
      <w:r w:rsidR="00AF1C1B">
        <w:t xml:space="preserve">measured Target Test Point and the actual resistance measured there. </w:t>
      </w:r>
    </w:p>
    <w:p w14:paraId="753D1BF6" w14:textId="77777777" w:rsidR="0088300E" w:rsidRDefault="0088300E" w:rsidP="000B2EC8"/>
    <w:p w14:paraId="650AA150" w14:textId="09F71941" w:rsidR="0088300E" w:rsidRPr="00543DA2" w:rsidRDefault="0064065C" w:rsidP="00ED70F1">
      <w:pPr>
        <w:pStyle w:val="Requirement"/>
      </w:pPr>
      <w:r>
        <w:t>The User must have the means to monitor the Test bench health during testing.</w:t>
      </w:r>
    </w:p>
    <w:p w14:paraId="3C820CDA" w14:textId="77777777" w:rsidR="0088300E" w:rsidRDefault="0088300E" w:rsidP="000B2EC8"/>
    <w:p w14:paraId="61F7F973" w14:textId="77777777" w:rsidR="0064065C" w:rsidRDefault="0064065C" w:rsidP="00E3661D">
      <w:pPr>
        <w:pStyle w:val="Requirement"/>
      </w:pPr>
      <w:r>
        <w:t xml:space="preserve">Users must have a means to PAUSE the test. </w:t>
      </w:r>
    </w:p>
    <w:p w14:paraId="75A0B7DD" w14:textId="77777777" w:rsidR="0088300E" w:rsidRDefault="0088300E" w:rsidP="000B2EC8"/>
    <w:p w14:paraId="7FDC5730" w14:textId="0C41516F" w:rsidR="0088300E" w:rsidRPr="00543DA2" w:rsidRDefault="0064065C" w:rsidP="00ED70F1">
      <w:pPr>
        <w:pStyle w:val="Requirement"/>
      </w:pPr>
      <w:r>
        <w:lastRenderedPageBreak/>
        <w:t>Users must have a means to ABORT the test.</w:t>
      </w:r>
    </w:p>
    <w:p w14:paraId="26E05277" w14:textId="77777777" w:rsidR="0088300E" w:rsidRDefault="0088300E" w:rsidP="000B2EC8"/>
    <w:p w14:paraId="33586E52" w14:textId="77777777" w:rsidR="0064065C" w:rsidRDefault="0064065C" w:rsidP="00E3661D">
      <w:pPr>
        <w:pStyle w:val="Requirement"/>
      </w:pPr>
      <w:r>
        <w:t xml:space="preserve">Users must have the option to RERUN the test. </w:t>
      </w:r>
    </w:p>
    <w:p w14:paraId="6B35D327" w14:textId="77777777" w:rsidR="0088300E" w:rsidRDefault="0088300E" w:rsidP="000B2EC8"/>
    <w:p w14:paraId="565D43C2" w14:textId="3D4C049E" w:rsidR="0088300E" w:rsidRPr="00543DA2" w:rsidRDefault="0064065C" w:rsidP="00ED70F1">
      <w:pPr>
        <w:pStyle w:val="Requirement"/>
      </w:pPr>
      <w:r>
        <w:t>Users must have the option to run the level in manual or automatic modes.</w:t>
      </w:r>
    </w:p>
    <w:p w14:paraId="4D3D3557" w14:textId="77777777" w:rsidR="0088300E" w:rsidRDefault="0088300E" w:rsidP="000B2EC8"/>
    <w:p w14:paraId="56BBD996" w14:textId="77777777" w:rsidR="0064065C" w:rsidRDefault="0064065C" w:rsidP="00E3661D">
      <w:pPr>
        <w:pStyle w:val="Requirement"/>
      </w:pPr>
      <w:r>
        <w:t xml:space="preserve">The default test mode is automatic. </w:t>
      </w:r>
    </w:p>
    <w:p w14:paraId="5B5F5153" w14:textId="77777777" w:rsidR="0088300E" w:rsidRDefault="0088300E" w:rsidP="000B2EC8"/>
    <w:p w14:paraId="7F974460" w14:textId="77777777" w:rsidR="0064065C" w:rsidRDefault="0064065C" w:rsidP="002E6504">
      <w:pPr>
        <w:pStyle w:val="L3Section"/>
      </w:pPr>
      <w:bookmarkStart w:id="536" w:name="_Toc191729669"/>
      <w:bookmarkStart w:id="537" w:name="_Toc237793428"/>
      <w:r>
        <w:t>Use Case 5: Generate DUT Test Report   -- Production Test User</w:t>
      </w:r>
      <w:bookmarkEnd w:id="536"/>
      <w:bookmarkEnd w:id="537"/>
    </w:p>
    <w:p w14:paraId="692724DD" w14:textId="36EF84F0" w:rsidR="0064065C" w:rsidRDefault="00AF1C1B" w:rsidP="00E3661D">
      <w:pPr>
        <w:pStyle w:val="Requirement"/>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rsidP="00E3661D">
      <w:pPr>
        <w:pStyle w:val="Requirement"/>
      </w:pPr>
      <w:r>
        <w:t>The ATP Test Report shall be on one sheet labeled “ATP Report” as specified in the Report Template supplied by Engineering.</w:t>
      </w:r>
    </w:p>
    <w:p w14:paraId="136A56F6" w14:textId="285A03DB" w:rsidR="00AF1C1B" w:rsidRDefault="00AF1C1B" w:rsidP="000B2EC8"/>
    <w:p w14:paraId="10204175" w14:textId="77777777" w:rsidR="00FA08A6" w:rsidRDefault="00AF1C1B" w:rsidP="00E3661D">
      <w:pPr>
        <w:pStyle w:val="Requirement"/>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0EA966A5" w14:textId="2052B5F6" w:rsidR="005F31CC" w:rsidRDefault="005F31CC" w:rsidP="000B2EC8"/>
    <w:p w14:paraId="1DBE1438" w14:textId="1DCBC302" w:rsidR="0064065C" w:rsidRDefault="005F31CC" w:rsidP="00E3661D">
      <w:pPr>
        <w:pStyle w:val="Requirement"/>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rsidP="00E3661D">
      <w:pPr>
        <w:pStyle w:val="Requirement"/>
      </w:pPr>
      <w:r>
        <w:t>The sheet labeled “Analysis” shall include identification of “double actuations” (definition TBD) and slow “rise time” (definition TBD).</w:t>
      </w:r>
    </w:p>
    <w:p w14:paraId="008B1920" w14:textId="77777777" w:rsidR="00FA08A6" w:rsidRDefault="00FA08A6" w:rsidP="000B2EC8"/>
    <w:p w14:paraId="3486B15D" w14:textId="74A0ABA1" w:rsidR="00FA08A6" w:rsidRDefault="005F31CC" w:rsidP="000B2EC8">
      <w:pPr>
        <w:pStyle w:val="Requirement"/>
      </w:pPr>
      <w:r>
        <w:t>The values on the Analysis sheet may be calculated post-test execution.</w:t>
      </w:r>
    </w:p>
    <w:p w14:paraId="4E9C9BF1" w14:textId="52E542FD" w:rsidR="00C22D80" w:rsidRDefault="00C22D80" w:rsidP="00C22D80"/>
    <w:p w14:paraId="28F92D33" w14:textId="77777777" w:rsidR="00C22D80" w:rsidRDefault="00C22D80" w:rsidP="00C22D80">
      <w:pPr>
        <w:pStyle w:val="Requirement"/>
      </w:pPr>
      <w:r>
        <w:t>Shall provide a menu driven means to access features</w:t>
      </w:r>
    </w:p>
    <w:p w14:paraId="100D44D9" w14:textId="7A47B8CB" w:rsidR="005C5C1E" w:rsidRDefault="005C5C1E" w:rsidP="000B2EC8"/>
    <w:p w14:paraId="1A054EE9" w14:textId="77777777" w:rsidR="00ED70F1" w:rsidRDefault="00ED70F1">
      <w:pPr>
        <w:rPr>
          <w:rFonts w:cs="Arial"/>
          <w:szCs w:val="22"/>
          <w:u w:val="single"/>
        </w:rPr>
      </w:pPr>
      <w:bookmarkStart w:id="538" w:name="_Toc237793429"/>
      <w:r>
        <w:br w:type="page"/>
      </w:r>
    </w:p>
    <w:p w14:paraId="1A893362" w14:textId="4047B55C" w:rsidR="005C5C1E" w:rsidRDefault="005C5C1E" w:rsidP="00EF49F5">
      <w:pPr>
        <w:pStyle w:val="ZL2Section"/>
      </w:pPr>
      <w:proofErr w:type="gramStart"/>
      <w:r>
        <w:lastRenderedPageBreak/>
        <w:t xml:space="preserve">Non - </w:t>
      </w:r>
      <w:proofErr w:type="gramEnd"/>
      <w:r>
        <w:t xml:space="preserve">Functional Requirements </w:t>
      </w:r>
      <w:r w:rsidRPr="003038C9">
        <w:t>Test</w:t>
      </w:r>
      <w:r>
        <w:t xml:space="preserve"> Procedures</w:t>
      </w:r>
      <w:bookmarkEnd w:id="538"/>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539" w:name="_Toc237793430"/>
      <w:r>
        <w:t xml:space="preserve">Annual </w:t>
      </w:r>
      <w:r w:rsidR="007D5CA6">
        <w:t xml:space="preserve">Level Calibration </w:t>
      </w:r>
      <w:r w:rsidR="005C626A">
        <w:t>Type 1 Gage and Capability Study</w:t>
      </w:r>
      <w:bookmarkEnd w:id="539"/>
    </w:p>
    <w:p w14:paraId="2FCE1723" w14:textId="77777777" w:rsidR="005C626A" w:rsidRDefault="005C626A" w:rsidP="005C626A">
      <w:pPr>
        <w:pStyle w:val="L3Section"/>
        <w:numPr>
          <w:ilvl w:val="0"/>
          <w:numId w:val="0"/>
        </w:numPr>
        <w:ind w:left="864"/>
      </w:pPr>
    </w:p>
    <w:p w14:paraId="7D4C2213" w14:textId="649AD36D"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w:t>
      </w:r>
      <w:proofErr w:type="spellStart"/>
      <w:r w:rsidRPr="00812694">
        <w:t>Calibration.xlxs</w:t>
      </w:r>
      <w:proofErr w:type="spellEnd"/>
      <w:r w:rsidRPr="00812694">
        <w:t xml:space="preserve">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8"/>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8"/>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8"/>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8"/>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8"/>
        </w:numPr>
        <w:ind w:left="1080" w:hanging="720"/>
      </w:pPr>
      <w:r w:rsidRPr="00C85A91">
        <w:t xml:space="preserve">Repeat trial run for each </w:t>
      </w:r>
      <w:proofErr w:type="gramStart"/>
      <w:r w:rsidRPr="00C85A91">
        <w:t>of  5</w:t>
      </w:r>
      <w:proofErr w:type="gramEnd"/>
      <w:r w:rsidRPr="00C85A91">
        <w:t xml:space="preserve"> level </w:t>
      </w:r>
      <w:r>
        <w:t>Test</w:t>
      </w:r>
      <w:r w:rsidRPr="00C85A91">
        <w:t xml:space="preserve"> Points,</w:t>
      </w:r>
    </w:p>
    <w:p w14:paraId="1D2DBB2D" w14:textId="77777777" w:rsidR="00C85A91" w:rsidRPr="00C85A91" w:rsidRDefault="00C85A91">
      <w:pPr>
        <w:pStyle w:val="ZPara"/>
        <w:numPr>
          <w:ilvl w:val="0"/>
          <w:numId w:val="38"/>
        </w:numPr>
        <w:ind w:left="1080" w:hanging="720"/>
      </w:pPr>
      <w:r w:rsidRPr="00C85A91">
        <w:t>Record slope and intercept for this calibration</w:t>
      </w:r>
    </w:p>
    <w:p w14:paraId="7E7276C6" w14:textId="77777777" w:rsidR="00C85A91" w:rsidRPr="00C85A91" w:rsidRDefault="00C85A91">
      <w:pPr>
        <w:pStyle w:val="ZPara"/>
        <w:numPr>
          <w:ilvl w:val="0"/>
          <w:numId w:val="38"/>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8"/>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type w14:anchorId="04E05482" id="_x0000_t202" coordsize="21600,21600" o:spt="202" path="m,l,21600r21600,l21600,xe">
                <v:stroke joinstyle="miter"/>
                <v:path gradientshapeok="t" o:connecttype="rect"/>
              </v:shapetype>
              <v:shape id="TextBox 14" o:spid="_x0000_s1026"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lastRenderedPageBreak/>
        <w:t>Tester   __________________      Date ______________       PASS      FAIL</w:t>
      </w:r>
    </w:p>
    <w:p w14:paraId="0F59BBD7" w14:textId="0D26881E" w:rsidR="005C626A" w:rsidRDefault="00E97ABD" w:rsidP="005C626A">
      <w:pPr>
        <w:pStyle w:val="L3Section"/>
      </w:pPr>
      <w:bookmarkStart w:id="540" w:name="_Toc237793431"/>
      <w:r>
        <w:t xml:space="preserve">Daily </w:t>
      </w:r>
      <w:r w:rsidR="005C626A">
        <w:t xml:space="preserve">Level </w:t>
      </w:r>
      <w:r>
        <w:t>Zero Correction Check</w:t>
      </w:r>
      <w:bookmarkEnd w:id="540"/>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w:t>
      </w:r>
      <w:proofErr w:type="gramStart"/>
      <w:r w:rsidR="00E97ABD">
        <w:t>the level</w:t>
      </w:r>
      <w:proofErr w:type="gramEnd"/>
      <w:r w:rsidR="00E97ABD">
        <w:t xml:space="preserve">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41" w:name="_Toc237793432"/>
      <w:proofErr w:type="gramStart"/>
      <w:r>
        <w:t>Resistance Calibration</w:t>
      </w:r>
      <w:proofErr w:type="gramEnd"/>
      <w:r>
        <w:t xml:space="preserve"> Repeatability &amp; Accuracy</w:t>
      </w:r>
      <w:bookmarkEnd w:id="541"/>
    </w:p>
    <w:p w14:paraId="15D2BDFF" w14:textId="77777777" w:rsidR="006848FB" w:rsidRDefault="006848FB" w:rsidP="006848FB"/>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w:t>
      </w:r>
      <w:r w:rsidRPr="006848FB">
        <w:sym w:font="Symbol" w:char="F057"/>
      </w:r>
      <w:r w:rsidRPr="006848FB">
        <w:t xml:space="preserve">..  A linear regression is performed on these 2 </w:t>
      </w:r>
      <w:proofErr w:type="gramStart"/>
      <w:r w:rsidRPr="006848FB">
        <w:t>point</w:t>
      </w:r>
      <w:proofErr w:type="gramEnd"/>
      <w:r w:rsidRPr="006848FB">
        <w:t xml:space="preserve"> to determine the calibration coefficients which are recorded in the $</w:t>
      </w:r>
      <w:proofErr w:type="spellStart"/>
      <w:r w:rsidRPr="006848FB">
        <w:t>Calibration.xlxs</w:t>
      </w:r>
      <w:proofErr w:type="spellEnd"/>
      <w:r w:rsidRPr="006848FB">
        <w:t xml:space="preserve">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9"/>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9"/>
        </w:numPr>
      </w:pPr>
      <w:r>
        <w:t>Follow the prompts to measure the resistance references if necessary</w:t>
      </w:r>
    </w:p>
    <w:p w14:paraId="1EF0922F" w14:textId="07207A1B" w:rsidR="00801678" w:rsidRDefault="00801678">
      <w:pPr>
        <w:pStyle w:val="ZPara"/>
        <w:numPr>
          <w:ilvl w:val="0"/>
          <w:numId w:val="39"/>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9"/>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9"/>
        </w:numPr>
      </w:pPr>
      <w:r>
        <w:lastRenderedPageBreak/>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42" w:name="_Toc237793433"/>
      <w:r>
        <w:t>Measurement Gage R &amp; R</w:t>
      </w:r>
      <w:bookmarkEnd w:id="542"/>
    </w:p>
    <w:p w14:paraId="6DB03994" w14:textId="7778107B" w:rsidR="007D5CA6" w:rsidRDefault="00FA08A6" w:rsidP="005C5C1E">
      <w:pPr>
        <w:pStyle w:val="L3Section"/>
      </w:pPr>
      <w:bookmarkStart w:id="543" w:name="_Toc237793434"/>
      <w:r>
        <w:t xml:space="preserve">Stability and </w:t>
      </w:r>
      <w:r w:rsidR="007D5CA6">
        <w:t>Drift</w:t>
      </w:r>
      <w:bookmarkEnd w:id="543"/>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44" w:name="_Toc193210348"/>
      <w:bookmarkStart w:id="545" w:name="_Toc193210493"/>
      <w:bookmarkStart w:id="546" w:name="_Toc193208476"/>
      <w:bookmarkStart w:id="547" w:name="_Toc193210349"/>
      <w:bookmarkStart w:id="548" w:name="_Toc193210494"/>
      <w:bookmarkStart w:id="549" w:name="_Toc193208477"/>
      <w:bookmarkStart w:id="550" w:name="_Toc193210350"/>
      <w:bookmarkStart w:id="551" w:name="_Toc193210495"/>
      <w:bookmarkStart w:id="552" w:name="_Toc193208478"/>
      <w:bookmarkStart w:id="553" w:name="_Toc193210351"/>
      <w:bookmarkStart w:id="554" w:name="_Toc193210496"/>
      <w:bookmarkStart w:id="555" w:name="_Toc193208479"/>
      <w:bookmarkStart w:id="556" w:name="_Toc193210352"/>
      <w:bookmarkStart w:id="557" w:name="_Toc193210497"/>
      <w:bookmarkStart w:id="558" w:name="_Toc237793436"/>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t>Hardware Installation</w:t>
      </w:r>
      <w:bookmarkEnd w:id="558"/>
    </w:p>
    <w:p w14:paraId="24601E37" w14:textId="77777777" w:rsidR="00F773D2" w:rsidRDefault="00F773D2" w:rsidP="002E6504">
      <w:pPr>
        <w:pStyle w:val="Append"/>
        <w:numPr>
          <w:ilvl w:val="0"/>
          <w:numId w:val="0"/>
        </w:numPr>
        <w:ind w:left="720"/>
      </w:pPr>
    </w:p>
    <w:p w14:paraId="6E90A4EF" w14:textId="4FC2625F" w:rsidR="00F773D2" w:rsidRDefault="00F773D2" w:rsidP="00F773D2">
      <w:pPr>
        <w:pStyle w:val="Append"/>
      </w:pPr>
      <w:bookmarkStart w:id="559" w:name="_Toc237793437"/>
      <w:r>
        <w:t>Instrument Initialization</w:t>
      </w:r>
      <w:bookmarkEnd w:id="559"/>
    </w:p>
    <w:p w14:paraId="564E7794" w14:textId="77777777" w:rsidR="00F773D2" w:rsidRDefault="00F773D2" w:rsidP="002E6504">
      <w:pPr>
        <w:pStyle w:val="ListParagraph"/>
      </w:pPr>
    </w:p>
    <w:p w14:paraId="2B96E150" w14:textId="7FD78A3D" w:rsidR="00F773D2" w:rsidRDefault="00F773D2" w:rsidP="00F773D2">
      <w:pPr>
        <w:pStyle w:val="Append"/>
      </w:pPr>
      <w:bookmarkStart w:id="560" w:name="_Toc237793438"/>
      <w:r>
        <w:t>LabVIEW Application Installation</w:t>
      </w:r>
      <w:bookmarkEnd w:id="560"/>
    </w:p>
    <w:p w14:paraId="5E3F2361" w14:textId="53AFCC4B" w:rsidR="00F773D2" w:rsidRPr="003F19C1" w:rsidRDefault="00F773D2" w:rsidP="00E3661D">
      <w:pPr>
        <w:pStyle w:val="ZPara"/>
      </w:pPr>
      <w:r w:rsidRPr="003F19C1">
        <w:t xml:space="preserve">The LabVIEW application is run in a LabVIEW Runtime environment that must be loaded on the target workstation.  And each of the instrument </w:t>
      </w:r>
      <w:proofErr w:type="gramStart"/>
      <w:r w:rsidR="00B5521D" w:rsidRPr="003F19C1">
        <w:t>driver</w:t>
      </w:r>
      <w:proofErr w:type="gramEnd"/>
      <w:r w:rsidRPr="003F19C1">
        <w:t xml:space="preserve"> must be loaded per Appendix II.  The LabVIEW app is version controlled in GitHub Allen Aircraft account in the internet cloud and should be downloaded from there.</w:t>
      </w:r>
    </w:p>
    <w:bookmarkEnd w:id="1"/>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42"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43">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NOTE</w:t>
      </w:r>
      <w:proofErr w:type="gramStart"/>
      <w:r>
        <w:t>:  The</w:t>
      </w:r>
      <w:proofErr w:type="gramEnd"/>
      <w:r>
        <w:t xml:space="preserv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 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 xml:space="preserve">To Load only </w:t>
      </w:r>
      <w:r>
        <w:t>Load the executable</w:t>
      </w:r>
      <w:r w:rsidR="006C2661">
        <w:t xml:space="preserve"> files</w:t>
      </w:r>
      <w:r>
        <w:t>:</w:t>
      </w:r>
    </w:p>
    <w:p w14:paraId="3BBCE6F6" w14:textId="254BB322" w:rsidR="00B5521D" w:rsidRDefault="00B5521D" w:rsidP="00B5521D">
      <w:pPr>
        <w:pStyle w:val="checkbox"/>
      </w:pPr>
      <w:r>
        <w:t xml:space="preserve">Click on Code button then </w:t>
      </w:r>
      <w:r w:rsidR="006C2661">
        <w:t>select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w:t>
      </w:r>
      <w:proofErr w:type="gramStart"/>
      <w:r>
        <w:t xml:space="preserve"> ..</w:t>
      </w:r>
      <w:proofErr w:type="gramEnd"/>
      <w:r>
        <w:t>\builds\</w:t>
      </w:r>
      <w:proofErr w:type="spellStart"/>
      <w:r>
        <w:t>MLOI_Elevate</w:t>
      </w:r>
      <w:proofErr w:type="spellEnd"/>
    </w:p>
    <w:p w14:paraId="627C1E1B" w14:textId="4125F690" w:rsidR="00405D07" w:rsidRDefault="00405D07" w:rsidP="00B5521D">
      <w:pPr>
        <w:pStyle w:val="checkbox"/>
      </w:pPr>
      <w:r>
        <w:lastRenderedPageBreak/>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45"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“PWC-</w:t>
      </w:r>
      <w:proofErr w:type="gramStart"/>
      <w:r w:rsidR="00F773D2">
        <w:t xml:space="preserve">OLS” </w:t>
      </w:r>
      <w:r w:rsidR="00CE2E01">
        <w:t xml:space="preserve"> </w:t>
      </w:r>
      <w:r>
        <w:t>on</w:t>
      </w:r>
      <w:proofErr w:type="gramEnd"/>
      <w:r>
        <w:t xml:space="preserve">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t xml:space="preserve">NOTE: Paths to the Configuration File </w:t>
      </w:r>
      <w:proofErr w:type="gramStart"/>
      <w:r w:rsidRPr="00E24E34">
        <w:t>is</w:t>
      </w:r>
      <w:proofErr w:type="gramEnd"/>
      <w:r w:rsidRPr="00E24E34">
        <w:t xml:space="preserve"> saved on the Target system registry that must be initialized the first time MLOI is run or if the Configuration file is moved.</w:t>
      </w:r>
    </w:p>
    <w:p w14:paraId="0671CF15" w14:textId="057CF75E" w:rsidR="00E24E34" w:rsidRPr="00E24E34" w:rsidRDefault="00E24E34" w:rsidP="00E24E34">
      <w:pPr>
        <w:pStyle w:val="ZPara"/>
      </w:pPr>
    </w:p>
    <w:p w14:paraId="3B5D5DB4" w14:textId="77777777" w:rsidR="006805DD" w:rsidRDefault="006805DD" w:rsidP="002E6504">
      <w:pPr>
        <w:rPr>
          <w:rFonts w:cs="Arial"/>
          <w:szCs w:val="22"/>
        </w:rPr>
      </w:pPr>
    </w:p>
    <w:p w14:paraId="00AA723B" w14:textId="46E523D1" w:rsidR="006805DD" w:rsidRDefault="006805DD" w:rsidP="002E6504">
      <w:pPr>
        <w:rPr>
          <w:rFonts w:cs="Arial"/>
          <w:szCs w:val="22"/>
        </w:rPr>
      </w:pPr>
      <w:r>
        <w:rPr>
          <w:rFonts w:cs="Arial"/>
          <w:szCs w:val="22"/>
        </w:rPr>
        <w:t>FROM Previous Version</w:t>
      </w:r>
    </w:p>
    <w:p w14:paraId="2EFE562E" w14:textId="77777777" w:rsidR="00CC3398" w:rsidRDefault="00CC3398" w:rsidP="002E6504">
      <w:pPr>
        <w:rPr>
          <w:rFonts w:cs="Arial"/>
          <w:szCs w:val="22"/>
        </w:rPr>
      </w:pPr>
    </w:p>
    <w:p w14:paraId="5D0F71A5" w14:textId="77777777" w:rsidR="00CC3398" w:rsidRDefault="00CC3398">
      <w:pPr>
        <w:pStyle w:val="Step"/>
        <w:numPr>
          <w:ilvl w:val="0"/>
          <w:numId w:val="44"/>
        </w:numPr>
      </w:pPr>
      <w:r w:rsidRPr="00DE5086">
        <w:rPr>
          <w:noProof/>
        </w:rPr>
        <w:drawing>
          <wp:anchor distT="0" distB="0" distL="114300" distR="114300" simplePos="0" relativeHeight="251668480" behindDoc="0" locked="0" layoutInCell="1" allowOverlap="1" wp14:anchorId="114CB975" wp14:editId="4773722E">
            <wp:simplePos x="0" y="0"/>
            <wp:positionH relativeFrom="column">
              <wp:posOffset>4038600</wp:posOffset>
            </wp:positionH>
            <wp:positionV relativeFrom="paragraph">
              <wp:posOffset>31750</wp:posOffset>
            </wp:positionV>
            <wp:extent cx="2129790" cy="2790190"/>
            <wp:effectExtent l="0" t="0" r="3810" b="0"/>
            <wp:wrapSquare wrapText="bothSides"/>
            <wp:docPr id="18786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172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29790" cy="2790190"/>
                    </a:xfrm>
                    <a:prstGeom prst="rect">
                      <a:avLst/>
                    </a:prstGeom>
                  </pic:spPr>
                </pic:pic>
              </a:graphicData>
            </a:graphic>
            <wp14:sizeRelH relativeFrom="page">
              <wp14:pctWidth>0</wp14:pctWidth>
            </wp14:sizeRelH>
            <wp14:sizeRelV relativeFrom="page">
              <wp14:pctHeight>0</wp14:pctHeight>
            </wp14:sizeRelV>
          </wp:anchor>
        </w:drawing>
      </w:r>
      <w:r>
        <w:t xml:space="preserve">Ensure that the proper version of the Configuration and Report Template files are saved </w:t>
      </w:r>
      <w:proofErr w:type="gramStart"/>
      <w:r>
        <w:t>per</w:t>
      </w:r>
      <w:proofErr w:type="gramEnd"/>
      <w:r>
        <w:t xml:space="preserve"> AS9100 Quality controlled documents policy.  Note the path to the Configuration files.</w:t>
      </w:r>
    </w:p>
    <w:p w14:paraId="3487A6DA" w14:textId="77777777" w:rsidR="00CC3398" w:rsidRDefault="00CC3398">
      <w:pPr>
        <w:pStyle w:val="Step"/>
        <w:numPr>
          <w:ilvl w:val="0"/>
          <w:numId w:val="44"/>
        </w:numPr>
      </w:pPr>
      <w:r>
        <w:t>Run the MLOI on the click on the Maintenance menu, input the requested code.  Click on the Configuration File Dropdown and select **Search.</w:t>
      </w:r>
    </w:p>
    <w:p w14:paraId="5318BFDA" w14:textId="77777777" w:rsidR="00CC3398" w:rsidRDefault="00CC3398">
      <w:pPr>
        <w:pStyle w:val="Step"/>
        <w:numPr>
          <w:ilvl w:val="0"/>
          <w:numId w:val="44"/>
        </w:numPr>
      </w:pPr>
      <w:r>
        <w:t xml:space="preserve"> Navigate to the Configuration File Path noted in Step 9 and select a test file.  By selecting this test file, the path to all associated configuration files is saved in the MLOI registry.  </w:t>
      </w:r>
    </w:p>
    <w:p w14:paraId="7784F30C" w14:textId="77777777" w:rsidR="00CC3398" w:rsidRDefault="00CC3398">
      <w:pPr>
        <w:pStyle w:val="Step"/>
        <w:numPr>
          <w:ilvl w:val="0"/>
          <w:numId w:val="44"/>
        </w:numPr>
      </w:pPr>
      <w:r>
        <w:t xml:space="preserve">  Click OK, then exit the program to update the saved configuration file path.</w:t>
      </w:r>
    </w:p>
    <w:p w14:paraId="426CFFEE" w14:textId="77777777" w:rsidR="00CC3398" w:rsidRDefault="00CC3398">
      <w:pPr>
        <w:pStyle w:val="Step"/>
        <w:numPr>
          <w:ilvl w:val="0"/>
          <w:numId w:val="44"/>
        </w:numPr>
      </w:pPr>
      <w:r>
        <w:t>Ensure that the current report template file is saved in the Configuration File Path noted in Step 9.</w:t>
      </w:r>
    </w:p>
    <w:p w14:paraId="6AA32EF1" w14:textId="77777777" w:rsidR="00CC3398" w:rsidRDefault="00CC3398" w:rsidP="00CC3398">
      <w:pPr>
        <w:pStyle w:val="Step"/>
        <w:numPr>
          <w:ilvl w:val="0"/>
          <w:numId w:val="0"/>
        </w:numPr>
        <w:ind w:left="720"/>
      </w:pPr>
    </w:p>
    <w:p w14:paraId="348940B5" w14:textId="77777777" w:rsidR="00CC3398" w:rsidRDefault="00CC3398" w:rsidP="002E6504">
      <w:pPr>
        <w:rPr>
          <w:rFonts w:cs="Arial"/>
          <w:szCs w:val="22"/>
        </w:rPr>
      </w:pPr>
    </w:p>
    <w:p w14:paraId="38B6EF84" w14:textId="77777777" w:rsidR="00CC3398" w:rsidRDefault="00CC3398" w:rsidP="002E6504">
      <w:pPr>
        <w:rPr>
          <w:rFonts w:cs="Arial"/>
          <w:szCs w:val="22"/>
        </w:rPr>
      </w:pPr>
    </w:p>
    <w:p w14:paraId="6C1899FA" w14:textId="77777777" w:rsidR="006805DD" w:rsidRDefault="006805DD">
      <w:pPr>
        <w:pStyle w:val="Step"/>
        <w:numPr>
          <w:ilvl w:val="0"/>
          <w:numId w:val="27"/>
        </w:numPr>
      </w:pPr>
      <w:r>
        <w:t xml:space="preserve">Evaluate Test Report Save Folder drop down. </w:t>
      </w:r>
    </w:p>
    <w:p w14:paraId="06D80129" w14:textId="77777777" w:rsidR="006805DD" w:rsidRDefault="006805DD" w:rsidP="006805DD">
      <w:pPr>
        <w:pStyle w:val="checkbox"/>
      </w:pPr>
      <w:r>
        <w:t>Click on the dropdown then verify a selection of &lt;config&gt;.csv files and “search” are presented.</w:t>
      </w:r>
    </w:p>
    <w:p w14:paraId="27B146C1" w14:textId="77777777" w:rsidR="006805DD" w:rsidRDefault="006805DD" w:rsidP="006805DD">
      <w:pPr>
        <w:pStyle w:val="checkbox"/>
      </w:pPr>
      <w:r>
        <w:lastRenderedPageBreak/>
        <w:t xml:space="preserve">Click on one of the &lt;config&gt;.csv then verify that file is selected indicated by a check mark and presented in the test box. </w:t>
      </w:r>
    </w:p>
    <w:p w14:paraId="56F4312E" w14:textId="77777777" w:rsidR="006805DD" w:rsidRDefault="006805DD" w:rsidP="006805DD">
      <w:pPr>
        <w:pStyle w:val="checkbox"/>
      </w:pPr>
      <w:r>
        <w:t>Click on one of the “***Search***” then verify it is selected indicated by a check mark and presented in the test box.</w:t>
      </w:r>
    </w:p>
    <w:p w14:paraId="710F8E18" w14:textId="77777777" w:rsidR="006805DD" w:rsidRDefault="006805DD" w:rsidP="006805DD">
      <w:pPr>
        <w:pStyle w:val="checkbox"/>
      </w:pPr>
      <w:r>
        <w:t>Click on OK then verify the prompt to select a report destination folder, then click OK then verify the Folder dialog opens.</w:t>
      </w:r>
    </w:p>
    <w:p w14:paraId="7CCB2D7E" w14:textId="77777777" w:rsidR="006805DD" w:rsidRDefault="006805DD" w:rsidP="006805DD">
      <w:pPr>
        <w:pStyle w:val="checkbox"/>
      </w:pPr>
      <w:r>
        <w:t xml:space="preserve">Select a destination Folder then verify that path appears in the Test Report Save Folder test box. </w:t>
      </w:r>
    </w:p>
    <w:p w14:paraId="199D47DE" w14:textId="77777777" w:rsidR="006805DD" w:rsidRDefault="006805DD" w:rsidP="006805DD">
      <w:pPr>
        <w:pStyle w:val="checkbox"/>
      </w:pPr>
      <w:r>
        <w:t>CANCEL, STOP to Quit the MLOI Program</w:t>
      </w:r>
    </w:p>
    <w:p w14:paraId="10675C56" w14:textId="77777777" w:rsidR="009C0838" w:rsidRDefault="009C0838" w:rsidP="009C0838">
      <w:pPr>
        <w:pStyle w:val="checkbox"/>
      </w:pPr>
      <w:r>
        <w:t>On the Test Information dialog, make the selection shown below, Click OK, then verify the results indicated to the Right.</w:t>
      </w:r>
    </w:p>
    <w:p w14:paraId="684E0D81" w14:textId="77777777" w:rsidR="009C0838" w:rsidRDefault="009C0838" w:rsidP="009C0838">
      <w:pPr>
        <w:pStyle w:val="checkbox"/>
        <w:numPr>
          <w:ilvl w:val="0"/>
          <w:numId w:val="0"/>
        </w:numPr>
        <w:ind w:left="720"/>
      </w:pPr>
      <w:r>
        <w:rPr>
          <w:noProof/>
        </w:rPr>
        <w:drawing>
          <wp:inline distT="0" distB="0" distL="0" distR="0" wp14:anchorId="37F38EAC" wp14:editId="15B51B94">
            <wp:extent cx="5442930" cy="1802167"/>
            <wp:effectExtent l="0" t="0" r="5715" b="7620"/>
            <wp:docPr id="144109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32586" cy="1831852"/>
                    </a:xfrm>
                    <a:prstGeom prst="rect">
                      <a:avLst/>
                    </a:prstGeom>
                    <a:noFill/>
                  </pic:spPr>
                </pic:pic>
              </a:graphicData>
            </a:graphic>
          </wp:inline>
        </w:drawing>
      </w:r>
    </w:p>
    <w:p w14:paraId="15690BE5" w14:textId="77777777" w:rsidR="009C0838" w:rsidRDefault="009C0838" w:rsidP="009C0838">
      <w:pPr>
        <w:pStyle w:val="checkbox"/>
      </w:pPr>
      <w:r>
        <w:t>Press STOP, No Quit to exit MLOI Program after each observation. Repeat for each setting shown.</w:t>
      </w:r>
    </w:p>
    <w:p w14:paraId="79FA1798" w14:textId="77777777" w:rsidR="009C0838" w:rsidRDefault="009C0838" w:rsidP="009C0838">
      <w:pPr>
        <w:pStyle w:val="Step"/>
      </w:pPr>
      <w:r>
        <w:t xml:space="preserve">Evaluate Replicate Setting. </w:t>
      </w:r>
    </w:p>
    <w:p w14:paraId="0A682665" w14:textId="77777777" w:rsidR="009C0838" w:rsidRDefault="009C0838" w:rsidP="009C0838">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9C0838" w:rsidRPr="00543DA8" w14:paraId="3CD0374A" w14:textId="77777777" w:rsidTr="00C142E9">
        <w:tc>
          <w:tcPr>
            <w:tcW w:w="2484" w:type="dxa"/>
          </w:tcPr>
          <w:p w14:paraId="5895B40D" w14:textId="77777777" w:rsidR="009C0838" w:rsidRPr="00BE2370" w:rsidRDefault="009C0838" w:rsidP="00C142E9">
            <w:pPr>
              <w:pStyle w:val="checkbox"/>
              <w:numPr>
                <w:ilvl w:val="0"/>
                <w:numId w:val="0"/>
              </w:numPr>
              <w:ind w:left="288"/>
              <w:rPr>
                <w:sz w:val="20"/>
              </w:rPr>
            </w:pPr>
            <w:r w:rsidRPr="00BE2370">
              <w:rPr>
                <w:sz w:val="20"/>
              </w:rPr>
              <w:t>Test</w:t>
            </w:r>
          </w:p>
        </w:tc>
        <w:tc>
          <w:tcPr>
            <w:tcW w:w="889" w:type="dxa"/>
          </w:tcPr>
          <w:p w14:paraId="02293BE1" w14:textId="77777777" w:rsidR="009C0838" w:rsidRPr="00BE2370" w:rsidRDefault="009C0838" w:rsidP="00C142E9">
            <w:pPr>
              <w:pStyle w:val="checkbox"/>
              <w:numPr>
                <w:ilvl w:val="0"/>
                <w:numId w:val="0"/>
              </w:numPr>
              <w:jc w:val="center"/>
              <w:rPr>
                <w:sz w:val="20"/>
              </w:rPr>
            </w:pPr>
            <w:r w:rsidRPr="00BE2370">
              <w:rPr>
                <w:sz w:val="20"/>
              </w:rPr>
              <w:t>PrePot</w:t>
            </w:r>
          </w:p>
        </w:tc>
        <w:tc>
          <w:tcPr>
            <w:tcW w:w="348" w:type="dxa"/>
          </w:tcPr>
          <w:p w14:paraId="02EAE276" w14:textId="77777777" w:rsidR="009C0838" w:rsidRPr="00BE2370" w:rsidRDefault="009C0838" w:rsidP="00C142E9">
            <w:pPr>
              <w:pStyle w:val="checkbox"/>
              <w:numPr>
                <w:ilvl w:val="0"/>
                <w:numId w:val="0"/>
              </w:numPr>
              <w:ind w:left="1620"/>
              <w:rPr>
                <w:sz w:val="20"/>
              </w:rPr>
            </w:pPr>
          </w:p>
        </w:tc>
        <w:tc>
          <w:tcPr>
            <w:tcW w:w="2500" w:type="dxa"/>
          </w:tcPr>
          <w:p w14:paraId="07FE736F" w14:textId="77777777" w:rsidR="009C0838" w:rsidRPr="00BE2370" w:rsidRDefault="009C0838"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79F1407" w14:textId="77777777" w:rsidR="009C0838" w:rsidRPr="00BE2370" w:rsidRDefault="009C0838" w:rsidP="00C142E9">
            <w:pPr>
              <w:pStyle w:val="checkbox"/>
              <w:numPr>
                <w:ilvl w:val="0"/>
                <w:numId w:val="0"/>
              </w:numPr>
              <w:jc w:val="center"/>
              <w:rPr>
                <w:sz w:val="20"/>
              </w:rPr>
            </w:pPr>
            <w:r w:rsidRPr="00BE2370">
              <w:rPr>
                <w:sz w:val="20"/>
              </w:rPr>
              <w:t>OFF</w:t>
            </w:r>
          </w:p>
        </w:tc>
      </w:tr>
      <w:tr w:rsidR="009C0838" w:rsidRPr="00543DA8" w14:paraId="5BD551E8" w14:textId="77777777" w:rsidTr="00C142E9">
        <w:tc>
          <w:tcPr>
            <w:tcW w:w="2484" w:type="dxa"/>
          </w:tcPr>
          <w:p w14:paraId="1AE5E4FB" w14:textId="77777777" w:rsidR="009C0838" w:rsidRPr="00BE2370" w:rsidRDefault="009C0838" w:rsidP="00C142E9">
            <w:pPr>
              <w:pStyle w:val="checkbox"/>
              <w:numPr>
                <w:ilvl w:val="0"/>
                <w:numId w:val="0"/>
              </w:numPr>
              <w:ind w:left="288"/>
              <w:rPr>
                <w:sz w:val="20"/>
              </w:rPr>
            </w:pPr>
            <w:r w:rsidRPr="00BE2370">
              <w:rPr>
                <w:sz w:val="20"/>
              </w:rPr>
              <w:t>Replicate to</w:t>
            </w:r>
          </w:p>
        </w:tc>
        <w:tc>
          <w:tcPr>
            <w:tcW w:w="889" w:type="dxa"/>
          </w:tcPr>
          <w:p w14:paraId="008E3586" w14:textId="77777777" w:rsidR="009C0838" w:rsidRPr="00BE2370" w:rsidRDefault="009C0838" w:rsidP="00C142E9">
            <w:pPr>
              <w:pStyle w:val="checkbox"/>
              <w:numPr>
                <w:ilvl w:val="0"/>
                <w:numId w:val="0"/>
              </w:numPr>
              <w:jc w:val="center"/>
              <w:rPr>
                <w:sz w:val="20"/>
              </w:rPr>
            </w:pPr>
            <w:r w:rsidRPr="00BE2370">
              <w:rPr>
                <w:sz w:val="20"/>
              </w:rPr>
              <w:t>1</w:t>
            </w:r>
          </w:p>
        </w:tc>
        <w:tc>
          <w:tcPr>
            <w:tcW w:w="348" w:type="dxa"/>
          </w:tcPr>
          <w:p w14:paraId="6AA7FBF7" w14:textId="77777777" w:rsidR="009C0838" w:rsidRPr="00BE2370" w:rsidRDefault="009C0838" w:rsidP="00C142E9">
            <w:pPr>
              <w:pStyle w:val="checkbox"/>
              <w:numPr>
                <w:ilvl w:val="0"/>
                <w:numId w:val="0"/>
              </w:numPr>
              <w:ind w:left="1620"/>
              <w:rPr>
                <w:sz w:val="20"/>
              </w:rPr>
            </w:pPr>
          </w:p>
        </w:tc>
        <w:tc>
          <w:tcPr>
            <w:tcW w:w="2500" w:type="dxa"/>
          </w:tcPr>
          <w:p w14:paraId="497A2BF7" w14:textId="77777777" w:rsidR="009C0838" w:rsidRPr="00BE2370" w:rsidRDefault="009C0838" w:rsidP="00C142E9">
            <w:pPr>
              <w:pStyle w:val="checkbox"/>
              <w:numPr>
                <w:ilvl w:val="0"/>
                <w:numId w:val="0"/>
              </w:numPr>
              <w:ind w:left="288"/>
              <w:rPr>
                <w:sz w:val="20"/>
              </w:rPr>
            </w:pPr>
            <w:r w:rsidRPr="00BE2370">
              <w:rPr>
                <w:sz w:val="20"/>
              </w:rPr>
              <w:t>Auto Start to ON</w:t>
            </w:r>
          </w:p>
        </w:tc>
        <w:tc>
          <w:tcPr>
            <w:tcW w:w="1149" w:type="dxa"/>
          </w:tcPr>
          <w:p w14:paraId="6EF583FC" w14:textId="77777777" w:rsidR="009C0838" w:rsidRPr="00BE2370" w:rsidRDefault="009C0838" w:rsidP="00C142E9">
            <w:pPr>
              <w:pStyle w:val="checkbox"/>
              <w:numPr>
                <w:ilvl w:val="0"/>
                <w:numId w:val="0"/>
              </w:numPr>
              <w:jc w:val="center"/>
              <w:rPr>
                <w:sz w:val="20"/>
              </w:rPr>
            </w:pPr>
            <w:r w:rsidRPr="00BE2370">
              <w:rPr>
                <w:sz w:val="20"/>
              </w:rPr>
              <w:t>ON</w:t>
            </w:r>
          </w:p>
        </w:tc>
      </w:tr>
      <w:tr w:rsidR="009C0838" w:rsidRPr="00543DA8" w14:paraId="2FFA95AD" w14:textId="77777777" w:rsidTr="00C142E9">
        <w:tc>
          <w:tcPr>
            <w:tcW w:w="2484" w:type="dxa"/>
          </w:tcPr>
          <w:p w14:paraId="21B418C2" w14:textId="77777777" w:rsidR="009C0838" w:rsidRPr="00BE2370" w:rsidRDefault="009C0838" w:rsidP="00C142E9">
            <w:pPr>
              <w:pStyle w:val="checkbox"/>
              <w:numPr>
                <w:ilvl w:val="0"/>
                <w:numId w:val="0"/>
              </w:numPr>
              <w:ind w:left="288"/>
              <w:rPr>
                <w:sz w:val="20"/>
              </w:rPr>
            </w:pPr>
          </w:p>
        </w:tc>
        <w:tc>
          <w:tcPr>
            <w:tcW w:w="889" w:type="dxa"/>
          </w:tcPr>
          <w:p w14:paraId="15269E66" w14:textId="77777777" w:rsidR="009C0838" w:rsidRPr="00BE2370" w:rsidRDefault="009C0838" w:rsidP="00C142E9">
            <w:pPr>
              <w:pStyle w:val="checkbox"/>
              <w:numPr>
                <w:ilvl w:val="0"/>
                <w:numId w:val="0"/>
              </w:numPr>
              <w:jc w:val="center"/>
              <w:rPr>
                <w:sz w:val="20"/>
              </w:rPr>
            </w:pPr>
          </w:p>
        </w:tc>
        <w:tc>
          <w:tcPr>
            <w:tcW w:w="348" w:type="dxa"/>
          </w:tcPr>
          <w:p w14:paraId="05977351" w14:textId="77777777" w:rsidR="009C0838" w:rsidRPr="00BE2370" w:rsidRDefault="009C0838" w:rsidP="00C142E9">
            <w:pPr>
              <w:pStyle w:val="checkbox"/>
              <w:numPr>
                <w:ilvl w:val="0"/>
                <w:numId w:val="0"/>
              </w:numPr>
              <w:ind w:left="1620"/>
              <w:rPr>
                <w:sz w:val="20"/>
              </w:rPr>
            </w:pPr>
          </w:p>
        </w:tc>
        <w:tc>
          <w:tcPr>
            <w:tcW w:w="2500" w:type="dxa"/>
          </w:tcPr>
          <w:p w14:paraId="1E2FB01D" w14:textId="77777777" w:rsidR="009C0838" w:rsidRPr="00BE2370" w:rsidRDefault="009C0838" w:rsidP="00C142E9">
            <w:pPr>
              <w:pStyle w:val="checkbox"/>
              <w:numPr>
                <w:ilvl w:val="0"/>
                <w:numId w:val="0"/>
              </w:numPr>
              <w:ind w:left="288"/>
              <w:rPr>
                <w:sz w:val="20"/>
              </w:rPr>
            </w:pPr>
            <w:r w:rsidRPr="00BE2370">
              <w:rPr>
                <w:sz w:val="20"/>
              </w:rPr>
              <w:t xml:space="preserve">Start in Jog to </w:t>
            </w:r>
          </w:p>
        </w:tc>
        <w:tc>
          <w:tcPr>
            <w:tcW w:w="1149" w:type="dxa"/>
          </w:tcPr>
          <w:p w14:paraId="2683F92A" w14:textId="77777777" w:rsidR="009C0838" w:rsidRPr="00BE2370" w:rsidRDefault="009C0838" w:rsidP="00C142E9">
            <w:pPr>
              <w:pStyle w:val="checkbox"/>
              <w:numPr>
                <w:ilvl w:val="0"/>
                <w:numId w:val="0"/>
              </w:numPr>
              <w:jc w:val="center"/>
              <w:rPr>
                <w:sz w:val="20"/>
              </w:rPr>
            </w:pPr>
            <w:r w:rsidRPr="00BE2370">
              <w:rPr>
                <w:sz w:val="20"/>
              </w:rPr>
              <w:t>OFF</w:t>
            </w:r>
          </w:p>
        </w:tc>
      </w:tr>
    </w:tbl>
    <w:p w14:paraId="3B4CEA62" w14:textId="77777777" w:rsidR="009C0838" w:rsidRDefault="009C0838" w:rsidP="009C0838">
      <w:pPr>
        <w:pStyle w:val="checkbox"/>
      </w:pPr>
      <w:r>
        <w:t xml:space="preserve">Pess OK, Let the test run to completion Note the Test Name.  </w:t>
      </w:r>
    </w:p>
    <w:p w14:paraId="10C897F5" w14:textId="77777777" w:rsidR="009C0838" w:rsidRDefault="009C0838" w:rsidP="009C0838">
      <w:pPr>
        <w:pStyle w:val="checkbox"/>
      </w:pPr>
      <w:r>
        <w:t>Verify the PrePot test executed two times.</w:t>
      </w:r>
    </w:p>
    <w:p w14:paraId="7A7A4A1F" w14:textId="77777777" w:rsidR="009C0838" w:rsidRDefault="009C0838" w:rsidP="009C0838">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407A8956" w14:textId="77777777" w:rsidR="009C0838" w:rsidRDefault="009C0838" w:rsidP="009C0838">
      <w:pPr>
        <w:pStyle w:val="checkbox"/>
      </w:pPr>
      <w:r>
        <w:t xml:space="preserve">Restart the MLOI Program and Verify that Replicate value </w:t>
      </w:r>
      <w:proofErr w:type="spellStart"/>
      <w:r>
        <w:t>tered</w:t>
      </w:r>
      <w:proofErr w:type="spellEnd"/>
      <w:r>
        <w:t xml:space="preserve"> above persists.</w:t>
      </w:r>
    </w:p>
    <w:p w14:paraId="449995E7" w14:textId="77777777" w:rsidR="004F421C" w:rsidRDefault="004F421C" w:rsidP="004F421C">
      <w:pPr>
        <w:pStyle w:val="Step"/>
      </w:pPr>
      <w:r>
        <w:t xml:space="preserve">Evaluate Replicate Setting. </w:t>
      </w:r>
    </w:p>
    <w:p w14:paraId="531897A2" w14:textId="77777777" w:rsidR="004F421C" w:rsidRDefault="004F421C" w:rsidP="004F421C">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4F421C" w:rsidRPr="00543DA8" w14:paraId="0A88B106" w14:textId="77777777" w:rsidTr="00C142E9">
        <w:tc>
          <w:tcPr>
            <w:tcW w:w="2484" w:type="dxa"/>
          </w:tcPr>
          <w:p w14:paraId="717DFE16" w14:textId="77777777" w:rsidR="004F421C" w:rsidRPr="00BE2370" w:rsidRDefault="004F421C" w:rsidP="00C142E9">
            <w:pPr>
              <w:pStyle w:val="checkbox"/>
              <w:numPr>
                <w:ilvl w:val="0"/>
                <w:numId w:val="0"/>
              </w:numPr>
              <w:ind w:left="288"/>
              <w:rPr>
                <w:sz w:val="20"/>
              </w:rPr>
            </w:pPr>
            <w:r w:rsidRPr="00BE2370">
              <w:rPr>
                <w:sz w:val="20"/>
              </w:rPr>
              <w:t>Test</w:t>
            </w:r>
          </w:p>
        </w:tc>
        <w:tc>
          <w:tcPr>
            <w:tcW w:w="889" w:type="dxa"/>
          </w:tcPr>
          <w:p w14:paraId="098982D6" w14:textId="77777777" w:rsidR="004F421C" w:rsidRPr="00BE2370" w:rsidRDefault="004F421C" w:rsidP="00C142E9">
            <w:pPr>
              <w:pStyle w:val="checkbox"/>
              <w:numPr>
                <w:ilvl w:val="0"/>
                <w:numId w:val="0"/>
              </w:numPr>
              <w:jc w:val="center"/>
              <w:rPr>
                <w:sz w:val="20"/>
              </w:rPr>
            </w:pPr>
            <w:r w:rsidRPr="00BE2370">
              <w:rPr>
                <w:sz w:val="20"/>
              </w:rPr>
              <w:t>PrePot</w:t>
            </w:r>
          </w:p>
        </w:tc>
        <w:tc>
          <w:tcPr>
            <w:tcW w:w="348" w:type="dxa"/>
          </w:tcPr>
          <w:p w14:paraId="7B6D147F" w14:textId="77777777" w:rsidR="004F421C" w:rsidRPr="00BE2370" w:rsidRDefault="004F421C" w:rsidP="00C142E9">
            <w:pPr>
              <w:pStyle w:val="checkbox"/>
              <w:numPr>
                <w:ilvl w:val="0"/>
                <w:numId w:val="0"/>
              </w:numPr>
              <w:ind w:left="1620"/>
              <w:rPr>
                <w:sz w:val="20"/>
              </w:rPr>
            </w:pPr>
          </w:p>
        </w:tc>
        <w:tc>
          <w:tcPr>
            <w:tcW w:w="2500" w:type="dxa"/>
          </w:tcPr>
          <w:p w14:paraId="22B8344A" w14:textId="77777777" w:rsidR="004F421C" w:rsidRPr="00BE2370" w:rsidRDefault="004F421C"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BAC0F2" w14:textId="77777777" w:rsidR="004F421C" w:rsidRPr="00BE2370" w:rsidRDefault="004F421C" w:rsidP="00C142E9">
            <w:pPr>
              <w:pStyle w:val="checkbox"/>
              <w:numPr>
                <w:ilvl w:val="0"/>
                <w:numId w:val="0"/>
              </w:numPr>
              <w:jc w:val="center"/>
              <w:rPr>
                <w:sz w:val="20"/>
              </w:rPr>
            </w:pPr>
            <w:r w:rsidRPr="00BE2370">
              <w:rPr>
                <w:sz w:val="20"/>
              </w:rPr>
              <w:t>OFF</w:t>
            </w:r>
          </w:p>
        </w:tc>
      </w:tr>
      <w:tr w:rsidR="004F421C" w:rsidRPr="00543DA8" w14:paraId="613E63E1" w14:textId="77777777" w:rsidTr="00C142E9">
        <w:tc>
          <w:tcPr>
            <w:tcW w:w="2484" w:type="dxa"/>
          </w:tcPr>
          <w:p w14:paraId="38FBF3FE" w14:textId="77777777" w:rsidR="004F421C" w:rsidRPr="00BE2370" w:rsidRDefault="004F421C" w:rsidP="00C142E9">
            <w:pPr>
              <w:pStyle w:val="checkbox"/>
              <w:numPr>
                <w:ilvl w:val="0"/>
                <w:numId w:val="0"/>
              </w:numPr>
              <w:ind w:left="288"/>
              <w:rPr>
                <w:sz w:val="20"/>
              </w:rPr>
            </w:pPr>
            <w:r w:rsidRPr="00BE2370">
              <w:rPr>
                <w:sz w:val="20"/>
              </w:rPr>
              <w:t>Replicate to</w:t>
            </w:r>
          </w:p>
        </w:tc>
        <w:tc>
          <w:tcPr>
            <w:tcW w:w="889" w:type="dxa"/>
          </w:tcPr>
          <w:p w14:paraId="34CC35AF" w14:textId="77777777" w:rsidR="004F421C" w:rsidRPr="00BE2370" w:rsidRDefault="004F421C" w:rsidP="00C142E9">
            <w:pPr>
              <w:pStyle w:val="checkbox"/>
              <w:numPr>
                <w:ilvl w:val="0"/>
                <w:numId w:val="0"/>
              </w:numPr>
              <w:jc w:val="center"/>
              <w:rPr>
                <w:sz w:val="20"/>
              </w:rPr>
            </w:pPr>
            <w:r w:rsidRPr="00BE2370">
              <w:rPr>
                <w:sz w:val="20"/>
              </w:rPr>
              <w:t>1</w:t>
            </w:r>
          </w:p>
        </w:tc>
        <w:tc>
          <w:tcPr>
            <w:tcW w:w="348" w:type="dxa"/>
          </w:tcPr>
          <w:p w14:paraId="19344F52" w14:textId="77777777" w:rsidR="004F421C" w:rsidRPr="00BE2370" w:rsidRDefault="004F421C" w:rsidP="00C142E9">
            <w:pPr>
              <w:pStyle w:val="checkbox"/>
              <w:numPr>
                <w:ilvl w:val="0"/>
                <w:numId w:val="0"/>
              </w:numPr>
              <w:ind w:left="1620"/>
              <w:rPr>
                <w:sz w:val="20"/>
              </w:rPr>
            </w:pPr>
          </w:p>
        </w:tc>
        <w:tc>
          <w:tcPr>
            <w:tcW w:w="2500" w:type="dxa"/>
          </w:tcPr>
          <w:p w14:paraId="06D3C0FA" w14:textId="77777777" w:rsidR="004F421C" w:rsidRPr="00BE2370" w:rsidRDefault="004F421C" w:rsidP="00C142E9">
            <w:pPr>
              <w:pStyle w:val="checkbox"/>
              <w:numPr>
                <w:ilvl w:val="0"/>
                <w:numId w:val="0"/>
              </w:numPr>
              <w:ind w:left="288"/>
              <w:rPr>
                <w:sz w:val="20"/>
              </w:rPr>
            </w:pPr>
            <w:r w:rsidRPr="00BE2370">
              <w:rPr>
                <w:sz w:val="20"/>
              </w:rPr>
              <w:t>Auto Start to ON</w:t>
            </w:r>
          </w:p>
        </w:tc>
        <w:tc>
          <w:tcPr>
            <w:tcW w:w="1149" w:type="dxa"/>
          </w:tcPr>
          <w:p w14:paraId="049EF58A" w14:textId="77777777" w:rsidR="004F421C" w:rsidRPr="00BE2370" w:rsidRDefault="004F421C" w:rsidP="00C142E9">
            <w:pPr>
              <w:pStyle w:val="checkbox"/>
              <w:numPr>
                <w:ilvl w:val="0"/>
                <w:numId w:val="0"/>
              </w:numPr>
              <w:jc w:val="center"/>
              <w:rPr>
                <w:sz w:val="20"/>
              </w:rPr>
            </w:pPr>
            <w:r w:rsidRPr="00BE2370">
              <w:rPr>
                <w:sz w:val="20"/>
              </w:rPr>
              <w:t>ON</w:t>
            </w:r>
          </w:p>
        </w:tc>
      </w:tr>
      <w:tr w:rsidR="004F421C" w:rsidRPr="00543DA8" w14:paraId="12762C1C" w14:textId="77777777" w:rsidTr="00C142E9">
        <w:tc>
          <w:tcPr>
            <w:tcW w:w="2484" w:type="dxa"/>
          </w:tcPr>
          <w:p w14:paraId="318AAA25" w14:textId="77777777" w:rsidR="004F421C" w:rsidRPr="00BE2370" w:rsidRDefault="004F421C" w:rsidP="00C142E9">
            <w:pPr>
              <w:pStyle w:val="checkbox"/>
              <w:numPr>
                <w:ilvl w:val="0"/>
                <w:numId w:val="0"/>
              </w:numPr>
              <w:ind w:left="288"/>
              <w:rPr>
                <w:sz w:val="20"/>
              </w:rPr>
            </w:pPr>
          </w:p>
        </w:tc>
        <w:tc>
          <w:tcPr>
            <w:tcW w:w="889" w:type="dxa"/>
          </w:tcPr>
          <w:p w14:paraId="2FAE2D80" w14:textId="77777777" w:rsidR="004F421C" w:rsidRPr="00BE2370" w:rsidRDefault="004F421C" w:rsidP="00C142E9">
            <w:pPr>
              <w:pStyle w:val="checkbox"/>
              <w:numPr>
                <w:ilvl w:val="0"/>
                <w:numId w:val="0"/>
              </w:numPr>
              <w:jc w:val="center"/>
              <w:rPr>
                <w:sz w:val="20"/>
              </w:rPr>
            </w:pPr>
          </w:p>
        </w:tc>
        <w:tc>
          <w:tcPr>
            <w:tcW w:w="348" w:type="dxa"/>
          </w:tcPr>
          <w:p w14:paraId="48145C18" w14:textId="77777777" w:rsidR="004F421C" w:rsidRPr="00BE2370" w:rsidRDefault="004F421C" w:rsidP="00C142E9">
            <w:pPr>
              <w:pStyle w:val="checkbox"/>
              <w:numPr>
                <w:ilvl w:val="0"/>
                <w:numId w:val="0"/>
              </w:numPr>
              <w:ind w:left="1620"/>
              <w:rPr>
                <w:sz w:val="20"/>
              </w:rPr>
            </w:pPr>
          </w:p>
        </w:tc>
        <w:tc>
          <w:tcPr>
            <w:tcW w:w="2500" w:type="dxa"/>
          </w:tcPr>
          <w:p w14:paraId="501DE154" w14:textId="77777777" w:rsidR="004F421C" w:rsidRPr="00BE2370" w:rsidRDefault="004F421C" w:rsidP="00C142E9">
            <w:pPr>
              <w:pStyle w:val="checkbox"/>
              <w:numPr>
                <w:ilvl w:val="0"/>
                <w:numId w:val="0"/>
              </w:numPr>
              <w:ind w:left="288"/>
              <w:rPr>
                <w:sz w:val="20"/>
              </w:rPr>
            </w:pPr>
            <w:r w:rsidRPr="00BE2370">
              <w:rPr>
                <w:sz w:val="20"/>
              </w:rPr>
              <w:t xml:space="preserve">Start in Jog to </w:t>
            </w:r>
          </w:p>
        </w:tc>
        <w:tc>
          <w:tcPr>
            <w:tcW w:w="1149" w:type="dxa"/>
          </w:tcPr>
          <w:p w14:paraId="255A40D7" w14:textId="77777777" w:rsidR="004F421C" w:rsidRPr="00BE2370" w:rsidRDefault="004F421C" w:rsidP="00C142E9">
            <w:pPr>
              <w:pStyle w:val="checkbox"/>
              <w:numPr>
                <w:ilvl w:val="0"/>
                <w:numId w:val="0"/>
              </w:numPr>
              <w:jc w:val="center"/>
              <w:rPr>
                <w:sz w:val="20"/>
              </w:rPr>
            </w:pPr>
            <w:r w:rsidRPr="00BE2370">
              <w:rPr>
                <w:sz w:val="20"/>
              </w:rPr>
              <w:t>OFF</w:t>
            </w:r>
          </w:p>
        </w:tc>
      </w:tr>
    </w:tbl>
    <w:p w14:paraId="5A86E3E5" w14:textId="77777777" w:rsidR="004F421C" w:rsidRDefault="004F421C" w:rsidP="004F421C">
      <w:pPr>
        <w:pStyle w:val="checkbox"/>
      </w:pPr>
      <w:r>
        <w:t xml:space="preserve">Pess OK, Let the test run to completion Note the Test Name.  </w:t>
      </w:r>
    </w:p>
    <w:p w14:paraId="03E1AB1A" w14:textId="77777777" w:rsidR="004F421C" w:rsidRDefault="004F421C" w:rsidP="004F421C">
      <w:pPr>
        <w:pStyle w:val="checkbox"/>
      </w:pPr>
      <w:r>
        <w:t>Verify the PrePot test executed two times.</w:t>
      </w:r>
    </w:p>
    <w:p w14:paraId="036DAEEF" w14:textId="77777777" w:rsidR="004F421C" w:rsidRDefault="004F421C" w:rsidP="004F421C">
      <w:pPr>
        <w:pStyle w:val="checkbox"/>
      </w:pPr>
      <w:r>
        <w:lastRenderedPageBreak/>
        <w:t xml:space="preserve">Navigate to the Report folder indicated in the Report Folder Path indicator in the lower left corner.  Verify two test reports were generated with file name: &lt;Test Name&gt; &lt;YYMMDDHHMM formatted timestamp&gt;.xlsx   </w:t>
      </w:r>
    </w:p>
    <w:p w14:paraId="21DCB9ED" w14:textId="77777777" w:rsidR="004F421C" w:rsidRDefault="004F421C" w:rsidP="004F421C">
      <w:pPr>
        <w:pStyle w:val="checkbox"/>
      </w:pPr>
      <w:r>
        <w:t xml:space="preserve">Restart the MLOI Program and Verify that Replicate value </w:t>
      </w:r>
      <w:proofErr w:type="spellStart"/>
      <w:r>
        <w:t>tered</w:t>
      </w:r>
      <w:proofErr w:type="spellEnd"/>
      <w:r>
        <w:t xml:space="preserve"> above persists.</w:t>
      </w:r>
    </w:p>
    <w:p w14:paraId="4EDC14D9" w14:textId="77777777" w:rsidR="006805DD" w:rsidRPr="003038C9" w:rsidRDefault="006805DD" w:rsidP="002E6504">
      <w:pPr>
        <w:rPr>
          <w:rFonts w:cs="Arial"/>
          <w:szCs w:val="22"/>
        </w:rPr>
      </w:pPr>
    </w:p>
    <w:sectPr w:rsidR="006805DD" w:rsidRPr="003038C9" w:rsidSect="00A80C29">
      <w:headerReference w:type="default" r:id="rId48"/>
      <w:footerReference w:type="default" r:id="rId49"/>
      <w:pgSz w:w="12240" w:h="15840" w:code="1"/>
      <w:pgMar w:top="198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2C39" w14:textId="77777777" w:rsidR="00B50E1B" w:rsidRDefault="00B50E1B">
      <w:r>
        <w:separator/>
      </w:r>
    </w:p>
    <w:p w14:paraId="0FE07155" w14:textId="77777777" w:rsidR="00B50E1B" w:rsidRDefault="00B50E1B"/>
    <w:p w14:paraId="30688FA3" w14:textId="77777777" w:rsidR="00B50E1B" w:rsidRDefault="00B50E1B"/>
    <w:p w14:paraId="365B3E2D" w14:textId="77777777" w:rsidR="00B50E1B" w:rsidRDefault="00B50E1B" w:rsidP="004702FF"/>
    <w:p w14:paraId="656D15A5" w14:textId="77777777" w:rsidR="00B50E1B" w:rsidRDefault="00B50E1B"/>
  </w:endnote>
  <w:endnote w:type="continuationSeparator" w:id="0">
    <w:p w14:paraId="623F8906" w14:textId="77777777" w:rsidR="00B50E1B" w:rsidRDefault="00B50E1B">
      <w:r>
        <w:continuationSeparator/>
      </w:r>
    </w:p>
    <w:p w14:paraId="3A789B6C" w14:textId="77777777" w:rsidR="00B50E1B" w:rsidRDefault="00B50E1B"/>
    <w:p w14:paraId="3FEF5BD2" w14:textId="77777777" w:rsidR="00B50E1B" w:rsidRDefault="00B50E1B"/>
    <w:p w14:paraId="5CA25C1B" w14:textId="77777777" w:rsidR="00B50E1B" w:rsidRDefault="00B50E1B" w:rsidP="004702FF"/>
    <w:p w14:paraId="5BB46953" w14:textId="77777777" w:rsidR="00B50E1B" w:rsidRDefault="00B50E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2A71" w14:textId="77777777" w:rsidR="00B50E1B" w:rsidRDefault="00B50E1B">
      <w:r>
        <w:separator/>
      </w:r>
    </w:p>
    <w:p w14:paraId="487F1AED" w14:textId="77777777" w:rsidR="00B50E1B" w:rsidRDefault="00B50E1B"/>
    <w:p w14:paraId="4F38C2D3" w14:textId="77777777" w:rsidR="00B50E1B" w:rsidRDefault="00B50E1B"/>
    <w:p w14:paraId="4F96F27E" w14:textId="77777777" w:rsidR="00B50E1B" w:rsidRDefault="00B50E1B" w:rsidP="004702FF"/>
    <w:p w14:paraId="6CE19D71" w14:textId="77777777" w:rsidR="00B50E1B" w:rsidRDefault="00B50E1B"/>
  </w:footnote>
  <w:footnote w:type="continuationSeparator" w:id="0">
    <w:p w14:paraId="176C6824" w14:textId="77777777" w:rsidR="00B50E1B" w:rsidRDefault="00B50E1B">
      <w:r>
        <w:continuationSeparator/>
      </w:r>
    </w:p>
    <w:p w14:paraId="34E3D970" w14:textId="77777777" w:rsidR="00B50E1B" w:rsidRDefault="00B50E1B"/>
    <w:p w14:paraId="2419658C" w14:textId="77777777" w:rsidR="00B50E1B" w:rsidRDefault="00B50E1B"/>
    <w:p w14:paraId="7D5966C0" w14:textId="77777777" w:rsidR="00B50E1B" w:rsidRDefault="00B50E1B" w:rsidP="004702FF"/>
    <w:p w14:paraId="69C7CB1C" w14:textId="77777777" w:rsidR="00B50E1B" w:rsidRDefault="00B50E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9096023"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40EB97E7" w:rsidR="00457D6E" w:rsidRDefault="004A13B8" w:rsidP="008A5981">
          <w:pPr>
            <w:rPr>
              <w:rFonts w:cs="Arial"/>
            </w:rPr>
          </w:pPr>
          <w:r>
            <w:rPr>
              <w:rFonts w:cs="Arial"/>
            </w:rPr>
            <w:t>2026/0</w:t>
          </w:r>
          <w:r w:rsidR="00BC6A98">
            <w:rPr>
              <w:rFonts w:cs="Arial"/>
            </w:rPr>
            <w:t>8/13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737C65A0" w:rsidR="00D123E8" w:rsidRDefault="0064065C" w:rsidP="000448BE">
          <w:pPr>
            <w:rPr>
              <w:rFonts w:cs="Arial"/>
            </w:rPr>
          </w:pPr>
          <w:r>
            <w:rPr>
              <w:rFonts w:cs="Arial"/>
            </w:rPr>
            <w:t>Draft</w:t>
          </w:r>
          <w:r w:rsidR="00C4226E">
            <w:rPr>
              <w:rFonts w:cs="Arial"/>
            </w:rPr>
            <w:t xml:space="preserve"> </w:t>
          </w:r>
          <w:r w:rsidR="00BC6A98">
            <w:rPr>
              <w:rFonts w:cs="Arial"/>
            </w:rPr>
            <w:t>5</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49096024"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561" w:name="_Hlk191710431"/>
          <w:r>
            <w:rPr>
              <w:rFonts w:cs="Arial"/>
              <w:szCs w:val="22"/>
            </w:rPr>
            <w:t>#250129</w:t>
          </w:r>
          <w:bookmarkEnd w:id="561"/>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64635165" w:rsidR="00A80C29" w:rsidRDefault="00A80C29" w:rsidP="00A80C29">
          <w:pPr>
            <w:rPr>
              <w:rFonts w:cs="Arial"/>
            </w:rPr>
          </w:pPr>
          <w:r>
            <w:rPr>
              <w:rFonts w:cs="Arial"/>
            </w:rPr>
            <w:t xml:space="preserve">-Draft </w:t>
          </w:r>
          <w:r w:rsidR="00465464">
            <w:rPr>
              <w:rFonts w:cs="Arial"/>
            </w:rPr>
            <w:t>4</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5AAF9D52"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258FBFE" w14:textId="77777777" w:rsidR="00A80C29" w:rsidRDefault="00A80C29" w:rsidP="00A80C29">
    <w:pPr>
      <w:tabs>
        <w:tab w:val="left" w:pos="7755"/>
      </w:tabs>
      <w:rPr>
        <w:sz w:val="18"/>
      </w:rPr>
    </w:pPr>
    <w:r>
      <w:rPr>
        <w:sz w:val="18"/>
      </w:rPr>
      <w:t xml:space="preserve">                                                                          Ravenna, Ohio 44266-1211</w:t>
    </w:r>
  </w:p>
  <w:p w14:paraId="5E7F10EC" w14:textId="77777777" w:rsidR="00A80C29" w:rsidRDefault="00A80C29" w:rsidP="00A80C29">
    <w:pPr>
      <w:tabs>
        <w:tab w:val="left" w:pos="7755"/>
      </w:tabs>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15:restartNumberingAfterBreak="0">
    <w:nsid w:val="058F5EB3"/>
    <w:multiLevelType w:val="hybridMultilevel"/>
    <w:tmpl w:val="9962C82C"/>
    <w:lvl w:ilvl="0" w:tplc="FFFFFFFF">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6"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2E69A9"/>
    <w:multiLevelType w:val="hybridMultilevel"/>
    <w:tmpl w:val="269A2660"/>
    <w:lvl w:ilvl="0" w:tplc="60AABE80">
      <w:start w:val="4"/>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4"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CC4BA5"/>
    <w:multiLevelType w:val="hybridMultilevel"/>
    <w:tmpl w:val="78F840D4"/>
    <w:lvl w:ilvl="0" w:tplc="C422EA4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AA0A34"/>
    <w:multiLevelType w:val="hybridMultilevel"/>
    <w:tmpl w:val="5D56199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68831F2"/>
    <w:multiLevelType w:val="hybridMultilevel"/>
    <w:tmpl w:val="BDE4760A"/>
    <w:lvl w:ilvl="0" w:tplc="DD7EC124">
      <w:start w:val="1"/>
      <w:numFmt w:val="upperRoman"/>
      <w:pStyle w:val="Appen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80A13D7"/>
    <w:multiLevelType w:val="hybridMultilevel"/>
    <w:tmpl w:val="4E56C8A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5B345D"/>
    <w:multiLevelType w:val="hybridMultilevel"/>
    <w:tmpl w:val="DBCE0456"/>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4"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1"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0"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49"/>
  </w:num>
  <w:num w:numId="2" w16cid:durableId="1734305484">
    <w:abstractNumId w:val="0"/>
  </w:num>
  <w:num w:numId="3" w16cid:durableId="1155606240">
    <w:abstractNumId w:val="9"/>
  </w:num>
  <w:num w:numId="4" w16cid:durableId="2027559707">
    <w:abstractNumId w:val="7"/>
  </w:num>
  <w:num w:numId="5" w16cid:durableId="21135464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2"/>
  </w:num>
  <w:num w:numId="7" w16cid:durableId="1753967412">
    <w:abstractNumId w:val="5"/>
  </w:num>
  <w:num w:numId="8" w16cid:durableId="2123107294">
    <w:abstractNumId w:val="33"/>
  </w:num>
  <w:num w:numId="9" w16cid:durableId="904414625">
    <w:abstractNumId w:val="6"/>
  </w:num>
  <w:num w:numId="10" w16cid:durableId="693464709">
    <w:abstractNumId w:val="30"/>
  </w:num>
  <w:num w:numId="11" w16cid:durableId="652297604">
    <w:abstractNumId w:val="26"/>
  </w:num>
  <w:num w:numId="12" w16cid:durableId="1323853933">
    <w:abstractNumId w:val="40"/>
  </w:num>
  <w:num w:numId="13" w16cid:durableId="898201786">
    <w:abstractNumId w:val="4"/>
    <w:lvlOverride w:ilvl="0">
      <w:startOverride w:val="1"/>
    </w:lvlOverride>
  </w:num>
  <w:num w:numId="14" w16cid:durableId="2039508606">
    <w:abstractNumId w:val="4"/>
    <w:lvlOverride w:ilvl="0">
      <w:startOverride w:val="1"/>
    </w:lvlOverride>
  </w:num>
  <w:num w:numId="15" w16cid:durableId="434404054">
    <w:abstractNumId w:val="21"/>
  </w:num>
  <w:num w:numId="16" w16cid:durableId="1290473544">
    <w:abstractNumId w:val="4"/>
    <w:lvlOverride w:ilvl="0">
      <w:startOverride w:val="1"/>
    </w:lvlOverride>
  </w:num>
  <w:num w:numId="17" w16cid:durableId="905533620">
    <w:abstractNumId w:val="12"/>
    <w:lvlOverride w:ilvl="0">
      <w:startOverride w:val="1"/>
    </w:lvlOverride>
  </w:num>
  <w:num w:numId="18" w16cid:durableId="1599634334">
    <w:abstractNumId w:val="12"/>
    <w:lvlOverride w:ilvl="0">
      <w:startOverride w:val="1"/>
    </w:lvlOverride>
  </w:num>
  <w:num w:numId="19" w16cid:durableId="1871844721">
    <w:abstractNumId w:val="14"/>
    <w:lvlOverride w:ilvl="0">
      <w:startOverride w:val="1"/>
    </w:lvlOverride>
  </w:num>
  <w:num w:numId="20" w16cid:durableId="1451777369">
    <w:abstractNumId w:val="25"/>
  </w:num>
  <w:num w:numId="21" w16cid:durableId="1572420928">
    <w:abstractNumId w:val="25"/>
    <w:lvlOverride w:ilvl="0">
      <w:startOverride w:val="5"/>
    </w:lvlOverride>
  </w:num>
  <w:num w:numId="22" w16cid:durableId="21251191">
    <w:abstractNumId w:val="25"/>
    <w:lvlOverride w:ilvl="0">
      <w:startOverride w:val="9"/>
    </w:lvlOverride>
  </w:num>
  <w:num w:numId="23" w16cid:durableId="156965061">
    <w:abstractNumId w:val="25"/>
    <w:lvlOverride w:ilvl="0">
      <w:startOverride w:val="1"/>
    </w:lvlOverride>
  </w:num>
  <w:num w:numId="24" w16cid:durableId="1863205409">
    <w:abstractNumId w:val="29"/>
    <w:lvlOverride w:ilvl="0">
      <w:startOverride w:val="2"/>
    </w:lvlOverride>
  </w:num>
  <w:num w:numId="25" w16cid:durableId="588734129">
    <w:abstractNumId w:val="29"/>
    <w:lvlOverride w:ilvl="0">
      <w:startOverride w:val="1"/>
    </w:lvlOverride>
  </w:num>
  <w:num w:numId="26" w16cid:durableId="1847476662">
    <w:abstractNumId w:val="29"/>
    <w:lvlOverride w:ilvl="0">
      <w:startOverride w:val="4"/>
    </w:lvlOverride>
  </w:num>
  <w:num w:numId="27" w16cid:durableId="1735397809">
    <w:abstractNumId w:val="16"/>
    <w:lvlOverride w:ilvl="0">
      <w:startOverride w:val="2"/>
    </w:lvlOverride>
  </w:num>
  <w:num w:numId="28" w16cid:durableId="1410738827">
    <w:abstractNumId w:val="32"/>
  </w:num>
  <w:num w:numId="29" w16cid:durableId="510098447">
    <w:abstractNumId w:val="18"/>
  </w:num>
  <w:num w:numId="30" w16cid:durableId="144250613">
    <w:abstractNumId w:val="35"/>
  </w:num>
  <w:num w:numId="31" w16cid:durableId="524445176">
    <w:abstractNumId w:val="10"/>
  </w:num>
  <w:num w:numId="32" w16cid:durableId="232356112">
    <w:abstractNumId w:val="19"/>
  </w:num>
  <w:num w:numId="33" w16cid:durableId="514348581">
    <w:abstractNumId w:val="50"/>
  </w:num>
  <w:num w:numId="34" w16cid:durableId="141430759">
    <w:abstractNumId w:val="36"/>
  </w:num>
  <w:num w:numId="35" w16cid:durableId="739061992">
    <w:abstractNumId w:val="42"/>
  </w:num>
  <w:num w:numId="36" w16cid:durableId="15426253">
    <w:abstractNumId w:val="43"/>
  </w:num>
  <w:num w:numId="37" w16cid:durableId="1337685223">
    <w:abstractNumId w:val="41"/>
  </w:num>
  <w:num w:numId="38" w16cid:durableId="1894391714">
    <w:abstractNumId w:val="20"/>
  </w:num>
  <w:num w:numId="39" w16cid:durableId="1755126478">
    <w:abstractNumId w:val="27"/>
  </w:num>
  <w:num w:numId="40" w16cid:durableId="1750033251">
    <w:abstractNumId w:val="11"/>
  </w:num>
  <w:num w:numId="41" w16cid:durableId="1811438220">
    <w:abstractNumId w:val="11"/>
    <w:lvlOverride w:ilvl="0">
      <w:startOverride w:val="1"/>
    </w:lvlOverride>
  </w:num>
  <w:num w:numId="42" w16cid:durableId="1102871060">
    <w:abstractNumId w:val="17"/>
  </w:num>
  <w:num w:numId="43" w16cid:durableId="446894674">
    <w:abstractNumId w:val="11"/>
    <w:lvlOverride w:ilvl="0">
      <w:startOverride w:val="1"/>
    </w:lvlOverride>
  </w:num>
  <w:num w:numId="44" w16cid:durableId="1440637806">
    <w:abstractNumId w:val="3"/>
  </w:num>
  <w:num w:numId="45" w16cid:durableId="148638247">
    <w:abstractNumId w:val="39"/>
  </w:num>
  <w:num w:numId="46" w16cid:durableId="1106924157">
    <w:abstractNumId w:val="13"/>
  </w:num>
  <w:num w:numId="47" w16cid:durableId="979774853">
    <w:abstractNumId w:val="24"/>
  </w:num>
  <w:num w:numId="48" w16cid:durableId="281884608">
    <w:abstractNumId w:val="1"/>
  </w:num>
  <w:num w:numId="49" w16cid:durableId="1628048433">
    <w:abstractNumId w:val="31"/>
  </w:num>
  <w:num w:numId="50" w16cid:durableId="1569461113">
    <w:abstractNumId w:val="11"/>
  </w:num>
  <w:num w:numId="51" w16cid:durableId="925260185">
    <w:abstractNumId w:val="28"/>
  </w:num>
  <w:num w:numId="52" w16cid:durableId="1370254473">
    <w:abstractNumId w:val="22"/>
  </w:num>
  <w:num w:numId="53" w16cid:durableId="903872565">
    <w:abstractNumId w:val="11"/>
    <w:lvlOverride w:ilvl="0">
      <w:startOverride w:val="2"/>
    </w:lvlOverride>
  </w:num>
  <w:num w:numId="54" w16cid:durableId="2104035781">
    <w:abstractNumId w:val="44"/>
  </w:num>
  <w:num w:numId="55" w16cid:durableId="1150561865">
    <w:abstractNumId w:val="11"/>
    <w:lvlOverride w:ilvl="0">
      <w:startOverride w:val="3"/>
    </w:lvlOverride>
  </w:num>
  <w:num w:numId="56" w16cid:durableId="737901202">
    <w:abstractNumId w:val="46"/>
  </w:num>
  <w:num w:numId="57" w16cid:durableId="1029262760">
    <w:abstractNumId w:val="37"/>
  </w:num>
  <w:num w:numId="58" w16cid:durableId="484317358">
    <w:abstractNumId w:val="11"/>
    <w:lvlOverride w:ilvl="0">
      <w:startOverride w:val="4"/>
    </w:lvlOverride>
  </w:num>
  <w:num w:numId="59" w16cid:durableId="1178347748">
    <w:abstractNumId w:val="8"/>
  </w:num>
  <w:num w:numId="60" w16cid:durableId="1219782159">
    <w:abstractNumId w:val="23"/>
  </w:num>
  <w:num w:numId="61" w16cid:durableId="177693497">
    <w:abstractNumId w:val="34"/>
  </w:num>
  <w:num w:numId="62" w16cid:durableId="1879858212">
    <w:abstractNumId w:val="15"/>
  </w:num>
  <w:num w:numId="63" w16cid:durableId="706831232">
    <w:abstractNumId w:val="45"/>
  </w:num>
  <w:num w:numId="64" w16cid:durableId="496530535">
    <w:abstractNumId w:val="38"/>
  </w:num>
  <w:num w:numId="65" w16cid:durableId="1473405919">
    <w:abstractNumId w:val="11"/>
    <w:lvlOverride w:ilvl="0">
      <w:startOverride w:val="9"/>
    </w:lvlOverride>
  </w:num>
  <w:num w:numId="66" w16cid:durableId="1636638617">
    <w:abstractNumId w:val="11"/>
    <w:lvlOverride w:ilvl="0">
      <w:startOverride w:val="1"/>
    </w:lvlOverride>
  </w:num>
  <w:num w:numId="67" w16cid:durableId="670370217">
    <w:abstractNumId w:val="47"/>
  </w:num>
  <w:num w:numId="68" w16cid:durableId="241257113">
    <w:abstractNumId w:val="11"/>
    <w:lvlOverride w:ilvl="0">
      <w:startOverride w:val="3"/>
    </w:lvlOverride>
  </w:num>
  <w:num w:numId="69" w16cid:durableId="69081916">
    <w:abstractNumId w:val="48"/>
  </w:num>
  <w:num w:numId="70" w16cid:durableId="1031418205">
    <w:abstractNumId w:val="11"/>
  </w:num>
  <w:num w:numId="71" w16cid:durableId="991253247">
    <w:abstractNumId w:val="11"/>
    <w:lvlOverride w:ilvl="0">
      <w:startOverride w:val="6"/>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6DC9"/>
    <w:rsid w:val="0002144D"/>
    <w:rsid w:val="0002162E"/>
    <w:rsid w:val="000228ED"/>
    <w:rsid w:val="00023607"/>
    <w:rsid w:val="000241EA"/>
    <w:rsid w:val="00026A52"/>
    <w:rsid w:val="00027108"/>
    <w:rsid w:val="0003150F"/>
    <w:rsid w:val="00032BEB"/>
    <w:rsid w:val="00035C1C"/>
    <w:rsid w:val="00035C39"/>
    <w:rsid w:val="00035EF3"/>
    <w:rsid w:val="00037E6B"/>
    <w:rsid w:val="00037EC2"/>
    <w:rsid w:val="00040C00"/>
    <w:rsid w:val="00041864"/>
    <w:rsid w:val="00043778"/>
    <w:rsid w:val="000448BE"/>
    <w:rsid w:val="000502A8"/>
    <w:rsid w:val="00050FED"/>
    <w:rsid w:val="00053B2E"/>
    <w:rsid w:val="00053DEA"/>
    <w:rsid w:val="00053EEB"/>
    <w:rsid w:val="00054D16"/>
    <w:rsid w:val="00060E1D"/>
    <w:rsid w:val="00061E27"/>
    <w:rsid w:val="00062BE6"/>
    <w:rsid w:val="00063764"/>
    <w:rsid w:val="00063CA6"/>
    <w:rsid w:val="000645FB"/>
    <w:rsid w:val="000652E8"/>
    <w:rsid w:val="00065D3F"/>
    <w:rsid w:val="000664BF"/>
    <w:rsid w:val="00071161"/>
    <w:rsid w:val="00074DBA"/>
    <w:rsid w:val="00074F8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FB2"/>
    <w:rsid w:val="000E23D5"/>
    <w:rsid w:val="000E2A8C"/>
    <w:rsid w:val="000E3FE7"/>
    <w:rsid w:val="000E457A"/>
    <w:rsid w:val="000E571D"/>
    <w:rsid w:val="000E6BF7"/>
    <w:rsid w:val="000F02AE"/>
    <w:rsid w:val="000F1EA9"/>
    <w:rsid w:val="000F3373"/>
    <w:rsid w:val="000F39A5"/>
    <w:rsid w:val="000F55EF"/>
    <w:rsid w:val="000F7644"/>
    <w:rsid w:val="00102165"/>
    <w:rsid w:val="00102C65"/>
    <w:rsid w:val="00104F46"/>
    <w:rsid w:val="001100F4"/>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10C7"/>
    <w:rsid w:val="00142E6B"/>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9FE"/>
    <w:rsid w:val="002E4543"/>
    <w:rsid w:val="002E591F"/>
    <w:rsid w:val="002E6504"/>
    <w:rsid w:val="002E6BDD"/>
    <w:rsid w:val="002E7FB3"/>
    <w:rsid w:val="002F0D55"/>
    <w:rsid w:val="002F3B59"/>
    <w:rsid w:val="002F6EA6"/>
    <w:rsid w:val="002F6F77"/>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626A"/>
    <w:rsid w:val="003A67D9"/>
    <w:rsid w:val="003A7C96"/>
    <w:rsid w:val="003B0CE7"/>
    <w:rsid w:val="003B1AD5"/>
    <w:rsid w:val="003B36D8"/>
    <w:rsid w:val="003B3C24"/>
    <w:rsid w:val="003B45B0"/>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32D5"/>
    <w:rsid w:val="00453566"/>
    <w:rsid w:val="004543A7"/>
    <w:rsid w:val="0045594A"/>
    <w:rsid w:val="00455BD5"/>
    <w:rsid w:val="004566F3"/>
    <w:rsid w:val="0045797E"/>
    <w:rsid w:val="00457D6E"/>
    <w:rsid w:val="0046127E"/>
    <w:rsid w:val="00461BBA"/>
    <w:rsid w:val="00462DF9"/>
    <w:rsid w:val="00463339"/>
    <w:rsid w:val="00464CDA"/>
    <w:rsid w:val="0046525F"/>
    <w:rsid w:val="00465454"/>
    <w:rsid w:val="00465464"/>
    <w:rsid w:val="00466A46"/>
    <w:rsid w:val="00466B1B"/>
    <w:rsid w:val="00466D16"/>
    <w:rsid w:val="00467F55"/>
    <w:rsid w:val="00467F82"/>
    <w:rsid w:val="004702FF"/>
    <w:rsid w:val="00470513"/>
    <w:rsid w:val="0047130A"/>
    <w:rsid w:val="0047248A"/>
    <w:rsid w:val="00474619"/>
    <w:rsid w:val="00476353"/>
    <w:rsid w:val="00480198"/>
    <w:rsid w:val="0048060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2E0"/>
    <w:rsid w:val="005C035D"/>
    <w:rsid w:val="005C09C0"/>
    <w:rsid w:val="005C1073"/>
    <w:rsid w:val="005C1BE7"/>
    <w:rsid w:val="005C2D70"/>
    <w:rsid w:val="005C3FA0"/>
    <w:rsid w:val="005C5C1E"/>
    <w:rsid w:val="005C613A"/>
    <w:rsid w:val="005C626A"/>
    <w:rsid w:val="005D096F"/>
    <w:rsid w:val="005D11AC"/>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44D8"/>
    <w:rsid w:val="006563D9"/>
    <w:rsid w:val="006600A6"/>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2661"/>
    <w:rsid w:val="006C2A71"/>
    <w:rsid w:val="006C3900"/>
    <w:rsid w:val="006C445B"/>
    <w:rsid w:val="006C5DAE"/>
    <w:rsid w:val="006C77DA"/>
    <w:rsid w:val="006D0B1D"/>
    <w:rsid w:val="006D2D6E"/>
    <w:rsid w:val="006D403D"/>
    <w:rsid w:val="006D74DB"/>
    <w:rsid w:val="006E1FE8"/>
    <w:rsid w:val="006E3FC3"/>
    <w:rsid w:val="006E4C0D"/>
    <w:rsid w:val="006E7388"/>
    <w:rsid w:val="006E7D7A"/>
    <w:rsid w:val="006F05A0"/>
    <w:rsid w:val="006F12A1"/>
    <w:rsid w:val="006F17D7"/>
    <w:rsid w:val="006F24D6"/>
    <w:rsid w:val="006F3700"/>
    <w:rsid w:val="006F594F"/>
    <w:rsid w:val="006F6E8F"/>
    <w:rsid w:val="00700B07"/>
    <w:rsid w:val="00700ECA"/>
    <w:rsid w:val="0070303D"/>
    <w:rsid w:val="00704837"/>
    <w:rsid w:val="00705628"/>
    <w:rsid w:val="00706280"/>
    <w:rsid w:val="0071236C"/>
    <w:rsid w:val="007132E5"/>
    <w:rsid w:val="0071355D"/>
    <w:rsid w:val="00714589"/>
    <w:rsid w:val="007206E6"/>
    <w:rsid w:val="00721202"/>
    <w:rsid w:val="007222E2"/>
    <w:rsid w:val="00722560"/>
    <w:rsid w:val="00722D30"/>
    <w:rsid w:val="00726E80"/>
    <w:rsid w:val="007319CA"/>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2611"/>
    <w:rsid w:val="007C2B7B"/>
    <w:rsid w:val="007C2F0C"/>
    <w:rsid w:val="007C5028"/>
    <w:rsid w:val="007C5A2C"/>
    <w:rsid w:val="007D049A"/>
    <w:rsid w:val="007D08F0"/>
    <w:rsid w:val="007D0F58"/>
    <w:rsid w:val="007D1DC2"/>
    <w:rsid w:val="007D2AF0"/>
    <w:rsid w:val="007D3933"/>
    <w:rsid w:val="007D43E3"/>
    <w:rsid w:val="007D4CAA"/>
    <w:rsid w:val="007D5280"/>
    <w:rsid w:val="007D566D"/>
    <w:rsid w:val="007D59A2"/>
    <w:rsid w:val="007D5CA6"/>
    <w:rsid w:val="007D6301"/>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3AD4"/>
    <w:rsid w:val="00973E47"/>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6B3"/>
    <w:rsid w:val="009B720A"/>
    <w:rsid w:val="009C018C"/>
    <w:rsid w:val="009C0838"/>
    <w:rsid w:val="009C094D"/>
    <w:rsid w:val="009C4C8E"/>
    <w:rsid w:val="009C559A"/>
    <w:rsid w:val="009C648A"/>
    <w:rsid w:val="009C7074"/>
    <w:rsid w:val="009C729C"/>
    <w:rsid w:val="009C782F"/>
    <w:rsid w:val="009D0212"/>
    <w:rsid w:val="009D0810"/>
    <w:rsid w:val="009D2079"/>
    <w:rsid w:val="009D2107"/>
    <w:rsid w:val="009D23B4"/>
    <w:rsid w:val="009D2D5E"/>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0C29"/>
    <w:rsid w:val="00A81111"/>
    <w:rsid w:val="00A81D21"/>
    <w:rsid w:val="00A82E1D"/>
    <w:rsid w:val="00A86796"/>
    <w:rsid w:val="00A93049"/>
    <w:rsid w:val="00A942A0"/>
    <w:rsid w:val="00A952B4"/>
    <w:rsid w:val="00A96E0D"/>
    <w:rsid w:val="00A9772D"/>
    <w:rsid w:val="00A9779A"/>
    <w:rsid w:val="00AA09E9"/>
    <w:rsid w:val="00AA0A67"/>
    <w:rsid w:val="00AA22E9"/>
    <w:rsid w:val="00AA2FE5"/>
    <w:rsid w:val="00AA4B04"/>
    <w:rsid w:val="00AA4F12"/>
    <w:rsid w:val="00AA546A"/>
    <w:rsid w:val="00AA59AF"/>
    <w:rsid w:val="00AB0004"/>
    <w:rsid w:val="00AB0ABE"/>
    <w:rsid w:val="00AB0B74"/>
    <w:rsid w:val="00AB1C44"/>
    <w:rsid w:val="00AB2827"/>
    <w:rsid w:val="00AB4687"/>
    <w:rsid w:val="00AB6B2F"/>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86C"/>
    <w:rsid w:val="00B364AE"/>
    <w:rsid w:val="00B37C1E"/>
    <w:rsid w:val="00B404D4"/>
    <w:rsid w:val="00B41423"/>
    <w:rsid w:val="00B44A6B"/>
    <w:rsid w:val="00B50E1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2651"/>
    <w:rsid w:val="00B842FA"/>
    <w:rsid w:val="00B85A6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34D6"/>
    <w:rsid w:val="00C53C96"/>
    <w:rsid w:val="00C54781"/>
    <w:rsid w:val="00C55BC8"/>
    <w:rsid w:val="00C55C9F"/>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71F0"/>
    <w:rsid w:val="00CC7317"/>
    <w:rsid w:val="00CD0223"/>
    <w:rsid w:val="00CD04F0"/>
    <w:rsid w:val="00CD453D"/>
    <w:rsid w:val="00CD48FA"/>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09C"/>
    <w:rsid w:val="00E8151F"/>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76C3"/>
    <w:rsid w:val="00F01E9F"/>
    <w:rsid w:val="00F04F7E"/>
    <w:rsid w:val="00F10271"/>
    <w:rsid w:val="00F10855"/>
    <w:rsid w:val="00F10969"/>
    <w:rsid w:val="00F10BDD"/>
    <w:rsid w:val="00F10D24"/>
    <w:rsid w:val="00F12119"/>
    <w:rsid w:val="00F12F86"/>
    <w:rsid w:val="00F145E3"/>
    <w:rsid w:val="00F15ECE"/>
    <w:rsid w:val="00F17B74"/>
    <w:rsid w:val="00F228A7"/>
    <w:rsid w:val="00F24FA1"/>
    <w:rsid w:val="00F25259"/>
    <w:rsid w:val="00F26269"/>
    <w:rsid w:val="00F262A0"/>
    <w:rsid w:val="00F304B4"/>
    <w:rsid w:val="00F30BB7"/>
    <w:rsid w:val="00F310F8"/>
    <w:rsid w:val="00F31BAA"/>
    <w:rsid w:val="00F3319C"/>
    <w:rsid w:val="00F34783"/>
    <w:rsid w:val="00F356B4"/>
    <w:rsid w:val="00F40E86"/>
    <w:rsid w:val="00F42450"/>
    <w:rsid w:val="00F431B7"/>
    <w:rsid w:val="00F4532D"/>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370"/>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spacing w:after="120"/>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spacing w:after="120"/>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0"/>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733D68"/>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2"/>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AllenAircraft/PWC-OLS"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hyperlink" Target="https://github.com/AllenAircraft/PWC-OLS/tree/main" TargetMode="External"/><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github.com/AllenAircraft/PWC-OLS.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s://github.com/AllenAircraft/PWC-OLS/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llenAircraft/PWC-OLS"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eader" Target="header2.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llenAircraft/PWC-OLS"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190</TotalTime>
  <Pages>51</Pages>
  <Words>10986</Words>
  <Characters>62624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73464</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7</cp:revision>
  <cp:lastPrinted>2025-03-18T19:57:00Z</cp:lastPrinted>
  <dcterms:created xsi:type="dcterms:W3CDTF">2026-08-16T22:25:00Z</dcterms:created>
  <dcterms:modified xsi:type="dcterms:W3CDTF">2026-08-24T21:01:00Z</dcterms:modified>
</cp:coreProperties>
</file>