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6D09B742"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default" r:id="rId8"/>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1"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bl>
    <w:p w14:paraId="66E839A4" w14:textId="4898781A" w:rsidR="007D5CA6" w:rsidRDefault="007D5CA6" w:rsidP="000664BF">
      <w:pPr>
        <w:rPr>
          <w:rFonts w:cs="Arial"/>
          <w:szCs w:val="22"/>
        </w:rPr>
      </w:pPr>
    </w:p>
    <w:p w14:paraId="3A3DE912" w14:textId="77777777" w:rsidR="002E6504"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zCs w:val="22"/>
        </w:rPr>
      </w:pPr>
      <w:r>
        <w:rPr>
          <w:rFonts w:cs="Arial"/>
          <w:szCs w:val="22"/>
        </w:rPr>
        <w:br w:type="page"/>
      </w:r>
      <w:bookmarkStart w:id="2" w:name="_Ref316544384"/>
    </w:p>
    <w:sdt>
      <w:sdtPr>
        <w:id w:val="690882570"/>
        <w:docPartObj>
          <w:docPartGallery w:val="Table of Contents"/>
          <w:docPartUnique/>
        </w:docPartObj>
      </w:sdtPr>
      <w:sdtEndPr>
        <w:rPr>
          <w:b/>
          <w:bCs/>
          <w:noProof/>
        </w:rPr>
      </w:sdtEndPr>
      <w:sdtContent>
        <w:p w14:paraId="5F550D39" w14:textId="48DBFB20" w:rsidR="007D5CA6" w:rsidRPr="004702FF"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mallCaps/>
              <w:szCs w:val="22"/>
              <w:u w:val="single"/>
            </w:rPr>
          </w:pPr>
          <w:r w:rsidRPr="004702FF">
            <w:rPr>
              <w:rFonts w:cs="Arial"/>
              <w:smallCaps/>
              <w:szCs w:val="22"/>
              <w:u w:val="single"/>
            </w:rPr>
            <w:t>Table Of Contents</w:t>
          </w:r>
        </w:p>
        <w:p w14:paraId="799184E9" w14:textId="76DE6F4C" w:rsidR="00FA08A6" w:rsidRDefault="007D5CA6">
          <w:pPr>
            <w:pStyle w:val="TOC1"/>
            <w:rPr>
              <w:rFonts w:asciiTheme="minorHAnsi" w:eastAsiaTheme="minorEastAsia" w:hAnsiTheme="minorHAnsi" w:cstheme="minorBidi"/>
              <w:smallCaps w:val="0"/>
              <w:kern w:val="2"/>
              <w:sz w:val="24"/>
              <w:szCs w:val="24"/>
              <w14:ligatures w14:val="standardContextual"/>
            </w:rPr>
          </w:pPr>
          <w:r>
            <w:rPr>
              <w:b/>
              <w:bCs/>
            </w:rPr>
            <w:fldChar w:fldCharType="begin"/>
          </w:r>
          <w:r>
            <w:rPr>
              <w:b/>
              <w:bCs/>
            </w:rPr>
            <w:instrText xml:space="preserve"> TOC \h \z \t "Z. L3 Section,1,Z. L2 Section,2,Z. L1 Section,1,Append,1,L3 Section,3" </w:instrText>
          </w:r>
          <w:r>
            <w:rPr>
              <w:b/>
              <w:bCs/>
            </w:rPr>
            <w:fldChar w:fldCharType="separate"/>
          </w:r>
          <w:hyperlink w:anchor="_Toc193295199" w:history="1">
            <w:r w:rsidR="00FA08A6" w:rsidRPr="00C841C6">
              <w:rPr>
                <w:rStyle w:val="Hyperlink"/>
              </w:rPr>
              <w:t>1.0</w:t>
            </w:r>
            <w:r w:rsidR="00FA08A6">
              <w:rPr>
                <w:rFonts w:asciiTheme="minorHAnsi" w:eastAsiaTheme="minorEastAsia" w:hAnsiTheme="minorHAnsi" w:cstheme="minorBidi"/>
                <w:smallCaps w:val="0"/>
                <w:kern w:val="2"/>
                <w:sz w:val="24"/>
                <w:szCs w:val="24"/>
                <w14:ligatures w14:val="standardContextual"/>
              </w:rPr>
              <w:tab/>
            </w:r>
            <w:r w:rsidR="00FA08A6" w:rsidRPr="00C841C6">
              <w:rPr>
                <w:rStyle w:val="Hyperlink"/>
              </w:rPr>
              <w:t>Purpose of Test Procedure</w:t>
            </w:r>
            <w:r w:rsidR="00FA08A6">
              <w:rPr>
                <w:webHidden/>
              </w:rPr>
              <w:tab/>
            </w:r>
            <w:r w:rsidR="00FA08A6">
              <w:rPr>
                <w:webHidden/>
              </w:rPr>
              <w:fldChar w:fldCharType="begin"/>
            </w:r>
            <w:r w:rsidR="00FA08A6">
              <w:rPr>
                <w:webHidden/>
              </w:rPr>
              <w:instrText xml:space="preserve"> PAGEREF _Toc193295199 \h </w:instrText>
            </w:r>
            <w:r w:rsidR="00FA08A6">
              <w:rPr>
                <w:webHidden/>
              </w:rPr>
            </w:r>
            <w:r w:rsidR="00FA08A6">
              <w:rPr>
                <w:webHidden/>
              </w:rPr>
              <w:fldChar w:fldCharType="separate"/>
            </w:r>
            <w:r w:rsidR="00FA08A6">
              <w:rPr>
                <w:webHidden/>
              </w:rPr>
              <w:t>4</w:t>
            </w:r>
            <w:r w:rsidR="00FA08A6">
              <w:rPr>
                <w:webHidden/>
              </w:rPr>
              <w:fldChar w:fldCharType="end"/>
            </w:r>
          </w:hyperlink>
        </w:p>
        <w:p w14:paraId="5EA4DBC6" w14:textId="45CB71D4"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0" w:history="1">
            <w:r w:rsidRPr="00C841C6">
              <w:rPr>
                <w:rStyle w:val="Hyperlink"/>
                <w:noProof/>
              </w:rPr>
              <w:t>1.1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Reference Documents:</w:t>
            </w:r>
            <w:r>
              <w:rPr>
                <w:noProof/>
                <w:webHidden/>
              </w:rPr>
              <w:tab/>
            </w:r>
            <w:r>
              <w:rPr>
                <w:noProof/>
                <w:webHidden/>
              </w:rPr>
              <w:fldChar w:fldCharType="begin"/>
            </w:r>
            <w:r>
              <w:rPr>
                <w:noProof/>
                <w:webHidden/>
              </w:rPr>
              <w:instrText xml:space="preserve"> PAGEREF _Toc193295200 \h </w:instrText>
            </w:r>
            <w:r>
              <w:rPr>
                <w:noProof/>
                <w:webHidden/>
              </w:rPr>
            </w:r>
            <w:r>
              <w:rPr>
                <w:noProof/>
                <w:webHidden/>
              </w:rPr>
              <w:fldChar w:fldCharType="separate"/>
            </w:r>
            <w:r>
              <w:rPr>
                <w:noProof/>
                <w:webHidden/>
              </w:rPr>
              <w:t>4</w:t>
            </w:r>
            <w:r>
              <w:rPr>
                <w:noProof/>
                <w:webHidden/>
              </w:rPr>
              <w:fldChar w:fldCharType="end"/>
            </w:r>
          </w:hyperlink>
        </w:p>
        <w:p w14:paraId="759021F4" w14:textId="2314DBC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1" w:history="1">
            <w:r w:rsidRPr="00C841C6">
              <w:rPr>
                <w:rStyle w:val="Hyperlink"/>
                <w:noProof/>
              </w:rPr>
              <w:t>1.2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Notation</w:t>
            </w:r>
            <w:r>
              <w:rPr>
                <w:noProof/>
                <w:webHidden/>
              </w:rPr>
              <w:tab/>
            </w:r>
            <w:r>
              <w:rPr>
                <w:noProof/>
                <w:webHidden/>
              </w:rPr>
              <w:fldChar w:fldCharType="begin"/>
            </w:r>
            <w:r>
              <w:rPr>
                <w:noProof/>
                <w:webHidden/>
              </w:rPr>
              <w:instrText xml:space="preserve"> PAGEREF _Toc193295201 \h </w:instrText>
            </w:r>
            <w:r>
              <w:rPr>
                <w:noProof/>
                <w:webHidden/>
              </w:rPr>
            </w:r>
            <w:r>
              <w:rPr>
                <w:noProof/>
                <w:webHidden/>
              </w:rPr>
              <w:fldChar w:fldCharType="separate"/>
            </w:r>
            <w:r>
              <w:rPr>
                <w:noProof/>
                <w:webHidden/>
              </w:rPr>
              <w:t>4</w:t>
            </w:r>
            <w:r>
              <w:rPr>
                <w:noProof/>
                <w:webHidden/>
              </w:rPr>
              <w:fldChar w:fldCharType="end"/>
            </w:r>
          </w:hyperlink>
        </w:p>
        <w:p w14:paraId="3573847A" w14:textId="34C84C2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2" w:history="1">
            <w:r w:rsidRPr="00C841C6">
              <w:rPr>
                <w:rStyle w:val="Hyperlink"/>
              </w:rPr>
              <w:t>2.0</w:t>
            </w:r>
            <w:r>
              <w:rPr>
                <w:rFonts w:asciiTheme="minorHAnsi" w:eastAsiaTheme="minorEastAsia" w:hAnsiTheme="minorHAnsi" w:cstheme="minorBidi"/>
                <w:smallCaps w:val="0"/>
                <w:kern w:val="2"/>
                <w:sz w:val="24"/>
                <w:szCs w:val="24"/>
                <w14:ligatures w14:val="standardContextual"/>
              </w:rPr>
              <w:tab/>
            </w:r>
            <w:r w:rsidRPr="00C841C6">
              <w:rPr>
                <w:rStyle w:val="Hyperlink"/>
              </w:rPr>
              <w:t>Test Plan</w:t>
            </w:r>
            <w:r>
              <w:rPr>
                <w:webHidden/>
              </w:rPr>
              <w:tab/>
            </w:r>
            <w:r>
              <w:rPr>
                <w:webHidden/>
              </w:rPr>
              <w:fldChar w:fldCharType="begin"/>
            </w:r>
            <w:r>
              <w:rPr>
                <w:webHidden/>
              </w:rPr>
              <w:instrText xml:space="preserve"> PAGEREF _Toc193295202 \h </w:instrText>
            </w:r>
            <w:r>
              <w:rPr>
                <w:webHidden/>
              </w:rPr>
            </w:r>
            <w:r>
              <w:rPr>
                <w:webHidden/>
              </w:rPr>
              <w:fldChar w:fldCharType="separate"/>
            </w:r>
            <w:r>
              <w:rPr>
                <w:webHidden/>
              </w:rPr>
              <w:t>4</w:t>
            </w:r>
            <w:r>
              <w:rPr>
                <w:webHidden/>
              </w:rPr>
              <w:fldChar w:fldCharType="end"/>
            </w:r>
          </w:hyperlink>
        </w:p>
        <w:p w14:paraId="2BAE1975" w14:textId="238AB15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3" w:history="1">
            <w:r w:rsidRPr="00C841C6">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Requirements Cross Reference Summaries</w:t>
            </w:r>
            <w:r>
              <w:rPr>
                <w:noProof/>
                <w:webHidden/>
              </w:rPr>
              <w:tab/>
            </w:r>
            <w:r>
              <w:rPr>
                <w:noProof/>
                <w:webHidden/>
              </w:rPr>
              <w:fldChar w:fldCharType="begin"/>
            </w:r>
            <w:r>
              <w:rPr>
                <w:noProof/>
                <w:webHidden/>
              </w:rPr>
              <w:instrText xml:space="preserve"> PAGEREF _Toc193295203 \h </w:instrText>
            </w:r>
            <w:r>
              <w:rPr>
                <w:noProof/>
                <w:webHidden/>
              </w:rPr>
            </w:r>
            <w:r>
              <w:rPr>
                <w:noProof/>
                <w:webHidden/>
              </w:rPr>
              <w:fldChar w:fldCharType="separate"/>
            </w:r>
            <w:r>
              <w:rPr>
                <w:noProof/>
                <w:webHidden/>
              </w:rPr>
              <w:t>4</w:t>
            </w:r>
            <w:r>
              <w:rPr>
                <w:noProof/>
                <w:webHidden/>
              </w:rPr>
              <w:fldChar w:fldCharType="end"/>
            </w:r>
          </w:hyperlink>
        </w:p>
        <w:p w14:paraId="51136EE0" w14:textId="03F5CE2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4" w:history="1">
            <w:r w:rsidRPr="00C841C6">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w:t>
            </w:r>
            <w:r>
              <w:rPr>
                <w:noProof/>
                <w:webHidden/>
              </w:rPr>
              <w:tab/>
            </w:r>
            <w:r>
              <w:rPr>
                <w:noProof/>
                <w:webHidden/>
              </w:rPr>
              <w:fldChar w:fldCharType="begin"/>
            </w:r>
            <w:r>
              <w:rPr>
                <w:noProof/>
                <w:webHidden/>
              </w:rPr>
              <w:instrText xml:space="preserve"> PAGEREF _Toc193295204 \h </w:instrText>
            </w:r>
            <w:r>
              <w:rPr>
                <w:noProof/>
                <w:webHidden/>
              </w:rPr>
            </w:r>
            <w:r>
              <w:rPr>
                <w:noProof/>
                <w:webHidden/>
              </w:rPr>
              <w:fldChar w:fldCharType="separate"/>
            </w:r>
            <w:r>
              <w:rPr>
                <w:noProof/>
                <w:webHidden/>
              </w:rPr>
              <w:t>5</w:t>
            </w:r>
            <w:r>
              <w:rPr>
                <w:noProof/>
                <w:webHidden/>
              </w:rPr>
              <w:fldChar w:fldCharType="end"/>
            </w:r>
          </w:hyperlink>
        </w:p>
        <w:p w14:paraId="71916B40" w14:textId="4A971030"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5" w:history="1">
            <w:r w:rsidRPr="00C841C6">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Analysis</w:t>
            </w:r>
            <w:r>
              <w:rPr>
                <w:noProof/>
                <w:webHidden/>
              </w:rPr>
              <w:tab/>
            </w:r>
            <w:r>
              <w:rPr>
                <w:noProof/>
                <w:webHidden/>
              </w:rPr>
              <w:fldChar w:fldCharType="begin"/>
            </w:r>
            <w:r>
              <w:rPr>
                <w:noProof/>
                <w:webHidden/>
              </w:rPr>
              <w:instrText xml:space="preserve"> PAGEREF _Toc193295205 \h </w:instrText>
            </w:r>
            <w:r>
              <w:rPr>
                <w:noProof/>
                <w:webHidden/>
              </w:rPr>
            </w:r>
            <w:r>
              <w:rPr>
                <w:noProof/>
                <w:webHidden/>
              </w:rPr>
              <w:fldChar w:fldCharType="separate"/>
            </w:r>
            <w:r>
              <w:rPr>
                <w:noProof/>
                <w:webHidden/>
              </w:rPr>
              <w:t>5</w:t>
            </w:r>
            <w:r>
              <w:rPr>
                <w:noProof/>
                <w:webHidden/>
              </w:rPr>
              <w:fldChar w:fldCharType="end"/>
            </w:r>
          </w:hyperlink>
        </w:p>
        <w:p w14:paraId="72CC7B52" w14:textId="51907416"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6" w:history="1">
            <w:r w:rsidRPr="00C841C6">
              <w:rPr>
                <w:rStyle w:val="Hyperlink"/>
                <w:noProof/>
              </w:rPr>
              <w:t>2.4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Inspection</w:t>
            </w:r>
            <w:r>
              <w:rPr>
                <w:noProof/>
                <w:webHidden/>
              </w:rPr>
              <w:tab/>
            </w:r>
            <w:r>
              <w:rPr>
                <w:noProof/>
                <w:webHidden/>
              </w:rPr>
              <w:fldChar w:fldCharType="begin"/>
            </w:r>
            <w:r>
              <w:rPr>
                <w:noProof/>
                <w:webHidden/>
              </w:rPr>
              <w:instrText xml:space="preserve"> PAGEREF _Toc193295206 \h </w:instrText>
            </w:r>
            <w:r>
              <w:rPr>
                <w:noProof/>
                <w:webHidden/>
              </w:rPr>
            </w:r>
            <w:r>
              <w:rPr>
                <w:noProof/>
                <w:webHidden/>
              </w:rPr>
              <w:fldChar w:fldCharType="separate"/>
            </w:r>
            <w:r>
              <w:rPr>
                <w:noProof/>
                <w:webHidden/>
              </w:rPr>
              <w:t>5</w:t>
            </w:r>
            <w:r>
              <w:rPr>
                <w:noProof/>
                <w:webHidden/>
              </w:rPr>
              <w:fldChar w:fldCharType="end"/>
            </w:r>
          </w:hyperlink>
        </w:p>
        <w:p w14:paraId="29A3E968" w14:textId="7882724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7" w:history="1">
            <w:r w:rsidRPr="00C841C6">
              <w:rPr>
                <w:rStyle w:val="Hyperlink"/>
                <w:noProof/>
              </w:rPr>
              <w:t>2.5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Results Record</w:t>
            </w:r>
            <w:r>
              <w:rPr>
                <w:noProof/>
                <w:webHidden/>
              </w:rPr>
              <w:tab/>
            </w:r>
            <w:r>
              <w:rPr>
                <w:noProof/>
                <w:webHidden/>
              </w:rPr>
              <w:fldChar w:fldCharType="begin"/>
            </w:r>
            <w:r>
              <w:rPr>
                <w:noProof/>
                <w:webHidden/>
              </w:rPr>
              <w:instrText xml:space="preserve"> PAGEREF _Toc193295207 \h </w:instrText>
            </w:r>
            <w:r>
              <w:rPr>
                <w:noProof/>
                <w:webHidden/>
              </w:rPr>
            </w:r>
            <w:r>
              <w:rPr>
                <w:noProof/>
                <w:webHidden/>
              </w:rPr>
              <w:fldChar w:fldCharType="separate"/>
            </w:r>
            <w:r>
              <w:rPr>
                <w:noProof/>
                <w:webHidden/>
              </w:rPr>
              <w:t>5</w:t>
            </w:r>
            <w:r>
              <w:rPr>
                <w:noProof/>
                <w:webHidden/>
              </w:rPr>
              <w:fldChar w:fldCharType="end"/>
            </w:r>
          </w:hyperlink>
        </w:p>
        <w:p w14:paraId="103E14EC" w14:textId="375CF51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8" w:history="1">
            <w:r w:rsidRPr="00C841C6">
              <w:rPr>
                <w:rStyle w:val="Hyperlink"/>
              </w:rPr>
              <w:t>3.0</w:t>
            </w:r>
            <w:r>
              <w:rPr>
                <w:rFonts w:asciiTheme="minorHAnsi" w:eastAsiaTheme="minorEastAsia" w:hAnsiTheme="minorHAnsi" w:cstheme="minorBidi"/>
                <w:smallCaps w:val="0"/>
                <w:kern w:val="2"/>
                <w:sz w:val="24"/>
                <w:szCs w:val="24"/>
                <w14:ligatures w14:val="standardContextual"/>
              </w:rPr>
              <w:tab/>
            </w:r>
            <w:r w:rsidRPr="00C841C6">
              <w:rPr>
                <w:rStyle w:val="Hyperlink"/>
              </w:rPr>
              <w:t>Description of Test Item</w:t>
            </w:r>
            <w:r>
              <w:rPr>
                <w:webHidden/>
              </w:rPr>
              <w:tab/>
            </w:r>
            <w:r>
              <w:rPr>
                <w:webHidden/>
              </w:rPr>
              <w:fldChar w:fldCharType="begin"/>
            </w:r>
            <w:r>
              <w:rPr>
                <w:webHidden/>
              </w:rPr>
              <w:instrText xml:space="preserve"> PAGEREF _Toc193295208 \h </w:instrText>
            </w:r>
            <w:r>
              <w:rPr>
                <w:webHidden/>
              </w:rPr>
            </w:r>
            <w:r>
              <w:rPr>
                <w:webHidden/>
              </w:rPr>
              <w:fldChar w:fldCharType="separate"/>
            </w:r>
            <w:r>
              <w:rPr>
                <w:webHidden/>
              </w:rPr>
              <w:t>5</w:t>
            </w:r>
            <w:r>
              <w:rPr>
                <w:webHidden/>
              </w:rPr>
              <w:fldChar w:fldCharType="end"/>
            </w:r>
          </w:hyperlink>
        </w:p>
        <w:p w14:paraId="38B568EB" w14:textId="60C4DD8C"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9" w:history="1">
            <w:r w:rsidRPr="00C841C6">
              <w:rPr>
                <w:rStyle w:val="Hyperlink"/>
                <w:noProof/>
              </w:rPr>
              <w:t>3.1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General Test Data Requirements</w:t>
            </w:r>
            <w:r>
              <w:rPr>
                <w:noProof/>
                <w:webHidden/>
              </w:rPr>
              <w:tab/>
            </w:r>
            <w:r>
              <w:rPr>
                <w:noProof/>
                <w:webHidden/>
              </w:rPr>
              <w:fldChar w:fldCharType="begin"/>
            </w:r>
            <w:r>
              <w:rPr>
                <w:noProof/>
                <w:webHidden/>
              </w:rPr>
              <w:instrText xml:space="preserve"> PAGEREF _Toc193295209 \h </w:instrText>
            </w:r>
            <w:r>
              <w:rPr>
                <w:noProof/>
                <w:webHidden/>
              </w:rPr>
            </w:r>
            <w:r>
              <w:rPr>
                <w:noProof/>
                <w:webHidden/>
              </w:rPr>
              <w:fldChar w:fldCharType="separate"/>
            </w:r>
            <w:r>
              <w:rPr>
                <w:noProof/>
                <w:webHidden/>
              </w:rPr>
              <w:t>5</w:t>
            </w:r>
            <w:r>
              <w:rPr>
                <w:noProof/>
                <w:webHidden/>
              </w:rPr>
              <w:fldChar w:fldCharType="end"/>
            </w:r>
          </w:hyperlink>
        </w:p>
        <w:p w14:paraId="2286C847" w14:textId="45004C7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0" w:history="1">
            <w:r w:rsidRPr="00C841C6">
              <w:rPr>
                <w:rStyle w:val="Hyperlink"/>
                <w:noProof/>
              </w:rPr>
              <w:t>3.2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Criteria for Retest</w:t>
            </w:r>
            <w:r>
              <w:rPr>
                <w:noProof/>
                <w:webHidden/>
              </w:rPr>
              <w:tab/>
            </w:r>
            <w:r>
              <w:rPr>
                <w:noProof/>
                <w:webHidden/>
              </w:rPr>
              <w:fldChar w:fldCharType="begin"/>
            </w:r>
            <w:r>
              <w:rPr>
                <w:noProof/>
                <w:webHidden/>
              </w:rPr>
              <w:instrText xml:space="preserve"> PAGEREF _Toc193295210 \h </w:instrText>
            </w:r>
            <w:r>
              <w:rPr>
                <w:noProof/>
                <w:webHidden/>
              </w:rPr>
            </w:r>
            <w:r>
              <w:rPr>
                <w:noProof/>
                <w:webHidden/>
              </w:rPr>
              <w:fldChar w:fldCharType="separate"/>
            </w:r>
            <w:r>
              <w:rPr>
                <w:noProof/>
                <w:webHidden/>
              </w:rPr>
              <w:t>6</w:t>
            </w:r>
            <w:r>
              <w:rPr>
                <w:noProof/>
                <w:webHidden/>
              </w:rPr>
              <w:fldChar w:fldCharType="end"/>
            </w:r>
          </w:hyperlink>
        </w:p>
        <w:p w14:paraId="27BE1B85" w14:textId="0808DDC5"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1" w:history="1">
            <w:r w:rsidRPr="00C841C6">
              <w:rPr>
                <w:rStyle w:val="Hyperlink"/>
              </w:rPr>
              <w:t>4.0</w:t>
            </w:r>
            <w:r>
              <w:rPr>
                <w:rFonts w:asciiTheme="minorHAnsi" w:eastAsiaTheme="minorEastAsia" w:hAnsiTheme="minorHAnsi" w:cstheme="minorBidi"/>
                <w:smallCaps w:val="0"/>
                <w:kern w:val="2"/>
                <w:sz w:val="24"/>
                <w:szCs w:val="24"/>
                <w14:ligatures w14:val="standardContextual"/>
              </w:rPr>
              <w:tab/>
            </w:r>
            <w:r w:rsidRPr="00C841C6">
              <w:rPr>
                <w:rStyle w:val="Hyperlink"/>
              </w:rPr>
              <w:t>Test Approach</w:t>
            </w:r>
            <w:r>
              <w:rPr>
                <w:webHidden/>
              </w:rPr>
              <w:tab/>
            </w:r>
            <w:r>
              <w:rPr>
                <w:webHidden/>
              </w:rPr>
              <w:fldChar w:fldCharType="begin"/>
            </w:r>
            <w:r>
              <w:rPr>
                <w:webHidden/>
              </w:rPr>
              <w:instrText xml:space="preserve"> PAGEREF _Toc193295211 \h </w:instrText>
            </w:r>
            <w:r>
              <w:rPr>
                <w:webHidden/>
              </w:rPr>
            </w:r>
            <w:r>
              <w:rPr>
                <w:webHidden/>
              </w:rPr>
              <w:fldChar w:fldCharType="separate"/>
            </w:r>
            <w:r>
              <w:rPr>
                <w:webHidden/>
              </w:rPr>
              <w:t>6</w:t>
            </w:r>
            <w:r>
              <w:rPr>
                <w:webHidden/>
              </w:rPr>
              <w:fldChar w:fldCharType="end"/>
            </w:r>
          </w:hyperlink>
        </w:p>
        <w:p w14:paraId="43327AFC" w14:textId="2B2C25F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2" w:history="1">
            <w:r w:rsidRPr="00C841C6">
              <w:rPr>
                <w:rStyle w:val="Hyperlink"/>
                <w:noProof/>
              </w:rPr>
              <w:t>4.1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Conditions</w:t>
            </w:r>
            <w:r>
              <w:rPr>
                <w:noProof/>
                <w:webHidden/>
              </w:rPr>
              <w:tab/>
            </w:r>
            <w:r>
              <w:rPr>
                <w:noProof/>
                <w:webHidden/>
              </w:rPr>
              <w:fldChar w:fldCharType="begin"/>
            </w:r>
            <w:r>
              <w:rPr>
                <w:noProof/>
                <w:webHidden/>
              </w:rPr>
              <w:instrText xml:space="preserve"> PAGEREF _Toc193295212 \h </w:instrText>
            </w:r>
            <w:r>
              <w:rPr>
                <w:noProof/>
                <w:webHidden/>
              </w:rPr>
            </w:r>
            <w:r>
              <w:rPr>
                <w:noProof/>
                <w:webHidden/>
              </w:rPr>
              <w:fldChar w:fldCharType="separate"/>
            </w:r>
            <w:r>
              <w:rPr>
                <w:noProof/>
                <w:webHidden/>
              </w:rPr>
              <w:t>6</w:t>
            </w:r>
            <w:r>
              <w:rPr>
                <w:noProof/>
                <w:webHidden/>
              </w:rPr>
              <w:fldChar w:fldCharType="end"/>
            </w:r>
          </w:hyperlink>
        </w:p>
        <w:p w14:paraId="02A4DBD5" w14:textId="7A6A51BB"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3" w:history="1">
            <w:r w:rsidRPr="00C841C6">
              <w:rPr>
                <w:rStyle w:val="Hyperlink"/>
                <w:noProof/>
              </w:rPr>
              <w:t>4.2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Measurement Tolerances</w:t>
            </w:r>
            <w:r>
              <w:rPr>
                <w:noProof/>
                <w:webHidden/>
              </w:rPr>
              <w:tab/>
            </w:r>
            <w:r>
              <w:rPr>
                <w:noProof/>
                <w:webHidden/>
              </w:rPr>
              <w:fldChar w:fldCharType="begin"/>
            </w:r>
            <w:r>
              <w:rPr>
                <w:noProof/>
                <w:webHidden/>
              </w:rPr>
              <w:instrText xml:space="preserve"> PAGEREF _Toc193295213 \h </w:instrText>
            </w:r>
            <w:r>
              <w:rPr>
                <w:noProof/>
                <w:webHidden/>
              </w:rPr>
            </w:r>
            <w:r>
              <w:rPr>
                <w:noProof/>
                <w:webHidden/>
              </w:rPr>
              <w:fldChar w:fldCharType="separate"/>
            </w:r>
            <w:r>
              <w:rPr>
                <w:noProof/>
                <w:webHidden/>
              </w:rPr>
              <w:t>6</w:t>
            </w:r>
            <w:r>
              <w:rPr>
                <w:noProof/>
                <w:webHidden/>
              </w:rPr>
              <w:fldChar w:fldCharType="end"/>
            </w:r>
          </w:hyperlink>
        </w:p>
        <w:p w14:paraId="09923C65" w14:textId="13E7503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4" w:history="1">
            <w:r w:rsidRPr="00C841C6">
              <w:rPr>
                <w:rStyle w:val="Hyperlink"/>
                <w:noProof/>
              </w:rPr>
              <w:t>4.3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Fluids</w:t>
            </w:r>
            <w:r>
              <w:rPr>
                <w:noProof/>
                <w:webHidden/>
              </w:rPr>
              <w:tab/>
            </w:r>
            <w:r>
              <w:rPr>
                <w:noProof/>
                <w:webHidden/>
              </w:rPr>
              <w:fldChar w:fldCharType="begin"/>
            </w:r>
            <w:r>
              <w:rPr>
                <w:noProof/>
                <w:webHidden/>
              </w:rPr>
              <w:instrText xml:space="preserve"> PAGEREF _Toc193295214 \h </w:instrText>
            </w:r>
            <w:r>
              <w:rPr>
                <w:noProof/>
                <w:webHidden/>
              </w:rPr>
            </w:r>
            <w:r>
              <w:rPr>
                <w:noProof/>
                <w:webHidden/>
              </w:rPr>
              <w:fldChar w:fldCharType="separate"/>
            </w:r>
            <w:r>
              <w:rPr>
                <w:noProof/>
                <w:webHidden/>
              </w:rPr>
              <w:t>6</w:t>
            </w:r>
            <w:r>
              <w:rPr>
                <w:noProof/>
                <w:webHidden/>
              </w:rPr>
              <w:fldChar w:fldCharType="end"/>
            </w:r>
          </w:hyperlink>
        </w:p>
        <w:p w14:paraId="4A23A325" w14:textId="7EF79B43"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5" w:history="1">
            <w:r w:rsidRPr="00C841C6">
              <w:rPr>
                <w:rStyle w:val="Hyperlink"/>
                <w:noProof/>
              </w:rPr>
              <w:t>4.4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Setups/Equipment</w:t>
            </w:r>
            <w:r>
              <w:rPr>
                <w:noProof/>
                <w:webHidden/>
              </w:rPr>
              <w:tab/>
            </w:r>
            <w:r>
              <w:rPr>
                <w:noProof/>
                <w:webHidden/>
              </w:rPr>
              <w:fldChar w:fldCharType="begin"/>
            </w:r>
            <w:r>
              <w:rPr>
                <w:noProof/>
                <w:webHidden/>
              </w:rPr>
              <w:instrText xml:space="preserve"> PAGEREF _Toc193295215 \h </w:instrText>
            </w:r>
            <w:r>
              <w:rPr>
                <w:noProof/>
                <w:webHidden/>
              </w:rPr>
            </w:r>
            <w:r>
              <w:rPr>
                <w:noProof/>
                <w:webHidden/>
              </w:rPr>
              <w:fldChar w:fldCharType="separate"/>
            </w:r>
            <w:r>
              <w:rPr>
                <w:noProof/>
                <w:webHidden/>
              </w:rPr>
              <w:t>6</w:t>
            </w:r>
            <w:r>
              <w:rPr>
                <w:noProof/>
                <w:webHidden/>
              </w:rPr>
              <w:fldChar w:fldCharType="end"/>
            </w:r>
          </w:hyperlink>
        </w:p>
        <w:p w14:paraId="5436929B" w14:textId="5BAE8ECE"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6" w:history="1">
            <w:r w:rsidRPr="00C841C6">
              <w:rPr>
                <w:rStyle w:val="Hyperlink"/>
                <w:noProof/>
              </w:rPr>
              <w:t>4.5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Procedure Revisions</w:t>
            </w:r>
            <w:r>
              <w:rPr>
                <w:noProof/>
                <w:webHidden/>
              </w:rPr>
              <w:tab/>
            </w:r>
            <w:r>
              <w:rPr>
                <w:noProof/>
                <w:webHidden/>
              </w:rPr>
              <w:fldChar w:fldCharType="begin"/>
            </w:r>
            <w:r>
              <w:rPr>
                <w:noProof/>
                <w:webHidden/>
              </w:rPr>
              <w:instrText xml:space="preserve"> PAGEREF _Toc193295216 \h </w:instrText>
            </w:r>
            <w:r>
              <w:rPr>
                <w:noProof/>
                <w:webHidden/>
              </w:rPr>
            </w:r>
            <w:r>
              <w:rPr>
                <w:noProof/>
                <w:webHidden/>
              </w:rPr>
              <w:fldChar w:fldCharType="separate"/>
            </w:r>
            <w:r>
              <w:rPr>
                <w:noProof/>
                <w:webHidden/>
              </w:rPr>
              <w:t>7</w:t>
            </w:r>
            <w:r>
              <w:rPr>
                <w:noProof/>
                <w:webHidden/>
              </w:rPr>
              <w:fldChar w:fldCharType="end"/>
            </w:r>
          </w:hyperlink>
        </w:p>
        <w:p w14:paraId="4CA31C80" w14:textId="2E218957"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7" w:history="1">
            <w:r w:rsidRPr="00C841C6">
              <w:rPr>
                <w:rStyle w:val="Hyperlink"/>
                <w:noProof/>
              </w:rPr>
              <w:t>4.6</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Allen Aircraft Contacts:</w:t>
            </w:r>
            <w:r>
              <w:rPr>
                <w:noProof/>
                <w:webHidden/>
              </w:rPr>
              <w:tab/>
            </w:r>
            <w:r>
              <w:rPr>
                <w:noProof/>
                <w:webHidden/>
              </w:rPr>
              <w:fldChar w:fldCharType="begin"/>
            </w:r>
            <w:r>
              <w:rPr>
                <w:noProof/>
                <w:webHidden/>
              </w:rPr>
              <w:instrText xml:space="preserve"> PAGEREF _Toc193295217 \h </w:instrText>
            </w:r>
            <w:r>
              <w:rPr>
                <w:noProof/>
                <w:webHidden/>
              </w:rPr>
            </w:r>
            <w:r>
              <w:rPr>
                <w:noProof/>
                <w:webHidden/>
              </w:rPr>
              <w:fldChar w:fldCharType="separate"/>
            </w:r>
            <w:r>
              <w:rPr>
                <w:noProof/>
                <w:webHidden/>
              </w:rPr>
              <w:t>7</w:t>
            </w:r>
            <w:r>
              <w:rPr>
                <w:noProof/>
                <w:webHidden/>
              </w:rPr>
              <w:fldChar w:fldCharType="end"/>
            </w:r>
          </w:hyperlink>
        </w:p>
        <w:p w14:paraId="28892C53" w14:textId="2392BF73"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8" w:history="1">
            <w:r w:rsidRPr="00C841C6">
              <w:rPr>
                <w:rStyle w:val="Hyperlink"/>
              </w:rPr>
              <w:t>5.0</w:t>
            </w:r>
            <w:r>
              <w:rPr>
                <w:rFonts w:asciiTheme="minorHAnsi" w:eastAsiaTheme="minorEastAsia" w:hAnsiTheme="minorHAnsi" w:cstheme="minorBidi"/>
                <w:smallCaps w:val="0"/>
                <w:kern w:val="2"/>
                <w:sz w:val="24"/>
                <w:szCs w:val="24"/>
                <w14:ligatures w14:val="standardContextual"/>
              </w:rPr>
              <w:tab/>
            </w:r>
            <w:r w:rsidRPr="00C841C6">
              <w:rPr>
                <w:rStyle w:val="Hyperlink"/>
              </w:rPr>
              <w:t>QTP Testing</w:t>
            </w:r>
            <w:r>
              <w:rPr>
                <w:webHidden/>
              </w:rPr>
              <w:tab/>
            </w:r>
            <w:r>
              <w:rPr>
                <w:webHidden/>
              </w:rPr>
              <w:fldChar w:fldCharType="begin"/>
            </w:r>
            <w:r>
              <w:rPr>
                <w:webHidden/>
              </w:rPr>
              <w:instrText xml:space="preserve"> PAGEREF _Toc193295218 \h </w:instrText>
            </w:r>
            <w:r>
              <w:rPr>
                <w:webHidden/>
              </w:rPr>
            </w:r>
            <w:r>
              <w:rPr>
                <w:webHidden/>
              </w:rPr>
              <w:fldChar w:fldCharType="separate"/>
            </w:r>
            <w:r>
              <w:rPr>
                <w:webHidden/>
              </w:rPr>
              <w:t>7</w:t>
            </w:r>
            <w:r>
              <w:rPr>
                <w:webHidden/>
              </w:rPr>
              <w:fldChar w:fldCharType="end"/>
            </w:r>
          </w:hyperlink>
        </w:p>
        <w:p w14:paraId="31762D1E" w14:textId="6B8FD90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9" w:history="1">
            <w:r w:rsidRPr="00C841C6">
              <w:rPr>
                <w:rStyle w:val="Hyperlink"/>
                <w:noProof/>
              </w:rPr>
              <w:t>5.1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Functional Requirements Test Procedures</w:t>
            </w:r>
            <w:r>
              <w:rPr>
                <w:noProof/>
                <w:webHidden/>
              </w:rPr>
              <w:tab/>
            </w:r>
            <w:r>
              <w:rPr>
                <w:noProof/>
                <w:webHidden/>
              </w:rPr>
              <w:fldChar w:fldCharType="begin"/>
            </w:r>
            <w:r>
              <w:rPr>
                <w:noProof/>
                <w:webHidden/>
              </w:rPr>
              <w:instrText xml:space="preserve"> PAGEREF _Toc193295219 \h </w:instrText>
            </w:r>
            <w:r>
              <w:rPr>
                <w:noProof/>
                <w:webHidden/>
              </w:rPr>
            </w:r>
            <w:r>
              <w:rPr>
                <w:noProof/>
                <w:webHidden/>
              </w:rPr>
              <w:fldChar w:fldCharType="separate"/>
            </w:r>
            <w:r>
              <w:rPr>
                <w:noProof/>
                <w:webHidden/>
              </w:rPr>
              <w:t>7</w:t>
            </w:r>
            <w:r>
              <w:rPr>
                <w:noProof/>
                <w:webHidden/>
              </w:rPr>
              <w:fldChar w:fldCharType="end"/>
            </w:r>
          </w:hyperlink>
        </w:p>
        <w:p w14:paraId="1DAD9DE2" w14:textId="125D1C7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0" w:history="1">
            <w:r w:rsidRPr="00C841C6">
              <w:rPr>
                <w:rStyle w:val="Hyperlink"/>
              </w:rPr>
              <w:t>5.1.1</w:t>
            </w:r>
            <w:r>
              <w:rPr>
                <w:rFonts w:asciiTheme="minorHAnsi" w:eastAsiaTheme="minorEastAsia" w:hAnsiTheme="minorHAnsi" w:cstheme="minorBidi"/>
                <w:smallCaps w:val="0"/>
                <w:kern w:val="2"/>
                <w:sz w:val="24"/>
                <w:szCs w:val="24"/>
                <w14:ligatures w14:val="standardContextual"/>
              </w:rPr>
              <w:tab/>
            </w:r>
            <w:r w:rsidRPr="00C841C6">
              <w:rPr>
                <w:rStyle w:val="Hyperlink"/>
              </w:rPr>
              <w:t>Test Initialization</w:t>
            </w:r>
            <w:r>
              <w:rPr>
                <w:webHidden/>
              </w:rPr>
              <w:tab/>
            </w:r>
            <w:r>
              <w:rPr>
                <w:webHidden/>
              </w:rPr>
              <w:fldChar w:fldCharType="begin"/>
            </w:r>
            <w:r>
              <w:rPr>
                <w:webHidden/>
              </w:rPr>
              <w:instrText xml:space="preserve"> PAGEREF _Toc193295220 \h </w:instrText>
            </w:r>
            <w:r>
              <w:rPr>
                <w:webHidden/>
              </w:rPr>
            </w:r>
            <w:r>
              <w:rPr>
                <w:webHidden/>
              </w:rPr>
              <w:fldChar w:fldCharType="separate"/>
            </w:r>
            <w:r>
              <w:rPr>
                <w:webHidden/>
              </w:rPr>
              <w:t>7</w:t>
            </w:r>
            <w:r>
              <w:rPr>
                <w:webHidden/>
              </w:rPr>
              <w:fldChar w:fldCharType="end"/>
            </w:r>
          </w:hyperlink>
        </w:p>
        <w:p w14:paraId="288EB39B" w14:textId="47F8DED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1" w:history="1">
            <w:r w:rsidRPr="00C841C6">
              <w:rPr>
                <w:rStyle w:val="Hyperlink"/>
              </w:rPr>
              <w:t>5.1.2</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Inputs:</w:t>
            </w:r>
            <w:r>
              <w:rPr>
                <w:webHidden/>
              </w:rPr>
              <w:tab/>
            </w:r>
            <w:r>
              <w:rPr>
                <w:webHidden/>
              </w:rPr>
              <w:fldChar w:fldCharType="begin"/>
            </w:r>
            <w:r>
              <w:rPr>
                <w:webHidden/>
              </w:rPr>
              <w:instrText xml:space="preserve"> PAGEREF _Toc193295221 \h </w:instrText>
            </w:r>
            <w:r>
              <w:rPr>
                <w:webHidden/>
              </w:rPr>
            </w:r>
            <w:r>
              <w:rPr>
                <w:webHidden/>
              </w:rPr>
              <w:fldChar w:fldCharType="separate"/>
            </w:r>
            <w:r>
              <w:rPr>
                <w:webHidden/>
              </w:rPr>
              <w:t>10</w:t>
            </w:r>
            <w:r>
              <w:rPr>
                <w:webHidden/>
              </w:rPr>
              <w:fldChar w:fldCharType="end"/>
            </w:r>
          </w:hyperlink>
        </w:p>
        <w:p w14:paraId="058D063F" w14:textId="018C013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2" w:history="1">
            <w:r w:rsidRPr="00C841C6">
              <w:rPr>
                <w:rStyle w:val="Hyperlink"/>
              </w:rPr>
              <w:t>5.1.3</w:t>
            </w:r>
            <w:r>
              <w:rPr>
                <w:rFonts w:asciiTheme="minorHAnsi" w:eastAsiaTheme="minorEastAsia" w:hAnsiTheme="minorHAnsi" w:cstheme="minorBidi"/>
                <w:smallCaps w:val="0"/>
                <w:kern w:val="2"/>
                <w:sz w:val="24"/>
                <w:szCs w:val="24"/>
                <w14:ligatures w14:val="standardContextual"/>
              </w:rPr>
              <w:tab/>
            </w:r>
            <w:r w:rsidRPr="00C841C6">
              <w:rPr>
                <w:rStyle w:val="Hyperlink"/>
              </w:rPr>
              <w:t>Hardware Outputs:</w:t>
            </w:r>
            <w:r>
              <w:rPr>
                <w:webHidden/>
              </w:rPr>
              <w:tab/>
            </w:r>
            <w:r>
              <w:rPr>
                <w:webHidden/>
              </w:rPr>
              <w:fldChar w:fldCharType="begin"/>
            </w:r>
            <w:r>
              <w:rPr>
                <w:webHidden/>
              </w:rPr>
              <w:instrText xml:space="preserve"> PAGEREF _Toc193295222 \h </w:instrText>
            </w:r>
            <w:r>
              <w:rPr>
                <w:webHidden/>
              </w:rPr>
            </w:r>
            <w:r>
              <w:rPr>
                <w:webHidden/>
              </w:rPr>
              <w:fldChar w:fldCharType="separate"/>
            </w:r>
            <w:r>
              <w:rPr>
                <w:webHidden/>
              </w:rPr>
              <w:t>11</w:t>
            </w:r>
            <w:r>
              <w:rPr>
                <w:webHidden/>
              </w:rPr>
              <w:fldChar w:fldCharType="end"/>
            </w:r>
          </w:hyperlink>
        </w:p>
        <w:p w14:paraId="0E355690" w14:textId="1FC3080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3" w:history="1">
            <w:r w:rsidRPr="00C841C6">
              <w:rPr>
                <w:rStyle w:val="Hyperlink"/>
              </w:rPr>
              <w:t>5.1.4</w:t>
            </w:r>
            <w:r>
              <w:rPr>
                <w:rFonts w:asciiTheme="minorHAnsi" w:eastAsiaTheme="minorEastAsia" w:hAnsiTheme="minorHAnsi" w:cstheme="minorBidi"/>
                <w:smallCaps w:val="0"/>
                <w:kern w:val="2"/>
                <w:sz w:val="24"/>
                <w:szCs w:val="24"/>
                <w14:ligatures w14:val="standardContextual"/>
              </w:rPr>
              <w:tab/>
            </w:r>
            <w:r w:rsidRPr="00C841C6">
              <w:rPr>
                <w:rStyle w:val="Hyperlink"/>
              </w:rPr>
              <w:t>HMI:</w:t>
            </w:r>
            <w:r>
              <w:rPr>
                <w:webHidden/>
              </w:rPr>
              <w:tab/>
            </w:r>
            <w:r>
              <w:rPr>
                <w:webHidden/>
              </w:rPr>
              <w:fldChar w:fldCharType="begin"/>
            </w:r>
            <w:r>
              <w:rPr>
                <w:webHidden/>
              </w:rPr>
              <w:instrText xml:space="preserve"> PAGEREF _Toc193295223 \h </w:instrText>
            </w:r>
            <w:r>
              <w:rPr>
                <w:webHidden/>
              </w:rPr>
            </w:r>
            <w:r>
              <w:rPr>
                <w:webHidden/>
              </w:rPr>
              <w:fldChar w:fldCharType="separate"/>
            </w:r>
            <w:r>
              <w:rPr>
                <w:webHidden/>
              </w:rPr>
              <w:t>12</w:t>
            </w:r>
            <w:r>
              <w:rPr>
                <w:webHidden/>
              </w:rPr>
              <w:fldChar w:fldCharType="end"/>
            </w:r>
          </w:hyperlink>
        </w:p>
        <w:p w14:paraId="2F468437" w14:textId="34D6D25F"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4" w:history="1">
            <w:r w:rsidRPr="00C841C6">
              <w:rPr>
                <w:rStyle w:val="Hyperlink"/>
              </w:rPr>
              <w:t>5.1.5</w:t>
            </w:r>
            <w:r>
              <w:rPr>
                <w:rFonts w:asciiTheme="minorHAnsi" w:eastAsiaTheme="minorEastAsia" w:hAnsiTheme="minorHAnsi" w:cstheme="minorBidi"/>
                <w:smallCaps w:val="0"/>
                <w:kern w:val="2"/>
                <w:sz w:val="24"/>
                <w:szCs w:val="24"/>
                <w14:ligatures w14:val="standardContextual"/>
              </w:rPr>
              <w:tab/>
            </w:r>
            <w:r w:rsidRPr="00C841C6">
              <w:rPr>
                <w:rStyle w:val="Hyperlink"/>
              </w:rPr>
              <w:t>Document management</w:t>
            </w:r>
            <w:r>
              <w:rPr>
                <w:webHidden/>
              </w:rPr>
              <w:tab/>
            </w:r>
            <w:r>
              <w:rPr>
                <w:webHidden/>
              </w:rPr>
              <w:fldChar w:fldCharType="begin"/>
            </w:r>
            <w:r>
              <w:rPr>
                <w:webHidden/>
              </w:rPr>
              <w:instrText xml:space="preserve"> PAGEREF _Toc193295224 \h </w:instrText>
            </w:r>
            <w:r>
              <w:rPr>
                <w:webHidden/>
              </w:rPr>
            </w:r>
            <w:r>
              <w:rPr>
                <w:webHidden/>
              </w:rPr>
              <w:fldChar w:fldCharType="separate"/>
            </w:r>
            <w:r>
              <w:rPr>
                <w:webHidden/>
              </w:rPr>
              <w:t>14</w:t>
            </w:r>
            <w:r>
              <w:rPr>
                <w:webHidden/>
              </w:rPr>
              <w:fldChar w:fldCharType="end"/>
            </w:r>
          </w:hyperlink>
        </w:p>
        <w:p w14:paraId="3F4B0AC5" w14:textId="18B4233A"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5" w:history="1">
            <w:r w:rsidRPr="00C841C6">
              <w:rPr>
                <w:rStyle w:val="Hyperlink"/>
              </w:rPr>
              <w:t>5.1.6</w:t>
            </w:r>
            <w:r>
              <w:rPr>
                <w:rFonts w:asciiTheme="minorHAnsi" w:eastAsiaTheme="minorEastAsia" w:hAnsiTheme="minorHAnsi" w:cstheme="minorBidi"/>
                <w:smallCaps w:val="0"/>
                <w:kern w:val="2"/>
                <w:sz w:val="24"/>
                <w:szCs w:val="24"/>
                <w14:ligatures w14:val="standardContextual"/>
              </w:rPr>
              <w:tab/>
            </w:r>
            <w:r w:rsidRPr="00C841C6">
              <w:rPr>
                <w:rStyle w:val="Hyperlink"/>
              </w:rPr>
              <w:t>Enter the test bench configuration parameters into XL test plan.</w:t>
            </w:r>
            <w:r>
              <w:rPr>
                <w:webHidden/>
              </w:rPr>
              <w:tab/>
            </w:r>
            <w:r>
              <w:rPr>
                <w:webHidden/>
              </w:rPr>
              <w:fldChar w:fldCharType="begin"/>
            </w:r>
            <w:r>
              <w:rPr>
                <w:webHidden/>
              </w:rPr>
              <w:instrText xml:space="preserve"> PAGEREF _Toc193295225 \h </w:instrText>
            </w:r>
            <w:r>
              <w:rPr>
                <w:webHidden/>
              </w:rPr>
            </w:r>
            <w:r>
              <w:rPr>
                <w:webHidden/>
              </w:rPr>
              <w:fldChar w:fldCharType="separate"/>
            </w:r>
            <w:r>
              <w:rPr>
                <w:webHidden/>
              </w:rPr>
              <w:t>15</w:t>
            </w:r>
            <w:r>
              <w:rPr>
                <w:webHidden/>
              </w:rPr>
              <w:fldChar w:fldCharType="end"/>
            </w:r>
          </w:hyperlink>
        </w:p>
        <w:p w14:paraId="3CE90AC6" w14:textId="7DDAA9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6" w:history="1">
            <w:r w:rsidRPr="00C841C6">
              <w:rPr>
                <w:rStyle w:val="Hyperlink"/>
              </w:rPr>
              <w:t>5.1.7</w:t>
            </w:r>
            <w:r>
              <w:rPr>
                <w:rFonts w:asciiTheme="minorHAnsi" w:eastAsiaTheme="minorEastAsia" w:hAnsiTheme="minorHAnsi" w:cstheme="minorBidi"/>
                <w:smallCaps w:val="0"/>
                <w:kern w:val="2"/>
                <w:sz w:val="24"/>
                <w:szCs w:val="24"/>
                <w14:ligatures w14:val="standardContextual"/>
              </w:rPr>
              <w:tab/>
            </w:r>
            <w:r w:rsidRPr="00C841C6">
              <w:rPr>
                <w:rStyle w:val="Hyperlink"/>
              </w:rPr>
              <w:t>Enter DUT specific configuration parameters into XL test plan.</w:t>
            </w:r>
            <w:r>
              <w:rPr>
                <w:webHidden/>
              </w:rPr>
              <w:tab/>
            </w:r>
            <w:r>
              <w:rPr>
                <w:webHidden/>
              </w:rPr>
              <w:fldChar w:fldCharType="begin"/>
            </w:r>
            <w:r>
              <w:rPr>
                <w:webHidden/>
              </w:rPr>
              <w:instrText xml:space="preserve"> PAGEREF _Toc193295226 \h </w:instrText>
            </w:r>
            <w:r>
              <w:rPr>
                <w:webHidden/>
              </w:rPr>
            </w:r>
            <w:r>
              <w:rPr>
                <w:webHidden/>
              </w:rPr>
              <w:fldChar w:fldCharType="separate"/>
            </w:r>
            <w:r>
              <w:rPr>
                <w:webHidden/>
              </w:rPr>
              <w:t>15</w:t>
            </w:r>
            <w:r>
              <w:rPr>
                <w:webHidden/>
              </w:rPr>
              <w:fldChar w:fldCharType="end"/>
            </w:r>
          </w:hyperlink>
        </w:p>
        <w:p w14:paraId="534F1449" w14:textId="6CF27F6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7" w:history="1">
            <w:r w:rsidRPr="00C841C6">
              <w:rPr>
                <w:rStyle w:val="Hyperlink"/>
              </w:rPr>
              <w:t>5.1.8</w:t>
            </w:r>
            <w:r>
              <w:rPr>
                <w:rFonts w:asciiTheme="minorHAnsi" w:eastAsiaTheme="minorEastAsia" w:hAnsiTheme="minorHAnsi" w:cstheme="minorBidi"/>
                <w:smallCaps w:val="0"/>
                <w:kern w:val="2"/>
                <w:sz w:val="24"/>
                <w:szCs w:val="24"/>
                <w14:ligatures w14:val="standardContextual"/>
              </w:rPr>
              <w:tab/>
            </w:r>
            <w:r w:rsidRPr="00C841C6">
              <w:rPr>
                <w:rStyle w:val="Hyperlink"/>
              </w:rPr>
              <w:t>Calibration Procedure</w:t>
            </w:r>
            <w:r>
              <w:rPr>
                <w:webHidden/>
              </w:rPr>
              <w:tab/>
            </w:r>
            <w:r>
              <w:rPr>
                <w:webHidden/>
              </w:rPr>
              <w:fldChar w:fldCharType="begin"/>
            </w:r>
            <w:r>
              <w:rPr>
                <w:webHidden/>
              </w:rPr>
              <w:instrText xml:space="preserve"> PAGEREF _Toc193295227 \h </w:instrText>
            </w:r>
            <w:r>
              <w:rPr>
                <w:webHidden/>
              </w:rPr>
            </w:r>
            <w:r>
              <w:rPr>
                <w:webHidden/>
              </w:rPr>
              <w:fldChar w:fldCharType="separate"/>
            </w:r>
            <w:r>
              <w:rPr>
                <w:webHidden/>
              </w:rPr>
              <w:t>16</w:t>
            </w:r>
            <w:r>
              <w:rPr>
                <w:webHidden/>
              </w:rPr>
              <w:fldChar w:fldCharType="end"/>
            </w:r>
          </w:hyperlink>
        </w:p>
        <w:p w14:paraId="1BCA23DE" w14:textId="7395011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8" w:history="1">
            <w:r w:rsidRPr="00C841C6">
              <w:rPr>
                <w:rStyle w:val="Hyperlink"/>
              </w:rPr>
              <w:t>5.1.9</w:t>
            </w:r>
            <w:r>
              <w:rPr>
                <w:rFonts w:asciiTheme="minorHAnsi" w:eastAsiaTheme="minorEastAsia" w:hAnsiTheme="minorHAnsi" w:cstheme="minorBidi"/>
                <w:smallCaps w:val="0"/>
                <w:kern w:val="2"/>
                <w:sz w:val="24"/>
                <w:szCs w:val="24"/>
                <w14:ligatures w14:val="standardContextual"/>
              </w:rPr>
              <w:tab/>
            </w:r>
            <w:r w:rsidRPr="00C841C6">
              <w:rPr>
                <w:rStyle w:val="Hyperlink"/>
              </w:rPr>
              <w:t>Troubleshooting Aids</w:t>
            </w:r>
            <w:r>
              <w:rPr>
                <w:webHidden/>
              </w:rPr>
              <w:tab/>
            </w:r>
            <w:r>
              <w:rPr>
                <w:webHidden/>
              </w:rPr>
              <w:fldChar w:fldCharType="begin"/>
            </w:r>
            <w:r>
              <w:rPr>
                <w:webHidden/>
              </w:rPr>
              <w:instrText xml:space="preserve"> PAGEREF _Toc193295228 \h </w:instrText>
            </w:r>
            <w:r>
              <w:rPr>
                <w:webHidden/>
              </w:rPr>
            </w:r>
            <w:r>
              <w:rPr>
                <w:webHidden/>
              </w:rPr>
              <w:fldChar w:fldCharType="separate"/>
            </w:r>
            <w:r>
              <w:rPr>
                <w:webHidden/>
              </w:rPr>
              <w:t>17</w:t>
            </w:r>
            <w:r>
              <w:rPr>
                <w:webHidden/>
              </w:rPr>
              <w:fldChar w:fldCharType="end"/>
            </w:r>
          </w:hyperlink>
        </w:p>
        <w:p w14:paraId="34CEABFA" w14:textId="6868E685"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9" w:history="1">
            <w:r w:rsidRPr="00C841C6">
              <w:rPr>
                <w:rStyle w:val="Hyperlink"/>
              </w:rPr>
              <w:t>5.1.10</w:t>
            </w:r>
            <w:r>
              <w:rPr>
                <w:rFonts w:asciiTheme="minorHAnsi" w:eastAsiaTheme="minorEastAsia" w:hAnsiTheme="minorHAnsi" w:cstheme="minorBidi"/>
                <w:smallCaps w:val="0"/>
                <w:kern w:val="2"/>
                <w:sz w:val="24"/>
                <w:szCs w:val="24"/>
                <w14:ligatures w14:val="standardContextual"/>
              </w:rPr>
              <w:tab/>
            </w:r>
            <w:r w:rsidRPr="00C841C6">
              <w:rPr>
                <w:rStyle w:val="Hyperlink"/>
              </w:rPr>
              <w:t>Use Case 3: Read Test Configuration -- Production Test User</w:t>
            </w:r>
            <w:r>
              <w:rPr>
                <w:webHidden/>
              </w:rPr>
              <w:tab/>
            </w:r>
            <w:r>
              <w:rPr>
                <w:webHidden/>
              </w:rPr>
              <w:fldChar w:fldCharType="begin"/>
            </w:r>
            <w:r>
              <w:rPr>
                <w:webHidden/>
              </w:rPr>
              <w:instrText xml:space="preserve"> PAGEREF _Toc193295229 \h </w:instrText>
            </w:r>
            <w:r>
              <w:rPr>
                <w:webHidden/>
              </w:rPr>
            </w:r>
            <w:r>
              <w:rPr>
                <w:webHidden/>
              </w:rPr>
              <w:fldChar w:fldCharType="separate"/>
            </w:r>
            <w:r>
              <w:rPr>
                <w:webHidden/>
              </w:rPr>
              <w:t>18</w:t>
            </w:r>
            <w:r>
              <w:rPr>
                <w:webHidden/>
              </w:rPr>
              <w:fldChar w:fldCharType="end"/>
            </w:r>
          </w:hyperlink>
        </w:p>
        <w:p w14:paraId="77A875BA" w14:textId="53D8129C"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0" w:history="1">
            <w:r w:rsidRPr="00C841C6">
              <w:rPr>
                <w:rStyle w:val="Hyperlink"/>
              </w:rPr>
              <w:t>5.1.11</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identification information</w:t>
            </w:r>
            <w:r>
              <w:rPr>
                <w:webHidden/>
              </w:rPr>
              <w:tab/>
            </w:r>
            <w:r>
              <w:rPr>
                <w:webHidden/>
              </w:rPr>
              <w:fldChar w:fldCharType="begin"/>
            </w:r>
            <w:r>
              <w:rPr>
                <w:webHidden/>
              </w:rPr>
              <w:instrText xml:space="preserve"> PAGEREF _Toc193295230 \h </w:instrText>
            </w:r>
            <w:r>
              <w:rPr>
                <w:webHidden/>
              </w:rPr>
            </w:r>
            <w:r>
              <w:rPr>
                <w:webHidden/>
              </w:rPr>
              <w:fldChar w:fldCharType="separate"/>
            </w:r>
            <w:r>
              <w:rPr>
                <w:webHidden/>
              </w:rPr>
              <w:t>20</w:t>
            </w:r>
            <w:r>
              <w:rPr>
                <w:webHidden/>
              </w:rPr>
              <w:fldChar w:fldCharType="end"/>
            </w:r>
          </w:hyperlink>
        </w:p>
        <w:p w14:paraId="14B94D98" w14:textId="7A2B0B3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1" w:history="1">
            <w:r w:rsidRPr="00C841C6">
              <w:rPr>
                <w:rStyle w:val="Hyperlink"/>
              </w:rPr>
              <w:t>5.1.12</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into the test bench.</w:t>
            </w:r>
            <w:r>
              <w:rPr>
                <w:webHidden/>
              </w:rPr>
              <w:tab/>
            </w:r>
            <w:r>
              <w:rPr>
                <w:webHidden/>
              </w:rPr>
              <w:fldChar w:fldCharType="begin"/>
            </w:r>
            <w:r>
              <w:rPr>
                <w:webHidden/>
              </w:rPr>
              <w:instrText xml:space="preserve"> PAGEREF _Toc193295231 \h </w:instrText>
            </w:r>
            <w:r>
              <w:rPr>
                <w:webHidden/>
              </w:rPr>
            </w:r>
            <w:r>
              <w:rPr>
                <w:webHidden/>
              </w:rPr>
              <w:fldChar w:fldCharType="separate"/>
            </w:r>
            <w:r>
              <w:rPr>
                <w:webHidden/>
              </w:rPr>
              <w:t>21</w:t>
            </w:r>
            <w:r>
              <w:rPr>
                <w:webHidden/>
              </w:rPr>
              <w:fldChar w:fldCharType="end"/>
            </w:r>
          </w:hyperlink>
        </w:p>
        <w:p w14:paraId="23E27EC9" w14:textId="3874F34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2" w:history="1">
            <w:r w:rsidRPr="00C841C6">
              <w:rPr>
                <w:rStyle w:val="Hyperlink"/>
              </w:rPr>
              <w:t>5.1.13</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Run DUT Test -- Production Test User</w:t>
            </w:r>
            <w:r>
              <w:rPr>
                <w:webHidden/>
              </w:rPr>
              <w:tab/>
            </w:r>
            <w:r>
              <w:rPr>
                <w:webHidden/>
              </w:rPr>
              <w:fldChar w:fldCharType="begin"/>
            </w:r>
            <w:r>
              <w:rPr>
                <w:webHidden/>
              </w:rPr>
              <w:instrText xml:space="preserve"> PAGEREF _Toc193295232 \h </w:instrText>
            </w:r>
            <w:r>
              <w:rPr>
                <w:webHidden/>
              </w:rPr>
            </w:r>
            <w:r>
              <w:rPr>
                <w:webHidden/>
              </w:rPr>
              <w:fldChar w:fldCharType="separate"/>
            </w:r>
            <w:r>
              <w:rPr>
                <w:webHidden/>
              </w:rPr>
              <w:t>21</w:t>
            </w:r>
            <w:r>
              <w:rPr>
                <w:webHidden/>
              </w:rPr>
              <w:fldChar w:fldCharType="end"/>
            </w:r>
          </w:hyperlink>
        </w:p>
        <w:p w14:paraId="4326B232" w14:textId="1D3614F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3" w:history="1">
            <w:r w:rsidRPr="00C841C6">
              <w:rPr>
                <w:rStyle w:val="Hyperlink"/>
              </w:rPr>
              <w:t>5.1.14</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Generate DUT Test Report   -- Production Test User</w:t>
            </w:r>
            <w:r>
              <w:rPr>
                <w:webHidden/>
              </w:rPr>
              <w:tab/>
            </w:r>
            <w:r>
              <w:rPr>
                <w:webHidden/>
              </w:rPr>
              <w:fldChar w:fldCharType="begin"/>
            </w:r>
            <w:r>
              <w:rPr>
                <w:webHidden/>
              </w:rPr>
              <w:instrText xml:space="preserve"> PAGEREF _Toc193295233 \h </w:instrText>
            </w:r>
            <w:r>
              <w:rPr>
                <w:webHidden/>
              </w:rPr>
            </w:r>
            <w:r>
              <w:rPr>
                <w:webHidden/>
              </w:rPr>
              <w:fldChar w:fldCharType="separate"/>
            </w:r>
            <w:r>
              <w:rPr>
                <w:webHidden/>
              </w:rPr>
              <w:t>26</w:t>
            </w:r>
            <w:r>
              <w:rPr>
                <w:webHidden/>
              </w:rPr>
              <w:fldChar w:fldCharType="end"/>
            </w:r>
          </w:hyperlink>
        </w:p>
        <w:p w14:paraId="3E8F0573" w14:textId="5501025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34" w:history="1">
            <w:r w:rsidRPr="00C841C6">
              <w:rPr>
                <w:rStyle w:val="Hyperlink"/>
                <w:noProof/>
              </w:rPr>
              <w:t>5.2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Non - Functional Requirements Test Procedures</w:t>
            </w:r>
            <w:r>
              <w:rPr>
                <w:noProof/>
                <w:webHidden/>
              </w:rPr>
              <w:tab/>
            </w:r>
            <w:r>
              <w:rPr>
                <w:noProof/>
                <w:webHidden/>
              </w:rPr>
              <w:fldChar w:fldCharType="begin"/>
            </w:r>
            <w:r>
              <w:rPr>
                <w:noProof/>
                <w:webHidden/>
              </w:rPr>
              <w:instrText xml:space="preserve"> PAGEREF _Toc193295234 \h </w:instrText>
            </w:r>
            <w:r>
              <w:rPr>
                <w:noProof/>
                <w:webHidden/>
              </w:rPr>
            </w:r>
            <w:r>
              <w:rPr>
                <w:noProof/>
                <w:webHidden/>
              </w:rPr>
              <w:fldChar w:fldCharType="separate"/>
            </w:r>
            <w:r>
              <w:rPr>
                <w:noProof/>
                <w:webHidden/>
              </w:rPr>
              <w:t>28</w:t>
            </w:r>
            <w:r>
              <w:rPr>
                <w:noProof/>
                <w:webHidden/>
              </w:rPr>
              <w:fldChar w:fldCharType="end"/>
            </w:r>
          </w:hyperlink>
        </w:p>
        <w:p w14:paraId="0FD0EC17" w14:textId="098B3EE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5" w:history="1">
            <w:r w:rsidRPr="00C841C6">
              <w:rPr>
                <w:rStyle w:val="Hyperlink"/>
              </w:rPr>
              <w:t>5.2.1</w:t>
            </w:r>
            <w:r>
              <w:rPr>
                <w:rFonts w:asciiTheme="minorHAnsi" w:eastAsiaTheme="minorEastAsia" w:hAnsiTheme="minorHAnsi" w:cstheme="minorBidi"/>
                <w:smallCaps w:val="0"/>
                <w:kern w:val="2"/>
                <w:sz w:val="24"/>
                <w:szCs w:val="24"/>
                <w14:ligatures w14:val="standardContextual"/>
              </w:rPr>
              <w:tab/>
            </w:r>
            <w:r w:rsidRPr="00C841C6">
              <w:rPr>
                <w:rStyle w:val="Hyperlink"/>
              </w:rPr>
              <w:t>Level Calibration Repeatability &amp; Accuracy</w:t>
            </w:r>
            <w:r>
              <w:rPr>
                <w:webHidden/>
              </w:rPr>
              <w:tab/>
            </w:r>
            <w:r>
              <w:rPr>
                <w:webHidden/>
              </w:rPr>
              <w:fldChar w:fldCharType="begin"/>
            </w:r>
            <w:r>
              <w:rPr>
                <w:webHidden/>
              </w:rPr>
              <w:instrText xml:space="preserve"> PAGEREF _Toc193295235 \h </w:instrText>
            </w:r>
            <w:r>
              <w:rPr>
                <w:webHidden/>
              </w:rPr>
            </w:r>
            <w:r>
              <w:rPr>
                <w:webHidden/>
              </w:rPr>
              <w:fldChar w:fldCharType="separate"/>
            </w:r>
            <w:r>
              <w:rPr>
                <w:webHidden/>
              </w:rPr>
              <w:t>28</w:t>
            </w:r>
            <w:r>
              <w:rPr>
                <w:webHidden/>
              </w:rPr>
              <w:fldChar w:fldCharType="end"/>
            </w:r>
          </w:hyperlink>
        </w:p>
        <w:p w14:paraId="5CFDE3A1" w14:textId="7B468F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6" w:history="1">
            <w:r w:rsidRPr="00C841C6">
              <w:rPr>
                <w:rStyle w:val="Hyperlink"/>
              </w:rPr>
              <w:t>5.2.2</w:t>
            </w:r>
            <w:r>
              <w:rPr>
                <w:rFonts w:asciiTheme="minorHAnsi" w:eastAsiaTheme="minorEastAsia" w:hAnsiTheme="minorHAnsi" w:cstheme="minorBidi"/>
                <w:smallCaps w:val="0"/>
                <w:kern w:val="2"/>
                <w:sz w:val="24"/>
                <w:szCs w:val="24"/>
                <w14:ligatures w14:val="standardContextual"/>
              </w:rPr>
              <w:tab/>
            </w:r>
            <w:r w:rsidRPr="00C841C6">
              <w:rPr>
                <w:rStyle w:val="Hyperlink"/>
              </w:rPr>
              <w:t>Resistance Calibration Repeatability &amp; Accuracy</w:t>
            </w:r>
            <w:r>
              <w:rPr>
                <w:webHidden/>
              </w:rPr>
              <w:tab/>
            </w:r>
            <w:r>
              <w:rPr>
                <w:webHidden/>
              </w:rPr>
              <w:fldChar w:fldCharType="begin"/>
            </w:r>
            <w:r>
              <w:rPr>
                <w:webHidden/>
              </w:rPr>
              <w:instrText xml:space="preserve"> PAGEREF _Toc193295236 \h </w:instrText>
            </w:r>
            <w:r>
              <w:rPr>
                <w:webHidden/>
              </w:rPr>
            </w:r>
            <w:r>
              <w:rPr>
                <w:webHidden/>
              </w:rPr>
              <w:fldChar w:fldCharType="separate"/>
            </w:r>
            <w:r>
              <w:rPr>
                <w:webHidden/>
              </w:rPr>
              <w:t>28</w:t>
            </w:r>
            <w:r>
              <w:rPr>
                <w:webHidden/>
              </w:rPr>
              <w:fldChar w:fldCharType="end"/>
            </w:r>
          </w:hyperlink>
        </w:p>
        <w:p w14:paraId="131276F3" w14:textId="04661BA3"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7" w:history="1">
            <w:r w:rsidRPr="00C841C6">
              <w:rPr>
                <w:rStyle w:val="Hyperlink"/>
              </w:rPr>
              <w:t>5.2.3</w:t>
            </w:r>
            <w:r>
              <w:rPr>
                <w:rFonts w:asciiTheme="minorHAnsi" w:eastAsiaTheme="minorEastAsia" w:hAnsiTheme="minorHAnsi" w:cstheme="minorBidi"/>
                <w:smallCaps w:val="0"/>
                <w:kern w:val="2"/>
                <w:sz w:val="24"/>
                <w:szCs w:val="24"/>
                <w14:ligatures w14:val="standardContextual"/>
              </w:rPr>
              <w:tab/>
            </w:r>
            <w:r w:rsidRPr="00C841C6">
              <w:rPr>
                <w:rStyle w:val="Hyperlink"/>
              </w:rPr>
              <w:t>Measurement Gage R &amp; R</w:t>
            </w:r>
            <w:r>
              <w:rPr>
                <w:webHidden/>
              </w:rPr>
              <w:tab/>
            </w:r>
            <w:r>
              <w:rPr>
                <w:webHidden/>
              </w:rPr>
              <w:fldChar w:fldCharType="begin"/>
            </w:r>
            <w:r>
              <w:rPr>
                <w:webHidden/>
              </w:rPr>
              <w:instrText xml:space="preserve"> PAGEREF _Toc193295237 \h </w:instrText>
            </w:r>
            <w:r>
              <w:rPr>
                <w:webHidden/>
              </w:rPr>
            </w:r>
            <w:r>
              <w:rPr>
                <w:webHidden/>
              </w:rPr>
              <w:fldChar w:fldCharType="separate"/>
            </w:r>
            <w:r>
              <w:rPr>
                <w:webHidden/>
              </w:rPr>
              <w:t>28</w:t>
            </w:r>
            <w:r>
              <w:rPr>
                <w:webHidden/>
              </w:rPr>
              <w:fldChar w:fldCharType="end"/>
            </w:r>
          </w:hyperlink>
        </w:p>
        <w:p w14:paraId="466A0B7D" w14:textId="01C2A1B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8" w:history="1">
            <w:r w:rsidRPr="00C841C6">
              <w:rPr>
                <w:rStyle w:val="Hyperlink"/>
              </w:rPr>
              <w:t>5.2.4</w:t>
            </w:r>
            <w:r>
              <w:rPr>
                <w:rFonts w:asciiTheme="minorHAnsi" w:eastAsiaTheme="minorEastAsia" w:hAnsiTheme="minorHAnsi" w:cstheme="minorBidi"/>
                <w:smallCaps w:val="0"/>
                <w:kern w:val="2"/>
                <w:sz w:val="24"/>
                <w:szCs w:val="24"/>
                <w14:ligatures w14:val="standardContextual"/>
              </w:rPr>
              <w:tab/>
            </w:r>
            <w:r w:rsidRPr="00C841C6">
              <w:rPr>
                <w:rStyle w:val="Hyperlink"/>
              </w:rPr>
              <w:t>Stability and Drift</w:t>
            </w:r>
            <w:r>
              <w:rPr>
                <w:webHidden/>
              </w:rPr>
              <w:tab/>
            </w:r>
            <w:r>
              <w:rPr>
                <w:webHidden/>
              </w:rPr>
              <w:fldChar w:fldCharType="begin"/>
            </w:r>
            <w:r>
              <w:rPr>
                <w:webHidden/>
              </w:rPr>
              <w:instrText xml:space="preserve"> PAGEREF _Toc193295238 \h </w:instrText>
            </w:r>
            <w:r>
              <w:rPr>
                <w:webHidden/>
              </w:rPr>
            </w:r>
            <w:r>
              <w:rPr>
                <w:webHidden/>
              </w:rPr>
              <w:fldChar w:fldCharType="separate"/>
            </w:r>
            <w:r>
              <w:rPr>
                <w:webHidden/>
              </w:rPr>
              <w:t>28</w:t>
            </w:r>
            <w:r>
              <w:rPr>
                <w:webHidden/>
              </w:rPr>
              <w:fldChar w:fldCharType="end"/>
            </w:r>
          </w:hyperlink>
        </w:p>
        <w:p w14:paraId="6D4791A0" w14:textId="0D1C0FE2"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39" w:history="1">
            <w:r w:rsidRPr="00C841C6">
              <w:rPr>
                <w:rStyle w:val="Hyperlink"/>
              </w:rPr>
              <w:t>Appendix I.</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Installation</w:t>
            </w:r>
            <w:r>
              <w:rPr>
                <w:webHidden/>
              </w:rPr>
              <w:tab/>
            </w:r>
            <w:r>
              <w:rPr>
                <w:webHidden/>
              </w:rPr>
              <w:fldChar w:fldCharType="begin"/>
            </w:r>
            <w:r>
              <w:rPr>
                <w:webHidden/>
              </w:rPr>
              <w:instrText xml:space="preserve"> PAGEREF _Toc193295239 \h </w:instrText>
            </w:r>
            <w:r>
              <w:rPr>
                <w:webHidden/>
              </w:rPr>
            </w:r>
            <w:r>
              <w:rPr>
                <w:webHidden/>
              </w:rPr>
              <w:fldChar w:fldCharType="separate"/>
            </w:r>
            <w:r>
              <w:rPr>
                <w:webHidden/>
              </w:rPr>
              <w:t>28</w:t>
            </w:r>
            <w:r>
              <w:rPr>
                <w:webHidden/>
              </w:rPr>
              <w:fldChar w:fldCharType="end"/>
            </w:r>
          </w:hyperlink>
        </w:p>
        <w:p w14:paraId="6DAA9172" w14:textId="08F4F014"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40" w:history="1">
            <w:r w:rsidRPr="00C841C6">
              <w:rPr>
                <w:rStyle w:val="Hyperlink"/>
              </w:rPr>
              <w:t>Appendix II.</w:t>
            </w:r>
            <w:r>
              <w:rPr>
                <w:rFonts w:asciiTheme="minorHAnsi" w:eastAsiaTheme="minorEastAsia" w:hAnsiTheme="minorHAnsi" w:cstheme="minorBidi"/>
                <w:smallCaps w:val="0"/>
                <w:kern w:val="2"/>
                <w:sz w:val="24"/>
                <w:szCs w:val="24"/>
                <w14:ligatures w14:val="standardContextual"/>
              </w:rPr>
              <w:tab/>
            </w:r>
            <w:r w:rsidRPr="00C841C6">
              <w:rPr>
                <w:rStyle w:val="Hyperlink"/>
              </w:rPr>
              <w:t>Instrument Initialization</w:t>
            </w:r>
            <w:r>
              <w:rPr>
                <w:webHidden/>
              </w:rPr>
              <w:tab/>
            </w:r>
            <w:r>
              <w:rPr>
                <w:webHidden/>
              </w:rPr>
              <w:fldChar w:fldCharType="begin"/>
            </w:r>
            <w:r>
              <w:rPr>
                <w:webHidden/>
              </w:rPr>
              <w:instrText xml:space="preserve"> PAGEREF _Toc193295240 \h </w:instrText>
            </w:r>
            <w:r>
              <w:rPr>
                <w:webHidden/>
              </w:rPr>
            </w:r>
            <w:r>
              <w:rPr>
                <w:webHidden/>
              </w:rPr>
              <w:fldChar w:fldCharType="separate"/>
            </w:r>
            <w:r>
              <w:rPr>
                <w:webHidden/>
              </w:rPr>
              <w:t>28</w:t>
            </w:r>
            <w:r>
              <w:rPr>
                <w:webHidden/>
              </w:rPr>
              <w:fldChar w:fldCharType="end"/>
            </w:r>
          </w:hyperlink>
        </w:p>
        <w:p w14:paraId="439AB907" w14:textId="06562803" w:rsidR="00FA08A6" w:rsidRDefault="00FA08A6">
          <w:pPr>
            <w:pStyle w:val="TOC1"/>
            <w:tabs>
              <w:tab w:val="left" w:pos="1680"/>
            </w:tabs>
            <w:rPr>
              <w:rFonts w:asciiTheme="minorHAnsi" w:eastAsiaTheme="minorEastAsia" w:hAnsiTheme="minorHAnsi" w:cstheme="minorBidi"/>
              <w:smallCaps w:val="0"/>
              <w:kern w:val="2"/>
              <w:sz w:val="24"/>
              <w:szCs w:val="24"/>
              <w14:ligatures w14:val="standardContextual"/>
            </w:rPr>
          </w:pPr>
          <w:hyperlink w:anchor="_Toc193295241" w:history="1">
            <w:r w:rsidRPr="00C841C6">
              <w:rPr>
                <w:rStyle w:val="Hyperlink"/>
              </w:rPr>
              <w:t>Appendix III.</w:t>
            </w:r>
            <w:r>
              <w:rPr>
                <w:rFonts w:asciiTheme="minorHAnsi" w:eastAsiaTheme="minorEastAsia" w:hAnsiTheme="minorHAnsi" w:cstheme="minorBidi"/>
                <w:smallCaps w:val="0"/>
                <w:kern w:val="2"/>
                <w:sz w:val="24"/>
                <w:szCs w:val="24"/>
                <w14:ligatures w14:val="standardContextual"/>
              </w:rPr>
              <w:tab/>
            </w:r>
            <w:r w:rsidRPr="00C841C6">
              <w:rPr>
                <w:rStyle w:val="Hyperlink"/>
              </w:rPr>
              <w:t>LabVIEW Application Installation</w:t>
            </w:r>
            <w:r>
              <w:rPr>
                <w:webHidden/>
              </w:rPr>
              <w:tab/>
            </w:r>
            <w:r>
              <w:rPr>
                <w:webHidden/>
              </w:rPr>
              <w:fldChar w:fldCharType="begin"/>
            </w:r>
            <w:r>
              <w:rPr>
                <w:webHidden/>
              </w:rPr>
              <w:instrText xml:space="preserve"> PAGEREF _Toc193295241 \h </w:instrText>
            </w:r>
            <w:r>
              <w:rPr>
                <w:webHidden/>
              </w:rPr>
            </w:r>
            <w:r>
              <w:rPr>
                <w:webHidden/>
              </w:rPr>
              <w:fldChar w:fldCharType="separate"/>
            </w:r>
            <w:r>
              <w:rPr>
                <w:webHidden/>
              </w:rPr>
              <w:t>28</w:t>
            </w:r>
            <w:r>
              <w:rPr>
                <w:webHidden/>
              </w:rPr>
              <w:fldChar w:fldCharType="end"/>
            </w:r>
          </w:hyperlink>
        </w:p>
        <w:p w14:paraId="70008B05" w14:textId="21B909B3" w:rsidR="00EF1165" w:rsidRDefault="007D5CA6">
          <w:r>
            <w:rPr>
              <w:b/>
              <w:bCs/>
              <w:noProof/>
            </w:rPr>
            <w:fldChar w:fldCharType="end"/>
          </w:r>
        </w:p>
      </w:sdtContent>
    </w:sdt>
    <w:p w14:paraId="0D9DA7CA" w14:textId="77777777" w:rsidR="004702FF" w:rsidRDefault="004702FF">
      <w:pPr>
        <w:rPr>
          <w:rFonts w:cs="Arial"/>
          <w:szCs w:val="22"/>
          <w:u w:val="single"/>
        </w:rPr>
      </w:pPr>
      <w:r>
        <w:br w:type="page"/>
      </w:r>
    </w:p>
    <w:p w14:paraId="697F245E" w14:textId="06CED2B3" w:rsidR="000502A8" w:rsidRPr="003038C9" w:rsidRDefault="000502A8" w:rsidP="002E6504">
      <w:pPr>
        <w:pStyle w:val="ZL1Section"/>
      </w:pPr>
      <w:bookmarkStart w:id="3" w:name="_Toc172621994"/>
      <w:bookmarkStart w:id="4" w:name="_Toc172621995"/>
      <w:bookmarkStart w:id="5" w:name="_Toc172621996"/>
      <w:bookmarkStart w:id="6" w:name="_Toc172621997"/>
      <w:bookmarkStart w:id="7" w:name="_Toc172621998"/>
      <w:bookmarkStart w:id="8" w:name="_Toc172621999"/>
      <w:bookmarkStart w:id="9" w:name="_Toc172622000"/>
      <w:bookmarkStart w:id="10" w:name="_Toc172622001"/>
      <w:bookmarkStart w:id="11" w:name="_Toc172622002"/>
      <w:bookmarkStart w:id="12" w:name="_Toc172622003"/>
      <w:bookmarkStart w:id="13" w:name="_Toc172622004"/>
      <w:bookmarkStart w:id="14" w:name="_Toc172622005"/>
      <w:bookmarkStart w:id="15" w:name="_Toc193204592"/>
      <w:bookmarkStart w:id="16" w:name="_Toc193205005"/>
      <w:bookmarkStart w:id="17" w:name="_Toc193205098"/>
      <w:bookmarkStart w:id="18" w:name="_Toc193205139"/>
      <w:bookmarkStart w:id="19" w:name="_Toc15026304"/>
      <w:bookmarkStart w:id="20" w:name="_Toc19329519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491B6E">
        <w:lastRenderedPageBreak/>
        <w:t>Purpose</w:t>
      </w:r>
      <w:r w:rsidRPr="003038C9">
        <w:t xml:space="preserve"> of Test Procedure</w:t>
      </w:r>
      <w:bookmarkEnd w:id="19"/>
      <w:bookmarkEnd w:id="20"/>
    </w:p>
    <w:p w14:paraId="18E66E60" w14:textId="7D65F0C6"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1" w:name="_Hlk144965636"/>
      <w:r w:rsidRPr="003038C9">
        <w:t xml:space="preserve">of </w:t>
      </w:r>
      <w:r>
        <w:t>Technical Requirements for the Multi-Level Oil Indicator Automated OLS Test Bench, Report #250129 (ReqSpec).</w:t>
      </w:r>
    </w:p>
    <w:p w14:paraId="7665E83C" w14:textId="77777777" w:rsidR="002E591F" w:rsidRDefault="002E591F" w:rsidP="00491B6E">
      <w:pPr>
        <w:pStyle w:val="ZL2Section"/>
        <w:numPr>
          <w:ilvl w:val="1"/>
          <w:numId w:val="5"/>
        </w:numPr>
      </w:pPr>
      <w:bookmarkStart w:id="22" w:name="_Toc193295200"/>
      <w:r>
        <w:t>Reference Documents:</w:t>
      </w:r>
      <w:bookmarkEnd w:id="22"/>
    </w:p>
    <w:p w14:paraId="3E8B35BD" w14:textId="77777777" w:rsidR="002E591F" w:rsidRDefault="002E591F" w:rsidP="00E3661D">
      <w:pPr>
        <w:pStyle w:val="ZPara"/>
      </w:pPr>
      <w:r>
        <w:t>ACCEPTANCE TEST PROCEDURE FOR ALLEN 8005571.05, Report# 200333</w:t>
      </w:r>
    </w:p>
    <w:p w14:paraId="7D997BE2" w14:textId="77777777" w:rsidR="002E591F" w:rsidRDefault="002E591F" w:rsidP="00491B6E">
      <w:pPr>
        <w:pStyle w:val="ZL2Section"/>
        <w:numPr>
          <w:ilvl w:val="1"/>
          <w:numId w:val="5"/>
        </w:numPr>
      </w:pPr>
      <w:bookmarkStart w:id="23" w:name="_Toc193295201"/>
      <w:r>
        <w:t>Notation</w:t>
      </w:r>
      <w:bookmarkEnd w:id="23"/>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BA2E11">
      <w:pPr>
        <w:pStyle w:val="ListParagraph"/>
        <w:numPr>
          <w:ilvl w:val="0"/>
          <w:numId w:val="11"/>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798C024D" w14:textId="5A48A54C" w:rsidR="00151E11" w:rsidRDefault="00151E11" w:rsidP="00500ED2">
      <w:pPr>
        <w:spacing w:line="276" w:lineRule="auto"/>
        <w:ind w:left="1620" w:hanging="1080"/>
        <w:rPr>
          <w:rFonts w:cs="Arial"/>
          <w:szCs w:val="22"/>
        </w:rPr>
      </w:pPr>
      <w:r>
        <w:rPr>
          <w:rFonts w:cs="Arial"/>
          <w:szCs w:val="22"/>
        </w:rPr>
        <w:t>VI</w:t>
      </w:r>
      <w:r>
        <w:rPr>
          <w:rFonts w:cs="Arial"/>
          <w:szCs w:val="22"/>
        </w:rPr>
        <w:tab/>
        <w:t>Virtual Instrument, a top-level LabVIEW app or a sub processing block</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 xml:space="preserve">QUAM </w:t>
      </w:r>
      <w:r>
        <w:rPr>
          <w:rFonts w:cs="Arial"/>
          <w:szCs w:val="22"/>
        </w:rPr>
        <w:tab/>
        <w:t>AAP AS9100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p>
    <w:p w14:paraId="72F29ED1" w14:textId="6090AFB3" w:rsidR="002E591F" w:rsidRDefault="002E591F" w:rsidP="00500ED2">
      <w:pPr>
        <w:spacing w:line="276" w:lineRule="auto"/>
        <w:ind w:left="1620" w:hanging="1080"/>
      </w:pPr>
      <w:r w:rsidRPr="00572BE2">
        <w:t xml:space="preserve">Epic 1 </w:t>
      </w:r>
      <w:r>
        <w:tab/>
      </w:r>
      <w:r w:rsidRPr="00572BE2">
        <w:t>Single DUT automated test</w:t>
      </w:r>
      <w:r w:rsidR="00FA08A6">
        <w:t xml:space="preserve"> capability</w:t>
      </w:r>
    </w:p>
    <w:p w14:paraId="35BF54B0" w14:textId="0FBE3D65" w:rsidR="002E591F" w:rsidRDefault="002E591F" w:rsidP="00500ED2">
      <w:pPr>
        <w:spacing w:line="276" w:lineRule="auto"/>
        <w:ind w:left="1620" w:hanging="1080"/>
      </w:pPr>
      <w:r>
        <w:t xml:space="preserve">Epic 2 </w:t>
      </w:r>
      <w:r>
        <w:tab/>
        <w:t>MLOI capability extended to accommodate other OLS product lines.</w:t>
      </w:r>
    </w:p>
    <w:p w14:paraId="68A8B6BE" w14:textId="643AF4B8"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 simultaneously</w:t>
      </w:r>
      <w:r w:rsidR="00FA08A6">
        <w:t xml:space="preserve"> (TBD)</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3D1CD935" w14:textId="52DDDE2E" w:rsidR="00EC41FD" w:rsidRDefault="00EC41FD" w:rsidP="00500ED2">
      <w:pPr>
        <w:spacing w:line="276" w:lineRule="auto"/>
        <w:ind w:left="1620" w:hanging="1080"/>
      </w:pPr>
      <w:r>
        <w:t>&lt;parm&gt;</w:t>
      </w:r>
      <w:r>
        <w:tab/>
        <w:t>Indicate the tester should supply the indicated parameter as appropriate.</w:t>
      </w:r>
    </w:p>
    <w:p w14:paraId="54D85956" w14:textId="27B63388" w:rsidR="000502A8" w:rsidRDefault="00491B6E" w:rsidP="002E6504">
      <w:pPr>
        <w:pStyle w:val="ZL1Section"/>
      </w:pPr>
      <w:bookmarkStart w:id="24" w:name="_Toc193295202"/>
      <w:r>
        <w:t>Test Plan</w:t>
      </w:r>
      <w:bookmarkEnd w:id="24"/>
    </w:p>
    <w:p w14:paraId="0319045C" w14:textId="77777777" w:rsidR="000502A8" w:rsidRPr="003038C9" w:rsidRDefault="000502A8" w:rsidP="002E6504">
      <w:pPr>
        <w:pStyle w:val="ZL2Section"/>
      </w:pPr>
      <w:bookmarkStart w:id="25" w:name="_Toc15026305"/>
      <w:bookmarkStart w:id="26" w:name="_Toc193295203"/>
      <w:bookmarkEnd w:id="21"/>
      <w:r w:rsidRPr="003038C9">
        <w:t>Requirements Cross Reference Summaries</w:t>
      </w:r>
      <w:bookmarkEnd w:id="25"/>
      <w:bookmarkEnd w:id="26"/>
    </w:p>
    <w:p w14:paraId="5F9A7FEB" w14:textId="77777777" w:rsidR="00086220" w:rsidRDefault="000502A8" w:rsidP="000502A8">
      <w:pPr>
        <w:spacing w:before="120"/>
        <w:rPr>
          <w:rFonts w:cs="Arial"/>
          <w:szCs w:val="22"/>
        </w:rPr>
      </w:pPr>
      <w:r>
        <w:rPr>
          <w:rFonts w:cs="Arial"/>
          <w:szCs w:val="22"/>
        </w:rPr>
        <w:t xml:space="preserve">Test cases and procedures are traceable to the requirements of </w:t>
      </w:r>
      <w:proofErr w:type="gramStart"/>
      <w:r>
        <w:rPr>
          <w:rFonts w:cs="Arial"/>
          <w:szCs w:val="22"/>
        </w:rPr>
        <w:t>the ReqSpec</w:t>
      </w:r>
      <w:proofErr w:type="gramEnd"/>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p>
    <w:p w14:paraId="7617D819" w14:textId="77777777" w:rsidR="00086220" w:rsidRPr="003038C9" w:rsidRDefault="00086220" w:rsidP="002E6504">
      <w:pPr>
        <w:pStyle w:val="ZL2Section"/>
      </w:pPr>
      <w:bookmarkStart w:id="27" w:name="_Toc300041138"/>
      <w:bookmarkStart w:id="28" w:name="_Toc15026306"/>
      <w:bookmarkStart w:id="29" w:name="_Toc193295204"/>
      <w:r w:rsidRPr="003038C9">
        <w:lastRenderedPageBreak/>
        <w:t>Test</w:t>
      </w:r>
      <w:bookmarkEnd w:id="27"/>
      <w:bookmarkEnd w:id="28"/>
      <w:bookmarkEnd w:id="29"/>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2E6504">
      <w:pPr>
        <w:pStyle w:val="ZL2Section"/>
      </w:pPr>
      <w:bookmarkStart w:id="30" w:name="_Toc15026307"/>
      <w:bookmarkStart w:id="31" w:name="_Toc193295205"/>
      <w:r w:rsidRPr="00491B6E">
        <w:t>Analysis</w:t>
      </w:r>
      <w:bookmarkEnd w:id="30"/>
      <w:bookmarkEnd w:id="3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2E6504">
      <w:pPr>
        <w:pStyle w:val="ZL2Section"/>
      </w:pPr>
      <w:bookmarkStart w:id="32" w:name="_Toc15026309"/>
      <w:bookmarkStart w:id="33" w:name="_Toc193295206"/>
      <w:r w:rsidRPr="003038C9">
        <w:t>Inspection</w:t>
      </w:r>
      <w:bookmarkEnd w:id="32"/>
      <w:bookmarkEnd w:id="33"/>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2E6504">
      <w:pPr>
        <w:pStyle w:val="ZL2Section"/>
      </w:pPr>
      <w:bookmarkStart w:id="34" w:name="_Toc193295207"/>
      <w:r>
        <w:t>Test Results Record</w:t>
      </w:r>
      <w:bookmarkEnd w:id="34"/>
    </w:p>
    <w:p w14:paraId="12D13BF6" w14:textId="77777777" w:rsidR="00086220" w:rsidRDefault="00086220" w:rsidP="00C7257F"/>
    <w:p w14:paraId="0DBBC62D" w14:textId="2F84CDF3" w:rsidR="00086220" w:rsidRDefault="00E851AB" w:rsidP="00C7257F">
      <w:r>
        <w:t xml:space="preserve">The test cases shall provide space to record the results of that test </w:t>
      </w:r>
      <w:proofErr w:type="gramStart"/>
      <w:r>
        <w:t>case</w:t>
      </w:r>
      <w:proofErr w:type="gramEnd"/>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2E6504">
      <w:pPr>
        <w:pStyle w:val="ZL1Section"/>
      </w:pPr>
      <w:bookmarkStart w:id="35" w:name="_Toc15026310"/>
      <w:bookmarkStart w:id="36" w:name="_Toc193295208"/>
      <w:r w:rsidRPr="003038C9">
        <w:t>Description of Test Item</w:t>
      </w:r>
      <w:bookmarkEnd w:id="35"/>
      <w:bookmarkEnd w:id="36"/>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response complies to the designated product ATP specification and report a PASS/FAIL status for that product at the completion of the test. </w:t>
      </w:r>
    </w:p>
    <w:p w14:paraId="5D972161" w14:textId="77777777" w:rsidR="00E851AB" w:rsidRPr="003038C9" w:rsidRDefault="00E851AB" w:rsidP="002E6504">
      <w:pPr>
        <w:pStyle w:val="ZL2Section"/>
      </w:pPr>
      <w:bookmarkStart w:id="37" w:name="_Toc15026311"/>
      <w:bookmarkStart w:id="38" w:name="_Toc193295209"/>
      <w:r w:rsidRPr="003038C9">
        <w:t>General Test Data Requirements</w:t>
      </w:r>
      <w:bookmarkEnd w:id="37"/>
      <w:bookmarkEnd w:id="38"/>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BA2E11">
      <w:pPr>
        <w:numPr>
          <w:ilvl w:val="0"/>
          <w:numId w:val="9"/>
        </w:numPr>
        <w:spacing w:before="120"/>
        <w:rPr>
          <w:rFonts w:cs="Arial"/>
          <w:szCs w:val="22"/>
        </w:rPr>
      </w:pPr>
      <w:r w:rsidRPr="003038C9">
        <w:rPr>
          <w:rFonts w:cs="Arial"/>
          <w:szCs w:val="22"/>
        </w:rPr>
        <w:t>Test Title</w:t>
      </w:r>
      <w:r w:rsidR="00C2237B">
        <w:rPr>
          <w:rFonts w:cs="Arial"/>
          <w:szCs w:val="22"/>
        </w:rPr>
        <w:t xml:space="preserve">:  “QTP Results for </w:t>
      </w:r>
      <w:r w:rsidR="00C2237B">
        <w:t xml:space="preserve">MLOI Automated OLS Test Bench, EPIC 1” </w:t>
      </w:r>
    </w:p>
    <w:p w14:paraId="6B1C0C28" w14:textId="77777777" w:rsidR="00E851AB" w:rsidRPr="003038C9" w:rsidRDefault="00E851AB" w:rsidP="00BA2E11">
      <w:pPr>
        <w:numPr>
          <w:ilvl w:val="0"/>
          <w:numId w:val="9"/>
        </w:numPr>
        <w:rPr>
          <w:rFonts w:cs="Arial"/>
          <w:szCs w:val="22"/>
        </w:rPr>
      </w:pPr>
      <w:r w:rsidRPr="003038C9">
        <w:rPr>
          <w:rFonts w:cs="Arial"/>
          <w:szCs w:val="22"/>
        </w:rPr>
        <w:t>Date of test</w:t>
      </w:r>
    </w:p>
    <w:p w14:paraId="2E0B575D" w14:textId="77777777" w:rsidR="00E851AB" w:rsidRPr="003038C9" w:rsidRDefault="00E851AB" w:rsidP="00BA2E11">
      <w:pPr>
        <w:numPr>
          <w:ilvl w:val="0"/>
          <w:numId w:val="9"/>
        </w:numPr>
        <w:rPr>
          <w:rFonts w:cs="Arial"/>
          <w:szCs w:val="22"/>
        </w:rPr>
      </w:pPr>
      <w:r w:rsidRPr="003038C9">
        <w:rPr>
          <w:rFonts w:cs="Arial"/>
          <w:szCs w:val="22"/>
        </w:rPr>
        <w:t>Test procedure paragraph reference</w:t>
      </w:r>
    </w:p>
    <w:p w14:paraId="042355F1" w14:textId="77777777" w:rsidR="00E851AB" w:rsidRPr="003038C9" w:rsidRDefault="00E851AB" w:rsidP="00BA2E11">
      <w:pPr>
        <w:numPr>
          <w:ilvl w:val="0"/>
          <w:numId w:val="9"/>
        </w:numPr>
        <w:rPr>
          <w:rFonts w:cs="Arial"/>
          <w:szCs w:val="22"/>
        </w:rPr>
      </w:pPr>
      <w:r w:rsidRPr="003038C9">
        <w:rPr>
          <w:rFonts w:cs="Arial"/>
          <w:szCs w:val="22"/>
        </w:rPr>
        <w:t>All pertinent environmental conditions</w:t>
      </w:r>
    </w:p>
    <w:p w14:paraId="5AA4B925" w14:textId="77777777" w:rsidR="00E851AB" w:rsidRPr="003038C9" w:rsidRDefault="00E851AB" w:rsidP="00BA2E11">
      <w:pPr>
        <w:numPr>
          <w:ilvl w:val="0"/>
          <w:numId w:val="9"/>
        </w:numPr>
        <w:rPr>
          <w:rFonts w:cs="Arial"/>
          <w:szCs w:val="22"/>
        </w:rPr>
      </w:pPr>
      <w:r w:rsidRPr="003038C9">
        <w:rPr>
          <w:rFonts w:cs="Arial"/>
          <w:szCs w:val="22"/>
        </w:rPr>
        <w:t>Type of fluid used and temperature (if applicable)</w:t>
      </w:r>
    </w:p>
    <w:p w14:paraId="7C5F9BED" w14:textId="77777777" w:rsidR="00E851AB" w:rsidRPr="003038C9" w:rsidRDefault="00E851AB" w:rsidP="00BA2E11">
      <w:pPr>
        <w:numPr>
          <w:ilvl w:val="0"/>
          <w:numId w:val="9"/>
        </w:numPr>
        <w:rPr>
          <w:rFonts w:cs="Arial"/>
          <w:szCs w:val="22"/>
        </w:rPr>
      </w:pPr>
      <w:r w:rsidRPr="003038C9">
        <w:rPr>
          <w:rFonts w:cs="Arial"/>
          <w:szCs w:val="22"/>
        </w:rPr>
        <w:t>Name and signature of test operator(s)</w:t>
      </w:r>
    </w:p>
    <w:p w14:paraId="7AEDCAFB" w14:textId="77777777" w:rsidR="00E851AB" w:rsidRPr="003038C9" w:rsidRDefault="00E851AB" w:rsidP="00BA2E11">
      <w:pPr>
        <w:numPr>
          <w:ilvl w:val="0"/>
          <w:numId w:val="9"/>
        </w:numPr>
        <w:rPr>
          <w:rFonts w:cs="Arial"/>
          <w:szCs w:val="22"/>
        </w:rPr>
      </w:pPr>
      <w:r w:rsidRPr="003038C9">
        <w:rPr>
          <w:rFonts w:cs="Arial"/>
          <w:szCs w:val="22"/>
        </w:rPr>
        <w:t>Equipment, instruments, tolerances, and calibration</w:t>
      </w:r>
    </w:p>
    <w:p w14:paraId="0F90F101" w14:textId="77777777" w:rsidR="00E851AB" w:rsidRPr="003038C9" w:rsidRDefault="00E851AB" w:rsidP="00BA2E11">
      <w:pPr>
        <w:numPr>
          <w:ilvl w:val="0"/>
          <w:numId w:val="9"/>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lastRenderedPageBreak/>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2E6504">
      <w:pPr>
        <w:pStyle w:val="ZL2Section"/>
      </w:pPr>
      <w:bookmarkStart w:id="39" w:name="_Toc15026312"/>
      <w:bookmarkStart w:id="40" w:name="_Toc193295210"/>
      <w:r w:rsidRPr="003038C9">
        <w:t>Criteria for Retest</w:t>
      </w:r>
      <w:bookmarkEnd w:id="39"/>
      <w:bookmarkEnd w:id="40"/>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0BC1A52C" w14:textId="77777777" w:rsidR="00E851AB" w:rsidRPr="003038C9" w:rsidRDefault="00E851AB" w:rsidP="002E6504">
      <w:pPr>
        <w:pStyle w:val="ZL1Section"/>
      </w:pPr>
      <w:bookmarkStart w:id="41" w:name="_Toc193210337"/>
      <w:bookmarkStart w:id="42" w:name="_Toc193210461"/>
      <w:bookmarkStart w:id="43" w:name="_Toc15026314"/>
      <w:bookmarkStart w:id="44" w:name="_Toc193295211"/>
      <w:bookmarkEnd w:id="41"/>
      <w:bookmarkEnd w:id="42"/>
      <w:r w:rsidRPr="003038C9">
        <w:t>Test Approach</w:t>
      </w:r>
      <w:bookmarkEnd w:id="43"/>
      <w:bookmarkEnd w:id="4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2E6504">
      <w:pPr>
        <w:pStyle w:val="ZL2Section"/>
      </w:pPr>
      <w:bookmarkStart w:id="45" w:name="_Toc15026315"/>
      <w:bookmarkStart w:id="46" w:name="_Toc193295212"/>
      <w:r w:rsidRPr="003038C9">
        <w:t>Test Conditions</w:t>
      </w:r>
      <w:bookmarkEnd w:id="45"/>
      <w:bookmarkEnd w:id="46"/>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time of testing shall be provided on the test data sheet, as noted in Section 3.1.</w:t>
      </w:r>
    </w:p>
    <w:p w14:paraId="798A5504" w14:textId="77777777" w:rsidR="00E851AB" w:rsidRPr="003038C9" w:rsidRDefault="00E851AB" w:rsidP="002E6504">
      <w:pPr>
        <w:pStyle w:val="ZL2Section"/>
      </w:pPr>
      <w:bookmarkStart w:id="47" w:name="_Toc15026316"/>
      <w:bookmarkStart w:id="48" w:name="_Toc193295213"/>
      <w:r w:rsidRPr="003038C9">
        <w:t>Measurement Tolerances</w:t>
      </w:r>
      <w:bookmarkEnd w:id="47"/>
      <w:bookmarkEnd w:id="48"/>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BA2E11">
      <w:pPr>
        <w:keepNext/>
        <w:keepLines/>
        <w:widowControl w:val="0"/>
        <w:numPr>
          <w:ilvl w:val="0"/>
          <w:numId w:val="10"/>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2E6504">
      <w:pPr>
        <w:pStyle w:val="ZL2Section"/>
      </w:pPr>
      <w:bookmarkStart w:id="49" w:name="_Toc300041149"/>
      <w:bookmarkStart w:id="50" w:name="_Toc15026317"/>
      <w:bookmarkStart w:id="51" w:name="_Toc193295214"/>
      <w:r w:rsidRPr="003038C9">
        <w:t>Test Fluids</w:t>
      </w:r>
      <w:bookmarkEnd w:id="49"/>
      <w:bookmarkEnd w:id="50"/>
      <w:bookmarkEnd w:id="51"/>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2E6504">
      <w:pPr>
        <w:pStyle w:val="ZL2Section"/>
      </w:pPr>
      <w:bookmarkStart w:id="52" w:name="_Toc15026318"/>
      <w:bookmarkStart w:id="53" w:name="_Toc193295215"/>
      <w:r w:rsidRPr="003038C9">
        <w:t>Test Setups/Equipment</w:t>
      </w:r>
      <w:bookmarkEnd w:id="52"/>
      <w:bookmarkEnd w:id="53"/>
    </w:p>
    <w:p w14:paraId="706B75A0" w14:textId="2C4B7310"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r w:rsidR="00500ED2">
        <w:rPr>
          <w:rFonts w:cs="Arial"/>
          <w:szCs w:val="22"/>
        </w:rPr>
        <w:t>5.1</w:t>
      </w:r>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 xml:space="preserve">Note:  The setups illustrated are a guide.  Equivalent instrument substitutes may be used </w:t>
      </w:r>
      <w:proofErr w:type="gramStart"/>
      <w:r w:rsidRPr="003038C9">
        <w:rPr>
          <w:rFonts w:cs="Arial"/>
          <w:szCs w:val="22"/>
        </w:rPr>
        <w:t>as long as</w:t>
      </w:r>
      <w:proofErr w:type="gramEnd"/>
      <w:r w:rsidRPr="003038C9">
        <w:rPr>
          <w:rFonts w:cs="Arial"/>
          <w:szCs w:val="22"/>
        </w:rPr>
        <w:t xml:space="preserve"> the measurement accuracy of the test parameter is not compromised.</w:t>
      </w:r>
    </w:p>
    <w:p w14:paraId="591F1A5D" w14:textId="77777777" w:rsidR="00E851AB" w:rsidRPr="00FA55B3" w:rsidRDefault="00E851AB" w:rsidP="002E6504">
      <w:pPr>
        <w:pStyle w:val="ZL2Section"/>
      </w:pPr>
      <w:bookmarkStart w:id="54" w:name="_Toc481402894"/>
      <w:bookmarkStart w:id="55" w:name="_Toc193295216"/>
      <w:r w:rsidRPr="00FA55B3">
        <w:t>Test Procedure Revisions</w:t>
      </w:r>
      <w:bookmarkEnd w:id="54"/>
      <w:bookmarkEnd w:id="55"/>
    </w:p>
    <w:p w14:paraId="19435853" w14:textId="77777777" w:rsidR="00E851AB" w:rsidRDefault="00E851AB" w:rsidP="00E851AB">
      <w:pPr>
        <w:pStyle w:val="BodyText1"/>
        <w:keepLines w:val="0"/>
        <w:tabs>
          <w:tab w:val="clear" w:pos="576"/>
        </w:tabs>
        <w:spacing w:before="120"/>
        <w:ind w:left="0"/>
      </w:pPr>
      <w:r>
        <w:t xml:space="preserve">All test procedure revisions required during test – other than typographical errors that do not change the technical intent of the test - shall be approved in writing by the responsible AR at a minimum and included in the test report. These revisions include, but are not limited to, </w:t>
      </w:r>
      <w:r>
        <w:lastRenderedPageBreak/>
        <w:t>revisions where the initial stated objective of the procedure or method is not altered, and the means of achieving those stated goals are not altered.</w:t>
      </w:r>
    </w:p>
    <w:p w14:paraId="47A02944" w14:textId="77777777" w:rsidR="00E851AB" w:rsidRPr="00FA55B3" w:rsidRDefault="00E851AB" w:rsidP="002E6504">
      <w:pPr>
        <w:pStyle w:val="ZL2Section"/>
      </w:pPr>
      <w:bookmarkStart w:id="56" w:name="_Toc481402895"/>
      <w:bookmarkStart w:id="57" w:name="_Toc193295217"/>
      <w:r w:rsidRPr="00FA55B3">
        <w:t>Allen Aircraft Contacts:</w:t>
      </w:r>
      <w:bookmarkEnd w:id="56"/>
      <w:bookmarkEnd w:id="57"/>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1821C173" w14:textId="77777777" w:rsidR="00E851AB" w:rsidRDefault="00E851AB" w:rsidP="00E851AB">
      <w:pPr>
        <w:pStyle w:val="BodyText1"/>
        <w:keepLines w:val="0"/>
        <w:tabs>
          <w:tab w:val="clear" w:pos="576"/>
          <w:tab w:val="clear" w:pos="1440"/>
        </w:tabs>
        <w:spacing w:before="60"/>
        <w:ind w:left="-90"/>
      </w:pPr>
      <w:r w:rsidRPr="00500ED2">
        <w:rPr>
          <w:highlight w:val="yellow"/>
        </w:rPr>
        <w:tab/>
        <w:t xml:space="preserve">&lt;name&gt;, Director of Quality Assurance, email: </w:t>
      </w:r>
      <w:hyperlink r:id="rId9" w:history="1"/>
    </w:p>
    <w:p w14:paraId="620715D8" w14:textId="160D5E38" w:rsidR="00E851AB" w:rsidRPr="003038C9" w:rsidRDefault="006563D9" w:rsidP="00500ED2">
      <w:pPr>
        <w:pStyle w:val="ZL1Section"/>
      </w:pPr>
      <w:bookmarkStart w:id="58" w:name="_Toc193295218"/>
      <w:r>
        <w:t>QTP</w:t>
      </w:r>
      <w:r w:rsidR="00E851AB" w:rsidRPr="003038C9">
        <w:t xml:space="preserve"> Testing</w:t>
      </w:r>
      <w:bookmarkEnd w:id="58"/>
    </w:p>
    <w:p w14:paraId="290D0005" w14:textId="06E5020F" w:rsidR="00063764" w:rsidRPr="00063764" w:rsidRDefault="00F17B74" w:rsidP="00063764">
      <w:pPr>
        <w:spacing w:before="120"/>
        <w:rPr>
          <w:rFonts w:cs="Arial"/>
          <w:szCs w:val="22"/>
        </w:rPr>
      </w:pPr>
      <w:r>
        <w:rPr>
          <w:rFonts w:cs="Arial"/>
          <w:szCs w:val="22"/>
        </w:rPr>
        <w:t>Functional</w:t>
      </w:r>
      <w:r w:rsidR="00063764" w:rsidRPr="00063764">
        <w:rPr>
          <w:rFonts w:cs="Arial"/>
          <w:szCs w:val="22"/>
        </w:rPr>
        <w:t xml:space="preserve"> testing </w:t>
      </w:r>
      <w:r w:rsidR="00063764">
        <w:rPr>
          <w:rFonts w:cs="Arial"/>
          <w:szCs w:val="22"/>
        </w:rPr>
        <w:t>is</w:t>
      </w:r>
      <w:r w:rsidR="00063764" w:rsidRPr="00063764">
        <w:rPr>
          <w:rFonts w:cs="Arial"/>
          <w:szCs w:val="22"/>
        </w:rPr>
        <w:t xml:space="preserve"> based on an analysis of </w:t>
      </w:r>
      <w:r w:rsidR="00063764">
        <w:rPr>
          <w:rFonts w:cs="Arial"/>
          <w:szCs w:val="22"/>
        </w:rPr>
        <w:t xml:space="preserve">ReqSpec. </w:t>
      </w:r>
      <w:r w:rsidR="006563D9">
        <w:rPr>
          <w:rFonts w:cs="Arial"/>
          <w:szCs w:val="22"/>
        </w:rPr>
        <w:t>Each Requirement of the ReqSpec shall be test</w:t>
      </w:r>
      <w:r w:rsidR="00063764">
        <w:rPr>
          <w:rFonts w:cs="Arial"/>
          <w:szCs w:val="22"/>
        </w:rPr>
        <w:t>ed</w:t>
      </w:r>
      <w:r w:rsidR="006563D9">
        <w:rPr>
          <w:rFonts w:cs="Arial"/>
          <w:szCs w:val="22"/>
        </w:rPr>
        <w:t xml:space="preserve"> on a PASS/FAIL basis by the procedures described </w:t>
      </w:r>
      <w:r w:rsidR="00063764">
        <w:rPr>
          <w:rFonts w:cs="Arial"/>
          <w:szCs w:val="22"/>
        </w:rPr>
        <w:t>by</w:t>
      </w:r>
      <w:r w:rsidR="006563D9">
        <w:rPr>
          <w:rFonts w:cs="Arial"/>
          <w:szCs w:val="22"/>
        </w:rPr>
        <w:t xml:space="preserve"> test cases</w:t>
      </w:r>
      <w:r w:rsidR="00063764">
        <w:rPr>
          <w:rFonts w:cs="Arial"/>
          <w:szCs w:val="22"/>
        </w:rPr>
        <w:t xml:space="preserve"> of Section 5.1</w:t>
      </w:r>
      <w:r w:rsidR="006563D9">
        <w:rPr>
          <w:rFonts w:cs="Arial"/>
          <w:szCs w:val="22"/>
        </w:rPr>
        <w:t xml:space="preserve">, numbered corresponding to the </w:t>
      </w:r>
      <w:r w:rsidR="00063764">
        <w:rPr>
          <w:rFonts w:cs="Arial"/>
          <w:szCs w:val="22"/>
        </w:rPr>
        <w:t xml:space="preserve">functional </w:t>
      </w:r>
      <w:r w:rsidR="006563D9">
        <w:rPr>
          <w:rFonts w:cs="Arial"/>
          <w:szCs w:val="22"/>
        </w:rPr>
        <w:t>Requirement being tested</w:t>
      </w:r>
      <w:r>
        <w:rPr>
          <w:rFonts w:cs="Arial"/>
          <w:szCs w:val="22"/>
        </w:rPr>
        <w:t xml:space="preserve">. </w:t>
      </w:r>
    </w:p>
    <w:p w14:paraId="72C67769" w14:textId="221B5641" w:rsidR="00063764" w:rsidRPr="00063764" w:rsidRDefault="00F17B74" w:rsidP="00063764">
      <w:pPr>
        <w:spacing w:before="120"/>
        <w:rPr>
          <w:rFonts w:cs="Arial"/>
          <w:szCs w:val="22"/>
        </w:rPr>
      </w:pPr>
      <w:r>
        <w:rPr>
          <w:rFonts w:cs="Arial"/>
          <w:szCs w:val="22"/>
        </w:rPr>
        <w:t xml:space="preserve">Performance </w:t>
      </w:r>
      <w:r w:rsidRPr="00063764">
        <w:rPr>
          <w:rFonts w:cs="Arial"/>
          <w:szCs w:val="22"/>
        </w:rPr>
        <w:t>testing</w:t>
      </w:r>
      <w:r w:rsidR="00FA08A6">
        <w:rPr>
          <w:rFonts w:cs="Arial"/>
          <w:szCs w:val="22"/>
        </w:rPr>
        <w:t xml:space="preserve"> </w:t>
      </w:r>
      <w:r w:rsidRPr="00063764">
        <w:rPr>
          <w:rFonts w:cs="Arial"/>
          <w:szCs w:val="22"/>
        </w:rPr>
        <w:t>includes but</w:t>
      </w:r>
      <w:r w:rsidR="00063764" w:rsidRPr="00063764">
        <w:rPr>
          <w:rFonts w:cs="Arial"/>
          <w:szCs w:val="22"/>
        </w:rPr>
        <w:t xml:space="preserve"> is not limited to</w:t>
      </w:r>
      <w:r>
        <w:rPr>
          <w:rFonts w:cs="Arial"/>
          <w:szCs w:val="22"/>
        </w:rPr>
        <w:t xml:space="preserve"> activities </w:t>
      </w:r>
      <w:r w:rsidR="00063764">
        <w:rPr>
          <w:rFonts w:cs="Arial"/>
          <w:szCs w:val="22"/>
        </w:rPr>
        <w:t xml:space="preserve">such as </w:t>
      </w:r>
      <w:r>
        <w:rPr>
          <w:rFonts w:cs="Arial"/>
          <w:szCs w:val="22"/>
        </w:rPr>
        <w:t xml:space="preserve">Calibration and </w:t>
      </w:r>
      <w:r w:rsidR="00063764">
        <w:rPr>
          <w:rFonts w:cs="Arial"/>
          <w:szCs w:val="22"/>
        </w:rPr>
        <w:t>Gage R&amp;R</w:t>
      </w:r>
      <w:r w:rsidR="00063764" w:rsidRPr="00063764">
        <w:rPr>
          <w:rFonts w:cs="Arial"/>
          <w:szCs w:val="22"/>
        </w:rPr>
        <w:t xml:space="preserve">, </w:t>
      </w:r>
      <w:r>
        <w:rPr>
          <w:rFonts w:cs="Arial"/>
          <w:szCs w:val="22"/>
        </w:rPr>
        <w:t xml:space="preserve">which </w:t>
      </w:r>
      <w:r w:rsidR="00063764">
        <w:rPr>
          <w:rFonts w:cs="Arial"/>
          <w:szCs w:val="22"/>
        </w:rPr>
        <w:t xml:space="preserve">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2E6504">
      <w:pPr>
        <w:pStyle w:val="ZL2Section"/>
      </w:pPr>
      <w:bookmarkStart w:id="59" w:name="_Ref144966083"/>
      <w:bookmarkStart w:id="60" w:name="_Toc193295219"/>
      <w:r>
        <w:t xml:space="preserve">Functional Requirements </w:t>
      </w:r>
      <w:r w:rsidR="00E851AB" w:rsidRPr="003038C9">
        <w:t>Test</w:t>
      </w:r>
      <w:bookmarkEnd w:id="59"/>
      <w:r w:rsidR="001378EB">
        <w:t xml:space="preserve"> Procedures</w:t>
      </w:r>
      <w:bookmarkEnd w:id="60"/>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 w14:paraId="2F4FF707" w14:textId="12EB019B" w:rsidR="005C5C1E" w:rsidRPr="005C5C1E" w:rsidRDefault="005C5C1E" w:rsidP="005C5C1E">
      <w:pPr>
        <w:pStyle w:val="L3Section"/>
      </w:pPr>
      <w:bookmarkStart w:id="61" w:name="_Toc193295220"/>
      <w:r w:rsidRPr="005C5C1E">
        <w:t>Test Initialization</w:t>
      </w:r>
      <w:bookmarkEnd w:id="61"/>
    </w:p>
    <w:p w14:paraId="0426C196" w14:textId="77777777" w:rsidR="005C5C1E" w:rsidRDefault="005C5C1E" w:rsidP="002E6504">
      <w:pPr>
        <w:pStyle w:val="L3Section"/>
        <w:numPr>
          <w:ilvl w:val="0"/>
          <w:numId w:val="0"/>
        </w:numPr>
        <w:ind w:left="864"/>
      </w:pPr>
    </w:p>
    <w:p w14:paraId="5473FFF7" w14:textId="77777777" w:rsidR="002E6504" w:rsidRDefault="002E6504" w:rsidP="00484FB4">
      <w:pPr>
        <w:pStyle w:val="Step"/>
      </w:pPr>
      <w:r>
        <w:t>Install LabVIEW (LV) runtime as shown in Appendix III</w:t>
      </w:r>
    </w:p>
    <w:p w14:paraId="10E2F200" w14:textId="6D6AAB8F" w:rsidR="002E6504" w:rsidRDefault="002E6504" w:rsidP="000D3871">
      <w:pPr>
        <w:pStyle w:val="Step"/>
      </w:pPr>
      <w:r>
        <w:t>Load the current version of the LV MLOI application as shown Test Case 1).</w:t>
      </w:r>
    </w:p>
    <w:p w14:paraId="50890742" w14:textId="0813133B" w:rsidR="002E6504" w:rsidRDefault="002E6504" w:rsidP="000D3871">
      <w:pPr>
        <w:pStyle w:val="Step"/>
        <w:numPr>
          <w:ilvl w:val="0"/>
          <w:numId w:val="0"/>
        </w:numPr>
        <w:ind w:left="1440"/>
      </w:pPr>
      <w:r>
        <w:t xml:space="preserve">NOTE: At this point, much of the LV MLOI app functionality can be exercised in simulated mode. </w:t>
      </w:r>
    </w:p>
    <w:p w14:paraId="0EBCB9DA" w14:textId="74663A99" w:rsidR="00C9069E" w:rsidRDefault="00C9069E" w:rsidP="000D3871">
      <w:pPr>
        <w:pStyle w:val="Step"/>
      </w:pPr>
      <w:r>
        <w:t xml:space="preserve">Configure the system hardware as shown in Appendix </w:t>
      </w:r>
      <w:r w:rsidR="00F773D2">
        <w:t>I</w:t>
      </w:r>
      <w:r>
        <w:t>.</w:t>
      </w:r>
    </w:p>
    <w:p w14:paraId="7AC7DB5E" w14:textId="7098DAC3" w:rsidR="002E6504" w:rsidRDefault="002E6504" w:rsidP="000D3871">
      <w:pPr>
        <w:pStyle w:val="Step"/>
      </w:pPr>
      <w:r>
        <w:t>Initialize the instruments and motor controller as shown in Appendix II</w:t>
      </w:r>
    </w:p>
    <w:p w14:paraId="5A164572" w14:textId="4F9B93F4" w:rsidR="00C90759" w:rsidRDefault="00C90759" w:rsidP="000D3871">
      <w:pPr>
        <w:pStyle w:val="Step"/>
      </w:pPr>
      <w:r>
        <w:t>All the functional tests should be run with the most current application loaded and running with all instruments online unless otherwise specified.</w:t>
      </w:r>
    </w:p>
    <w:p w14:paraId="2E988444" w14:textId="77777777" w:rsidR="002E6504" w:rsidRDefault="002E6504" w:rsidP="000D3871">
      <w:pPr>
        <w:pStyle w:val="Step"/>
        <w:numPr>
          <w:ilvl w:val="0"/>
          <w:numId w:val="0"/>
        </w:numPr>
        <w:ind w:left="360"/>
      </w:pPr>
    </w:p>
    <w:p w14:paraId="6DBB2F35" w14:textId="77777777" w:rsidR="00C9069E" w:rsidRDefault="00C9069E" w:rsidP="000D3871">
      <w:pPr>
        <w:pStyle w:val="Step"/>
        <w:numPr>
          <w:ilvl w:val="0"/>
          <w:numId w:val="0"/>
        </w:numPr>
        <w:ind w:left="900"/>
      </w:pPr>
    </w:p>
    <w:p w14:paraId="330A981C" w14:textId="14699296" w:rsidR="00DC6566" w:rsidRPr="002E591F" w:rsidRDefault="002E591F" w:rsidP="00E3661D">
      <w:pPr>
        <w:pStyle w:val="Requirement"/>
      </w:pPr>
      <w:r w:rsidRPr="002E591F">
        <w:t>Verify b</w:t>
      </w:r>
      <w:r w:rsidR="00DC6566" w:rsidRPr="002E591F">
        <w:t xml:space="preserve">oth the LV application code and HW </w:t>
      </w:r>
      <w:proofErr w:type="gramStart"/>
      <w:r w:rsidRPr="002E591F">
        <w:t>are</w:t>
      </w:r>
      <w:r w:rsidR="00DC6566" w:rsidRPr="002E591F">
        <w:t xml:space="preserve"> version</w:t>
      </w:r>
      <w:proofErr w:type="gramEnd"/>
      <w:r w:rsidR="00DC6566" w:rsidRPr="002E591F">
        <w:t xml:space="preserve"> controlled.</w:t>
      </w:r>
    </w:p>
    <w:p w14:paraId="14EC634B" w14:textId="7CCF9C5C" w:rsidR="00441F94" w:rsidRDefault="002E591F" w:rsidP="00BA2E11">
      <w:pPr>
        <w:pStyle w:val="Step"/>
        <w:numPr>
          <w:ilvl w:val="0"/>
          <w:numId w:val="13"/>
        </w:numPr>
      </w:pPr>
      <w:r w:rsidRPr="00EC348D">
        <w:lastRenderedPageBreak/>
        <w:t xml:space="preserve">Login to your favorite internet browser and navigate to </w:t>
      </w:r>
      <w:hyperlink r:id="rId10" w:history="1">
        <w:r w:rsidR="00EC348D">
          <w:rPr>
            <w:rStyle w:val="Hyperlink"/>
          </w:rPr>
          <w:t>https://github.com/AllenAircraft/PWC-OLS/tree/main</w:t>
        </w:r>
      </w:hyperlink>
      <w:r>
        <w:t xml:space="preserve">.  Contact </w:t>
      </w:r>
      <w:proofErr w:type="gramStart"/>
      <w:r>
        <w:t>AAP</w:t>
      </w:r>
      <w:proofErr w:type="gramEnd"/>
      <w:r>
        <w:t xml:space="preserve"> IT department for login information</w:t>
      </w:r>
      <w:r w:rsidR="00EC348D">
        <w:t>.</w:t>
      </w:r>
      <w:r>
        <w:t xml:space="preserve">   </w:t>
      </w:r>
    </w:p>
    <w:p w14:paraId="1FFA1D0C" w14:textId="77777777" w:rsidR="00441F94" w:rsidRDefault="00441F94" w:rsidP="000D3871">
      <w:pPr>
        <w:pStyle w:val="checkbox"/>
      </w:pPr>
      <w:r>
        <w:t xml:space="preserve">On the code page, verify that the code under “Main” branch is populated and Release Notes are update.  </w:t>
      </w:r>
    </w:p>
    <w:p w14:paraId="387A3ACC" w14:textId="6F8D6F77" w:rsidR="00DC6566" w:rsidRDefault="00441F94" w:rsidP="000D3871">
      <w:pPr>
        <w:pStyle w:val="checkbox"/>
      </w:pPr>
      <w:r>
        <w:t xml:space="preserve">Under “Releases” to the right of the code block, verify the “Latest” release revision number corresponds to engineering documentation. </w:t>
      </w:r>
    </w:p>
    <w:p w14:paraId="1D12C63E" w14:textId="3C708DBF" w:rsidR="00EC348D" w:rsidRDefault="00EC348D" w:rsidP="00BA2E11">
      <w:pPr>
        <w:pStyle w:val="Step"/>
        <w:numPr>
          <w:ilvl w:val="0"/>
          <w:numId w:val="34"/>
        </w:numPr>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0D3871">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0D3871">
      <w:pPr>
        <w:pStyle w:val="checkbox"/>
        <w:numPr>
          <w:ilvl w:val="0"/>
          <w:numId w:val="0"/>
        </w:numPr>
        <w:ind w:left="1260"/>
      </w:pPr>
    </w:p>
    <w:p w14:paraId="7B065DD3" w14:textId="53B8F1EA" w:rsidR="009034F6" w:rsidRDefault="00543DA2" w:rsidP="00E3661D">
      <w:pPr>
        <w:pStyle w:val="ZPara"/>
      </w:pPr>
      <w:r>
        <w:t>Tester   __________________      Date ______________       PASS      FAIL</w:t>
      </w:r>
    </w:p>
    <w:p w14:paraId="37F0CC08" w14:textId="77777777" w:rsidR="00543DA2" w:rsidRPr="00543DA2" w:rsidRDefault="00543DA2" w:rsidP="00E3661D">
      <w:pPr>
        <w:pStyle w:val="ZPara"/>
      </w:pPr>
    </w:p>
    <w:p w14:paraId="74F0A629" w14:textId="043B7A33" w:rsidR="009034F6" w:rsidRDefault="009034F6" w:rsidP="00E3661D">
      <w:pPr>
        <w:pStyle w:val="Requirement"/>
      </w:pPr>
      <w:r>
        <w:t>The system shall have distinct modes, Test and Maintenance.</w:t>
      </w:r>
    </w:p>
    <w:p w14:paraId="5FE5B09C" w14:textId="52D8AB93" w:rsidR="008B2688" w:rsidRPr="00500ED2" w:rsidRDefault="008B2688" w:rsidP="00500ED2">
      <w:pPr>
        <w:rPr>
          <w:i/>
          <w:iCs/>
        </w:rPr>
      </w:pPr>
      <w:r w:rsidRPr="002E6504">
        <w:rPr>
          <w:i/>
          <w:iCs/>
          <w:highlight w:val="yellow"/>
        </w:rPr>
        <w:t>We have yet to validate this requirement nor determined how to implement it</w:t>
      </w:r>
      <w:r w:rsidRPr="00500ED2">
        <w:rPr>
          <w:i/>
          <w:iCs/>
        </w:rPr>
        <w:t>.</w:t>
      </w:r>
    </w:p>
    <w:p w14:paraId="0AA37EE7" w14:textId="5B5A0AE0" w:rsidR="00543DA2" w:rsidRDefault="00543DA2" w:rsidP="00E3661D">
      <w:pPr>
        <w:pStyle w:val="ZPara"/>
      </w:pPr>
    </w:p>
    <w:p w14:paraId="0D48F3F1" w14:textId="3E2ACA66" w:rsidR="00543DA2" w:rsidRPr="00543DA2" w:rsidRDefault="00543DA2" w:rsidP="00E3661D">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E3661D">
      <w:pPr>
        <w:pStyle w:val="Requirement"/>
      </w:pPr>
      <w:bookmarkStart w:id="62" w:name="_Toc191729048"/>
      <w:bookmarkStart w:id="63" w:name="_Toc191729117"/>
      <w:bookmarkStart w:id="64" w:name="_Toc191729196"/>
      <w:bookmarkStart w:id="65" w:name="_Toc191729319"/>
      <w:bookmarkStart w:id="66" w:name="_Toc191729441"/>
      <w:bookmarkStart w:id="67" w:name="_Toc191729500"/>
      <w:bookmarkStart w:id="68" w:name="_Toc191729559"/>
      <w:bookmarkStart w:id="69" w:name="_Toc191729618"/>
      <w:bookmarkStart w:id="70" w:name="_Toc191729706"/>
      <w:bookmarkStart w:id="71" w:name="_Toc191730085"/>
      <w:bookmarkStart w:id="72" w:name="_Toc193104081"/>
      <w:bookmarkStart w:id="73" w:name="_Toc191729049"/>
      <w:bookmarkStart w:id="74" w:name="_Toc191729118"/>
      <w:bookmarkStart w:id="75" w:name="_Toc191729197"/>
      <w:bookmarkStart w:id="76" w:name="_Toc191729320"/>
      <w:bookmarkStart w:id="77" w:name="_Toc191729442"/>
      <w:bookmarkStart w:id="78" w:name="_Toc191729501"/>
      <w:bookmarkStart w:id="79" w:name="_Toc191729560"/>
      <w:bookmarkStart w:id="80" w:name="_Toc191729619"/>
      <w:bookmarkStart w:id="81" w:name="_Toc191729707"/>
      <w:bookmarkStart w:id="82" w:name="_Toc191730086"/>
      <w:bookmarkStart w:id="83" w:name="_Toc193104082"/>
      <w:bookmarkStart w:id="84" w:name="_Toc191729050"/>
      <w:bookmarkStart w:id="85" w:name="_Toc191729119"/>
      <w:bookmarkStart w:id="86" w:name="_Toc191729198"/>
      <w:bookmarkStart w:id="87" w:name="_Toc191729321"/>
      <w:bookmarkStart w:id="88" w:name="_Toc191729443"/>
      <w:bookmarkStart w:id="89" w:name="_Toc191729502"/>
      <w:bookmarkStart w:id="90" w:name="_Toc191729561"/>
      <w:bookmarkStart w:id="91" w:name="_Toc191729620"/>
      <w:bookmarkStart w:id="92" w:name="_Toc191729708"/>
      <w:bookmarkStart w:id="93" w:name="_Toc191730087"/>
      <w:bookmarkStart w:id="94" w:name="_Toc193104083"/>
      <w:bookmarkStart w:id="95" w:name="_Toc191729051"/>
      <w:bookmarkStart w:id="96" w:name="_Toc191729120"/>
      <w:bookmarkStart w:id="97" w:name="_Toc191729199"/>
      <w:bookmarkStart w:id="98" w:name="_Toc191729322"/>
      <w:bookmarkStart w:id="99" w:name="_Toc191729444"/>
      <w:bookmarkStart w:id="100" w:name="_Toc191729503"/>
      <w:bookmarkStart w:id="101" w:name="_Toc191729562"/>
      <w:bookmarkStart w:id="102" w:name="_Toc191729621"/>
      <w:bookmarkStart w:id="103" w:name="_Toc191729709"/>
      <w:bookmarkStart w:id="104" w:name="_Toc191730088"/>
      <w:bookmarkStart w:id="105" w:name="_Toc193104084"/>
      <w:bookmarkStart w:id="106" w:name="_Toc191729052"/>
      <w:bookmarkStart w:id="107" w:name="_Toc191729121"/>
      <w:bookmarkStart w:id="108" w:name="_Toc191729200"/>
      <w:bookmarkStart w:id="109" w:name="_Toc191729323"/>
      <w:bookmarkStart w:id="110" w:name="_Toc191729445"/>
      <w:bookmarkStart w:id="111" w:name="_Toc191729504"/>
      <w:bookmarkStart w:id="112" w:name="_Toc191729563"/>
      <w:bookmarkStart w:id="113" w:name="_Toc191729622"/>
      <w:bookmarkStart w:id="114" w:name="_Toc191729710"/>
      <w:bookmarkStart w:id="115" w:name="_Toc191730089"/>
      <w:bookmarkStart w:id="116" w:name="_Toc193104085"/>
      <w:bookmarkStart w:id="117" w:name="_Toc191729053"/>
      <w:bookmarkStart w:id="118" w:name="_Toc191729122"/>
      <w:bookmarkStart w:id="119" w:name="_Toc191729201"/>
      <w:bookmarkStart w:id="120" w:name="_Toc191729324"/>
      <w:bookmarkStart w:id="121" w:name="_Toc191729446"/>
      <w:bookmarkStart w:id="122" w:name="_Toc191729505"/>
      <w:bookmarkStart w:id="123" w:name="_Toc191729564"/>
      <w:bookmarkStart w:id="124" w:name="_Toc191729623"/>
      <w:bookmarkStart w:id="125" w:name="_Toc191729711"/>
      <w:bookmarkStart w:id="126" w:name="_Toc191730090"/>
      <w:bookmarkStart w:id="127" w:name="_Toc193104086"/>
      <w:bookmarkStart w:id="128" w:name="_Toc191729054"/>
      <w:bookmarkStart w:id="129" w:name="_Toc191729123"/>
      <w:bookmarkStart w:id="130" w:name="_Toc191729202"/>
      <w:bookmarkStart w:id="131" w:name="_Toc191729325"/>
      <w:bookmarkStart w:id="132" w:name="_Toc191729447"/>
      <w:bookmarkStart w:id="133" w:name="_Toc191729506"/>
      <w:bookmarkStart w:id="134" w:name="_Toc191729565"/>
      <w:bookmarkStart w:id="135" w:name="_Toc191729624"/>
      <w:bookmarkStart w:id="136" w:name="_Toc191729712"/>
      <w:bookmarkStart w:id="137" w:name="_Toc191730091"/>
      <w:bookmarkStart w:id="138" w:name="_Toc193104087"/>
      <w:bookmarkStart w:id="139" w:name="_Toc191729055"/>
      <w:bookmarkStart w:id="140" w:name="_Toc191729124"/>
      <w:bookmarkStart w:id="141" w:name="_Toc191729203"/>
      <w:bookmarkStart w:id="142" w:name="_Toc191729326"/>
      <w:bookmarkStart w:id="143" w:name="_Toc191729448"/>
      <w:bookmarkStart w:id="144" w:name="_Toc191729507"/>
      <w:bookmarkStart w:id="145" w:name="_Toc191729566"/>
      <w:bookmarkStart w:id="146" w:name="_Toc191729625"/>
      <w:bookmarkStart w:id="147" w:name="_Toc191729713"/>
      <w:bookmarkStart w:id="148" w:name="_Toc191730092"/>
      <w:bookmarkStart w:id="149" w:name="_Toc193104088"/>
      <w:bookmarkStart w:id="150" w:name="_Toc191729056"/>
      <w:bookmarkStart w:id="151" w:name="_Toc191729125"/>
      <w:bookmarkStart w:id="152" w:name="_Toc191729204"/>
      <w:bookmarkStart w:id="153" w:name="_Toc191729327"/>
      <w:bookmarkStart w:id="154" w:name="_Toc191729449"/>
      <w:bookmarkStart w:id="155" w:name="_Toc191729508"/>
      <w:bookmarkStart w:id="156" w:name="_Toc191729567"/>
      <w:bookmarkStart w:id="157" w:name="_Toc191729626"/>
      <w:bookmarkStart w:id="158" w:name="_Toc191729714"/>
      <w:bookmarkStart w:id="159" w:name="_Toc191730093"/>
      <w:bookmarkStart w:id="160" w:name="_Toc193104089"/>
      <w:bookmarkStart w:id="161" w:name="_Toc191729057"/>
      <w:bookmarkStart w:id="162" w:name="_Toc191729126"/>
      <w:bookmarkStart w:id="163" w:name="_Toc191729205"/>
      <w:bookmarkStart w:id="164" w:name="_Toc191729328"/>
      <w:bookmarkStart w:id="165" w:name="_Toc191729450"/>
      <w:bookmarkStart w:id="166" w:name="_Toc191729509"/>
      <w:bookmarkStart w:id="167" w:name="_Toc191729568"/>
      <w:bookmarkStart w:id="168" w:name="_Toc191729627"/>
      <w:bookmarkStart w:id="169" w:name="_Toc191729715"/>
      <w:bookmarkStart w:id="170" w:name="_Toc191730094"/>
      <w:bookmarkStart w:id="171" w:name="_Toc193104090"/>
      <w:bookmarkStart w:id="172" w:name="_Toc191729058"/>
      <w:bookmarkStart w:id="173" w:name="_Toc191729127"/>
      <w:bookmarkStart w:id="174" w:name="_Toc191729206"/>
      <w:bookmarkStart w:id="175" w:name="_Toc191729329"/>
      <w:bookmarkStart w:id="176" w:name="_Toc191729451"/>
      <w:bookmarkStart w:id="177" w:name="_Toc191729510"/>
      <w:bookmarkStart w:id="178" w:name="_Toc191729569"/>
      <w:bookmarkStart w:id="179" w:name="_Toc191729628"/>
      <w:bookmarkStart w:id="180" w:name="_Toc191729716"/>
      <w:bookmarkStart w:id="181" w:name="_Toc191730095"/>
      <w:bookmarkStart w:id="182" w:name="_Toc193104091"/>
      <w:bookmarkStart w:id="183" w:name="_Toc191729059"/>
      <w:bookmarkStart w:id="184" w:name="_Toc191729128"/>
      <w:bookmarkStart w:id="185" w:name="_Toc191729207"/>
      <w:bookmarkStart w:id="186" w:name="_Toc191729330"/>
      <w:bookmarkStart w:id="187" w:name="_Toc191729452"/>
      <w:bookmarkStart w:id="188" w:name="_Toc191729511"/>
      <w:bookmarkStart w:id="189" w:name="_Toc191729570"/>
      <w:bookmarkStart w:id="190" w:name="_Toc191729629"/>
      <w:bookmarkStart w:id="191" w:name="_Toc191729717"/>
      <w:bookmarkStart w:id="192" w:name="_Toc191730096"/>
      <w:bookmarkStart w:id="193" w:name="_Toc193104092"/>
      <w:bookmarkStart w:id="194" w:name="_Toc191729060"/>
      <w:bookmarkStart w:id="195" w:name="_Toc191729129"/>
      <w:bookmarkStart w:id="196" w:name="_Toc191729208"/>
      <w:bookmarkStart w:id="197" w:name="_Toc191729331"/>
      <w:bookmarkStart w:id="198" w:name="_Toc191729453"/>
      <w:bookmarkStart w:id="199" w:name="_Toc191729512"/>
      <w:bookmarkStart w:id="200" w:name="_Toc191729571"/>
      <w:bookmarkStart w:id="201" w:name="_Toc191729630"/>
      <w:bookmarkStart w:id="202" w:name="_Toc191729718"/>
      <w:bookmarkStart w:id="203" w:name="_Toc191730097"/>
      <w:bookmarkStart w:id="204" w:name="_Toc193104093"/>
      <w:bookmarkStart w:id="205" w:name="_Toc191729061"/>
      <w:bookmarkStart w:id="206" w:name="_Toc191729130"/>
      <w:bookmarkStart w:id="207" w:name="_Toc191729209"/>
      <w:bookmarkStart w:id="208" w:name="_Toc191729332"/>
      <w:bookmarkStart w:id="209" w:name="_Toc191729454"/>
      <w:bookmarkStart w:id="210" w:name="_Toc191729513"/>
      <w:bookmarkStart w:id="211" w:name="_Toc191729572"/>
      <w:bookmarkStart w:id="212" w:name="_Toc191729631"/>
      <w:bookmarkStart w:id="213" w:name="_Toc191729719"/>
      <w:bookmarkStart w:id="214" w:name="_Toc191730098"/>
      <w:bookmarkStart w:id="215" w:name="_Toc193104094"/>
      <w:bookmarkStart w:id="216" w:name="_Toc191729062"/>
      <w:bookmarkStart w:id="217" w:name="_Toc191729131"/>
      <w:bookmarkStart w:id="218" w:name="_Toc191729210"/>
      <w:bookmarkStart w:id="219" w:name="_Toc191729333"/>
      <w:bookmarkStart w:id="220" w:name="_Toc191729455"/>
      <w:bookmarkStart w:id="221" w:name="_Toc191729514"/>
      <w:bookmarkStart w:id="222" w:name="_Toc191729573"/>
      <w:bookmarkStart w:id="223" w:name="_Toc191729632"/>
      <w:bookmarkStart w:id="224" w:name="_Toc191729720"/>
      <w:bookmarkStart w:id="225" w:name="_Toc191730099"/>
      <w:bookmarkStart w:id="226" w:name="_Toc193104095"/>
      <w:bookmarkStart w:id="227" w:name="_Toc191729063"/>
      <w:bookmarkStart w:id="228" w:name="_Toc191729132"/>
      <w:bookmarkStart w:id="229" w:name="_Toc191729211"/>
      <w:bookmarkStart w:id="230" w:name="_Toc191729334"/>
      <w:bookmarkStart w:id="231" w:name="_Toc191729456"/>
      <w:bookmarkStart w:id="232" w:name="_Toc191729515"/>
      <w:bookmarkStart w:id="233" w:name="_Toc191729574"/>
      <w:bookmarkStart w:id="234" w:name="_Toc191729633"/>
      <w:bookmarkStart w:id="235" w:name="_Toc191729721"/>
      <w:bookmarkStart w:id="236" w:name="_Toc191730100"/>
      <w:bookmarkStart w:id="237" w:name="_Toc193104096"/>
      <w:bookmarkStart w:id="238" w:name="_Toc191729064"/>
      <w:bookmarkStart w:id="239" w:name="_Toc191729133"/>
      <w:bookmarkStart w:id="240" w:name="_Toc191729212"/>
      <w:bookmarkStart w:id="241" w:name="_Toc191729335"/>
      <w:bookmarkStart w:id="242" w:name="_Toc191729457"/>
      <w:bookmarkStart w:id="243" w:name="_Toc191729516"/>
      <w:bookmarkStart w:id="244" w:name="_Toc191729575"/>
      <w:bookmarkStart w:id="245" w:name="_Toc191729634"/>
      <w:bookmarkStart w:id="246" w:name="_Toc191729722"/>
      <w:bookmarkStart w:id="247" w:name="_Toc191730101"/>
      <w:bookmarkStart w:id="248" w:name="_Toc193104097"/>
      <w:bookmarkStart w:id="249" w:name="_Toc191729065"/>
      <w:bookmarkStart w:id="250" w:name="_Toc191729134"/>
      <w:bookmarkStart w:id="251" w:name="_Toc191729213"/>
      <w:bookmarkStart w:id="252" w:name="_Toc191729336"/>
      <w:bookmarkStart w:id="253" w:name="_Toc191729458"/>
      <w:bookmarkStart w:id="254" w:name="_Toc191729517"/>
      <w:bookmarkStart w:id="255" w:name="_Toc191729576"/>
      <w:bookmarkStart w:id="256" w:name="_Toc191729635"/>
      <w:bookmarkStart w:id="257" w:name="_Toc191729723"/>
      <w:bookmarkStart w:id="258" w:name="_Toc191730102"/>
      <w:bookmarkStart w:id="259" w:name="_Toc193104098"/>
      <w:bookmarkStart w:id="260" w:name="_Toc191729066"/>
      <w:bookmarkStart w:id="261" w:name="_Toc191729135"/>
      <w:bookmarkStart w:id="262" w:name="_Toc191729214"/>
      <w:bookmarkStart w:id="263" w:name="_Toc191729337"/>
      <w:bookmarkStart w:id="264" w:name="_Toc191729459"/>
      <w:bookmarkStart w:id="265" w:name="_Toc191729518"/>
      <w:bookmarkStart w:id="266" w:name="_Toc191729577"/>
      <w:bookmarkStart w:id="267" w:name="_Toc191729636"/>
      <w:bookmarkStart w:id="268" w:name="_Toc191729724"/>
      <w:bookmarkStart w:id="269" w:name="_Toc191730103"/>
      <w:bookmarkStart w:id="270" w:name="_Toc193104099"/>
      <w:bookmarkStart w:id="271" w:name="_Toc191729067"/>
      <w:bookmarkStart w:id="272" w:name="_Toc191729136"/>
      <w:bookmarkStart w:id="273" w:name="_Toc191729215"/>
      <w:bookmarkStart w:id="274" w:name="_Toc191729338"/>
      <w:bookmarkStart w:id="275" w:name="_Toc191729460"/>
      <w:bookmarkStart w:id="276" w:name="_Toc191729519"/>
      <w:bookmarkStart w:id="277" w:name="_Toc191729578"/>
      <w:bookmarkStart w:id="278" w:name="_Toc191729637"/>
      <w:bookmarkStart w:id="279" w:name="_Toc191729725"/>
      <w:bookmarkStart w:id="280" w:name="_Toc191730104"/>
      <w:bookmarkStart w:id="281" w:name="_Toc19310410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The EPIC 1 System MAY be placed into production service with the HW1 (breadboard) hardware.</w:t>
      </w:r>
    </w:p>
    <w:p w14:paraId="642554FA" w14:textId="5B812235" w:rsidR="00543DA2" w:rsidRDefault="00543DA2" w:rsidP="00BA2E11">
      <w:pPr>
        <w:pStyle w:val="Step"/>
        <w:numPr>
          <w:ilvl w:val="0"/>
          <w:numId w:val="35"/>
        </w:numPr>
      </w:pPr>
      <w:r>
        <w:t>Inspect the Interface Board, check for loose wires, all components are reasonably secure, and strain reliefs are present on all wires that are regularly handled.</w:t>
      </w:r>
    </w:p>
    <w:p w14:paraId="73251535" w14:textId="1A29FFBA" w:rsidR="00543DA2" w:rsidRDefault="00543DA2" w:rsidP="00E3661D">
      <w:pPr>
        <w:pStyle w:val="ZPara"/>
      </w:pPr>
      <w:r>
        <w:t xml:space="preserve">Type (circle one)   </w:t>
      </w:r>
      <w:r>
        <w:tab/>
      </w:r>
      <w:r>
        <w:tab/>
        <w:t>Prototype</w:t>
      </w:r>
      <w:r>
        <w:tab/>
      </w:r>
      <w:r>
        <w:tab/>
        <w:t>PCB</w:t>
      </w:r>
    </w:p>
    <w:p w14:paraId="646983B2" w14:textId="77777777" w:rsidR="00604DB6" w:rsidRDefault="00604DB6" w:rsidP="00E3661D">
      <w:pPr>
        <w:pStyle w:val="ZPara"/>
      </w:pPr>
    </w:p>
    <w:p w14:paraId="186D73C9" w14:textId="766758FC" w:rsidR="00D54CD2" w:rsidRDefault="00604DB6" w:rsidP="000D3871">
      <w:pPr>
        <w:pStyle w:val="checkbox"/>
      </w:pPr>
      <w:r>
        <w:t>The Interface board is properly installed.</w:t>
      </w:r>
    </w:p>
    <w:p w14:paraId="0163FD5C" w14:textId="77777777" w:rsidR="00604DB6" w:rsidRDefault="00604DB6" w:rsidP="000D3871">
      <w:pPr>
        <w:pStyle w:val="checkbox"/>
        <w:numPr>
          <w:ilvl w:val="0"/>
          <w:numId w:val="0"/>
        </w:numPr>
        <w:ind w:left="1260"/>
      </w:pPr>
    </w:p>
    <w:p w14:paraId="3747999F" w14:textId="77777777" w:rsidR="00604DB6" w:rsidRDefault="00604DB6" w:rsidP="000D3871">
      <w:pPr>
        <w:pStyle w:val="checkbox"/>
        <w:numPr>
          <w:ilvl w:val="0"/>
          <w:numId w:val="0"/>
        </w:numPr>
        <w:ind w:left="1260"/>
      </w:pPr>
    </w:p>
    <w:p w14:paraId="38CED88A" w14:textId="77777777" w:rsidR="00543DA2" w:rsidRDefault="00543DA2" w:rsidP="00E3661D">
      <w:pPr>
        <w:pStyle w:val="ZPara"/>
      </w:pPr>
      <w:bookmarkStart w:id="282" w:name="_Toc191729639"/>
      <w:r>
        <w:t>Tester   __________________      Date ______________       PASS      FAIL</w:t>
      </w:r>
    </w:p>
    <w:bookmarkEnd w:id="282"/>
    <w:p w14:paraId="1F13EEDE" w14:textId="77777777" w:rsidR="00543DA2" w:rsidRDefault="00543DA2" w:rsidP="00E3661D">
      <w:pPr>
        <w:pStyle w:val="ZPara"/>
      </w:pPr>
    </w:p>
    <w:p w14:paraId="1B1D2500" w14:textId="77777777" w:rsidR="00465454" w:rsidRDefault="00465454" w:rsidP="00E3661D">
      <w:pPr>
        <w:pStyle w:val="Requirement"/>
      </w:pPr>
      <w:r>
        <w:t>Hardware status shall be indicated as Green = Good to test; Red = Bad or Fault; Yellow = Needs attention or not automatic, i.e. in simulation mode.</w:t>
      </w:r>
    </w:p>
    <w:p w14:paraId="482135EF" w14:textId="0C403910" w:rsidR="00465454" w:rsidRPr="00EF1165" w:rsidRDefault="00465454" w:rsidP="00BA2E11">
      <w:pPr>
        <w:pStyle w:val="Step"/>
        <w:numPr>
          <w:ilvl w:val="0"/>
          <w:numId w:val="14"/>
        </w:numPr>
      </w:pPr>
      <w:r w:rsidRPr="00EF1165">
        <w:t>Power on the instrument power and the motor power supplies. Verify the DataQ, Motor controller and Laser USB port are connected to the USB Hub and the USB Hub is connected to the Workstation USB port.</w:t>
      </w:r>
      <w:r w:rsidR="000D3871">
        <w:t xml:space="preserve">  See the hardware configuration procedure in Appendix II.</w:t>
      </w:r>
    </w:p>
    <w:p w14:paraId="3D1EEFDC" w14:textId="6D10D489" w:rsidR="00465454" w:rsidRDefault="00465454" w:rsidP="00BA2E11">
      <w:pPr>
        <w:pStyle w:val="Step"/>
        <w:numPr>
          <w:ilvl w:val="0"/>
          <w:numId w:val="14"/>
        </w:numPr>
      </w:pPr>
      <w:r>
        <w:t xml:space="preserve">On the workstation, right-click the start bar and select Device Manager.  Verify that each of the units is recognized by the Device Manager.  If not see the installation procedure in Appendix </w:t>
      </w:r>
      <w:r w:rsidR="000D3871">
        <w:t>II</w:t>
      </w:r>
      <w:r>
        <w:t>.</w:t>
      </w:r>
    </w:p>
    <w:p w14:paraId="66E4A32F" w14:textId="77777777" w:rsidR="00465454" w:rsidRDefault="00465454" w:rsidP="000D3871">
      <w:pPr>
        <w:pStyle w:val="Step"/>
        <w:numPr>
          <w:ilvl w:val="0"/>
          <w:numId w:val="0"/>
        </w:numPr>
        <w:ind w:left="720"/>
      </w:pPr>
      <w:r>
        <w:rPr>
          <w:noProof/>
        </w:rPr>
        <w:lastRenderedPageBreak/>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39663824" w:rsidR="00465454" w:rsidRDefault="000D3871" w:rsidP="000D3871">
      <w:pPr>
        <w:pStyle w:val="checkbox"/>
      </w:pPr>
      <w:r>
        <w:t xml:space="preserve">Verify that the </w:t>
      </w:r>
      <w:r w:rsidRPr="000D3871">
        <w:t>three</w:t>
      </w:r>
      <w:r>
        <w:t xml:space="preserve"> devices are </w:t>
      </w:r>
      <w:r w:rsidRPr="000D3871">
        <w:t>shown</w:t>
      </w:r>
      <w:r>
        <w:t xml:space="preserve"> in the Device Manager as shown above.</w:t>
      </w:r>
    </w:p>
    <w:p w14:paraId="1DB43147" w14:textId="77777777" w:rsidR="00465454" w:rsidRPr="000D3871" w:rsidRDefault="00465454" w:rsidP="00BA2E11">
      <w:pPr>
        <w:pStyle w:val="Step"/>
        <w:numPr>
          <w:ilvl w:val="0"/>
          <w:numId w:val="14"/>
        </w:numPr>
      </w:pPr>
      <w:r w:rsidRPr="000D3871">
        <w:t xml:space="preserve">Open the LV app if the LV app is not running, click the run button. </w:t>
      </w:r>
    </w:p>
    <w:p w14:paraId="24D33727" w14:textId="77777777" w:rsidR="00465454" w:rsidRDefault="00465454" w:rsidP="000D3871">
      <w:pPr>
        <w:pStyle w:val="checkbox"/>
      </w:pPr>
      <w:r>
        <w:t xml:space="preserve">Verify all three status lights are GREEN. </w:t>
      </w:r>
    </w:p>
    <w:p w14:paraId="55F79C26" w14:textId="77777777" w:rsidR="00465454" w:rsidRDefault="00465454" w:rsidP="00BA2E11">
      <w:pPr>
        <w:pStyle w:val="Step"/>
        <w:numPr>
          <w:ilvl w:val="0"/>
          <w:numId w:val="36"/>
        </w:numPr>
      </w:pPr>
      <w:r>
        <w:t>Disconnect the USB hub from the Workstation.</w:t>
      </w:r>
    </w:p>
    <w:p w14:paraId="172E3480" w14:textId="77777777" w:rsidR="00465454" w:rsidRDefault="00465454" w:rsidP="000D3871">
      <w:pPr>
        <w:pStyle w:val="checkbox"/>
      </w:pPr>
      <w:r>
        <w:t xml:space="preserve">Verify all three status lights are YELLOW. </w:t>
      </w:r>
    </w:p>
    <w:p w14:paraId="62A0CC0B" w14:textId="77777777" w:rsidR="00465454" w:rsidRDefault="00465454" w:rsidP="000D3871">
      <w:pPr>
        <w:pStyle w:val="Step"/>
      </w:pPr>
      <w:r>
        <w:t>Turn OFF the simulated mode by pressing the SIM button</w:t>
      </w:r>
    </w:p>
    <w:p w14:paraId="7407114E" w14:textId="6568670D" w:rsidR="00465454" w:rsidRDefault="00465454" w:rsidP="000D3871">
      <w:pPr>
        <w:pStyle w:val="checkbox"/>
      </w:pPr>
      <w:r>
        <w:t>Verify all three status lights are RED.</w:t>
      </w:r>
    </w:p>
    <w:p w14:paraId="4E2FC9E8" w14:textId="77777777" w:rsidR="00465454" w:rsidRDefault="00465454" w:rsidP="000D3871">
      <w:pPr>
        <w:pStyle w:val="Step"/>
        <w:numPr>
          <w:ilvl w:val="0"/>
          <w:numId w:val="0"/>
        </w:numPr>
        <w:ind w:left="720"/>
      </w:pPr>
      <w:r>
        <w:t xml:space="preserve"> </w:t>
      </w:r>
    </w:p>
    <w:p w14:paraId="1A61AAC4" w14:textId="77777777" w:rsidR="00465454" w:rsidRDefault="00465454" w:rsidP="00E3661D">
      <w:pPr>
        <w:pStyle w:val="ZPara"/>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E3661D">
      <w:pPr>
        <w:pStyle w:val="ZPara"/>
      </w:pPr>
    </w:p>
    <w:p w14:paraId="611AB40F" w14:textId="77777777" w:rsidR="00465454" w:rsidRDefault="00465454" w:rsidP="00E3661D">
      <w:pPr>
        <w:pStyle w:val="ZPara"/>
      </w:pPr>
    </w:p>
    <w:p w14:paraId="587A97E3" w14:textId="77777777" w:rsidR="00465454" w:rsidRDefault="00465454" w:rsidP="00E3661D">
      <w:pPr>
        <w:pStyle w:val="ZPara"/>
      </w:pPr>
      <w:r>
        <w:lastRenderedPageBreak/>
        <w:t>Tester   __________________      Date ______________       PASS      FAIL</w:t>
      </w:r>
    </w:p>
    <w:p w14:paraId="2BD3DE83" w14:textId="77777777" w:rsidR="00733D68" w:rsidRDefault="00733D68" w:rsidP="00733D68">
      <w:pPr>
        <w:pStyle w:val="style2"/>
        <w:numPr>
          <w:ilvl w:val="0"/>
          <w:numId w:val="0"/>
        </w:numPr>
        <w:ind w:left="864"/>
      </w:pPr>
    </w:p>
    <w:p w14:paraId="13F1C8C8" w14:textId="77777777" w:rsidR="00733D68" w:rsidRDefault="00733D68" w:rsidP="00733D68">
      <w:pPr>
        <w:pStyle w:val="style2"/>
        <w:numPr>
          <w:ilvl w:val="0"/>
          <w:numId w:val="0"/>
        </w:numPr>
        <w:ind w:left="864"/>
      </w:pPr>
    </w:p>
    <w:p w14:paraId="3090FC1F" w14:textId="77777777" w:rsidR="00733D68" w:rsidRDefault="00733D68" w:rsidP="002E6504">
      <w:pPr>
        <w:pStyle w:val="style2"/>
        <w:numPr>
          <w:ilvl w:val="0"/>
          <w:numId w:val="0"/>
        </w:numPr>
        <w:ind w:left="864"/>
      </w:pPr>
    </w:p>
    <w:p w14:paraId="4DADC3BA" w14:textId="345B40DB" w:rsidR="00733D68" w:rsidRDefault="00733D68" w:rsidP="002E6504">
      <w:pPr>
        <w:pStyle w:val="L3Section"/>
      </w:pPr>
      <w:bookmarkStart w:id="283" w:name="_Toc193295221"/>
      <w:r>
        <w:t>Hardware Inputs:</w:t>
      </w:r>
      <w:bookmarkEnd w:id="283"/>
    </w:p>
    <w:p w14:paraId="000B4856" w14:textId="61C18524" w:rsidR="0064065C" w:rsidRDefault="006F6E8F" w:rsidP="00E3661D">
      <w:pPr>
        <w:pStyle w:val="Requirement"/>
      </w:pPr>
      <w:bookmarkStart w:id="284" w:name="_Toc191729072"/>
      <w:bookmarkStart w:id="285" w:name="_Toc191729141"/>
      <w:bookmarkStart w:id="286" w:name="_Toc191729073"/>
      <w:bookmarkStart w:id="287" w:name="_Toc191729142"/>
      <w:bookmarkStart w:id="288" w:name="_Toc191729074"/>
      <w:bookmarkStart w:id="289" w:name="_Toc191729143"/>
      <w:bookmarkStart w:id="290" w:name="_Toc191729075"/>
      <w:bookmarkStart w:id="291" w:name="_Toc191729144"/>
      <w:bookmarkStart w:id="292" w:name="_Toc191729076"/>
      <w:bookmarkStart w:id="293" w:name="_Toc191729145"/>
      <w:bookmarkStart w:id="294" w:name="_Toc191729077"/>
      <w:bookmarkStart w:id="295" w:name="_Toc191729146"/>
      <w:bookmarkEnd w:id="284"/>
      <w:bookmarkEnd w:id="285"/>
      <w:bookmarkEnd w:id="286"/>
      <w:bookmarkEnd w:id="287"/>
      <w:bookmarkEnd w:id="288"/>
      <w:bookmarkEnd w:id="289"/>
      <w:bookmarkEnd w:id="290"/>
      <w:bookmarkEnd w:id="291"/>
      <w:bookmarkEnd w:id="292"/>
      <w:bookmarkEnd w:id="293"/>
      <w:bookmarkEnd w:id="294"/>
      <w:bookmarkEnd w:id="295"/>
      <w:r>
        <w:t>ChA and ChB resistance measurement 0-1700</w:t>
      </w:r>
      <w:r>
        <w:sym w:font="Symbol" w:char="F057"/>
      </w:r>
      <w:r>
        <w:t xml:space="preserve"> +/- 1%</w:t>
      </w:r>
    </w:p>
    <w:p w14:paraId="6AFB3663" w14:textId="7AC88791" w:rsidR="005D259E" w:rsidRDefault="005D259E" w:rsidP="005D259E">
      <w:pPr>
        <w:ind w:left="360"/>
      </w:pPr>
      <w:r>
        <w:t>Equipment required:</w:t>
      </w:r>
    </w:p>
    <w:p w14:paraId="24DDB02A" w14:textId="3E6D3368" w:rsidR="005D259E" w:rsidRDefault="005D259E" w:rsidP="005D259E">
      <w:pPr>
        <w:ind w:left="1080"/>
      </w:pPr>
      <w:r>
        <w:t>Volt/ohm meter (VOM</w:t>
      </w:r>
      <w:proofErr w:type="gramStart"/>
      <w:r>
        <w:t>);</w:t>
      </w:r>
      <w:proofErr w:type="gramEnd"/>
      <w:r>
        <w:t xml:space="preserve">  </w:t>
      </w:r>
    </w:p>
    <w:p w14:paraId="7774B4F2" w14:textId="7D1E9EDA" w:rsidR="008913CD" w:rsidRDefault="005D259E" w:rsidP="005D259E">
      <w:pPr>
        <w:ind w:left="1080"/>
      </w:pPr>
      <w:r>
        <w:t>100</w:t>
      </w:r>
      <w:r>
        <w:sym w:font="Symbol" w:char="F057"/>
      </w:r>
      <w:r>
        <w:t xml:space="preserve"> and 1K</w:t>
      </w:r>
      <w:r>
        <w:sym w:font="Symbol" w:char="F057"/>
      </w:r>
      <w:r>
        <w:t xml:space="preserve"> </w:t>
      </w:r>
      <w:r w:rsidR="00CC7317">
        <w:t xml:space="preserve">0.05% </w:t>
      </w:r>
      <w:r w:rsidR="008913CD">
        <w:t>Reference Resistors (may be present on the Interface board).</w:t>
      </w:r>
    </w:p>
    <w:p w14:paraId="432FDA3B" w14:textId="5DE1FAF4" w:rsidR="005D259E" w:rsidRDefault="005D259E" w:rsidP="005D259E">
      <w:pPr>
        <w:ind w:left="1080"/>
      </w:pPr>
      <w:r>
        <w:t>2k</w:t>
      </w:r>
      <w:r>
        <w:sym w:font="Symbol" w:char="F057"/>
      </w:r>
      <w:r>
        <w:t xml:space="preserve"> </w:t>
      </w:r>
      <w:r w:rsidR="008913CD">
        <w:t>bulk</w:t>
      </w:r>
      <w:r>
        <w:t xml:space="preserve"> resistor.</w:t>
      </w:r>
    </w:p>
    <w:p w14:paraId="6DA1EEDB" w14:textId="61DD0101" w:rsidR="00FA08A6" w:rsidRDefault="00FA08A6" w:rsidP="00BA2E11">
      <w:pPr>
        <w:pStyle w:val="Step"/>
        <w:numPr>
          <w:ilvl w:val="0"/>
          <w:numId w:val="17"/>
        </w:numPr>
        <w:ind w:left="810" w:hanging="450"/>
      </w:pPr>
      <w:r>
        <w:t>If the resistance calibration is not up to date, then perform a Resistance calibration.</w:t>
      </w:r>
      <w:r w:rsidR="005D259E">
        <w:t xml:space="preserve"> See </w:t>
      </w:r>
      <w:r w:rsidR="00CC7317">
        <w:t>Section 5.2.2.</w:t>
      </w:r>
    </w:p>
    <w:p w14:paraId="1FA65C33" w14:textId="1B0F4553" w:rsidR="000D3871" w:rsidRDefault="005D259E" w:rsidP="00BA2E11">
      <w:pPr>
        <w:pStyle w:val="Step"/>
        <w:numPr>
          <w:ilvl w:val="0"/>
          <w:numId w:val="17"/>
        </w:numPr>
      </w:pPr>
      <w:r>
        <w:t>Run the MLOI app</w:t>
      </w:r>
      <w:r w:rsidR="000D3871">
        <w:t>.</w:t>
      </w:r>
      <w:r>
        <w:t xml:space="preserve"> Using the VOM measure and </w:t>
      </w:r>
      <w:proofErr w:type="gramStart"/>
      <w:r>
        <w:t>record</w:t>
      </w:r>
      <w:proofErr w:type="gramEnd"/>
      <w:r>
        <w:t xml:space="preserve"> the </w:t>
      </w:r>
      <w:r w:rsidR="00762DC3" w:rsidRPr="00762DC3">
        <w:rPr>
          <w:rFonts w:asciiTheme="majorHAnsi" w:hAnsiTheme="majorHAnsi"/>
          <w:i/>
          <w:iCs/>
        </w:rPr>
        <w:t>Ref</w:t>
      </w:r>
      <w:r w:rsidR="00762DC3">
        <w:t xml:space="preserve"> </w:t>
      </w:r>
      <w:r>
        <w:t>value of each reference resistor.</w:t>
      </w:r>
    </w:p>
    <w:p w14:paraId="2608E243" w14:textId="7520DB99" w:rsidR="005D259E" w:rsidRDefault="005D259E" w:rsidP="00BA2E11">
      <w:pPr>
        <w:pStyle w:val="Step"/>
        <w:numPr>
          <w:ilvl w:val="0"/>
          <w:numId w:val="17"/>
        </w:numPr>
      </w:pPr>
      <w:r>
        <w:t>Connect each resistor to Ch A (orange and black clip leads</w:t>
      </w:r>
      <w:proofErr w:type="gramStart"/>
      <w:r>
        <w:t>), and</w:t>
      </w:r>
      <w:proofErr w:type="gramEnd"/>
      <w:r>
        <w:t xml:space="preserve"> note the reading for each resistor value.</w:t>
      </w:r>
    </w:p>
    <w:p w14:paraId="1807A4CB" w14:textId="45235CB4" w:rsidR="005D259E" w:rsidRDefault="005D259E" w:rsidP="00BA2E11">
      <w:pPr>
        <w:pStyle w:val="Step"/>
        <w:numPr>
          <w:ilvl w:val="0"/>
          <w:numId w:val="17"/>
        </w:numPr>
      </w:pPr>
      <w:r>
        <w:t>Connect each resistor to Ch B (Red and Yellow clip lead</w:t>
      </w:r>
      <w:proofErr w:type="gramStart"/>
      <w:r>
        <w:t>), and</w:t>
      </w:r>
      <w:proofErr w:type="gramEnd"/>
      <w:r>
        <w:t xml:space="preserve"> note the </w:t>
      </w:r>
      <w:r w:rsidR="00762DC3" w:rsidRPr="00762DC3">
        <w:rPr>
          <w:rFonts w:asciiTheme="majorHAnsi" w:hAnsiTheme="majorHAnsi"/>
          <w:i/>
          <w:iCs/>
        </w:rPr>
        <w:t>Test</w:t>
      </w:r>
      <w:r w:rsidR="00762DC3">
        <w:t xml:space="preserve"> </w:t>
      </w:r>
      <w:r>
        <w:t>reading for each resistor value.</w:t>
      </w:r>
    </w:p>
    <w:p w14:paraId="7849ABCD" w14:textId="4FED2BA3" w:rsidR="005D259E" w:rsidRDefault="005D259E" w:rsidP="00BA2E11">
      <w:pPr>
        <w:pStyle w:val="Step"/>
        <w:numPr>
          <w:ilvl w:val="0"/>
          <w:numId w:val="17"/>
        </w:numPr>
      </w:pPr>
      <w:r>
        <w:t>Calculate and note the</w:t>
      </w:r>
      <w:r w:rsidR="00762DC3">
        <w:t xml:space="preserve"> error for the 100</w:t>
      </w:r>
      <w:r w:rsidR="00762DC3">
        <w:sym w:font="Symbol" w:char="F057"/>
      </w:r>
      <w:r w:rsidR="00762DC3">
        <w:t xml:space="preserve"> and 1k</w:t>
      </w:r>
      <w:r w:rsidR="00762DC3">
        <w:sym w:font="Symbol" w:char="F057"/>
      </w:r>
      <w:r w:rsidR="00762DC3">
        <w:t xml:space="preserve"> resistors as:</w:t>
      </w:r>
    </w:p>
    <w:p w14:paraId="5C3CBFA0" w14:textId="77777777" w:rsidR="00762DC3" w:rsidRDefault="00762DC3" w:rsidP="00762DC3">
      <w:pPr>
        <w:pStyle w:val="Step"/>
        <w:numPr>
          <w:ilvl w:val="0"/>
          <w:numId w:val="0"/>
        </w:numPr>
        <w:ind w:left="720"/>
      </w:pPr>
    </w:p>
    <w:p w14:paraId="73019ECB" w14:textId="43F1D3A9" w:rsidR="00762DC3" w:rsidRPr="00762DC3" w:rsidRDefault="00762DC3">
      <m:oMathPara>
        <m:oMath>
          <m:r>
            <w:rPr>
              <w:rFonts w:ascii="Cambria Math" w:hAnsi="Cambria Math"/>
            </w:rPr>
            <m:t xml:space="preserve">Error =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Ref-Test</m:t>
                          </m:r>
                        </m:num>
                        <m:den>
                          <m:r>
                            <w:rPr>
                              <w:rFonts w:ascii="Cambria Math" w:hAnsi="Cambria Math"/>
                            </w:rPr>
                            <m:t>Ref</m:t>
                          </m:r>
                        </m:den>
                      </m:f>
                    </m:e>
                  </m:d>
                </m:e>
              </m:d>
              <m:r>
                <w:rPr>
                  <w:rFonts w:ascii="Cambria Math" w:hAnsi="Cambria Math"/>
                </w:rPr>
                <m:t xml:space="preserve"> x 100</m:t>
              </m:r>
            </m:e>
            <m:sup/>
          </m:sSup>
        </m:oMath>
      </m:oMathPara>
    </w:p>
    <w:p w14:paraId="3420B8D6" w14:textId="77777777" w:rsidR="00762DC3" w:rsidRDefault="00762DC3"/>
    <w:p w14:paraId="7FFF1DE8" w14:textId="77777777" w:rsidR="00762DC3" w:rsidRDefault="00762DC3"/>
    <w:p w14:paraId="7879F446" w14:textId="3496F7DD" w:rsidR="00C90759" w:rsidRDefault="00C90759" w:rsidP="00C90759">
      <w:pPr>
        <w:jc w:val="center"/>
      </w:pPr>
      <w:r>
        <w:rPr>
          <w:noProof/>
        </w:rPr>
        <w:drawing>
          <wp:inline distT="0" distB="0" distL="0" distR="0" wp14:anchorId="17520FDB" wp14:editId="6215D080">
            <wp:extent cx="4519438" cy="1735946"/>
            <wp:effectExtent l="0" t="0" r="0" b="0"/>
            <wp:docPr id="5691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1909" cy="1744577"/>
                    </a:xfrm>
                    <a:prstGeom prst="rect">
                      <a:avLst/>
                    </a:prstGeom>
                    <a:noFill/>
                  </pic:spPr>
                </pic:pic>
              </a:graphicData>
            </a:graphic>
          </wp:inline>
        </w:drawing>
      </w:r>
    </w:p>
    <w:p w14:paraId="052CC6E7" w14:textId="4F0E9FDD" w:rsidR="00C90759" w:rsidRDefault="00C90759" w:rsidP="00C90759">
      <w:pPr>
        <w:pStyle w:val="Caption"/>
      </w:pPr>
      <w:r>
        <w:t>Reference Resistors and Measurement Readout.</w:t>
      </w:r>
    </w:p>
    <w:p w14:paraId="3D732F72" w14:textId="77777777" w:rsidR="00C90759" w:rsidRDefault="00C90759" w:rsidP="00C90759">
      <w:pPr>
        <w:jc w:val="center"/>
      </w:pPr>
    </w:p>
    <w:p w14:paraId="1D39C8ED" w14:textId="3C5BD848" w:rsidR="00C90759" w:rsidRDefault="00C90759" w:rsidP="00C90759">
      <w:pPr>
        <w:jc w:val="both"/>
      </w:pPr>
      <w:r>
        <w:tab/>
        <w:t>Results</w:t>
      </w:r>
    </w:p>
    <w:tbl>
      <w:tblPr>
        <w:tblStyle w:val="TableGrid"/>
        <w:tblW w:w="0" w:type="auto"/>
        <w:tblInd w:w="720" w:type="dxa"/>
        <w:tblLook w:val="04A0" w:firstRow="1" w:lastRow="0" w:firstColumn="1" w:lastColumn="0" w:noHBand="0" w:noVBand="1"/>
      </w:tblPr>
      <w:tblGrid>
        <w:gridCol w:w="1458"/>
        <w:gridCol w:w="1483"/>
        <w:gridCol w:w="1436"/>
        <w:gridCol w:w="1466"/>
        <w:gridCol w:w="1338"/>
        <w:gridCol w:w="1449"/>
      </w:tblGrid>
      <w:tr w:rsidR="00762DC3" w:rsidRPr="00762DC3" w14:paraId="3C46C6F5" w14:textId="77777777" w:rsidTr="00762DC3">
        <w:tc>
          <w:tcPr>
            <w:tcW w:w="1458" w:type="dxa"/>
            <w:shd w:val="clear" w:color="auto" w:fill="D9D9D9" w:themeFill="background1" w:themeFillShade="D9"/>
          </w:tcPr>
          <w:p w14:paraId="12555779" w14:textId="3215DFD3" w:rsidR="00762DC3" w:rsidRPr="00762DC3" w:rsidRDefault="00762DC3" w:rsidP="00762DC3">
            <w:pPr>
              <w:pStyle w:val="Step"/>
              <w:numPr>
                <w:ilvl w:val="0"/>
                <w:numId w:val="0"/>
              </w:numPr>
              <w:jc w:val="center"/>
              <w:rPr>
                <w:b/>
                <w:bCs/>
              </w:rPr>
            </w:pPr>
            <w:r w:rsidRPr="00762DC3">
              <w:rPr>
                <w:b/>
                <w:bCs/>
              </w:rPr>
              <w:t>Ch</w:t>
            </w:r>
          </w:p>
        </w:tc>
        <w:tc>
          <w:tcPr>
            <w:tcW w:w="1483" w:type="dxa"/>
            <w:shd w:val="clear" w:color="auto" w:fill="D9D9D9" w:themeFill="background1" w:themeFillShade="D9"/>
          </w:tcPr>
          <w:p w14:paraId="6F09723A" w14:textId="527153DB"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p>
        </w:tc>
        <w:tc>
          <w:tcPr>
            <w:tcW w:w="1436" w:type="dxa"/>
            <w:shd w:val="clear" w:color="auto" w:fill="D9D9D9" w:themeFill="background1" w:themeFillShade="D9"/>
          </w:tcPr>
          <w:p w14:paraId="587020E4" w14:textId="31C63245"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r w:rsidRPr="00762DC3">
              <w:rPr>
                <w:b/>
                <w:bCs/>
              </w:rPr>
              <w:t xml:space="preserve"> Error</w:t>
            </w:r>
          </w:p>
        </w:tc>
        <w:tc>
          <w:tcPr>
            <w:tcW w:w="1466" w:type="dxa"/>
            <w:shd w:val="clear" w:color="auto" w:fill="D9D9D9" w:themeFill="background1" w:themeFillShade="D9"/>
          </w:tcPr>
          <w:p w14:paraId="60AAB48D" w14:textId="05087FA8"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p>
        </w:tc>
        <w:tc>
          <w:tcPr>
            <w:tcW w:w="1338" w:type="dxa"/>
            <w:shd w:val="clear" w:color="auto" w:fill="D9D9D9" w:themeFill="background1" w:themeFillShade="D9"/>
          </w:tcPr>
          <w:p w14:paraId="58BEE88B" w14:textId="148B2C83"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r w:rsidRPr="00762DC3">
              <w:rPr>
                <w:b/>
                <w:bCs/>
              </w:rPr>
              <w:t xml:space="preserve"> Error</w:t>
            </w:r>
          </w:p>
        </w:tc>
        <w:tc>
          <w:tcPr>
            <w:tcW w:w="1449" w:type="dxa"/>
            <w:shd w:val="clear" w:color="auto" w:fill="D9D9D9" w:themeFill="background1" w:themeFillShade="D9"/>
          </w:tcPr>
          <w:p w14:paraId="0FDD6A61" w14:textId="2908FC2C" w:rsidR="00762DC3" w:rsidRPr="00762DC3" w:rsidRDefault="00762DC3" w:rsidP="00762DC3">
            <w:pPr>
              <w:pStyle w:val="Step"/>
              <w:numPr>
                <w:ilvl w:val="0"/>
                <w:numId w:val="0"/>
              </w:numPr>
              <w:jc w:val="center"/>
              <w:rPr>
                <w:b/>
                <w:bCs/>
              </w:rPr>
            </w:pPr>
            <w:r w:rsidRPr="00762DC3">
              <w:rPr>
                <w:b/>
                <w:bCs/>
              </w:rPr>
              <w:t>2K</w:t>
            </w:r>
            <w:r w:rsidRPr="00762DC3">
              <w:rPr>
                <w:b/>
                <w:bCs/>
              </w:rPr>
              <w:sym w:font="Symbol" w:char="F057"/>
            </w:r>
          </w:p>
        </w:tc>
      </w:tr>
      <w:tr w:rsidR="00762DC3" w14:paraId="141EE58C" w14:textId="77777777" w:rsidTr="00762DC3">
        <w:tc>
          <w:tcPr>
            <w:tcW w:w="1458" w:type="dxa"/>
            <w:shd w:val="clear" w:color="auto" w:fill="D9D9D9" w:themeFill="background1" w:themeFillShade="D9"/>
          </w:tcPr>
          <w:p w14:paraId="024B75EE" w14:textId="79565C71" w:rsidR="00762DC3" w:rsidRDefault="00762DC3" w:rsidP="00762DC3">
            <w:pPr>
              <w:pStyle w:val="Step"/>
              <w:numPr>
                <w:ilvl w:val="0"/>
                <w:numId w:val="0"/>
              </w:numPr>
            </w:pPr>
            <w:r>
              <w:t>REF</w:t>
            </w:r>
          </w:p>
        </w:tc>
        <w:tc>
          <w:tcPr>
            <w:tcW w:w="1483" w:type="dxa"/>
          </w:tcPr>
          <w:p w14:paraId="23F7E588" w14:textId="77777777" w:rsidR="00762DC3" w:rsidRDefault="00762DC3" w:rsidP="00762DC3">
            <w:pPr>
              <w:pStyle w:val="Step"/>
              <w:numPr>
                <w:ilvl w:val="0"/>
                <w:numId w:val="0"/>
              </w:numPr>
            </w:pPr>
          </w:p>
        </w:tc>
        <w:tc>
          <w:tcPr>
            <w:tcW w:w="1436" w:type="dxa"/>
            <w:shd w:val="clear" w:color="auto" w:fill="595959" w:themeFill="text1" w:themeFillTint="A6"/>
          </w:tcPr>
          <w:p w14:paraId="782D637A" w14:textId="77777777" w:rsidR="00762DC3" w:rsidRDefault="00762DC3" w:rsidP="00762DC3">
            <w:pPr>
              <w:pStyle w:val="Step"/>
              <w:numPr>
                <w:ilvl w:val="0"/>
                <w:numId w:val="0"/>
              </w:numPr>
            </w:pPr>
          </w:p>
        </w:tc>
        <w:tc>
          <w:tcPr>
            <w:tcW w:w="1466" w:type="dxa"/>
          </w:tcPr>
          <w:p w14:paraId="004E44B2" w14:textId="77777777" w:rsidR="00762DC3" w:rsidRDefault="00762DC3" w:rsidP="00762DC3">
            <w:pPr>
              <w:pStyle w:val="Step"/>
              <w:numPr>
                <w:ilvl w:val="0"/>
                <w:numId w:val="0"/>
              </w:numPr>
            </w:pPr>
          </w:p>
        </w:tc>
        <w:tc>
          <w:tcPr>
            <w:tcW w:w="1338" w:type="dxa"/>
            <w:shd w:val="clear" w:color="auto" w:fill="595959" w:themeFill="text1" w:themeFillTint="A6"/>
          </w:tcPr>
          <w:p w14:paraId="2E7E2598" w14:textId="77777777" w:rsidR="00762DC3" w:rsidRDefault="00762DC3" w:rsidP="00762DC3">
            <w:pPr>
              <w:pStyle w:val="Step"/>
              <w:numPr>
                <w:ilvl w:val="0"/>
                <w:numId w:val="0"/>
              </w:numPr>
            </w:pPr>
          </w:p>
        </w:tc>
        <w:tc>
          <w:tcPr>
            <w:tcW w:w="1449" w:type="dxa"/>
          </w:tcPr>
          <w:p w14:paraId="55AE206D" w14:textId="2EEBFE0E" w:rsidR="00762DC3" w:rsidRDefault="00762DC3" w:rsidP="00762DC3">
            <w:pPr>
              <w:pStyle w:val="Step"/>
              <w:numPr>
                <w:ilvl w:val="0"/>
                <w:numId w:val="0"/>
              </w:numPr>
            </w:pPr>
          </w:p>
        </w:tc>
      </w:tr>
      <w:tr w:rsidR="00762DC3" w14:paraId="7541BAAE" w14:textId="77777777" w:rsidTr="00762DC3">
        <w:tc>
          <w:tcPr>
            <w:tcW w:w="1458" w:type="dxa"/>
            <w:shd w:val="clear" w:color="auto" w:fill="D9D9D9" w:themeFill="background1" w:themeFillShade="D9"/>
          </w:tcPr>
          <w:p w14:paraId="0058D599" w14:textId="7A086CE6" w:rsidR="00762DC3" w:rsidRDefault="00762DC3" w:rsidP="00762DC3">
            <w:pPr>
              <w:pStyle w:val="Step"/>
              <w:numPr>
                <w:ilvl w:val="0"/>
                <w:numId w:val="0"/>
              </w:numPr>
            </w:pPr>
            <w:r>
              <w:t>CHA</w:t>
            </w:r>
          </w:p>
        </w:tc>
        <w:tc>
          <w:tcPr>
            <w:tcW w:w="1483" w:type="dxa"/>
          </w:tcPr>
          <w:p w14:paraId="6B0708B9" w14:textId="77777777" w:rsidR="00762DC3" w:rsidRDefault="00762DC3" w:rsidP="00762DC3">
            <w:pPr>
              <w:pStyle w:val="Step"/>
              <w:numPr>
                <w:ilvl w:val="0"/>
                <w:numId w:val="0"/>
              </w:numPr>
            </w:pPr>
          </w:p>
        </w:tc>
        <w:tc>
          <w:tcPr>
            <w:tcW w:w="1436" w:type="dxa"/>
          </w:tcPr>
          <w:p w14:paraId="07E69F9E" w14:textId="77777777" w:rsidR="00762DC3" w:rsidRDefault="00762DC3" w:rsidP="00762DC3">
            <w:pPr>
              <w:pStyle w:val="Step"/>
              <w:numPr>
                <w:ilvl w:val="0"/>
                <w:numId w:val="0"/>
              </w:numPr>
            </w:pPr>
          </w:p>
        </w:tc>
        <w:tc>
          <w:tcPr>
            <w:tcW w:w="1466" w:type="dxa"/>
          </w:tcPr>
          <w:p w14:paraId="35861C62" w14:textId="77777777" w:rsidR="00762DC3" w:rsidRDefault="00762DC3" w:rsidP="00762DC3">
            <w:pPr>
              <w:pStyle w:val="Step"/>
              <w:numPr>
                <w:ilvl w:val="0"/>
                <w:numId w:val="0"/>
              </w:numPr>
            </w:pPr>
          </w:p>
        </w:tc>
        <w:tc>
          <w:tcPr>
            <w:tcW w:w="1338" w:type="dxa"/>
          </w:tcPr>
          <w:p w14:paraId="7DD28029" w14:textId="77777777" w:rsidR="00762DC3" w:rsidRDefault="00762DC3" w:rsidP="00762DC3">
            <w:pPr>
              <w:pStyle w:val="Step"/>
              <w:numPr>
                <w:ilvl w:val="0"/>
                <w:numId w:val="0"/>
              </w:numPr>
            </w:pPr>
          </w:p>
        </w:tc>
        <w:tc>
          <w:tcPr>
            <w:tcW w:w="1449" w:type="dxa"/>
          </w:tcPr>
          <w:p w14:paraId="74FBA6FA" w14:textId="38750F23" w:rsidR="00762DC3" w:rsidRDefault="00762DC3" w:rsidP="00762DC3">
            <w:pPr>
              <w:pStyle w:val="Step"/>
              <w:numPr>
                <w:ilvl w:val="0"/>
                <w:numId w:val="0"/>
              </w:numPr>
            </w:pPr>
          </w:p>
        </w:tc>
      </w:tr>
      <w:tr w:rsidR="00762DC3" w14:paraId="04C220BD" w14:textId="77777777" w:rsidTr="00762DC3">
        <w:tc>
          <w:tcPr>
            <w:tcW w:w="1458" w:type="dxa"/>
            <w:shd w:val="clear" w:color="auto" w:fill="D9D9D9" w:themeFill="background1" w:themeFillShade="D9"/>
          </w:tcPr>
          <w:p w14:paraId="16E756AF" w14:textId="02434079" w:rsidR="00762DC3" w:rsidRDefault="00762DC3" w:rsidP="00762DC3">
            <w:pPr>
              <w:pStyle w:val="Step"/>
              <w:numPr>
                <w:ilvl w:val="0"/>
                <w:numId w:val="0"/>
              </w:numPr>
            </w:pPr>
            <w:r>
              <w:t>CHB</w:t>
            </w:r>
          </w:p>
        </w:tc>
        <w:tc>
          <w:tcPr>
            <w:tcW w:w="1483" w:type="dxa"/>
          </w:tcPr>
          <w:p w14:paraId="43F5243B" w14:textId="77777777" w:rsidR="00762DC3" w:rsidRDefault="00762DC3" w:rsidP="00762DC3">
            <w:pPr>
              <w:pStyle w:val="Step"/>
              <w:numPr>
                <w:ilvl w:val="0"/>
                <w:numId w:val="0"/>
              </w:numPr>
            </w:pPr>
          </w:p>
        </w:tc>
        <w:tc>
          <w:tcPr>
            <w:tcW w:w="1436" w:type="dxa"/>
          </w:tcPr>
          <w:p w14:paraId="2E7BCF2A" w14:textId="77777777" w:rsidR="00762DC3" w:rsidRDefault="00762DC3" w:rsidP="00762DC3">
            <w:pPr>
              <w:pStyle w:val="Step"/>
              <w:numPr>
                <w:ilvl w:val="0"/>
                <w:numId w:val="0"/>
              </w:numPr>
            </w:pPr>
          </w:p>
        </w:tc>
        <w:tc>
          <w:tcPr>
            <w:tcW w:w="1466" w:type="dxa"/>
          </w:tcPr>
          <w:p w14:paraId="5EC74F07" w14:textId="77777777" w:rsidR="00762DC3" w:rsidRDefault="00762DC3" w:rsidP="00762DC3">
            <w:pPr>
              <w:pStyle w:val="Step"/>
              <w:numPr>
                <w:ilvl w:val="0"/>
                <w:numId w:val="0"/>
              </w:numPr>
            </w:pPr>
          </w:p>
        </w:tc>
        <w:tc>
          <w:tcPr>
            <w:tcW w:w="1338" w:type="dxa"/>
          </w:tcPr>
          <w:p w14:paraId="7C4F1622" w14:textId="77777777" w:rsidR="00762DC3" w:rsidRDefault="00762DC3" w:rsidP="00762DC3">
            <w:pPr>
              <w:pStyle w:val="Step"/>
              <w:numPr>
                <w:ilvl w:val="0"/>
                <w:numId w:val="0"/>
              </w:numPr>
            </w:pPr>
          </w:p>
        </w:tc>
        <w:tc>
          <w:tcPr>
            <w:tcW w:w="1449" w:type="dxa"/>
          </w:tcPr>
          <w:p w14:paraId="1F2FB868" w14:textId="0F8BABEB" w:rsidR="00762DC3" w:rsidRDefault="00762DC3" w:rsidP="00762DC3">
            <w:pPr>
              <w:pStyle w:val="Step"/>
              <w:numPr>
                <w:ilvl w:val="0"/>
                <w:numId w:val="0"/>
              </w:numPr>
            </w:pPr>
          </w:p>
        </w:tc>
      </w:tr>
    </w:tbl>
    <w:p w14:paraId="5B296BE8" w14:textId="77777777" w:rsidR="005D259E" w:rsidRDefault="005D259E" w:rsidP="008913CD">
      <w:pPr>
        <w:pStyle w:val="Step"/>
        <w:numPr>
          <w:ilvl w:val="0"/>
          <w:numId w:val="0"/>
        </w:numPr>
      </w:pPr>
    </w:p>
    <w:p w14:paraId="4C2BD0E4" w14:textId="32894CA8" w:rsidR="000D3871" w:rsidRDefault="008913CD" w:rsidP="000D3871">
      <w:pPr>
        <w:pStyle w:val="checkbox"/>
      </w:pPr>
      <w:r>
        <w:t>Both the 100</w:t>
      </w:r>
      <w:r>
        <w:sym w:font="Symbol" w:char="F057"/>
      </w:r>
      <w:r>
        <w:t xml:space="preserve"> and 1K</w:t>
      </w:r>
      <w:r>
        <w:sym w:font="Symbol" w:char="F057"/>
      </w:r>
      <w:r>
        <w:t xml:space="preserve"> Error for ChA is less than 1.0%.</w:t>
      </w:r>
    </w:p>
    <w:p w14:paraId="4734DFE3" w14:textId="39B86DC6" w:rsidR="008913CD" w:rsidRDefault="008913CD" w:rsidP="008913CD">
      <w:pPr>
        <w:pStyle w:val="checkbox"/>
      </w:pPr>
      <w:r>
        <w:t>Both the 100</w:t>
      </w:r>
      <w:r>
        <w:sym w:font="Symbol" w:char="F057"/>
      </w:r>
      <w:r>
        <w:t xml:space="preserve"> and 1K</w:t>
      </w:r>
      <w:r>
        <w:sym w:font="Symbol" w:char="F057"/>
      </w:r>
      <w:r>
        <w:t xml:space="preserve"> Error for ChB is less than 1.0%.</w:t>
      </w:r>
    </w:p>
    <w:p w14:paraId="15E665A6" w14:textId="38B4AD0E" w:rsidR="008913CD" w:rsidRDefault="008913CD" w:rsidP="008913CD">
      <w:pPr>
        <w:pStyle w:val="checkbox"/>
      </w:pPr>
      <w:r>
        <w:t>Both ChA and ChB read more 1.7K</w:t>
      </w:r>
      <w:r>
        <w:sym w:font="Symbol" w:char="F057"/>
      </w:r>
      <w:r>
        <w:t xml:space="preserve"> or more for the 2K</w:t>
      </w:r>
      <w:r>
        <w:sym w:font="Symbol" w:char="F057"/>
      </w:r>
      <w:r>
        <w:t xml:space="preserve"> resistor.</w:t>
      </w:r>
    </w:p>
    <w:p w14:paraId="090FD087" w14:textId="77777777" w:rsidR="008913CD" w:rsidRDefault="008913CD" w:rsidP="008913CD">
      <w:pPr>
        <w:pStyle w:val="checkbox"/>
        <w:numPr>
          <w:ilvl w:val="0"/>
          <w:numId w:val="0"/>
        </w:numPr>
        <w:ind w:left="1267"/>
      </w:pPr>
    </w:p>
    <w:p w14:paraId="47F995CA" w14:textId="77777777" w:rsidR="000D3871" w:rsidRDefault="000D3871" w:rsidP="000D3871">
      <w:pPr>
        <w:pStyle w:val="checkbox"/>
        <w:numPr>
          <w:ilvl w:val="0"/>
          <w:numId w:val="0"/>
        </w:numPr>
        <w:ind w:left="1260"/>
      </w:pPr>
    </w:p>
    <w:p w14:paraId="4CF453DA" w14:textId="77777777" w:rsidR="000D3871" w:rsidRDefault="000D3871" w:rsidP="00E3661D">
      <w:pPr>
        <w:pStyle w:val="ZPara"/>
      </w:pPr>
      <w:r>
        <w:t>Tester   __________________      Date ______________       PASS      FAIL</w:t>
      </w:r>
    </w:p>
    <w:p w14:paraId="0CAC65E9" w14:textId="77777777" w:rsidR="00151E11" w:rsidRDefault="00151E11" w:rsidP="00151E11"/>
    <w:p w14:paraId="73358E9E" w14:textId="60C55074" w:rsidR="006F6E8F" w:rsidRDefault="006F6E8F" w:rsidP="00E3661D">
      <w:pPr>
        <w:pStyle w:val="Requirement"/>
      </w:pPr>
      <w:proofErr w:type="spellStart"/>
      <w:r>
        <w:t>ChA</w:t>
      </w:r>
      <w:proofErr w:type="spellEnd"/>
      <w:r>
        <w:t xml:space="preserve"> and ChB Current Source 14.7 mA +/- 0.05%</w:t>
      </w:r>
    </w:p>
    <w:p w14:paraId="6843D11C" w14:textId="77777777" w:rsidR="008913CD" w:rsidRDefault="008913CD" w:rsidP="008913CD">
      <w:pPr>
        <w:ind w:left="360"/>
      </w:pPr>
      <w:r>
        <w:t>Equipment required:</w:t>
      </w:r>
    </w:p>
    <w:p w14:paraId="0CBA0980" w14:textId="1FB54D7E" w:rsidR="008913CD" w:rsidRDefault="00C90759" w:rsidP="008913CD">
      <w:pPr>
        <w:ind w:left="1080"/>
      </w:pPr>
      <w:r>
        <w:t>Am</w:t>
      </w:r>
      <w:r w:rsidR="008913CD">
        <w:t>meter (</w:t>
      </w:r>
      <w:r>
        <w:t>A</w:t>
      </w:r>
      <w:r w:rsidR="008913CD">
        <w:t>M</w:t>
      </w:r>
      <w:proofErr w:type="gramStart"/>
      <w:r w:rsidR="008913CD">
        <w:t>);</w:t>
      </w:r>
      <w:proofErr w:type="gramEnd"/>
      <w:r w:rsidR="008913CD">
        <w:t xml:space="preserve">  </w:t>
      </w:r>
    </w:p>
    <w:p w14:paraId="580B1D4F" w14:textId="6BA2B1C8" w:rsidR="008913CD" w:rsidRDefault="008913CD" w:rsidP="008913CD">
      <w:pPr>
        <w:ind w:left="1080"/>
      </w:pPr>
      <w:r>
        <w:t>100</w:t>
      </w:r>
      <w:r>
        <w:sym w:font="Symbol" w:char="F057"/>
      </w:r>
      <w:r>
        <w:t xml:space="preserve"> and 1K</w:t>
      </w:r>
      <w:r>
        <w:sym w:font="Symbol" w:char="F057"/>
      </w:r>
      <w:r>
        <w:t xml:space="preserve"> reference resistors.</w:t>
      </w:r>
    </w:p>
    <w:p w14:paraId="3C9CD929" w14:textId="77777777" w:rsidR="008913CD" w:rsidRDefault="008913CD" w:rsidP="008913CD">
      <w:pPr>
        <w:pStyle w:val="Step"/>
        <w:numPr>
          <w:ilvl w:val="0"/>
          <w:numId w:val="0"/>
        </w:numPr>
        <w:ind w:left="720"/>
      </w:pPr>
    </w:p>
    <w:p w14:paraId="502CA5CA" w14:textId="6A4B9271" w:rsidR="0088300E" w:rsidRDefault="002E29FE" w:rsidP="00BA2E11">
      <w:pPr>
        <w:pStyle w:val="Step"/>
        <w:numPr>
          <w:ilvl w:val="0"/>
          <w:numId w:val="18"/>
        </w:numPr>
      </w:pPr>
      <w:r>
        <w:t xml:space="preserve">Set the AM to the 100mA range and ensure that the probes are set to read current.  </w:t>
      </w:r>
    </w:p>
    <w:p w14:paraId="1073F39F" w14:textId="0C1AF13E" w:rsidR="002E29FE" w:rsidRDefault="002E29FE" w:rsidP="00BA2E11">
      <w:pPr>
        <w:pStyle w:val="Step"/>
        <w:numPr>
          <w:ilvl w:val="0"/>
          <w:numId w:val="18"/>
        </w:numPr>
      </w:pPr>
      <w:r>
        <w:t>Connect the AM + (pos) lead to the ChA Orange lead and connect he AM – (neg) lead to the + side of the 100</w:t>
      </w:r>
      <w:r>
        <w:sym w:font="Symbol" w:char="F057"/>
      </w:r>
      <w:r>
        <w:t xml:space="preserve"> reference resistor, ensure the other end of the reference resistor is connected to ground. </w:t>
      </w:r>
    </w:p>
    <w:p w14:paraId="38F41F08" w14:textId="212DBD8F" w:rsidR="002E29FE" w:rsidRDefault="002E29FE" w:rsidP="00BA2E11">
      <w:pPr>
        <w:pStyle w:val="Step"/>
        <w:numPr>
          <w:ilvl w:val="0"/>
          <w:numId w:val="18"/>
        </w:numPr>
      </w:pPr>
      <w:r>
        <w:t xml:space="preserve">Record the current reading the current.  ___________________ mA </w:t>
      </w:r>
    </w:p>
    <w:p w14:paraId="1B37048C" w14:textId="6E4AF2FE" w:rsidR="002E29FE" w:rsidRDefault="002E29FE" w:rsidP="00BA2E11">
      <w:pPr>
        <w:pStyle w:val="Step"/>
        <w:numPr>
          <w:ilvl w:val="0"/>
          <w:numId w:val="18"/>
        </w:numPr>
      </w:pPr>
      <w:r>
        <w:t>Connect the AM + (pos) lead to the ChA Red lead and connect he AM – (neg) lead to the + side of the 1k</w:t>
      </w:r>
      <w:r>
        <w:sym w:font="Symbol" w:char="F057"/>
      </w:r>
      <w:r>
        <w:t xml:space="preserve"> reference resistor, ensure the other end of the reference resistor is connected to ground. </w:t>
      </w:r>
    </w:p>
    <w:p w14:paraId="28B62A0E" w14:textId="7C6E5E2C" w:rsidR="002E29FE" w:rsidRDefault="002E29FE" w:rsidP="00BA2E11">
      <w:pPr>
        <w:pStyle w:val="Step"/>
        <w:numPr>
          <w:ilvl w:val="0"/>
          <w:numId w:val="18"/>
        </w:numPr>
      </w:pPr>
      <w:r>
        <w:t>Record the current reading the current.</w:t>
      </w:r>
      <w:r w:rsidRPr="002E29FE">
        <w:t xml:space="preserve"> </w:t>
      </w:r>
      <w:r>
        <w:t xml:space="preserve">___________________ mA  </w:t>
      </w:r>
    </w:p>
    <w:p w14:paraId="1227C82C" w14:textId="77777777" w:rsidR="002E29FE" w:rsidRDefault="002E29FE" w:rsidP="00BA2E11">
      <w:pPr>
        <w:pStyle w:val="Step"/>
        <w:numPr>
          <w:ilvl w:val="0"/>
          <w:numId w:val="18"/>
        </w:numPr>
      </w:pPr>
    </w:p>
    <w:p w14:paraId="5BE10DE6" w14:textId="2D734659" w:rsidR="0088300E" w:rsidRPr="006A78E8" w:rsidRDefault="002E29FE" w:rsidP="006A78E8">
      <w:pPr>
        <w:pStyle w:val="checkbox"/>
        <w:rPr>
          <w:rFonts w:cs="Arial"/>
        </w:rPr>
      </w:pPr>
      <w:r>
        <w:t>The current reading (</w:t>
      </w:r>
      <w:r w:rsidRPr="002E29FE">
        <w:rPr>
          <w:rFonts w:asciiTheme="majorHAnsi" w:hAnsiTheme="majorHAnsi"/>
          <w:i/>
          <w:iCs/>
        </w:rPr>
        <w:t>X</w:t>
      </w:r>
      <w:r>
        <w:t xml:space="preserve">) for ChA was </w:t>
      </w:r>
      <w:r w:rsidR="006A78E8">
        <w:t>1</w:t>
      </w:r>
      <w:r>
        <w:t>4.</w:t>
      </w:r>
      <w:r w:rsidR="006A78E8">
        <w:t>693</w:t>
      </w:r>
      <w:r>
        <w:t xml:space="preserve">  &lt;= </w:t>
      </w:r>
      <w:r w:rsidRPr="002E29FE">
        <w:rPr>
          <w:rFonts w:asciiTheme="majorHAnsi" w:hAnsiTheme="majorHAnsi"/>
          <w:i/>
          <w:iCs/>
        </w:rPr>
        <w:t>X</w:t>
      </w:r>
      <w:r>
        <w:rPr>
          <w:rFonts w:asciiTheme="majorHAnsi" w:hAnsiTheme="majorHAnsi"/>
          <w:i/>
          <w:iCs/>
        </w:rPr>
        <w:t xml:space="preserve"> </w:t>
      </w:r>
      <w:r w:rsidRPr="006A78E8">
        <w:rPr>
          <w:rFonts w:cs="Arial"/>
        </w:rPr>
        <w:t xml:space="preserve">&lt;= </w:t>
      </w:r>
      <w:r w:rsidR="006A78E8" w:rsidRPr="006A78E8">
        <w:rPr>
          <w:rFonts w:cs="Arial"/>
        </w:rPr>
        <w:t>14.7</w:t>
      </w:r>
      <w:r w:rsidR="006A78E8">
        <w:rPr>
          <w:rFonts w:cs="Arial"/>
        </w:rPr>
        <w:t>0</w:t>
      </w:r>
      <w:r w:rsidR="006A78E8" w:rsidRPr="006A78E8">
        <w:rPr>
          <w:rFonts w:cs="Arial"/>
        </w:rPr>
        <w:t>7</w:t>
      </w:r>
      <w:r w:rsidR="006A78E8">
        <w:rPr>
          <w:rFonts w:cs="Arial"/>
        </w:rPr>
        <w:t xml:space="preserve"> mA</w:t>
      </w:r>
    </w:p>
    <w:p w14:paraId="230A0C18" w14:textId="3EDBEE42" w:rsidR="006A78E8" w:rsidRDefault="006A78E8" w:rsidP="006A78E8">
      <w:pPr>
        <w:pStyle w:val="checkbox"/>
        <w:rPr>
          <w:rFonts w:cs="Arial"/>
        </w:rPr>
      </w:pPr>
      <w:r>
        <w:t>The current reading (</w:t>
      </w:r>
      <w:r w:rsidRPr="002E29FE">
        <w:rPr>
          <w:rFonts w:asciiTheme="majorHAnsi" w:hAnsiTheme="majorHAnsi"/>
          <w:i/>
          <w:iCs/>
        </w:rPr>
        <w:t>X</w:t>
      </w:r>
      <w:r>
        <w:t xml:space="preserve">) for ChB was 14.693  &lt;= </w:t>
      </w:r>
      <w:r w:rsidRPr="002E29FE">
        <w:rPr>
          <w:rFonts w:asciiTheme="majorHAnsi" w:hAnsiTheme="majorHAnsi"/>
          <w:i/>
          <w:iCs/>
        </w:rPr>
        <w:t>X</w:t>
      </w:r>
      <w:r>
        <w:rPr>
          <w:rFonts w:asciiTheme="majorHAnsi" w:hAnsiTheme="majorHAnsi"/>
          <w:i/>
          <w:iCs/>
        </w:rPr>
        <w:t xml:space="preserve"> </w:t>
      </w:r>
      <w:r w:rsidRPr="006A78E8">
        <w:rPr>
          <w:rFonts w:cs="Arial"/>
        </w:rPr>
        <w:t>&lt;= 14.7</w:t>
      </w:r>
      <w:r>
        <w:rPr>
          <w:rFonts w:cs="Arial"/>
        </w:rPr>
        <w:t>0</w:t>
      </w:r>
      <w:r w:rsidRPr="006A78E8">
        <w:rPr>
          <w:rFonts w:cs="Arial"/>
        </w:rPr>
        <w:t>7</w:t>
      </w:r>
      <w:r>
        <w:rPr>
          <w:rFonts w:cs="Arial"/>
        </w:rPr>
        <w:t xml:space="preserve"> mA</w:t>
      </w:r>
    </w:p>
    <w:p w14:paraId="1D1493C8" w14:textId="77777777" w:rsidR="006A78E8" w:rsidRDefault="006A78E8" w:rsidP="006A78E8">
      <w:pPr>
        <w:pStyle w:val="checkbox"/>
        <w:numPr>
          <w:ilvl w:val="0"/>
          <w:numId w:val="0"/>
        </w:numPr>
        <w:ind w:left="1267"/>
        <w:rPr>
          <w:rFonts w:cs="Arial"/>
        </w:rPr>
      </w:pPr>
    </w:p>
    <w:p w14:paraId="27D048B6" w14:textId="77777777" w:rsidR="002E0128" w:rsidRPr="006A78E8" w:rsidRDefault="002E0128" w:rsidP="006A78E8">
      <w:pPr>
        <w:pStyle w:val="checkbox"/>
        <w:numPr>
          <w:ilvl w:val="0"/>
          <w:numId w:val="0"/>
        </w:numPr>
        <w:ind w:left="1267"/>
        <w:rPr>
          <w:rFonts w:cs="Arial"/>
        </w:rPr>
      </w:pPr>
    </w:p>
    <w:p w14:paraId="7F848C03" w14:textId="77777777" w:rsidR="0088300E" w:rsidRDefault="0088300E" w:rsidP="00E3661D">
      <w:pPr>
        <w:pStyle w:val="ZPara"/>
      </w:pPr>
      <w:r>
        <w:t>Tester   __________________      Date ______________       PASS      FAIL</w:t>
      </w:r>
    </w:p>
    <w:p w14:paraId="1AFC5E6E" w14:textId="77777777" w:rsidR="0088300E" w:rsidRPr="00543DA2" w:rsidRDefault="0088300E" w:rsidP="00E3661D">
      <w:pPr>
        <w:pStyle w:val="ZPara"/>
      </w:pPr>
    </w:p>
    <w:p w14:paraId="0AD95F60" w14:textId="77777777" w:rsidR="0088300E" w:rsidRDefault="0088300E" w:rsidP="00151E11"/>
    <w:p w14:paraId="0C2532C4" w14:textId="11073F22" w:rsidR="00D571F9" w:rsidRDefault="00D571F9" w:rsidP="00E3661D">
      <w:pPr>
        <w:pStyle w:val="Requirement"/>
      </w:pPr>
      <w:r>
        <w:t>Resistance measurement calibration check shall be enforced monthly.</w:t>
      </w:r>
    </w:p>
    <w:p w14:paraId="72C1C0B3" w14:textId="77777777" w:rsidR="002E0128" w:rsidRDefault="002E0128" w:rsidP="00BA2E11">
      <w:pPr>
        <w:pStyle w:val="Step"/>
        <w:numPr>
          <w:ilvl w:val="0"/>
          <w:numId w:val="23"/>
        </w:numPr>
      </w:pPr>
      <w:r>
        <w:t>In the Win11 search bar type “</w:t>
      </w:r>
      <w:proofErr w:type="spellStart"/>
      <w:r>
        <w:t>RegEdit</w:t>
      </w:r>
      <w:proofErr w:type="spellEnd"/>
      <w:r>
        <w:t>” and start the Registry Editor.</w:t>
      </w:r>
    </w:p>
    <w:p w14:paraId="7AF9F415" w14:textId="77777777" w:rsidR="002E0128" w:rsidRDefault="002E0128" w:rsidP="00BA2E11">
      <w:pPr>
        <w:pStyle w:val="Step"/>
        <w:numPr>
          <w:ilvl w:val="0"/>
          <w:numId w:val="19"/>
        </w:numPr>
      </w:pPr>
      <w:r>
        <w:t>In the folder tree in the left pane navigate to:</w:t>
      </w:r>
    </w:p>
    <w:p w14:paraId="56281426" w14:textId="2E61DA21" w:rsidR="002E0128" w:rsidRDefault="002E0128" w:rsidP="002E0128">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16998DAC" w14:textId="5F90E5AC" w:rsidR="00367F2E" w:rsidRDefault="00367F2E" w:rsidP="002E0128">
      <w:pPr>
        <w:pStyle w:val="Step"/>
        <w:numPr>
          <w:ilvl w:val="0"/>
          <w:numId w:val="0"/>
        </w:numPr>
        <w:ind w:left="720" w:firstLine="720"/>
      </w:pPr>
      <w:r>
        <w:rPr>
          <w:noProof/>
        </w:rPr>
        <w:lastRenderedPageBreak/>
        <w:drawing>
          <wp:inline distT="0" distB="0" distL="0" distR="0" wp14:anchorId="6EE837A4" wp14:editId="15093CEB">
            <wp:extent cx="4309829" cy="1894107"/>
            <wp:effectExtent l="0" t="0" r="0" b="0"/>
            <wp:docPr id="45213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8358" cy="1902250"/>
                    </a:xfrm>
                    <a:prstGeom prst="rect">
                      <a:avLst/>
                    </a:prstGeom>
                    <a:noFill/>
                  </pic:spPr>
                </pic:pic>
              </a:graphicData>
            </a:graphic>
          </wp:inline>
        </w:drawing>
      </w:r>
    </w:p>
    <w:p w14:paraId="5B373D81" w14:textId="77777777" w:rsidR="00367F2E" w:rsidRDefault="00367F2E" w:rsidP="00BA2E11">
      <w:pPr>
        <w:pStyle w:val="Step"/>
        <w:numPr>
          <w:ilvl w:val="0"/>
          <w:numId w:val="19"/>
        </w:numPr>
      </w:pPr>
      <w:r>
        <w:t>Open the Elevate OLS Test Key folder, then click on Resistor Cal Date, Edit.</w:t>
      </w:r>
    </w:p>
    <w:p w14:paraId="37FA35C8" w14:textId="535514DE" w:rsidR="007F1E29" w:rsidRDefault="00367F2E" w:rsidP="00BA2E11">
      <w:pPr>
        <w:pStyle w:val="Step"/>
        <w:numPr>
          <w:ilvl w:val="0"/>
          <w:numId w:val="19"/>
        </w:numPr>
      </w:pPr>
      <w:r>
        <w:t xml:space="preserve">In the Edit </w:t>
      </w:r>
      <w:r w:rsidR="007F1E29">
        <w:t>popup add today’s date + 30 days. Start the MLOI application.</w:t>
      </w:r>
    </w:p>
    <w:p w14:paraId="00859D50" w14:textId="1EB67519" w:rsidR="007F1E29" w:rsidRDefault="007F1E29" w:rsidP="007F1E29">
      <w:pPr>
        <w:pStyle w:val="checkbox"/>
      </w:pPr>
      <w:r>
        <w:t>Verify there was no prompt to perform a resistor calibration.</w:t>
      </w:r>
    </w:p>
    <w:p w14:paraId="1D745225" w14:textId="77777777" w:rsidR="007F1E29" w:rsidRDefault="007F1E29" w:rsidP="00BA2E11">
      <w:pPr>
        <w:pStyle w:val="Step"/>
        <w:numPr>
          <w:ilvl w:val="0"/>
          <w:numId w:val="19"/>
        </w:numPr>
      </w:pPr>
      <w:r>
        <w:t xml:space="preserve">Stop the MLOI application </w:t>
      </w:r>
    </w:p>
    <w:p w14:paraId="1FE03967" w14:textId="77777777" w:rsidR="007F1E29" w:rsidRDefault="007F1E29" w:rsidP="00BA2E11">
      <w:pPr>
        <w:pStyle w:val="Step"/>
        <w:numPr>
          <w:ilvl w:val="0"/>
          <w:numId w:val="19"/>
        </w:numPr>
      </w:pPr>
      <w:r>
        <w:t xml:space="preserve">Edit the Resistor Cal Date registry key to be today’s date + 31 days. Start the MLOI application </w:t>
      </w:r>
    </w:p>
    <w:p w14:paraId="4C4A4B7A" w14:textId="2E6084F9" w:rsidR="007F1E29" w:rsidRDefault="007F1E29" w:rsidP="007F1E29">
      <w:pPr>
        <w:pStyle w:val="checkbox"/>
      </w:pPr>
      <w:r>
        <w:t>Verify the user was prompted to perform a resistor calibration.</w:t>
      </w:r>
    </w:p>
    <w:p w14:paraId="64387FE2" w14:textId="77777777" w:rsidR="007F1E29" w:rsidRDefault="007F1E29" w:rsidP="00BA2E11">
      <w:pPr>
        <w:pStyle w:val="Step"/>
        <w:numPr>
          <w:ilvl w:val="0"/>
          <w:numId w:val="19"/>
        </w:numPr>
      </w:pPr>
      <w:r>
        <w:t xml:space="preserve">Stop the MLOI application. </w:t>
      </w:r>
    </w:p>
    <w:p w14:paraId="1599BCD7" w14:textId="77777777" w:rsidR="007F1E29" w:rsidRDefault="007F1E29" w:rsidP="00E3661D">
      <w:pPr>
        <w:pStyle w:val="ZPara"/>
      </w:pPr>
    </w:p>
    <w:p w14:paraId="5F07FE9A" w14:textId="77777777" w:rsidR="007F1E29" w:rsidRDefault="007F1E29" w:rsidP="00E3661D">
      <w:pPr>
        <w:pStyle w:val="ZPara"/>
      </w:pPr>
    </w:p>
    <w:p w14:paraId="19E70292" w14:textId="45EE38DB" w:rsidR="0088300E" w:rsidRDefault="0088300E" w:rsidP="00E3661D">
      <w:pPr>
        <w:pStyle w:val="ZPara"/>
      </w:pPr>
      <w:r>
        <w:t>Tester   __________________      Date ______________       PASS      FAIL</w:t>
      </w:r>
    </w:p>
    <w:p w14:paraId="4E5A61D9" w14:textId="77777777" w:rsidR="0088300E" w:rsidRPr="00543DA2" w:rsidRDefault="0088300E" w:rsidP="00E3661D">
      <w:pPr>
        <w:pStyle w:val="ZPara"/>
      </w:pPr>
    </w:p>
    <w:p w14:paraId="70009B8B" w14:textId="77777777" w:rsidR="0088300E" w:rsidRDefault="0088300E" w:rsidP="00151E11"/>
    <w:p w14:paraId="5BDA5B12" w14:textId="5EBF67DE" w:rsidR="00CB0EBB" w:rsidRDefault="006F6E8F" w:rsidP="00E3661D">
      <w:pPr>
        <w:pStyle w:val="Requirement"/>
      </w:pPr>
      <w:r>
        <w:t>Level measurement (</w:t>
      </w:r>
      <w:r w:rsidR="00CB0EBB">
        <w:t xml:space="preserve">Process Variable </w:t>
      </w:r>
      <w:r>
        <w:t>PV) 2.5 to 8.5 inches +/- 0.0005”</w:t>
      </w:r>
    </w:p>
    <w:p w14:paraId="0E41718A" w14:textId="50CFE6D3" w:rsidR="0088300E" w:rsidRDefault="00B364AE" w:rsidP="00BA2E11">
      <w:pPr>
        <w:pStyle w:val="Step"/>
        <w:numPr>
          <w:ilvl w:val="0"/>
          <w:numId w:val="21"/>
        </w:numPr>
      </w:pPr>
      <w:r>
        <w:t>Run</w:t>
      </w:r>
      <w:r w:rsidR="007F1E29">
        <w:t xml:space="preserve"> the Level Accuracy and Repeatability evaluation defined in Section 5.2.1.</w:t>
      </w:r>
    </w:p>
    <w:p w14:paraId="2D3D77D9" w14:textId="16514856" w:rsidR="000A64A7" w:rsidRDefault="000A64A7" w:rsidP="000A64A7">
      <w:pPr>
        <w:pStyle w:val="checkbox"/>
      </w:pPr>
      <w:r>
        <w:t xml:space="preserve">Level accuracy was successfully demonstrated during the </w:t>
      </w:r>
      <w:r w:rsidR="00B364AE">
        <w:t>Accuracy and Repeatability evaluation of Section 5.2.1.</w:t>
      </w:r>
    </w:p>
    <w:p w14:paraId="4C4F0306" w14:textId="77777777" w:rsidR="007F1E29" w:rsidRDefault="007F1E29" w:rsidP="00E3661D">
      <w:pPr>
        <w:pStyle w:val="ZPara"/>
      </w:pPr>
    </w:p>
    <w:p w14:paraId="7FAD6CF5" w14:textId="77777777" w:rsidR="0088300E" w:rsidRDefault="0088300E" w:rsidP="0088300E">
      <w:pPr>
        <w:pStyle w:val="checkbox"/>
        <w:numPr>
          <w:ilvl w:val="0"/>
          <w:numId w:val="0"/>
        </w:numPr>
        <w:ind w:left="1260"/>
      </w:pPr>
    </w:p>
    <w:p w14:paraId="3B39EB31" w14:textId="77777777" w:rsidR="0088300E" w:rsidRDefault="0088300E" w:rsidP="00E3661D">
      <w:pPr>
        <w:pStyle w:val="ZPara"/>
      </w:pPr>
      <w:r>
        <w:t>Tester   __________________      Date ______________       PASS      FAIL</w:t>
      </w:r>
    </w:p>
    <w:p w14:paraId="380077C4" w14:textId="77777777" w:rsidR="0088300E" w:rsidRPr="00543DA2" w:rsidRDefault="0088300E" w:rsidP="00E3661D">
      <w:pPr>
        <w:pStyle w:val="ZPara"/>
      </w:pPr>
    </w:p>
    <w:p w14:paraId="52265E4E" w14:textId="77777777" w:rsidR="0088300E" w:rsidRDefault="0088300E" w:rsidP="00151E11"/>
    <w:p w14:paraId="051E1758" w14:textId="5DDF329E" w:rsidR="00D571F9" w:rsidRDefault="00D571F9" w:rsidP="00E3661D">
      <w:pPr>
        <w:pStyle w:val="Requirement"/>
      </w:pPr>
      <w:r>
        <w:t>Level measurement calibration check shall be enforced daily</w:t>
      </w:r>
    </w:p>
    <w:p w14:paraId="338D0CA9" w14:textId="77777777" w:rsidR="007F1E29" w:rsidRDefault="007F1E29" w:rsidP="00BA2E11">
      <w:pPr>
        <w:pStyle w:val="Step"/>
        <w:numPr>
          <w:ilvl w:val="0"/>
          <w:numId w:val="20"/>
        </w:numPr>
      </w:pPr>
      <w:r>
        <w:t>In the Win11 search bar type “</w:t>
      </w:r>
      <w:proofErr w:type="spellStart"/>
      <w:r>
        <w:t>RegEdit</w:t>
      </w:r>
      <w:proofErr w:type="spellEnd"/>
      <w:r>
        <w:t>” and start the Registry Editor.</w:t>
      </w:r>
    </w:p>
    <w:p w14:paraId="452B7FDE" w14:textId="77777777" w:rsidR="007F1E29" w:rsidRDefault="007F1E29" w:rsidP="00BA2E11">
      <w:pPr>
        <w:pStyle w:val="Step"/>
        <w:numPr>
          <w:ilvl w:val="0"/>
          <w:numId w:val="19"/>
        </w:numPr>
      </w:pPr>
      <w:r>
        <w:t>In the folder tree in the left pane navigate to:</w:t>
      </w:r>
    </w:p>
    <w:p w14:paraId="30D544A3" w14:textId="77777777" w:rsidR="007F1E29" w:rsidRDefault="007F1E29" w:rsidP="007F1E29">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00B6E4A8" w14:textId="101E79F4" w:rsidR="007F1E29" w:rsidRDefault="00CC7317" w:rsidP="007F1E29">
      <w:pPr>
        <w:pStyle w:val="Step"/>
        <w:numPr>
          <w:ilvl w:val="0"/>
          <w:numId w:val="0"/>
        </w:numPr>
        <w:ind w:left="720" w:firstLine="720"/>
      </w:pPr>
      <w:r>
        <w:rPr>
          <w:noProof/>
        </w:rPr>
        <w:lastRenderedPageBreak/>
        <w:drawing>
          <wp:inline distT="0" distB="0" distL="0" distR="0" wp14:anchorId="7C392E53" wp14:editId="1AC118BE">
            <wp:extent cx="4644243" cy="2304955"/>
            <wp:effectExtent l="0" t="0" r="4445" b="635"/>
            <wp:docPr id="9040892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9281"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1811" cy="2313674"/>
                    </a:xfrm>
                    <a:prstGeom prst="rect">
                      <a:avLst/>
                    </a:prstGeom>
                    <a:noFill/>
                  </pic:spPr>
                </pic:pic>
              </a:graphicData>
            </a:graphic>
          </wp:inline>
        </w:drawing>
      </w:r>
    </w:p>
    <w:p w14:paraId="036EA06E" w14:textId="4F23A1D7" w:rsidR="007F1E29" w:rsidRDefault="007F1E29" w:rsidP="00BA2E11">
      <w:pPr>
        <w:pStyle w:val="Step"/>
        <w:numPr>
          <w:ilvl w:val="0"/>
          <w:numId w:val="19"/>
        </w:numPr>
      </w:pPr>
      <w:r>
        <w:t xml:space="preserve">Open the Elevate OLS Test Key folder, then click on </w:t>
      </w:r>
      <w:r w:rsidR="00CC7317">
        <w:t>Level</w:t>
      </w:r>
      <w:r>
        <w:t xml:space="preserve"> Cal Date, Edit.</w:t>
      </w:r>
    </w:p>
    <w:p w14:paraId="460D538F" w14:textId="1B81C425" w:rsidR="007F1E29" w:rsidRDefault="007F1E29" w:rsidP="00BA2E11">
      <w:pPr>
        <w:pStyle w:val="Step"/>
        <w:numPr>
          <w:ilvl w:val="0"/>
          <w:numId w:val="19"/>
        </w:numPr>
      </w:pPr>
      <w:r>
        <w:t>In the Edit popup add today’s date. Start the MLOI application.</w:t>
      </w:r>
    </w:p>
    <w:p w14:paraId="084B71BF" w14:textId="5CEBC8C0" w:rsidR="007F1E29" w:rsidRDefault="007F1E29" w:rsidP="007F1E29">
      <w:pPr>
        <w:pStyle w:val="checkbox"/>
      </w:pPr>
      <w:r>
        <w:t xml:space="preserve">Verify there was no prompt to perform a </w:t>
      </w:r>
      <w:r w:rsidR="00CC7317">
        <w:t>Level</w:t>
      </w:r>
      <w:r>
        <w:t xml:space="preserve"> calibration.</w:t>
      </w:r>
    </w:p>
    <w:p w14:paraId="515769FA" w14:textId="77777777" w:rsidR="007F1E29" w:rsidRDefault="007F1E29" w:rsidP="00BA2E11">
      <w:pPr>
        <w:pStyle w:val="Step"/>
        <w:numPr>
          <w:ilvl w:val="0"/>
          <w:numId w:val="19"/>
        </w:numPr>
      </w:pPr>
      <w:r>
        <w:t xml:space="preserve">Stop the MLOI application </w:t>
      </w:r>
    </w:p>
    <w:p w14:paraId="21898180" w14:textId="78A29441" w:rsidR="007F1E29" w:rsidRDefault="007F1E29" w:rsidP="00BA2E11">
      <w:pPr>
        <w:pStyle w:val="Step"/>
        <w:numPr>
          <w:ilvl w:val="0"/>
          <w:numId w:val="19"/>
        </w:numPr>
      </w:pPr>
      <w:r>
        <w:t xml:space="preserve">Edit the Resistor Cal Date registry key to be today’s date + 1 days. Start the MLOI application </w:t>
      </w:r>
    </w:p>
    <w:p w14:paraId="3339D1A2" w14:textId="77777777" w:rsidR="007F1E29" w:rsidRDefault="007F1E29" w:rsidP="007F1E29">
      <w:pPr>
        <w:pStyle w:val="checkbox"/>
      </w:pPr>
      <w:r>
        <w:t>Verify the user was prompted to perform a resistor calibration.</w:t>
      </w:r>
    </w:p>
    <w:p w14:paraId="4C2C0E4A" w14:textId="77777777" w:rsidR="007F1E29" w:rsidRDefault="007F1E29" w:rsidP="00BA2E11">
      <w:pPr>
        <w:pStyle w:val="Step"/>
        <w:numPr>
          <w:ilvl w:val="0"/>
          <w:numId w:val="19"/>
        </w:numPr>
      </w:pPr>
      <w:r>
        <w:t xml:space="preserve">Stop the MLOI application. </w:t>
      </w:r>
    </w:p>
    <w:p w14:paraId="2C82DE0B" w14:textId="77777777" w:rsidR="007F1E29" w:rsidRDefault="007F1E29" w:rsidP="007F1E29">
      <w:pPr>
        <w:pStyle w:val="checkbox"/>
        <w:numPr>
          <w:ilvl w:val="0"/>
          <w:numId w:val="0"/>
        </w:numPr>
        <w:ind w:left="1267" w:hanging="360"/>
      </w:pPr>
    </w:p>
    <w:p w14:paraId="2EF387F9" w14:textId="77777777" w:rsidR="0088300E" w:rsidRDefault="0088300E" w:rsidP="0088300E">
      <w:pPr>
        <w:pStyle w:val="checkbox"/>
        <w:numPr>
          <w:ilvl w:val="0"/>
          <w:numId w:val="0"/>
        </w:numPr>
        <w:ind w:left="1260"/>
      </w:pPr>
    </w:p>
    <w:p w14:paraId="4FB414DA" w14:textId="77777777" w:rsidR="0088300E" w:rsidRDefault="0088300E" w:rsidP="00E3661D">
      <w:pPr>
        <w:pStyle w:val="ZPara"/>
      </w:pPr>
      <w:r>
        <w:t>Tester   __________________      Date ______________       PASS      FAIL</w:t>
      </w:r>
    </w:p>
    <w:p w14:paraId="4A90CE47" w14:textId="77777777" w:rsidR="0088300E" w:rsidRPr="00543DA2" w:rsidRDefault="0088300E" w:rsidP="00E3661D">
      <w:pPr>
        <w:pStyle w:val="ZPara"/>
      </w:pPr>
    </w:p>
    <w:p w14:paraId="5419DDF0" w14:textId="77777777" w:rsidR="0088300E" w:rsidRPr="00CB0EBB" w:rsidRDefault="0088300E" w:rsidP="00151E11"/>
    <w:p w14:paraId="58183D6A" w14:textId="77777777" w:rsidR="00CB0EBB" w:rsidRDefault="00CB0EBB" w:rsidP="002E6504">
      <w:pPr>
        <w:pStyle w:val="L3Section"/>
      </w:pPr>
      <w:bookmarkStart w:id="296" w:name="_Toc191729642"/>
      <w:bookmarkStart w:id="297" w:name="_Toc193295222"/>
      <w:r>
        <w:t>Hardware Outputs:</w:t>
      </w:r>
      <w:bookmarkEnd w:id="296"/>
      <w:bookmarkEnd w:id="297"/>
    </w:p>
    <w:p w14:paraId="55E825A0" w14:textId="2170C7F4" w:rsidR="00CB0EBB" w:rsidRDefault="00CB0EBB" w:rsidP="00E3661D">
      <w:pPr>
        <w:pStyle w:val="Requirement"/>
      </w:pPr>
      <w:r>
        <w:t>Level control (Set Point SP) 2.5 to 8.5 inches +/- 0.002”</w:t>
      </w:r>
    </w:p>
    <w:p w14:paraId="434C55EB" w14:textId="77777777" w:rsidR="00F17B74" w:rsidRDefault="00F17B74" w:rsidP="00BA2E11">
      <w:pPr>
        <w:pStyle w:val="Step"/>
        <w:numPr>
          <w:ilvl w:val="0"/>
          <w:numId w:val="21"/>
        </w:numPr>
      </w:pPr>
      <w:r>
        <w:t>Run the Level Accuracy and Repeatability evaluation defined in Section 5.2.1.</w:t>
      </w:r>
    </w:p>
    <w:p w14:paraId="6288F2E2" w14:textId="77777777" w:rsidR="00F17B74" w:rsidRDefault="00F17B74" w:rsidP="00F17B74">
      <w:pPr>
        <w:pStyle w:val="checkbox"/>
      </w:pPr>
      <w:r>
        <w:t>Level accuracy was successfully demonstrated during the Accuracy and Repeatability evaluation of Section 5.2.1.</w:t>
      </w:r>
    </w:p>
    <w:p w14:paraId="3ADAB220" w14:textId="77777777" w:rsidR="00F17B74" w:rsidRDefault="00F17B74" w:rsidP="00E3661D">
      <w:pPr>
        <w:pStyle w:val="ZPara"/>
      </w:pPr>
    </w:p>
    <w:p w14:paraId="72F05049" w14:textId="77777777" w:rsidR="00F17B74" w:rsidRDefault="00F17B74" w:rsidP="00F17B74">
      <w:pPr>
        <w:pStyle w:val="checkbox"/>
        <w:numPr>
          <w:ilvl w:val="0"/>
          <w:numId w:val="0"/>
        </w:numPr>
        <w:ind w:left="1260"/>
      </w:pPr>
    </w:p>
    <w:p w14:paraId="0844F87C" w14:textId="77777777" w:rsidR="00F17B74" w:rsidRDefault="00F17B74" w:rsidP="00E3661D">
      <w:pPr>
        <w:pStyle w:val="ZPara"/>
      </w:pPr>
      <w:r>
        <w:t>Tester   __________________      Date ______________       PASS      FAIL</w:t>
      </w:r>
    </w:p>
    <w:p w14:paraId="17E5FE4A" w14:textId="77777777" w:rsidR="0088300E" w:rsidRDefault="0088300E" w:rsidP="00151E11"/>
    <w:p w14:paraId="66A5A67C" w14:textId="54B218FF" w:rsidR="00D571F9" w:rsidRDefault="00D571F9" w:rsidP="00E3661D">
      <w:pPr>
        <w:pStyle w:val="Requirement"/>
      </w:pPr>
      <w:r>
        <w:t>Level control shall be assessment shall be enforced annually.</w:t>
      </w:r>
    </w:p>
    <w:p w14:paraId="1BC66A4B" w14:textId="77777777" w:rsidR="00F17B74" w:rsidRDefault="00F17B74" w:rsidP="00BA2E11">
      <w:pPr>
        <w:pStyle w:val="Step"/>
        <w:numPr>
          <w:ilvl w:val="0"/>
          <w:numId w:val="22"/>
        </w:numPr>
      </w:pPr>
      <w:r>
        <w:t>In the Win11 search bar type “</w:t>
      </w:r>
      <w:proofErr w:type="spellStart"/>
      <w:r>
        <w:t>RegEdit</w:t>
      </w:r>
      <w:proofErr w:type="spellEnd"/>
      <w:r>
        <w:t>” and start the Registry Editor.</w:t>
      </w:r>
    </w:p>
    <w:p w14:paraId="25E88229" w14:textId="77777777" w:rsidR="00F17B74" w:rsidRDefault="00F17B74" w:rsidP="00BA2E11">
      <w:pPr>
        <w:pStyle w:val="Step"/>
        <w:numPr>
          <w:ilvl w:val="0"/>
          <w:numId w:val="19"/>
        </w:numPr>
      </w:pPr>
      <w:r>
        <w:t>In the folder tree in the left pane navigate to:</w:t>
      </w:r>
    </w:p>
    <w:p w14:paraId="63D61A3C" w14:textId="77777777" w:rsidR="00F17B74" w:rsidRDefault="00F17B74" w:rsidP="00F17B74">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27B96A9B" w14:textId="77777777" w:rsidR="00F17B74" w:rsidRDefault="00F17B74" w:rsidP="00F17B74">
      <w:pPr>
        <w:pStyle w:val="checkbox"/>
        <w:numPr>
          <w:ilvl w:val="0"/>
          <w:numId w:val="0"/>
        </w:numPr>
        <w:ind w:left="1267" w:hanging="360"/>
      </w:pPr>
    </w:p>
    <w:p w14:paraId="0F3B8AFD" w14:textId="77777777" w:rsidR="00F17B74" w:rsidRDefault="00F17B74" w:rsidP="00F17B74">
      <w:pPr>
        <w:pStyle w:val="checkbox"/>
        <w:numPr>
          <w:ilvl w:val="0"/>
          <w:numId w:val="0"/>
        </w:numPr>
        <w:ind w:left="1260"/>
      </w:pPr>
      <w:r>
        <w:rPr>
          <w:noProof/>
        </w:rPr>
        <w:lastRenderedPageBreak/>
        <w:drawing>
          <wp:inline distT="0" distB="0" distL="0" distR="0" wp14:anchorId="2691328C" wp14:editId="0DEA1FFC">
            <wp:extent cx="4828522" cy="2314775"/>
            <wp:effectExtent l="0" t="0" r="0" b="0"/>
            <wp:docPr id="3775406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0649" name="Picture 4"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1046"/>
                    <a:stretch/>
                  </pic:blipFill>
                  <pic:spPr bwMode="auto">
                    <a:xfrm>
                      <a:off x="0" y="0"/>
                      <a:ext cx="4875200" cy="2337152"/>
                    </a:xfrm>
                    <a:prstGeom prst="rect">
                      <a:avLst/>
                    </a:prstGeom>
                    <a:noFill/>
                    <a:ln>
                      <a:noFill/>
                    </a:ln>
                    <a:extLst>
                      <a:ext uri="{53640926-AAD7-44D8-BBD7-CCE9431645EC}">
                        <a14:shadowObscured xmlns:a14="http://schemas.microsoft.com/office/drawing/2010/main"/>
                      </a:ext>
                    </a:extLst>
                  </pic:spPr>
                </pic:pic>
              </a:graphicData>
            </a:graphic>
          </wp:inline>
        </w:drawing>
      </w:r>
    </w:p>
    <w:p w14:paraId="5ED5DD00" w14:textId="77777777" w:rsidR="00F17B74" w:rsidRDefault="00F17B74" w:rsidP="00BA2E11">
      <w:pPr>
        <w:pStyle w:val="Step"/>
        <w:numPr>
          <w:ilvl w:val="0"/>
          <w:numId w:val="19"/>
        </w:numPr>
      </w:pPr>
      <w:r>
        <w:t>Open the Elevate OLS Test Key folder, then click on Level Control Assess Date, Edit.</w:t>
      </w:r>
    </w:p>
    <w:p w14:paraId="4D8C2C21" w14:textId="77777777" w:rsidR="00F17B74" w:rsidRDefault="00F17B74" w:rsidP="00BA2E11">
      <w:pPr>
        <w:pStyle w:val="Step"/>
        <w:numPr>
          <w:ilvl w:val="0"/>
          <w:numId w:val="19"/>
        </w:numPr>
      </w:pPr>
      <w:r>
        <w:t>In the Edit popup add today’s date + 1 year. Start the MLOI application.</w:t>
      </w:r>
    </w:p>
    <w:p w14:paraId="1585D3BE" w14:textId="77777777" w:rsidR="00F17B74" w:rsidRDefault="00F17B74" w:rsidP="00F17B74">
      <w:pPr>
        <w:pStyle w:val="checkbox"/>
      </w:pPr>
      <w:r>
        <w:t>Verify there was no prompt to perform a Level calibration.</w:t>
      </w:r>
    </w:p>
    <w:p w14:paraId="4A18ED20" w14:textId="77777777" w:rsidR="00F17B74" w:rsidRDefault="00F17B74" w:rsidP="00BA2E11">
      <w:pPr>
        <w:pStyle w:val="Step"/>
        <w:numPr>
          <w:ilvl w:val="0"/>
          <w:numId w:val="19"/>
        </w:numPr>
      </w:pPr>
      <w:r>
        <w:t xml:space="preserve">Stop the MLOI application </w:t>
      </w:r>
    </w:p>
    <w:p w14:paraId="394DBAF1" w14:textId="025436FF" w:rsidR="00F17B74" w:rsidRDefault="00F17B74" w:rsidP="00BA2E11">
      <w:pPr>
        <w:pStyle w:val="Step"/>
        <w:numPr>
          <w:ilvl w:val="0"/>
          <w:numId w:val="19"/>
        </w:numPr>
      </w:pPr>
      <w:r>
        <w:t xml:space="preserve">Edit the Level Control Assess Date registry key to be today’s date + 1 day and + 1 year. Start the MLOI application </w:t>
      </w:r>
    </w:p>
    <w:p w14:paraId="760992FA" w14:textId="3F3B89AD" w:rsidR="00F17B74" w:rsidRDefault="00F17B74" w:rsidP="00F17B74">
      <w:pPr>
        <w:pStyle w:val="checkbox"/>
      </w:pPr>
      <w:r>
        <w:t xml:space="preserve">Verify the user was prompted to perform a assess the Level Control. </w:t>
      </w:r>
    </w:p>
    <w:p w14:paraId="68588272" w14:textId="77777777" w:rsidR="00F17B74" w:rsidRDefault="00F17B74" w:rsidP="00BA2E11">
      <w:pPr>
        <w:pStyle w:val="Step"/>
        <w:numPr>
          <w:ilvl w:val="0"/>
          <w:numId w:val="19"/>
        </w:numPr>
      </w:pPr>
      <w:r>
        <w:t xml:space="preserve">Stop the MLOI application. </w:t>
      </w:r>
    </w:p>
    <w:p w14:paraId="4FDBD547" w14:textId="77777777" w:rsidR="0088300E" w:rsidRDefault="0088300E" w:rsidP="0088300E">
      <w:pPr>
        <w:pStyle w:val="checkbox"/>
        <w:numPr>
          <w:ilvl w:val="0"/>
          <w:numId w:val="0"/>
        </w:numPr>
        <w:ind w:left="1260"/>
      </w:pPr>
    </w:p>
    <w:p w14:paraId="1AF87586" w14:textId="77777777" w:rsidR="00F17B74" w:rsidRDefault="00F17B74" w:rsidP="0088300E">
      <w:pPr>
        <w:pStyle w:val="checkbox"/>
        <w:numPr>
          <w:ilvl w:val="0"/>
          <w:numId w:val="0"/>
        </w:numPr>
        <w:ind w:left="1260"/>
      </w:pPr>
    </w:p>
    <w:p w14:paraId="3F91F6C2" w14:textId="77777777" w:rsidR="0088300E" w:rsidRDefault="0088300E" w:rsidP="00E3661D">
      <w:pPr>
        <w:pStyle w:val="ZPara"/>
      </w:pPr>
      <w:r>
        <w:t>Tester   __________________      Date ______________       PASS      FAIL</w:t>
      </w:r>
    </w:p>
    <w:p w14:paraId="5DB454E1" w14:textId="77777777" w:rsidR="0088300E" w:rsidRPr="00543DA2" w:rsidRDefault="0088300E" w:rsidP="00E3661D">
      <w:pPr>
        <w:pStyle w:val="ZPara"/>
      </w:pP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2E6504">
      <w:pPr>
        <w:pStyle w:val="L3Section"/>
      </w:pPr>
      <w:bookmarkStart w:id="298" w:name="_Toc191729080"/>
      <w:bookmarkStart w:id="299" w:name="_Toc191729149"/>
      <w:bookmarkStart w:id="300" w:name="_Toc191729221"/>
      <w:bookmarkStart w:id="301" w:name="_Toc191729344"/>
      <w:bookmarkStart w:id="302" w:name="_Toc191729466"/>
      <w:bookmarkStart w:id="303" w:name="_Toc191729525"/>
      <w:bookmarkStart w:id="304" w:name="_Toc191729584"/>
      <w:bookmarkStart w:id="305" w:name="_Toc191729643"/>
      <w:bookmarkStart w:id="306" w:name="_Toc191729731"/>
      <w:bookmarkStart w:id="307" w:name="_Toc191730110"/>
      <w:bookmarkStart w:id="308" w:name="_Toc193104106"/>
      <w:bookmarkStart w:id="309" w:name="_Toc191729644"/>
      <w:bookmarkStart w:id="310" w:name="_Toc193295223"/>
      <w:bookmarkEnd w:id="298"/>
      <w:bookmarkEnd w:id="299"/>
      <w:bookmarkEnd w:id="300"/>
      <w:bookmarkEnd w:id="301"/>
      <w:bookmarkEnd w:id="302"/>
      <w:bookmarkEnd w:id="303"/>
      <w:bookmarkEnd w:id="304"/>
      <w:bookmarkEnd w:id="305"/>
      <w:bookmarkEnd w:id="306"/>
      <w:bookmarkEnd w:id="307"/>
      <w:bookmarkEnd w:id="308"/>
      <w:r>
        <w:t>HMI:</w:t>
      </w:r>
      <w:bookmarkEnd w:id="309"/>
      <w:bookmarkEnd w:id="310"/>
    </w:p>
    <w:p w14:paraId="298FD002" w14:textId="15890688" w:rsidR="00753E04" w:rsidRDefault="00753E04" w:rsidP="00E3661D">
      <w:pPr>
        <w:pStyle w:val="ZPara"/>
      </w:pPr>
      <w:r>
        <w:t>NOTE: The HMI tests are evaluations of software requirements and may be evaluated in either normal or simulated modes.</w:t>
      </w:r>
    </w:p>
    <w:p w14:paraId="48E739BA" w14:textId="77777777" w:rsidR="0062161A" w:rsidRDefault="0062161A" w:rsidP="00E3661D">
      <w:pPr>
        <w:pStyle w:val="ZPara"/>
      </w:pPr>
    </w:p>
    <w:p w14:paraId="684670A2" w14:textId="77777777" w:rsidR="00A2175C" w:rsidRDefault="00A2175C" w:rsidP="00E3661D">
      <w:pPr>
        <w:pStyle w:val="Requirement"/>
      </w:pPr>
      <w:r>
        <w:t>Shall provide a one-button means for starting the automated test.</w:t>
      </w:r>
    </w:p>
    <w:p w14:paraId="6D1075CA" w14:textId="04262115" w:rsidR="00753E04" w:rsidRDefault="00753E04" w:rsidP="00BA2E11">
      <w:pPr>
        <w:pStyle w:val="Step"/>
        <w:numPr>
          <w:ilvl w:val="0"/>
          <w:numId w:val="25"/>
        </w:numPr>
      </w:pPr>
      <w:r>
        <w:t>Click on the MLOI Desktop icon.</w:t>
      </w:r>
    </w:p>
    <w:p w14:paraId="076EAAB8" w14:textId="4221BEFE" w:rsidR="00753E04" w:rsidRDefault="00753E04" w:rsidP="00753E04">
      <w:pPr>
        <w:pStyle w:val="checkbox"/>
      </w:pPr>
      <w:proofErr w:type="gramStart"/>
      <w:r>
        <w:t>Verify</w:t>
      </w:r>
      <w:proofErr w:type="gramEnd"/>
      <w:r>
        <w:t xml:space="preserve"> the application open and running and </w:t>
      </w:r>
      <w:r w:rsidR="00882F04">
        <w:t xml:space="preserve">TEST State Out is in MANUAL mode. </w:t>
      </w:r>
    </w:p>
    <w:p w14:paraId="4FDA2C8D" w14:textId="60E88096" w:rsidR="00753E04" w:rsidRDefault="00753E04" w:rsidP="00753E04">
      <w:pPr>
        <w:pStyle w:val="Step"/>
      </w:pPr>
      <w:r>
        <w:t>Close the information dialog. Click on the Run Test START button.</w:t>
      </w:r>
    </w:p>
    <w:p w14:paraId="1F696617" w14:textId="0E612DCA" w:rsidR="00882F04" w:rsidRDefault="00753E04" w:rsidP="00753E04">
      <w:pPr>
        <w:pStyle w:val="checkbox"/>
      </w:pPr>
      <w:r>
        <w:t>Verify the Test protocol starts,</w:t>
      </w:r>
      <w:r w:rsidR="00882F04">
        <w:t xml:space="preserve"> the Run Test button is </w:t>
      </w:r>
      <w:proofErr w:type="gramStart"/>
      <w:r w:rsidR="00882F04">
        <w:t>RUNNING</w:t>
      </w:r>
      <w:proofErr w:type="gramEnd"/>
      <w:r w:rsidR="00882F04">
        <w:t xml:space="preserve"> and highlighted Green and TEST State Out is in START</w:t>
      </w:r>
    </w:p>
    <w:p w14:paraId="72FF47D9" w14:textId="77777777" w:rsidR="00882F04" w:rsidRDefault="00753E04" w:rsidP="002F216A">
      <w:pPr>
        <w:pStyle w:val="checkbox"/>
      </w:pPr>
      <w:r>
        <w:t xml:space="preserve"> </w:t>
      </w:r>
      <w:r w:rsidR="00882F04">
        <w:t xml:space="preserve">Verify after the Level (green plot) reaches EMPTY (bottom of plot), TEST State Out becomes Pre-Test Fill. </w:t>
      </w:r>
    </w:p>
    <w:p w14:paraId="253281A3" w14:textId="18A1E939" w:rsidR="00882F04" w:rsidRDefault="00882F04" w:rsidP="002F216A">
      <w:pPr>
        <w:pStyle w:val="checkbox"/>
      </w:pPr>
      <w:r>
        <w:lastRenderedPageBreak/>
        <w:t xml:space="preserve">Verify after a few seconds, the resistor ladder is </w:t>
      </w:r>
      <w:proofErr w:type="gramStart"/>
      <w:r>
        <w:t>being plotted</w:t>
      </w:r>
      <w:proofErr w:type="gramEnd"/>
      <w:r>
        <w:t xml:space="preserve">. </w:t>
      </w:r>
    </w:p>
    <w:p w14:paraId="6F16C46E" w14:textId="44023624" w:rsidR="00753E04" w:rsidRDefault="00753E04" w:rsidP="00753E04">
      <w:pPr>
        <w:pStyle w:val="Step"/>
      </w:pPr>
      <w:r>
        <w:t xml:space="preserve">Click on the </w:t>
      </w:r>
      <w:r w:rsidR="00882F04">
        <w:t>Run Test</w:t>
      </w:r>
      <w:r>
        <w:t xml:space="preserve"> </w:t>
      </w:r>
      <w:proofErr w:type="gramStart"/>
      <w:r>
        <w:t>button</w:t>
      </w:r>
      <w:r w:rsidR="00882F04">
        <w:t>.</w:t>
      </w:r>
      <w:r>
        <w:t>.</w:t>
      </w:r>
      <w:proofErr w:type="gramEnd"/>
    </w:p>
    <w:p w14:paraId="71C05E59" w14:textId="109B9AC5" w:rsidR="00753E04" w:rsidRDefault="00753E04" w:rsidP="00753E04">
      <w:pPr>
        <w:pStyle w:val="checkbox"/>
      </w:pPr>
      <w:r>
        <w:t xml:space="preserve">Verify that </w:t>
      </w:r>
      <w:r w:rsidR="00882F04">
        <w:t xml:space="preserve">Run Test button returns to gray START, </w:t>
      </w:r>
      <w:r>
        <w:t xml:space="preserve">the test protocol </w:t>
      </w:r>
      <w:proofErr w:type="gramStart"/>
      <w:r>
        <w:t>stops</w:t>
      </w:r>
      <w:proofErr w:type="gramEnd"/>
      <w:r>
        <w:t xml:space="preserve"> and the </w:t>
      </w:r>
      <w:r w:rsidR="00882F04">
        <w:t>Test State Out</w:t>
      </w:r>
      <w:r>
        <w:t xml:space="preserve"> indicates MANUAL</w:t>
      </w:r>
      <w:r w:rsidR="00882F04">
        <w:t xml:space="preserve"> mode</w:t>
      </w:r>
      <w:r>
        <w:t>.</w:t>
      </w:r>
    </w:p>
    <w:p w14:paraId="2984D3E9" w14:textId="5136F3D0" w:rsidR="0062161A" w:rsidRDefault="0062161A" w:rsidP="0062161A">
      <w:pPr>
        <w:pStyle w:val="checkbox"/>
        <w:numPr>
          <w:ilvl w:val="0"/>
          <w:numId w:val="0"/>
        </w:numPr>
        <w:ind w:left="1267" w:hanging="360"/>
        <w:jc w:val="center"/>
      </w:pPr>
      <w:r>
        <w:rPr>
          <w:noProof/>
        </w:rPr>
        <w:drawing>
          <wp:inline distT="0" distB="0" distL="0" distR="0" wp14:anchorId="28858704" wp14:editId="699E814A">
            <wp:extent cx="4154477" cy="3668753"/>
            <wp:effectExtent l="0" t="0" r="0" b="8255"/>
            <wp:docPr id="1429742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1912" cy="3675319"/>
                    </a:xfrm>
                    <a:prstGeom prst="rect">
                      <a:avLst/>
                    </a:prstGeom>
                    <a:noFill/>
                  </pic:spPr>
                </pic:pic>
              </a:graphicData>
            </a:graphic>
          </wp:inline>
        </w:drawing>
      </w:r>
    </w:p>
    <w:p w14:paraId="3FEE8823" w14:textId="77777777" w:rsidR="0062161A" w:rsidRDefault="0062161A" w:rsidP="0062161A">
      <w:pPr>
        <w:pStyle w:val="checkbox"/>
        <w:numPr>
          <w:ilvl w:val="0"/>
          <w:numId w:val="0"/>
        </w:numPr>
        <w:ind w:left="1267" w:hanging="360"/>
        <w:jc w:val="center"/>
      </w:pPr>
    </w:p>
    <w:p w14:paraId="65969203" w14:textId="77777777" w:rsidR="0062161A" w:rsidRDefault="0062161A" w:rsidP="0062161A">
      <w:pPr>
        <w:pStyle w:val="checkbox"/>
        <w:numPr>
          <w:ilvl w:val="0"/>
          <w:numId w:val="0"/>
        </w:numPr>
        <w:ind w:left="1267" w:hanging="360"/>
        <w:jc w:val="center"/>
      </w:pPr>
    </w:p>
    <w:p w14:paraId="4152EFEF" w14:textId="77777777" w:rsidR="0088300E" w:rsidRDefault="0088300E" w:rsidP="00E3661D">
      <w:pPr>
        <w:pStyle w:val="ZPara"/>
      </w:pPr>
      <w:r>
        <w:t>Tester   __________________      Date ______________       PASS      FAIL</w:t>
      </w:r>
    </w:p>
    <w:p w14:paraId="25CB835C" w14:textId="77777777" w:rsidR="0088300E" w:rsidRPr="00543DA2" w:rsidRDefault="0088300E" w:rsidP="00E3661D">
      <w:pPr>
        <w:pStyle w:val="ZPara"/>
      </w:pPr>
    </w:p>
    <w:p w14:paraId="4778060E" w14:textId="77777777" w:rsidR="0088300E" w:rsidRDefault="0088300E" w:rsidP="00151E11"/>
    <w:p w14:paraId="02FC0C72" w14:textId="7B3CD864" w:rsidR="00CB0EBB" w:rsidRDefault="00CB0EBB" w:rsidP="00E3661D">
      <w:pPr>
        <w:pStyle w:val="Requirement"/>
      </w:pPr>
      <w:proofErr w:type="gramStart"/>
      <w:r>
        <w:t>Shall</w:t>
      </w:r>
      <w:proofErr w:type="gramEnd"/>
      <w:r>
        <w:t xml:space="preserve"> provide a means to manually control the Tank Level.</w:t>
      </w:r>
    </w:p>
    <w:p w14:paraId="0A8C823B" w14:textId="024C8B0B" w:rsidR="009167B7" w:rsidRDefault="009167B7" w:rsidP="00BA2E11">
      <w:pPr>
        <w:pStyle w:val="Step"/>
        <w:numPr>
          <w:ilvl w:val="0"/>
          <w:numId w:val="24"/>
        </w:numPr>
      </w:pPr>
      <w:r>
        <w:t>Place the Simulate button to ON (green)</w:t>
      </w:r>
    </w:p>
    <w:p w14:paraId="10142996" w14:textId="70B6CA82" w:rsidR="00846FB2" w:rsidRDefault="00CE40A6" w:rsidP="00BA2E11">
      <w:pPr>
        <w:pStyle w:val="Step"/>
        <w:numPr>
          <w:ilvl w:val="0"/>
          <w:numId w:val="24"/>
        </w:numPr>
      </w:pPr>
      <w:r>
        <w:t xml:space="preserve">. </w:t>
      </w:r>
      <w:r w:rsidR="009167B7">
        <w:t xml:space="preserve">Sete the </w:t>
      </w:r>
      <w:r>
        <w:t>JOG buttons to ON</w:t>
      </w:r>
      <w:r w:rsidR="009167B7">
        <w:t xml:space="preserve"> (green)</w:t>
      </w:r>
      <w:r>
        <w:t>; the FILL and DRAIN buttons to OFF</w:t>
      </w:r>
      <w:r w:rsidR="009167B7">
        <w:t xml:space="preserve"> (gray)</w:t>
      </w:r>
      <w:r>
        <w:t xml:space="preserve"> and select STOP in the Speed dropdown.</w:t>
      </w:r>
    </w:p>
    <w:p w14:paraId="574068BE" w14:textId="77777777" w:rsidR="00846FB2" w:rsidRPr="00846FB2" w:rsidRDefault="00846FB2" w:rsidP="00846FB2">
      <w:pPr>
        <w:pStyle w:val="checkbox"/>
      </w:pPr>
      <w:r w:rsidRPr="00846FB2">
        <w:t>Verify that the SP Slider has no control over PV</w:t>
      </w:r>
    </w:p>
    <w:p w14:paraId="5CFF1804" w14:textId="1025C771" w:rsidR="00846FB2" w:rsidRDefault="00846FB2" w:rsidP="00846FB2">
      <w:pPr>
        <w:pStyle w:val="checkbox"/>
      </w:pPr>
      <w:r w:rsidRPr="00846FB2">
        <w:t>Verify that the SP Slider and its digital output read approximately the same value</w:t>
      </w:r>
      <w:r>
        <w:t xml:space="preserve"> over the slider range.</w:t>
      </w:r>
    </w:p>
    <w:p w14:paraId="5E5E005A" w14:textId="7294D726" w:rsidR="00846FB2" w:rsidRDefault="00846FB2" w:rsidP="00BA2E11">
      <w:pPr>
        <w:pStyle w:val="Step"/>
        <w:numPr>
          <w:ilvl w:val="0"/>
          <w:numId w:val="24"/>
        </w:numPr>
      </w:pPr>
      <w:r>
        <w:t>Press the FILL Button</w:t>
      </w:r>
    </w:p>
    <w:p w14:paraId="60C3CB68" w14:textId="10D432FA" w:rsidR="00BF63C8" w:rsidRDefault="00BF63C8" w:rsidP="00BF63C8">
      <w:pPr>
        <w:pStyle w:val="checkbox"/>
      </w:pPr>
      <w:r>
        <w:t>Verify that the FILL button is ON (green</w:t>
      </w:r>
      <w:proofErr w:type="gramStart"/>
      <w:r>
        <w:t>)</w:t>
      </w:r>
      <w:proofErr w:type="gramEnd"/>
      <w:r>
        <w:t xml:space="preserve"> and the DRAIN button is OFF (gray)</w:t>
      </w:r>
    </w:p>
    <w:p w14:paraId="02770944" w14:textId="378F441B" w:rsidR="00846FB2" w:rsidRDefault="00846FB2" w:rsidP="00846FB2">
      <w:pPr>
        <w:pStyle w:val="checkbox"/>
      </w:pPr>
      <w:r>
        <w:t xml:space="preserve">Verify that PV slider and its digital output read approximately the same value over the slider range. </w:t>
      </w:r>
    </w:p>
    <w:p w14:paraId="653D48F2" w14:textId="05EE52AE" w:rsidR="00846FB2" w:rsidRDefault="00846FB2" w:rsidP="00846FB2">
      <w:pPr>
        <w:pStyle w:val="checkbox"/>
      </w:pPr>
      <w:r>
        <w:lastRenderedPageBreak/>
        <w:t>Verify the Level value (above the plot) and the PV digital output read the same Level value.</w:t>
      </w:r>
    </w:p>
    <w:p w14:paraId="76A29C83" w14:textId="4FB233B8" w:rsidR="00846FB2" w:rsidRDefault="00846FB2" w:rsidP="00846FB2">
      <w:pPr>
        <w:pStyle w:val="checkbox"/>
      </w:pPr>
      <w:r>
        <w:t xml:space="preserve">Verify that Level and PV values decrease towards </w:t>
      </w:r>
      <w:proofErr w:type="gramStart"/>
      <w:r>
        <w:t>FULL</w:t>
      </w:r>
      <w:proofErr w:type="gramEnd"/>
      <w:r>
        <w:t xml:space="preserve"> and the Green plot rises.</w:t>
      </w:r>
    </w:p>
    <w:p w14:paraId="479C2149" w14:textId="282EEA77" w:rsidR="003F19C1" w:rsidRDefault="003F19C1" w:rsidP="003F19C1">
      <w:pPr>
        <w:jc w:val="center"/>
      </w:pPr>
      <w:r>
        <w:rPr>
          <w:noProof/>
        </w:rPr>
        <w:drawing>
          <wp:inline distT="0" distB="0" distL="0" distR="0" wp14:anchorId="2AE5AE00" wp14:editId="2F16CD5E">
            <wp:extent cx="4431323" cy="2308261"/>
            <wp:effectExtent l="0" t="0" r="7620" b="0"/>
            <wp:docPr id="10554015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1547"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2301" cy="2319189"/>
                    </a:xfrm>
                    <a:prstGeom prst="rect">
                      <a:avLst/>
                    </a:prstGeom>
                    <a:noFill/>
                  </pic:spPr>
                </pic:pic>
              </a:graphicData>
            </a:graphic>
          </wp:inline>
        </w:drawing>
      </w:r>
    </w:p>
    <w:p w14:paraId="76675297" w14:textId="0CBDEB3B" w:rsidR="00846FB2" w:rsidRDefault="00846FB2" w:rsidP="00BA2E11">
      <w:pPr>
        <w:pStyle w:val="Step"/>
        <w:numPr>
          <w:ilvl w:val="0"/>
          <w:numId w:val="24"/>
        </w:numPr>
      </w:pPr>
      <w:r>
        <w:t>Chan</w:t>
      </w:r>
      <w:r w:rsidR="00BF63C8">
        <w:t>g</w:t>
      </w:r>
      <w:r>
        <w:t>e the Pump Speed to CREEP, SLOW, FAST.</w:t>
      </w:r>
    </w:p>
    <w:p w14:paraId="0CFC8BDF" w14:textId="4FB9AE8A" w:rsidR="00846FB2" w:rsidRDefault="00846FB2" w:rsidP="00846FB2">
      <w:pPr>
        <w:pStyle w:val="checkbox"/>
      </w:pPr>
      <w:r>
        <w:t>Verify that Level, PV and the green plot respond corresponding to the selected Speed.  FAST is faster than SLOW which is faster than CREEP which is faster than STOP.</w:t>
      </w:r>
    </w:p>
    <w:p w14:paraId="5EC3F159" w14:textId="0E0C89E7" w:rsidR="00BF63C8" w:rsidRDefault="00BF63C8" w:rsidP="00BA2E11">
      <w:pPr>
        <w:pStyle w:val="Step"/>
        <w:numPr>
          <w:ilvl w:val="0"/>
          <w:numId w:val="24"/>
        </w:numPr>
      </w:pPr>
      <w:r>
        <w:t>Change the Pump Speed to Stop</w:t>
      </w:r>
    </w:p>
    <w:p w14:paraId="01F2CAFF" w14:textId="7EA575C9" w:rsidR="00BF63C8" w:rsidRDefault="00BF63C8" w:rsidP="00BF63C8">
      <w:pPr>
        <w:pStyle w:val="checkbox"/>
      </w:pPr>
      <w:r>
        <w:t>Verify the Level, PV and Plot stop changing.</w:t>
      </w:r>
    </w:p>
    <w:p w14:paraId="4067761D" w14:textId="258439F2" w:rsidR="00BF63C8" w:rsidRDefault="00BF63C8" w:rsidP="00BF63C8">
      <w:pPr>
        <w:pStyle w:val="checkbox"/>
      </w:pPr>
      <w:r>
        <w:t>Verify that both FILL and DRAIN buttons are OFF (gray).</w:t>
      </w:r>
    </w:p>
    <w:p w14:paraId="5D153739" w14:textId="133120CC" w:rsidR="00BF63C8" w:rsidRDefault="00846FB2" w:rsidP="00BA2E11">
      <w:pPr>
        <w:pStyle w:val="Step"/>
        <w:numPr>
          <w:ilvl w:val="0"/>
          <w:numId w:val="24"/>
        </w:numPr>
      </w:pPr>
      <w:r>
        <w:t xml:space="preserve">Press the </w:t>
      </w:r>
      <w:r w:rsidR="00BF63C8">
        <w:t>DRAIN</w:t>
      </w:r>
      <w:r>
        <w:t xml:space="preserve"> </w:t>
      </w:r>
      <w:r w:rsidR="00BF63C8">
        <w:t>b</w:t>
      </w:r>
      <w:r>
        <w:t>utton</w:t>
      </w:r>
    </w:p>
    <w:p w14:paraId="4AE053DD" w14:textId="306BDA4E" w:rsidR="00BF63C8" w:rsidRDefault="00BF63C8" w:rsidP="00846FB2">
      <w:pPr>
        <w:pStyle w:val="checkbox"/>
      </w:pPr>
      <w:r>
        <w:t>Verify that the FILL button is OFF (gray</w:t>
      </w:r>
      <w:proofErr w:type="gramStart"/>
      <w:r>
        <w:t>)</w:t>
      </w:r>
      <w:proofErr w:type="gramEnd"/>
      <w:r>
        <w:t xml:space="preserve"> and the DRAIN button is ON (green)</w:t>
      </w:r>
    </w:p>
    <w:p w14:paraId="22F24499" w14:textId="55D44177" w:rsidR="00846FB2" w:rsidRDefault="00846FB2" w:rsidP="00846FB2">
      <w:pPr>
        <w:pStyle w:val="checkbox"/>
      </w:pPr>
      <w:r>
        <w:t xml:space="preserve">Verify that PV slider and its digital output read approximately the same value over the slider range. </w:t>
      </w:r>
    </w:p>
    <w:p w14:paraId="433E60D2" w14:textId="77777777" w:rsidR="00846FB2" w:rsidRDefault="00846FB2" w:rsidP="00846FB2">
      <w:pPr>
        <w:pStyle w:val="checkbox"/>
      </w:pPr>
      <w:r>
        <w:t>Verify the Level value (above the plot) and the PV digital output read the same Level value.</w:t>
      </w:r>
    </w:p>
    <w:p w14:paraId="4B153DD1" w14:textId="1A59A5E3" w:rsidR="00846FB2" w:rsidRDefault="00846FB2" w:rsidP="00846FB2">
      <w:pPr>
        <w:pStyle w:val="checkbox"/>
      </w:pPr>
      <w:r>
        <w:t xml:space="preserve">Verify that Level and PV values </w:t>
      </w:r>
      <w:r w:rsidR="00BF63C8">
        <w:t>increases</w:t>
      </w:r>
      <w:r>
        <w:t xml:space="preserve"> towards </w:t>
      </w:r>
      <w:r w:rsidR="00BF63C8">
        <w:t>EMPTY</w:t>
      </w:r>
      <w:r>
        <w:t xml:space="preserve"> and the Green plot </w:t>
      </w:r>
      <w:r w:rsidR="00BF63C8">
        <w:t>falls</w:t>
      </w:r>
      <w:r>
        <w:t>.</w:t>
      </w:r>
    </w:p>
    <w:p w14:paraId="4F6C81FC" w14:textId="26D81090" w:rsidR="00BF63C8" w:rsidRDefault="00846FB2" w:rsidP="00BA2E11">
      <w:pPr>
        <w:pStyle w:val="Step"/>
        <w:numPr>
          <w:ilvl w:val="0"/>
          <w:numId w:val="24"/>
        </w:numPr>
      </w:pPr>
      <w:r>
        <w:t>Chan</w:t>
      </w:r>
      <w:r w:rsidR="00BF63C8">
        <w:t>g</w:t>
      </w:r>
      <w:r>
        <w:t>e the Pump Speed to CREEP, SLOW, FAST.</w:t>
      </w:r>
    </w:p>
    <w:p w14:paraId="33E4B7BA" w14:textId="7F7AD8B2" w:rsidR="00BF63C8" w:rsidRDefault="00BF63C8" w:rsidP="00BF63C8">
      <w:pPr>
        <w:pStyle w:val="checkbox"/>
      </w:pPr>
      <w:r>
        <w:t>Verify that Level, PV and the green plot respond corresponding to the selected Speed.  FAST is faster than SLOW which is faster than CREEP which is faster than STOP.</w:t>
      </w:r>
    </w:p>
    <w:p w14:paraId="30EE6B0A" w14:textId="16049737" w:rsidR="00BF63C8" w:rsidRDefault="00BF63C8" w:rsidP="00BF63C8">
      <w:pPr>
        <w:pStyle w:val="checkbox"/>
      </w:pPr>
      <w:r>
        <w:t>Verify that both FILL and DRAIN buttons are OFF (gray).</w:t>
      </w:r>
    </w:p>
    <w:p w14:paraId="1444CC3B" w14:textId="778B213E" w:rsidR="00846FB2" w:rsidRDefault="00BF63C8" w:rsidP="00BA2E11">
      <w:pPr>
        <w:pStyle w:val="Step"/>
        <w:numPr>
          <w:ilvl w:val="0"/>
          <w:numId w:val="24"/>
        </w:numPr>
      </w:pPr>
      <w:r>
        <w:t>Alternate pushing FILL and DRAIN buttons</w:t>
      </w:r>
    </w:p>
    <w:p w14:paraId="73A69E96" w14:textId="4A2C92CC" w:rsidR="00BF63C8" w:rsidRDefault="00BF63C8" w:rsidP="00BF63C8">
      <w:pPr>
        <w:pStyle w:val="checkbox"/>
      </w:pPr>
      <w:r>
        <w:t>Verify Speed goes to SLOW.</w:t>
      </w:r>
    </w:p>
    <w:p w14:paraId="7CBBF2CD" w14:textId="3705FAC8" w:rsidR="00BF63C8" w:rsidRDefault="00BF63C8" w:rsidP="00BF63C8">
      <w:pPr>
        <w:pStyle w:val="checkbox"/>
      </w:pPr>
      <w:r>
        <w:t>Verify Speed can be changed in both FILL and DRAIN modes.</w:t>
      </w:r>
    </w:p>
    <w:p w14:paraId="444E60EA" w14:textId="2A83E31E" w:rsidR="00BF63C8" w:rsidRDefault="00BF63C8" w:rsidP="00BF63C8">
      <w:pPr>
        <w:pStyle w:val="checkbox"/>
      </w:pPr>
      <w:r>
        <w:t>Verify FILL and DRAIN can NOT be both ON (</w:t>
      </w:r>
      <w:r w:rsidR="009167B7">
        <w:t>gray</w:t>
      </w:r>
      <w:r>
        <w:t>) at the same time.</w:t>
      </w:r>
    </w:p>
    <w:p w14:paraId="7FDB9941" w14:textId="62194598" w:rsidR="009167B7" w:rsidRDefault="009167B7" w:rsidP="00BA2E11">
      <w:pPr>
        <w:pStyle w:val="Step"/>
        <w:numPr>
          <w:ilvl w:val="0"/>
          <w:numId w:val="28"/>
        </w:numPr>
      </w:pPr>
      <w:r>
        <w:t>Set Pump JOG to OFF (gray).  Set the SP slider to various Level Values.</w:t>
      </w:r>
    </w:p>
    <w:p w14:paraId="20546ADB" w14:textId="4B19135D" w:rsidR="009167B7" w:rsidRDefault="009167B7" w:rsidP="009167B7">
      <w:pPr>
        <w:pStyle w:val="checkbox"/>
      </w:pPr>
      <w:r>
        <w:lastRenderedPageBreak/>
        <w:t>Verify the Level value, PV and Plot all drive toward the SP values and stop within 5% of the SP value.</w:t>
      </w:r>
    </w:p>
    <w:p w14:paraId="62674B7D" w14:textId="477F7E7C" w:rsidR="009167B7" w:rsidRDefault="009167B7" w:rsidP="00BA2E11">
      <w:pPr>
        <w:pStyle w:val="Step"/>
        <w:numPr>
          <w:ilvl w:val="0"/>
          <w:numId w:val="26"/>
        </w:numPr>
      </w:pPr>
      <w:r>
        <w:t xml:space="preserve">Ensure that the Laser and the Pump status lights are GREEN.  Then Set the Simulate button to OFF (gray).  </w:t>
      </w:r>
    </w:p>
    <w:p w14:paraId="64C2FD7F" w14:textId="64405FA8" w:rsidR="009167B7" w:rsidRDefault="009167B7" w:rsidP="00BA2E11">
      <w:pPr>
        <w:pStyle w:val="Step"/>
        <w:numPr>
          <w:ilvl w:val="0"/>
          <w:numId w:val="26"/>
        </w:numPr>
      </w:pPr>
      <w:r>
        <w:t xml:space="preserve">Repeat Steps </w:t>
      </w:r>
      <w:r w:rsidR="003F19C1">
        <w:t>2 through 8</w:t>
      </w:r>
    </w:p>
    <w:p w14:paraId="2C4A4EE5" w14:textId="5E95C6D8" w:rsidR="00846FB2" w:rsidRDefault="003F19C1" w:rsidP="0088300E">
      <w:pPr>
        <w:pStyle w:val="checkbox"/>
      </w:pPr>
      <w:r>
        <w:t>Verify the actual tank performed the same as the simulated tank.</w:t>
      </w:r>
    </w:p>
    <w:p w14:paraId="615CA94A" w14:textId="3C86B2F8" w:rsidR="00846FB2" w:rsidRDefault="00846FB2" w:rsidP="00846FB2">
      <w:pPr>
        <w:pStyle w:val="checkbox"/>
        <w:numPr>
          <w:ilvl w:val="0"/>
          <w:numId w:val="0"/>
        </w:numPr>
        <w:ind w:left="907"/>
      </w:pPr>
    </w:p>
    <w:p w14:paraId="5D91900F" w14:textId="1D858BA2" w:rsidR="00CE40A6" w:rsidRDefault="00CE40A6" w:rsidP="00CE40A6">
      <w:pPr>
        <w:pStyle w:val="checkbox"/>
        <w:numPr>
          <w:ilvl w:val="0"/>
          <w:numId w:val="0"/>
        </w:numPr>
        <w:ind w:left="1267"/>
      </w:pPr>
    </w:p>
    <w:p w14:paraId="5CF00047" w14:textId="77777777" w:rsidR="0088300E" w:rsidRDefault="0088300E" w:rsidP="0088300E">
      <w:pPr>
        <w:pStyle w:val="checkbox"/>
        <w:numPr>
          <w:ilvl w:val="0"/>
          <w:numId w:val="0"/>
        </w:numPr>
        <w:ind w:left="1260"/>
      </w:pPr>
    </w:p>
    <w:p w14:paraId="7E477995" w14:textId="77777777" w:rsidR="0088300E" w:rsidRDefault="0088300E" w:rsidP="00E3661D">
      <w:pPr>
        <w:pStyle w:val="ZPara"/>
      </w:pPr>
      <w:r>
        <w:t>Tester   __________________      Date ______________       PASS      FAIL</w:t>
      </w:r>
    </w:p>
    <w:p w14:paraId="17104883" w14:textId="77777777" w:rsidR="0088300E" w:rsidRPr="00543DA2" w:rsidRDefault="0088300E" w:rsidP="00E3661D">
      <w:pPr>
        <w:pStyle w:val="ZPara"/>
      </w:pPr>
    </w:p>
    <w:p w14:paraId="0F1E290B" w14:textId="77777777" w:rsidR="0088300E" w:rsidRDefault="0088300E" w:rsidP="00151E11"/>
    <w:p w14:paraId="4A43D80C" w14:textId="1873263B" w:rsidR="0064065C" w:rsidRDefault="00CB0EBB" w:rsidP="00E3661D">
      <w:pPr>
        <w:pStyle w:val="Requirement"/>
      </w:pPr>
      <w:r>
        <w:t xml:space="preserve">Shall </w:t>
      </w:r>
      <w:r w:rsidR="00A2175C">
        <w:t>display the current ChA and ChB measurement to 0.1</w:t>
      </w:r>
      <w:r w:rsidR="00A2175C">
        <w:sym w:font="Symbol" w:char="F057"/>
      </w:r>
    </w:p>
    <w:p w14:paraId="58B2297A" w14:textId="656460DE" w:rsidR="001941B3" w:rsidRDefault="001941B3" w:rsidP="00E3661D">
      <w:pPr>
        <w:pStyle w:val="Requirement"/>
      </w:pPr>
      <w:r>
        <w:t>Shall display the level measurement to 0.001”</w:t>
      </w:r>
    </w:p>
    <w:p w14:paraId="14EEC1BA" w14:textId="0DBF77D8" w:rsidR="001941B3" w:rsidRDefault="001941B3" w:rsidP="00E3661D">
      <w:pPr>
        <w:pStyle w:val="Requirement"/>
      </w:pPr>
      <w:r>
        <w:t>Shall provide time-based plot of the resistance for both ChA and ChB, and tank Level.</w:t>
      </w:r>
    </w:p>
    <w:p w14:paraId="04DFD5FB" w14:textId="77777777" w:rsidR="003F19C1" w:rsidRDefault="003F19C1" w:rsidP="00BA2E11">
      <w:pPr>
        <w:pStyle w:val="Step"/>
        <w:numPr>
          <w:ilvl w:val="0"/>
          <w:numId w:val="29"/>
        </w:numPr>
      </w:pPr>
      <w:r>
        <w:t xml:space="preserve">With the MLOI app running, connect the </w:t>
      </w:r>
      <w:proofErr w:type="gramStart"/>
      <w:r>
        <w:t>Orange</w:t>
      </w:r>
      <w:proofErr w:type="gramEnd"/>
      <w:r>
        <w:t xml:space="preserve"> clip lead to the 100</w:t>
      </w:r>
      <w:r>
        <w:sym w:font="Symbol" w:char="F057"/>
      </w:r>
      <w:r>
        <w:t xml:space="preserve"> test resistor and the Red clip lead to the 1K</w:t>
      </w:r>
      <w:r>
        <w:sym w:font="Symbol" w:char="F057"/>
      </w:r>
      <w:r>
        <w:t xml:space="preserve"> test resistor.</w:t>
      </w:r>
    </w:p>
    <w:p w14:paraId="733E12B6" w14:textId="1890A21C" w:rsidR="003F19C1" w:rsidRDefault="003F19C1" w:rsidP="003F19C1">
      <w:pPr>
        <w:pStyle w:val="checkbox"/>
      </w:pPr>
      <w:r>
        <w:t xml:space="preserve">Verify that ChA </w:t>
      </w:r>
      <w:r w:rsidR="003E21EC">
        <w:t>Value and the white plot on the chart indicates</w:t>
      </w:r>
      <w:r>
        <w:t xml:space="preserve"> about 100.0</w:t>
      </w:r>
      <w:r w:rsidR="001941B3">
        <w:t xml:space="preserve"> </w:t>
      </w:r>
    </w:p>
    <w:p w14:paraId="2BFDFC8E" w14:textId="05909383" w:rsidR="001941B3" w:rsidRDefault="003F19C1" w:rsidP="001941B3">
      <w:pPr>
        <w:pStyle w:val="checkbox"/>
      </w:pPr>
      <w:r>
        <w:t xml:space="preserve">Verify that ChB </w:t>
      </w:r>
      <w:r w:rsidR="003E21EC">
        <w:t xml:space="preserve">Value and the red plot on the chart indicates </w:t>
      </w:r>
      <w:r>
        <w:t>about 1000.0</w:t>
      </w:r>
      <w:r w:rsidR="001941B3" w:rsidRPr="001941B3">
        <w:t xml:space="preserve"> </w:t>
      </w:r>
    </w:p>
    <w:p w14:paraId="0E9F5881" w14:textId="57181764" w:rsidR="003F19C1" w:rsidRDefault="001941B3" w:rsidP="001941B3">
      <w:pPr>
        <w:pStyle w:val="checkbox"/>
      </w:pPr>
      <w:r>
        <w:t>Verify that the Level reading is to three (3) decimal places</w:t>
      </w:r>
      <w:r w:rsidR="003E21EC">
        <w:t xml:space="preserve"> and is displayed as green plot on the chart.</w:t>
      </w:r>
    </w:p>
    <w:p w14:paraId="074FD6B4" w14:textId="7F16C309" w:rsidR="001941B3" w:rsidRDefault="001941B3" w:rsidP="001941B3">
      <w:pPr>
        <w:jc w:val="center"/>
      </w:pPr>
      <w:r>
        <w:rPr>
          <w:noProof/>
        </w:rPr>
        <w:drawing>
          <wp:inline distT="0" distB="0" distL="0" distR="0" wp14:anchorId="274529BB" wp14:editId="2D36C97F">
            <wp:extent cx="2525790" cy="1611707"/>
            <wp:effectExtent l="0" t="0" r="8255" b="7620"/>
            <wp:docPr id="20720571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139"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168" cy="1616415"/>
                    </a:xfrm>
                    <a:prstGeom prst="rect">
                      <a:avLst/>
                    </a:prstGeom>
                    <a:noFill/>
                  </pic:spPr>
                </pic:pic>
              </a:graphicData>
            </a:graphic>
          </wp:inline>
        </w:drawing>
      </w:r>
    </w:p>
    <w:p w14:paraId="3F7014EA" w14:textId="77777777" w:rsidR="001941B3" w:rsidRDefault="001941B3" w:rsidP="001941B3">
      <w:pPr>
        <w:jc w:val="center"/>
      </w:pPr>
    </w:p>
    <w:p w14:paraId="75FAA3D6" w14:textId="35C34DC9" w:rsidR="001941B3" w:rsidRDefault="001941B3" w:rsidP="00BA2E11">
      <w:pPr>
        <w:pStyle w:val="Step"/>
        <w:numPr>
          <w:ilvl w:val="0"/>
          <w:numId w:val="29"/>
        </w:numPr>
      </w:pPr>
      <w:r>
        <w:t xml:space="preserve">Connect the Orange clip </w:t>
      </w:r>
      <w:proofErr w:type="gramStart"/>
      <w:r>
        <w:t>lead</w:t>
      </w:r>
      <w:proofErr w:type="gramEnd"/>
      <w:r>
        <w:t xml:space="preserve"> to the 1K</w:t>
      </w:r>
      <w:r>
        <w:sym w:font="Symbol" w:char="F057"/>
      </w:r>
      <w:r>
        <w:t xml:space="preserve"> test resistor and the Red clip lead to the 100</w:t>
      </w:r>
      <w:r>
        <w:sym w:font="Symbol" w:char="F057"/>
      </w:r>
      <w:r>
        <w:t xml:space="preserve"> test resistor.</w:t>
      </w:r>
    </w:p>
    <w:p w14:paraId="32E95D2B" w14:textId="2F92C29A" w:rsidR="003E21EC" w:rsidRDefault="003E21EC" w:rsidP="003E21EC">
      <w:pPr>
        <w:pStyle w:val="checkbox"/>
      </w:pPr>
      <w:r>
        <w:t xml:space="preserve">Verify that ChA Value and the white plot on the chart indicates about 1000.0 </w:t>
      </w:r>
    </w:p>
    <w:p w14:paraId="3DA7F6F0" w14:textId="2C406217" w:rsidR="003E21EC" w:rsidRDefault="003E21EC" w:rsidP="003E21EC">
      <w:pPr>
        <w:pStyle w:val="checkbox"/>
      </w:pPr>
      <w:r>
        <w:t>Verify that ChB Value and the red plot on the chart indicates about 100.0</w:t>
      </w:r>
      <w:r w:rsidRPr="001941B3">
        <w:t xml:space="preserve"> </w:t>
      </w:r>
    </w:p>
    <w:p w14:paraId="6FB9377E" w14:textId="77777777" w:rsidR="003E21EC" w:rsidRDefault="003E21EC" w:rsidP="003E21EC">
      <w:pPr>
        <w:pStyle w:val="checkbox"/>
      </w:pPr>
      <w:r>
        <w:t>Verify that the Level reading is to three (3) decimal places and is displayed as green plot on the chart.</w:t>
      </w:r>
    </w:p>
    <w:p w14:paraId="7EE09AAE" w14:textId="3CFFE585" w:rsidR="001941B3" w:rsidRDefault="001941B3" w:rsidP="003E21EC">
      <w:pPr>
        <w:pStyle w:val="checkbox"/>
        <w:numPr>
          <w:ilvl w:val="0"/>
          <w:numId w:val="0"/>
        </w:numPr>
        <w:ind w:left="1267"/>
      </w:pPr>
    </w:p>
    <w:p w14:paraId="7DAB64B9" w14:textId="77777777" w:rsidR="0088300E" w:rsidRDefault="0088300E" w:rsidP="0088300E">
      <w:pPr>
        <w:pStyle w:val="checkbox"/>
        <w:numPr>
          <w:ilvl w:val="0"/>
          <w:numId w:val="0"/>
        </w:numPr>
        <w:ind w:left="1260"/>
      </w:pPr>
    </w:p>
    <w:p w14:paraId="06AE65EA" w14:textId="25C8C1BB" w:rsidR="001941B3" w:rsidRDefault="001941B3" w:rsidP="001941B3">
      <w:pPr>
        <w:pStyle w:val="checkbox"/>
        <w:numPr>
          <w:ilvl w:val="0"/>
          <w:numId w:val="0"/>
        </w:numPr>
        <w:ind w:left="1260"/>
        <w:jc w:val="center"/>
      </w:pPr>
    </w:p>
    <w:p w14:paraId="6C25322E" w14:textId="5794D9AD" w:rsidR="0088300E" w:rsidRPr="00543DA2" w:rsidRDefault="0088300E" w:rsidP="00E3661D">
      <w:pPr>
        <w:pStyle w:val="ZPara"/>
      </w:pPr>
      <w:r>
        <w:t>Tester   __________________      Date ______________       PASS      FAIL</w:t>
      </w:r>
    </w:p>
    <w:p w14:paraId="0837B73B" w14:textId="77777777" w:rsidR="0088300E" w:rsidRDefault="0088300E" w:rsidP="00151E11"/>
    <w:p w14:paraId="4200A799" w14:textId="1C0866B2" w:rsidR="00A2175C" w:rsidRDefault="00A2175C" w:rsidP="00E3661D">
      <w:pPr>
        <w:pStyle w:val="Requirement"/>
      </w:pPr>
      <w:r>
        <w:t>Shall display instrument status.</w:t>
      </w:r>
    </w:p>
    <w:p w14:paraId="0CE54665" w14:textId="68B3DF92" w:rsidR="0088300E" w:rsidRPr="00543DA2" w:rsidRDefault="003E21EC" w:rsidP="00E3661D">
      <w:pPr>
        <w:pStyle w:val="ZPara"/>
      </w:pPr>
      <w:r>
        <w:t>NOTE:  This is a duplicate, see Test Case 4).</w:t>
      </w:r>
    </w:p>
    <w:p w14:paraId="10B96BB2" w14:textId="77777777" w:rsidR="0088300E" w:rsidRDefault="0088300E" w:rsidP="00151E11"/>
    <w:p w14:paraId="73214A34" w14:textId="064C8E17" w:rsidR="00A2175C" w:rsidRDefault="00A2175C" w:rsidP="00E3661D">
      <w:pPr>
        <w:pStyle w:val="Requirement"/>
      </w:pPr>
      <w:r>
        <w:t>Shall display the Pass/Fail status and progress of the test.</w:t>
      </w:r>
    </w:p>
    <w:p w14:paraId="2344A3C5" w14:textId="38A8C113" w:rsidR="00984A2F" w:rsidRDefault="003E21EC" w:rsidP="00BA2E11">
      <w:pPr>
        <w:pStyle w:val="Step"/>
        <w:numPr>
          <w:ilvl w:val="0"/>
          <w:numId w:val="30"/>
        </w:numPr>
      </w:pPr>
      <w:r>
        <w:t xml:space="preserve">With the </w:t>
      </w:r>
      <w:r w:rsidR="00984A2F">
        <w:t>MLOI app running, Press the Run Test button to Running (green).  Let the test progress.</w:t>
      </w:r>
    </w:p>
    <w:p w14:paraId="5373FE28" w14:textId="77777777" w:rsidR="00984A2F" w:rsidRDefault="00984A2F" w:rsidP="00984A2F">
      <w:pPr>
        <w:jc w:val="center"/>
      </w:pPr>
    </w:p>
    <w:p w14:paraId="262D4E95" w14:textId="593CEB86" w:rsidR="00984A2F" w:rsidRDefault="00984A2F" w:rsidP="00984A2F">
      <w:pPr>
        <w:jc w:val="center"/>
      </w:pPr>
      <w:r>
        <w:rPr>
          <w:noProof/>
        </w:rPr>
        <w:drawing>
          <wp:inline distT="0" distB="0" distL="0" distR="0" wp14:anchorId="20133133" wp14:editId="03C14144">
            <wp:extent cx="5200278" cy="2658375"/>
            <wp:effectExtent l="0" t="0" r="635" b="8890"/>
            <wp:docPr id="2096548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1907" cy="2664320"/>
                    </a:xfrm>
                    <a:prstGeom prst="rect">
                      <a:avLst/>
                    </a:prstGeom>
                    <a:noFill/>
                  </pic:spPr>
                </pic:pic>
              </a:graphicData>
            </a:graphic>
          </wp:inline>
        </w:drawing>
      </w:r>
    </w:p>
    <w:p w14:paraId="49B4AF91" w14:textId="77777777" w:rsidR="00984A2F" w:rsidRDefault="00984A2F" w:rsidP="00984A2F">
      <w:pPr>
        <w:jc w:val="center"/>
      </w:pPr>
    </w:p>
    <w:p w14:paraId="22F17302" w14:textId="55EC2962" w:rsidR="00984A2F" w:rsidRDefault="00984A2F" w:rsidP="0088300E">
      <w:pPr>
        <w:pStyle w:val="checkbox"/>
      </w:pPr>
      <w:r>
        <w:t>Verify that Test State Out is sequencing through the test protocol.</w:t>
      </w:r>
    </w:p>
    <w:p w14:paraId="5BE16B97" w14:textId="2FF3C783" w:rsidR="00984A2F" w:rsidRDefault="00984A2F" w:rsidP="0088300E">
      <w:pPr>
        <w:pStyle w:val="checkbox"/>
      </w:pPr>
      <w:r>
        <w:t xml:space="preserve">Verify the plots on the charts indicate the test protocol progress as stair step plots.  </w:t>
      </w:r>
    </w:p>
    <w:p w14:paraId="01C41FEA" w14:textId="77777777" w:rsidR="00984A2F" w:rsidRDefault="00984A2F" w:rsidP="0088300E">
      <w:pPr>
        <w:pStyle w:val="checkbox"/>
      </w:pPr>
      <w:r>
        <w:t>Verify both the Fil and Drain status lights indicate test status as the test progresses.</w:t>
      </w:r>
    </w:p>
    <w:p w14:paraId="5D806AE9" w14:textId="295E1C0E" w:rsidR="0088300E" w:rsidRDefault="00984A2F" w:rsidP="0088300E">
      <w:pPr>
        <w:pStyle w:val="checkbox"/>
      </w:pPr>
      <w:r>
        <w:t>Verify the Resistor and Fill/Drain field are populate</w:t>
      </w:r>
      <w:r w:rsidR="009D0212">
        <w:t xml:space="preserve">d </w:t>
      </w:r>
      <w:r>
        <w:t>with the ChA</w:t>
      </w:r>
      <w:r w:rsidR="009D0212">
        <w:t>, ChB and Level PV values as the test progresses.</w:t>
      </w:r>
      <w:r>
        <w:t xml:space="preserve"> </w:t>
      </w:r>
    </w:p>
    <w:p w14:paraId="10D5C693" w14:textId="059FE866" w:rsidR="009D0212" w:rsidRDefault="009D0212" w:rsidP="009D0212">
      <w:pPr>
        <w:pStyle w:val="Step"/>
      </w:pPr>
      <w:r>
        <w:t>When the test is completed, (DONE state) at the prompt press SAVE button then exit the test.</w:t>
      </w:r>
    </w:p>
    <w:p w14:paraId="657E0E0F" w14:textId="57743841" w:rsidR="009D0212" w:rsidRDefault="009D0212" w:rsidP="009D0212">
      <w:pPr>
        <w:pStyle w:val="checkbox"/>
      </w:pPr>
      <w:r>
        <w:t>Verify that a report is generated and saved as an XL workbook and the app closes.</w:t>
      </w:r>
    </w:p>
    <w:p w14:paraId="22924789" w14:textId="77777777" w:rsidR="0088300E" w:rsidRDefault="0088300E" w:rsidP="0088300E">
      <w:pPr>
        <w:pStyle w:val="checkbox"/>
        <w:numPr>
          <w:ilvl w:val="0"/>
          <w:numId w:val="0"/>
        </w:numPr>
        <w:ind w:left="1260"/>
      </w:pPr>
    </w:p>
    <w:p w14:paraId="60CF12E8" w14:textId="77777777" w:rsidR="0088300E" w:rsidRDefault="0088300E" w:rsidP="00E3661D">
      <w:pPr>
        <w:pStyle w:val="ZPara"/>
      </w:pPr>
      <w:r>
        <w:t>Tester   __________________      Date ______________       PASS      FAIL</w:t>
      </w:r>
    </w:p>
    <w:p w14:paraId="03153AB5" w14:textId="77777777" w:rsidR="0088300E" w:rsidRPr="00543DA2" w:rsidRDefault="0088300E" w:rsidP="00E3661D">
      <w:pPr>
        <w:pStyle w:val="ZPara"/>
      </w:pPr>
    </w:p>
    <w:p w14:paraId="368EA14F" w14:textId="77777777" w:rsidR="0088300E" w:rsidRDefault="0088300E" w:rsidP="00151E11"/>
    <w:p w14:paraId="3F76C5CE" w14:textId="182C6D4C" w:rsidR="00A2175C" w:rsidRPr="009D0212" w:rsidRDefault="00A2175C" w:rsidP="00E3661D">
      <w:pPr>
        <w:pStyle w:val="Requirement"/>
        <w:rPr>
          <w:highlight w:val="cyan"/>
        </w:rPr>
      </w:pPr>
      <w:r w:rsidRPr="009D0212">
        <w:rPr>
          <w:highlight w:val="cyan"/>
        </w:rPr>
        <w:t>Shall provide a menu means to launch secondary methods.</w:t>
      </w:r>
    </w:p>
    <w:p w14:paraId="10097CEA" w14:textId="708C59F6" w:rsidR="009D0212" w:rsidRDefault="009D0212" w:rsidP="00E3661D">
      <w:pPr>
        <w:pStyle w:val="ZPara"/>
      </w:pPr>
      <w:proofErr w:type="gramStart"/>
      <w:r>
        <w:t>NOT</w:t>
      </w:r>
      <w:proofErr w:type="gramEnd"/>
      <w:r>
        <w:t xml:space="preserve"> sure what I meant?  Perhaps the Calibrate </w:t>
      </w:r>
      <w:proofErr w:type="gramStart"/>
      <w:r>
        <w:t>menu, or</w:t>
      </w:r>
      <w:proofErr w:type="gramEnd"/>
      <w:r>
        <w:t xml:space="preserve"> </w:t>
      </w:r>
      <w:proofErr w:type="gramStart"/>
      <w:r>
        <w:t>read</w:t>
      </w:r>
      <w:proofErr w:type="gramEnd"/>
      <w:r>
        <w:t xml:space="preserve"> registry action all TBD.</w:t>
      </w:r>
    </w:p>
    <w:p w14:paraId="46FCAAEF" w14:textId="77777777" w:rsidR="0088300E" w:rsidRDefault="0088300E" w:rsidP="0088300E">
      <w:pPr>
        <w:pStyle w:val="checkbox"/>
        <w:numPr>
          <w:ilvl w:val="0"/>
          <w:numId w:val="0"/>
        </w:numPr>
        <w:ind w:left="1260"/>
      </w:pPr>
    </w:p>
    <w:p w14:paraId="663677D3" w14:textId="77777777" w:rsidR="0088300E" w:rsidRDefault="0088300E" w:rsidP="00E3661D">
      <w:pPr>
        <w:pStyle w:val="ZPara"/>
      </w:pPr>
      <w:r>
        <w:t>Tester   __________________      Date ______________       PASS      FAIL</w:t>
      </w:r>
    </w:p>
    <w:p w14:paraId="529FD429" w14:textId="77777777" w:rsidR="0088300E" w:rsidRPr="00543DA2" w:rsidRDefault="0088300E" w:rsidP="00E3661D">
      <w:pPr>
        <w:pStyle w:val="ZPara"/>
      </w:pPr>
    </w:p>
    <w:p w14:paraId="3E67851A" w14:textId="77777777" w:rsidR="0088300E" w:rsidRDefault="0088300E" w:rsidP="00BA2E11"/>
    <w:p w14:paraId="435A29BB" w14:textId="1935AB4D" w:rsidR="00A2175C" w:rsidRDefault="00A2175C" w:rsidP="00E3661D">
      <w:pPr>
        <w:pStyle w:val="Requirement"/>
      </w:pPr>
      <w:proofErr w:type="gramStart"/>
      <w:r>
        <w:t>Shall</w:t>
      </w:r>
      <w:proofErr w:type="gramEnd"/>
      <w:r>
        <w:t xml:space="preserve"> not require operator to enter redundant information.</w:t>
      </w:r>
    </w:p>
    <w:p w14:paraId="7A741CE1" w14:textId="1F3DA10F" w:rsidR="00D64C1F" w:rsidRDefault="00D64C1F" w:rsidP="00BA2E11">
      <w:pPr>
        <w:pStyle w:val="Step"/>
        <w:numPr>
          <w:ilvl w:val="0"/>
          <w:numId w:val="31"/>
        </w:numPr>
      </w:pPr>
      <w:r>
        <w:t xml:space="preserve">With the app closed, click on the desktop icon. </w:t>
      </w:r>
    </w:p>
    <w:p w14:paraId="504B9B2A" w14:textId="0FE173E7" w:rsidR="00D64C1F" w:rsidRDefault="00D64C1F" w:rsidP="00D64C1F">
      <w:pPr>
        <w:jc w:val="center"/>
        <w:rPr>
          <w:noProof/>
        </w:rPr>
      </w:pPr>
    </w:p>
    <w:p w14:paraId="39C0BAE8" w14:textId="2FEA328B" w:rsidR="00B02302" w:rsidRDefault="00B02302" w:rsidP="00D64C1F">
      <w:pPr>
        <w:jc w:val="center"/>
      </w:pPr>
      <w:r>
        <w:rPr>
          <w:noProof/>
        </w:rPr>
        <w:drawing>
          <wp:inline distT="0" distB="0" distL="0" distR="0" wp14:anchorId="4335B9B1" wp14:editId="450805DD">
            <wp:extent cx="2831096" cy="2636547"/>
            <wp:effectExtent l="0" t="0" r="7620" b="0"/>
            <wp:docPr id="120188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0049" cy="2644885"/>
                    </a:xfrm>
                    <a:prstGeom prst="rect">
                      <a:avLst/>
                    </a:prstGeom>
                    <a:noFill/>
                  </pic:spPr>
                </pic:pic>
              </a:graphicData>
            </a:graphic>
          </wp:inline>
        </w:drawing>
      </w:r>
    </w:p>
    <w:p w14:paraId="1E16E333" w14:textId="77777777" w:rsidR="00B02302" w:rsidRDefault="00B02302" w:rsidP="00D64C1F">
      <w:pPr>
        <w:jc w:val="center"/>
      </w:pPr>
    </w:p>
    <w:p w14:paraId="2304CA93" w14:textId="577B5CDE" w:rsidR="00D64C1F" w:rsidRDefault="00D64C1F" w:rsidP="0088300E">
      <w:pPr>
        <w:pStyle w:val="checkbox"/>
      </w:pPr>
      <w:r>
        <w:t>Verify the test information dialog opens.</w:t>
      </w:r>
    </w:p>
    <w:p w14:paraId="39416E85" w14:textId="14E0DF97" w:rsidR="00B02302" w:rsidRDefault="00B02302" w:rsidP="00BA2E11">
      <w:pPr>
        <w:pStyle w:val="Step"/>
        <w:numPr>
          <w:ilvl w:val="0"/>
          <w:numId w:val="41"/>
        </w:numPr>
      </w:pPr>
      <w:r>
        <w:t xml:space="preserve">Note the values of each field, then change each test information field value. </w:t>
      </w:r>
    </w:p>
    <w:p w14:paraId="7F581E7F" w14:textId="77777777" w:rsidR="00B02302" w:rsidRDefault="00B02302" w:rsidP="00D64C1F">
      <w:pPr>
        <w:pStyle w:val="Step"/>
      </w:pPr>
      <w:r>
        <w:t>Click OK to close the dialog then Click the app STOP button to exit the app.</w:t>
      </w:r>
    </w:p>
    <w:p w14:paraId="255BD93F" w14:textId="77777777" w:rsidR="00B02302" w:rsidRDefault="00B02302" w:rsidP="00B02302">
      <w:pPr>
        <w:pStyle w:val="Step"/>
      </w:pPr>
      <w:r>
        <w:t xml:space="preserve">With the app closed, click on the desktop icon. </w:t>
      </w:r>
    </w:p>
    <w:p w14:paraId="5C7B8141" w14:textId="7187B9CC" w:rsidR="00B02302" w:rsidRDefault="00B02302" w:rsidP="00B02302">
      <w:pPr>
        <w:pStyle w:val="checkbox"/>
      </w:pPr>
      <w:r>
        <w:t>Verify that the Test information dialog opens and contains the new test information values entered in step 2.</w:t>
      </w:r>
    </w:p>
    <w:p w14:paraId="6ED39BDC" w14:textId="77777777" w:rsidR="0088300E" w:rsidRDefault="0088300E" w:rsidP="0088300E">
      <w:pPr>
        <w:pStyle w:val="checkbox"/>
        <w:numPr>
          <w:ilvl w:val="0"/>
          <w:numId w:val="0"/>
        </w:numPr>
        <w:ind w:left="1260"/>
      </w:pPr>
    </w:p>
    <w:p w14:paraId="58B2C3A3" w14:textId="77777777" w:rsidR="00B02302" w:rsidRDefault="00B02302" w:rsidP="0088300E">
      <w:pPr>
        <w:pStyle w:val="checkbox"/>
        <w:numPr>
          <w:ilvl w:val="0"/>
          <w:numId w:val="0"/>
        </w:numPr>
        <w:ind w:left="1260"/>
      </w:pPr>
    </w:p>
    <w:p w14:paraId="470F32E5" w14:textId="77777777" w:rsidR="0088300E" w:rsidRDefault="0088300E" w:rsidP="00E3661D">
      <w:pPr>
        <w:pStyle w:val="ZPara"/>
      </w:pPr>
      <w:r>
        <w:t>Tester   __________________      Date ______________       PASS      FAIL</w:t>
      </w:r>
    </w:p>
    <w:p w14:paraId="2D204B4B" w14:textId="77777777" w:rsidR="0088300E" w:rsidRPr="00543DA2" w:rsidRDefault="0088300E" w:rsidP="00E3661D">
      <w:pPr>
        <w:pStyle w:val="ZPara"/>
      </w:pPr>
    </w:p>
    <w:p w14:paraId="4DAAD922" w14:textId="2F1E80A6" w:rsidR="0088300E" w:rsidRDefault="0088300E" w:rsidP="00BA2E11"/>
    <w:p w14:paraId="7A063C5D" w14:textId="77777777" w:rsidR="00A45234" w:rsidRDefault="00A45234" w:rsidP="00C7257F">
      <w:pPr>
        <w:pStyle w:val="ListParagraph"/>
        <w:spacing w:before="120"/>
        <w:ind w:left="936"/>
        <w:rPr>
          <w:rFonts w:cs="Arial"/>
          <w:szCs w:val="22"/>
        </w:rPr>
      </w:pPr>
    </w:p>
    <w:p w14:paraId="5359EE81" w14:textId="77777777" w:rsidR="0064065C" w:rsidRDefault="0064065C" w:rsidP="002E6504">
      <w:pPr>
        <w:pStyle w:val="L3Section"/>
      </w:pPr>
      <w:bookmarkStart w:id="311" w:name="_Toc191729082"/>
      <w:bookmarkStart w:id="312" w:name="_Toc191729151"/>
      <w:bookmarkStart w:id="313" w:name="_Toc191729223"/>
      <w:bookmarkStart w:id="314" w:name="_Toc191729346"/>
      <w:bookmarkStart w:id="315" w:name="_Toc191729468"/>
      <w:bookmarkStart w:id="316" w:name="_Toc191729527"/>
      <w:bookmarkStart w:id="317" w:name="_Toc191729586"/>
      <w:bookmarkStart w:id="318" w:name="_Toc191729645"/>
      <w:bookmarkStart w:id="319" w:name="_Toc191729733"/>
      <w:bookmarkStart w:id="320" w:name="_Toc191730112"/>
      <w:bookmarkStart w:id="321" w:name="_Toc193104108"/>
      <w:bookmarkStart w:id="322" w:name="_Toc191729083"/>
      <w:bookmarkStart w:id="323" w:name="_Toc191729152"/>
      <w:bookmarkStart w:id="324" w:name="_Toc191729224"/>
      <w:bookmarkStart w:id="325" w:name="_Toc191729347"/>
      <w:bookmarkStart w:id="326" w:name="_Toc191729469"/>
      <w:bookmarkStart w:id="327" w:name="_Toc191729528"/>
      <w:bookmarkStart w:id="328" w:name="_Toc191729587"/>
      <w:bookmarkStart w:id="329" w:name="_Toc191729646"/>
      <w:bookmarkStart w:id="330" w:name="_Toc191729734"/>
      <w:bookmarkStart w:id="331" w:name="_Toc191730113"/>
      <w:bookmarkStart w:id="332" w:name="_Toc193104109"/>
      <w:bookmarkStart w:id="333" w:name="_Toc191729084"/>
      <w:bookmarkStart w:id="334" w:name="_Toc191729153"/>
      <w:bookmarkStart w:id="335" w:name="_Toc191729225"/>
      <w:bookmarkStart w:id="336" w:name="_Toc191729348"/>
      <w:bookmarkStart w:id="337" w:name="_Toc191729470"/>
      <w:bookmarkStart w:id="338" w:name="_Toc191729529"/>
      <w:bookmarkStart w:id="339" w:name="_Toc191729588"/>
      <w:bookmarkStart w:id="340" w:name="_Toc191729647"/>
      <w:bookmarkStart w:id="341" w:name="_Toc191729735"/>
      <w:bookmarkStart w:id="342" w:name="_Toc191730114"/>
      <w:bookmarkStart w:id="343" w:name="_Toc193104110"/>
      <w:bookmarkStart w:id="344" w:name="_Toc191729085"/>
      <w:bookmarkStart w:id="345" w:name="_Toc191729154"/>
      <w:bookmarkStart w:id="346" w:name="_Toc191729226"/>
      <w:bookmarkStart w:id="347" w:name="_Toc191729349"/>
      <w:bookmarkStart w:id="348" w:name="_Toc191729471"/>
      <w:bookmarkStart w:id="349" w:name="_Toc191729530"/>
      <w:bookmarkStart w:id="350" w:name="_Toc191729589"/>
      <w:bookmarkStart w:id="351" w:name="_Toc191729648"/>
      <w:bookmarkStart w:id="352" w:name="_Toc191729736"/>
      <w:bookmarkStart w:id="353" w:name="_Toc191730115"/>
      <w:bookmarkStart w:id="354" w:name="_Toc193104111"/>
      <w:bookmarkStart w:id="355" w:name="_Toc191729086"/>
      <w:bookmarkStart w:id="356" w:name="_Toc191729155"/>
      <w:bookmarkStart w:id="357" w:name="_Toc191729227"/>
      <w:bookmarkStart w:id="358" w:name="_Toc191729350"/>
      <w:bookmarkStart w:id="359" w:name="_Toc191729472"/>
      <w:bookmarkStart w:id="360" w:name="_Toc191729531"/>
      <w:bookmarkStart w:id="361" w:name="_Toc191729590"/>
      <w:bookmarkStart w:id="362" w:name="_Toc191729649"/>
      <w:bookmarkStart w:id="363" w:name="_Toc191729737"/>
      <w:bookmarkStart w:id="364" w:name="_Toc191730116"/>
      <w:bookmarkStart w:id="365" w:name="_Toc193104112"/>
      <w:bookmarkStart w:id="366" w:name="_Toc191729087"/>
      <w:bookmarkStart w:id="367" w:name="_Toc191729156"/>
      <w:bookmarkStart w:id="368" w:name="_Toc191729228"/>
      <w:bookmarkStart w:id="369" w:name="_Toc191729351"/>
      <w:bookmarkStart w:id="370" w:name="_Toc191729473"/>
      <w:bookmarkStart w:id="371" w:name="_Toc191729532"/>
      <w:bookmarkStart w:id="372" w:name="_Toc191729591"/>
      <w:bookmarkStart w:id="373" w:name="_Toc191729650"/>
      <w:bookmarkStart w:id="374" w:name="_Toc191729738"/>
      <w:bookmarkStart w:id="375" w:name="_Toc191730117"/>
      <w:bookmarkStart w:id="376" w:name="_Toc193104113"/>
      <w:bookmarkStart w:id="377" w:name="_Toc191729088"/>
      <w:bookmarkStart w:id="378" w:name="_Toc191729157"/>
      <w:bookmarkStart w:id="379" w:name="_Toc191729229"/>
      <w:bookmarkStart w:id="380" w:name="_Toc191729352"/>
      <w:bookmarkStart w:id="381" w:name="_Toc191729474"/>
      <w:bookmarkStart w:id="382" w:name="_Toc191729533"/>
      <w:bookmarkStart w:id="383" w:name="_Toc191729592"/>
      <w:bookmarkStart w:id="384" w:name="_Toc191729651"/>
      <w:bookmarkStart w:id="385" w:name="_Toc191729739"/>
      <w:bookmarkStart w:id="386" w:name="_Toc191730118"/>
      <w:bookmarkStart w:id="387" w:name="_Toc193104114"/>
      <w:bookmarkStart w:id="388" w:name="_Toc191729089"/>
      <w:bookmarkStart w:id="389" w:name="_Toc191729158"/>
      <w:bookmarkStart w:id="390" w:name="_Toc191729230"/>
      <w:bookmarkStart w:id="391" w:name="_Toc191729353"/>
      <w:bookmarkStart w:id="392" w:name="_Toc191729475"/>
      <w:bookmarkStart w:id="393" w:name="_Toc191729534"/>
      <w:bookmarkStart w:id="394" w:name="_Toc191729593"/>
      <w:bookmarkStart w:id="395" w:name="_Toc191729652"/>
      <w:bookmarkStart w:id="396" w:name="_Toc191729740"/>
      <w:bookmarkStart w:id="397" w:name="_Toc191730119"/>
      <w:bookmarkStart w:id="398" w:name="_Toc193104115"/>
      <w:bookmarkStart w:id="399" w:name="_Toc191729090"/>
      <w:bookmarkStart w:id="400" w:name="_Toc191729159"/>
      <w:bookmarkStart w:id="401" w:name="_Toc191729231"/>
      <w:bookmarkStart w:id="402" w:name="_Toc191729354"/>
      <w:bookmarkStart w:id="403" w:name="_Toc191729476"/>
      <w:bookmarkStart w:id="404" w:name="_Toc191729535"/>
      <w:bookmarkStart w:id="405" w:name="_Toc191729594"/>
      <w:bookmarkStart w:id="406" w:name="_Toc191729653"/>
      <w:bookmarkStart w:id="407" w:name="_Toc191729741"/>
      <w:bookmarkStart w:id="408" w:name="_Toc191730120"/>
      <w:bookmarkStart w:id="409" w:name="_Toc193104116"/>
      <w:bookmarkStart w:id="410" w:name="_Toc191729091"/>
      <w:bookmarkStart w:id="411" w:name="_Toc191729160"/>
      <w:bookmarkStart w:id="412" w:name="_Toc191729232"/>
      <w:bookmarkStart w:id="413" w:name="_Toc191729355"/>
      <w:bookmarkStart w:id="414" w:name="_Toc191729477"/>
      <w:bookmarkStart w:id="415" w:name="_Toc191729536"/>
      <w:bookmarkStart w:id="416" w:name="_Toc191729595"/>
      <w:bookmarkStart w:id="417" w:name="_Toc191729654"/>
      <w:bookmarkStart w:id="418" w:name="_Toc191729742"/>
      <w:bookmarkStart w:id="419" w:name="_Toc191730121"/>
      <w:bookmarkStart w:id="420" w:name="_Toc193104117"/>
      <w:bookmarkStart w:id="421" w:name="_Toc191729092"/>
      <w:bookmarkStart w:id="422" w:name="_Toc191729161"/>
      <w:bookmarkStart w:id="423" w:name="_Toc191729233"/>
      <w:bookmarkStart w:id="424" w:name="_Toc191729356"/>
      <w:bookmarkStart w:id="425" w:name="_Toc191729478"/>
      <w:bookmarkStart w:id="426" w:name="_Toc191729537"/>
      <w:bookmarkStart w:id="427" w:name="_Toc191729596"/>
      <w:bookmarkStart w:id="428" w:name="_Toc191729655"/>
      <w:bookmarkStart w:id="429" w:name="_Toc191729743"/>
      <w:bookmarkStart w:id="430" w:name="_Toc191730122"/>
      <w:bookmarkStart w:id="431" w:name="_Toc193104118"/>
      <w:bookmarkStart w:id="432" w:name="_Toc191729093"/>
      <w:bookmarkStart w:id="433" w:name="_Toc191729162"/>
      <w:bookmarkStart w:id="434" w:name="_Toc191729234"/>
      <w:bookmarkStart w:id="435" w:name="_Toc191729357"/>
      <w:bookmarkStart w:id="436" w:name="_Toc191729479"/>
      <w:bookmarkStart w:id="437" w:name="_Toc191729538"/>
      <w:bookmarkStart w:id="438" w:name="_Toc191729597"/>
      <w:bookmarkStart w:id="439" w:name="_Toc191729656"/>
      <w:bookmarkStart w:id="440" w:name="_Toc191729744"/>
      <w:bookmarkStart w:id="441" w:name="_Toc191730123"/>
      <w:bookmarkStart w:id="442" w:name="_Toc193104119"/>
      <w:bookmarkStart w:id="443" w:name="_Toc191729094"/>
      <w:bookmarkStart w:id="444" w:name="_Toc191729163"/>
      <w:bookmarkStart w:id="445" w:name="_Toc191729235"/>
      <w:bookmarkStart w:id="446" w:name="_Toc191729358"/>
      <w:bookmarkStart w:id="447" w:name="_Toc191729480"/>
      <w:bookmarkStart w:id="448" w:name="_Toc191729539"/>
      <w:bookmarkStart w:id="449" w:name="_Toc191729598"/>
      <w:bookmarkStart w:id="450" w:name="_Toc191729657"/>
      <w:bookmarkStart w:id="451" w:name="_Toc191729745"/>
      <w:bookmarkStart w:id="452" w:name="_Toc191730124"/>
      <w:bookmarkStart w:id="453" w:name="_Toc193104120"/>
      <w:bookmarkStart w:id="454" w:name="_Toc191729095"/>
      <w:bookmarkStart w:id="455" w:name="_Toc191729164"/>
      <w:bookmarkStart w:id="456" w:name="_Toc191729236"/>
      <w:bookmarkStart w:id="457" w:name="_Toc191729359"/>
      <w:bookmarkStart w:id="458" w:name="_Toc191729481"/>
      <w:bookmarkStart w:id="459" w:name="_Toc191729540"/>
      <w:bookmarkStart w:id="460" w:name="_Toc191729599"/>
      <w:bookmarkStart w:id="461" w:name="_Toc191729658"/>
      <w:bookmarkStart w:id="462" w:name="_Toc191729746"/>
      <w:bookmarkStart w:id="463" w:name="_Toc191730125"/>
      <w:bookmarkStart w:id="464" w:name="_Toc193104121"/>
      <w:bookmarkStart w:id="465" w:name="_Toc191729096"/>
      <w:bookmarkStart w:id="466" w:name="_Toc191729165"/>
      <w:bookmarkStart w:id="467" w:name="_Toc191729237"/>
      <w:bookmarkStart w:id="468" w:name="_Toc191729360"/>
      <w:bookmarkStart w:id="469" w:name="_Toc191729482"/>
      <w:bookmarkStart w:id="470" w:name="_Toc191729541"/>
      <w:bookmarkStart w:id="471" w:name="_Toc191729600"/>
      <w:bookmarkStart w:id="472" w:name="_Toc191729659"/>
      <w:bookmarkStart w:id="473" w:name="_Toc191729747"/>
      <w:bookmarkStart w:id="474" w:name="_Toc191730126"/>
      <w:bookmarkStart w:id="475" w:name="_Toc193104122"/>
      <w:bookmarkStart w:id="476" w:name="_Toc191729097"/>
      <w:bookmarkStart w:id="477" w:name="_Toc191729166"/>
      <w:bookmarkStart w:id="478" w:name="_Toc191729238"/>
      <w:bookmarkStart w:id="479" w:name="_Toc191729361"/>
      <w:bookmarkStart w:id="480" w:name="_Toc191729483"/>
      <w:bookmarkStart w:id="481" w:name="_Toc191729542"/>
      <w:bookmarkStart w:id="482" w:name="_Toc191729601"/>
      <w:bookmarkStart w:id="483" w:name="_Toc191729660"/>
      <w:bookmarkStart w:id="484" w:name="_Toc191729748"/>
      <w:bookmarkStart w:id="485" w:name="_Toc191730127"/>
      <w:bookmarkStart w:id="486" w:name="_Toc193104123"/>
      <w:bookmarkStart w:id="487" w:name="_Toc191729098"/>
      <w:bookmarkStart w:id="488" w:name="_Toc191729167"/>
      <w:bookmarkStart w:id="489" w:name="_Toc191729239"/>
      <w:bookmarkStart w:id="490" w:name="_Toc191729362"/>
      <w:bookmarkStart w:id="491" w:name="_Toc191729484"/>
      <w:bookmarkStart w:id="492" w:name="_Toc191729543"/>
      <w:bookmarkStart w:id="493" w:name="_Toc191729602"/>
      <w:bookmarkStart w:id="494" w:name="_Toc191729661"/>
      <w:bookmarkStart w:id="495" w:name="_Toc191729749"/>
      <w:bookmarkStart w:id="496" w:name="_Toc191730128"/>
      <w:bookmarkStart w:id="497" w:name="_Toc193104124"/>
      <w:bookmarkStart w:id="498" w:name="_Toc191729099"/>
      <w:bookmarkStart w:id="499" w:name="_Toc191729168"/>
      <w:bookmarkStart w:id="500" w:name="_Toc191729240"/>
      <w:bookmarkStart w:id="501" w:name="_Toc191729363"/>
      <w:bookmarkStart w:id="502" w:name="_Toc191729485"/>
      <w:bookmarkStart w:id="503" w:name="_Toc191729544"/>
      <w:bookmarkStart w:id="504" w:name="_Toc191729603"/>
      <w:bookmarkStart w:id="505" w:name="_Toc191729662"/>
      <w:bookmarkStart w:id="506" w:name="_Toc191729750"/>
      <w:bookmarkStart w:id="507" w:name="_Toc191730129"/>
      <w:bookmarkStart w:id="508" w:name="_Toc193104125"/>
      <w:bookmarkStart w:id="509" w:name="_Toc191729100"/>
      <w:bookmarkStart w:id="510" w:name="_Toc191729169"/>
      <w:bookmarkStart w:id="511" w:name="_Toc191729241"/>
      <w:bookmarkStart w:id="512" w:name="_Toc191729364"/>
      <w:bookmarkStart w:id="513" w:name="_Toc191729486"/>
      <w:bookmarkStart w:id="514" w:name="_Toc191729545"/>
      <w:bookmarkStart w:id="515" w:name="_Toc191729604"/>
      <w:bookmarkStart w:id="516" w:name="_Toc191729663"/>
      <w:bookmarkStart w:id="517" w:name="_Toc191729751"/>
      <w:bookmarkStart w:id="518" w:name="_Toc191730130"/>
      <w:bookmarkStart w:id="519" w:name="_Toc193104126"/>
      <w:bookmarkStart w:id="520" w:name="_Toc193210475"/>
      <w:bookmarkStart w:id="521" w:name="_Toc193295224"/>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Document management</w:t>
      </w:r>
      <w:bookmarkEnd w:id="521"/>
    </w:p>
    <w:p w14:paraId="3C1FAE38" w14:textId="7FC8F5AE" w:rsidR="0064065C" w:rsidRDefault="0064065C" w:rsidP="00E3661D">
      <w:pPr>
        <w:pStyle w:val="Requirement"/>
      </w:pPr>
      <w:r>
        <w:t xml:space="preserve">The </w:t>
      </w:r>
      <w:r w:rsidRPr="00BD4C10">
        <w:rPr>
          <w:highlight w:val="magenta"/>
        </w:rPr>
        <w:t>test pla</w:t>
      </w:r>
      <w:r w:rsidR="00BD4C10" w:rsidRPr="00BD4C10">
        <w:rPr>
          <w:highlight w:val="magenta"/>
        </w:rPr>
        <w:t>n-&gt;</w:t>
      </w:r>
      <w:r w:rsidR="00BD4C10">
        <w:t xml:space="preserve"> </w:t>
      </w:r>
      <w:r>
        <w:t xml:space="preserve"> </w:t>
      </w:r>
      <w:r w:rsidR="00BD4C10">
        <w:t xml:space="preserve">Configuration File </w:t>
      </w:r>
      <w:r>
        <w:t>shall be an XL workbook named to be traceable the test protocol implemented.</w:t>
      </w:r>
    </w:p>
    <w:p w14:paraId="32C2D7C0" w14:textId="77777777" w:rsidR="00BD4C10" w:rsidRDefault="00BD4C10" w:rsidP="00E3661D">
      <w:pPr>
        <w:pStyle w:val="Requirement"/>
      </w:pPr>
      <w:r>
        <w:t xml:space="preserve">The </w:t>
      </w:r>
      <w:r w:rsidRPr="00BD4C10">
        <w:rPr>
          <w:highlight w:val="magenta"/>
        </w:rPr>
        <w:t>test plan-&gt;</w:t>
      </w:r>
      <w:r>
        <w:t xml:space="preserve">  Configuration File shall be version controlled in the Test repository per AAP QUAM.</w:t>
      </w:r>
    </w:p>
    <w:p w14:paraId="44699AD4" w14:textId="77777777" w:rsidR="00BD4C10" w:rsidRDefault="00BD4C10" w:rsidP="00E3661D">
      <w:pPr>
        <w:pStyle w:val="Requirement"/>
      </w:pPr>
      <w:r>
        <w:lastRenderedPageBreak/>
        <w:t xml:space="preserve">There shall be a means to add/include the </w:t>
      </w:r>
      <w:r w:rsidRPr="00BD4C10">
        <w:rPr>
          <w:highlight w:val="magenta"/>
        </w:rPr>
        <w:t>test plan-&gt;</w:t>
      </w:r>
      <w:r>
        <w:t xml:space="preserve">  Configuration File path into the user prompt.</w:t>
      </w:r>
    </w:p>
    <w:p w14:paraId="484C50C1" w14:textId="77777777" w:rsidR="00BD4C10" w:rsidRDefault="00BD4C10" w:rsidP="00BA2E11"/>
    <w:p w14:paraId="3E5B8CC7" w14:textId="79F09679" w:rsidR="00F50721" w:rsidRDefault="00F50721" w:rsidP="00BA2E11">
      <w:pPr>
        <w:pStyle w:val="Step"/>
        <w:numPr>
          <w:ilvl w:val="0"/>
          <w:numId w:val="32"/>
        </w:numPr>
      </w:pPr>
      <w:r>
        <w:rPr>
          <w:rStyle w:val="StepChar"/>
        </w:rPr>
        <w:t xml:space="preserve">On the AAP network, navigate to the </w:t>
      </w:r>
      <w:r w:rsidR="006366EF">
        <w:t xml:space="preserve">Configuration document in the form of an XL workbook (Config File) located in </w:t>
      </w:r>
      <w:r>
        <w:t>AAP Controlled Documents Vault located at M</w:t>
      </w:r>
      <w:r w:rsidRPr="00F50721">
        <w:rPr>
          <w:highlight w:val="yellow"/>
        </w:rPr>
        <w:t>:\&lt;Path to Controlled Documents Vault&gt;</w:t>
      </w:r>
      <w:r>
        <w:t>.</w:t>
      </w:r>
    </w:p>
    <w:p w14:paraId="178E973C" w14:textId="3AC16E81" w:rsidR="006366EF" w:rsidRDefault="006366EF" w:rsidP="006366EF">
      <w:pPr>
        <w:pStyle w:val="checkbox"/>
      </w:pPr>
      <w:r>
        <w:t>Verify that the Config File was approved by Engineering and Quality Assurance.</w:t>
      </w:r>
    </w:p>
    <w:p w14:paraId="50505073" w14:textId="7481E479" w:rsidR="00B02302" w:rsidRDefault="00B02302" w:rsidP="00B02302">
      <w:pPr>
        <w:pStyle w:val="checkbox"/>
      </w:pPr>
      <w:r>
        <w:t xml:space="preserve">Verify that the current version of the </w:t>
      </w:r>
      <w:r w:rsidR="00F50721">
        <w:t>Config File</w:t>
      </w:r>
      <w:r>
        <w:t xml:space="preserve"> is saved in the AAP Controlled Documents Vault located at M</w:t>
      </w:r>
      <w:r w:rsidRPr="009D0212">
        <w:rPr>
          <w:highlight w:val="yellow"/>
        </w:rPr>
        <w:t>:\&lt;Path to Controlled Documents Vault&gt;</w:t>
      </w:r>
      <w:r>
        <w:t>.</w:t>
      </w:r>
    </w:p>
    <w:p w14:paraId="4A0342CD" w14:textId="3E00F8BD" w:rsidR="00B02302" w:rsidRDefault="00B02302" w:rsidP="00F50721">
      <w:pPr>
        <w:pStyle w:val="checkbox"/>
      </w:pPr>
      <w:r>
        <w:t xml:space="preserve">Verify the Config </w:t>
      </w:r>
      <w:r w:rsidR="00F50721">
        <w:t xml:space="preserve">File name contains the common part number of the product </w:t>
      </w:r>
      <w:r w:rsidR="006366EF">
        <w:t>associated with</w:t>
      </w:r>
      <w:r w:rsidR="00F50721">
        <w:t xml:space="preserve"> this test protocol configuration.  </w:t>
      </w:r>
    </w:p>
    <w:p w14:paraId="27BABCE4" w14:textId="77777777" w:rsidR="00F50721" w:rsidRDefault="00F50721" w:rsidP="00F50721">
      <w:pPr>
        <w:pStyle w:val="Step"/>
      </w:pPr>
      <w:r>
        <w:t xml:space="preserve">With the app closed, click on the desktop icon </w:t>
      </w:r>
    </w:p>
    <w:p w14:paraId="0A2CF3DD" w14:textId="25146E63" w:rsidR="00CC71F0" w:rsidRDefault="00CC71F0" w:rsidP="00F50721">
      <w:pPr>
        <w:pStyle w:val="Step"/>
      </w:pPr>
      <w:r>
        <w:t xml:space="preserve">If the Configuration File Path does not </w:t>
      </w:r>
      <w:r w:rsidR="00EA7CBF">
        <w:t>show the desired product test config file selected or not the path of the controlled document, then perform Steps 4 through 5.</w:t>
      </w:r>
    </w:p>
    <w:p w14:paraId="66C49302" w14:textId="63312E5A" w:rsidR="00CC71F0" w:rsidRDefault="00CC71F0" w:rsidP="00F50721">
      <w:pPr>
        <w:pStyle w:val="Step"/>
      </w:pPr>
      <w:r>
        <w:t>Click on Test Configuration to open the dropdown list of files.</w:t>
      </w:r>
    </w:p>
    <w:p w14:paraId="6048C716" w14:textId="77777777" w:rsidR="00CC71F0" w:rsidRDefault="00CC71F0" w:rsidP="00CC71F0"/>
    <w:p w14:paraId="5939D628" w14:textId="15912425" w:rsidR="00CC71F0" w:rsidRDefault="00CC71F0" w:rsidP="00CC71F0">
      <w:pPr>
        <w:jc w:val="center"/>
      </w:pPr>
      <w:r>
        <w:rPr>
          <w:noProof/>
        </w:rPr>
        <w:drawing>
          <wp:inline distT="0" distB="0" distL="0" distR="0" wp14:anchorId="78E90D38" wp14:editId="1ED329FF">
            <wp:extent cx="3484951" cy="3776937"/>
            <wp:effectExtent l="0" t="0" r="1270" b="0"/>
            <wp:docPr id="157132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3252" cy="3785933"/>
                    </a:xfrm>
                    <a:prstGeom prst="rect">
                      <a:avLst/>
                    </a:prstGeom>
                    <a:noFill/>
                  </pic:spPr>
                </pic:pic>
              </a:graphicData>
            </a:graphic>
          </wp:inline>
        </w:drawing>
      </w:r>
    </w:p>
    <w:p w14:paraId="1D6FCD0F" w14:textId="77777777" w:rsidR="00CC71F0" w:rsidRDefault="00CC71F0" w:rsidP="00CC71F0">
      <w:pPr>
        <w:jc w:val="center"/>
      </w:pPr>
    </w:p>
    <w:p w14:paraId="5E59E511" w14:textId="0325972C" w:rsidR="00EA7CBF" w:rsidRDefault="00EA7CBF" w:rsidP="00CC71F0">
      <w:pPr>
        <w:pStyle w:val="Step"/>
      </w:pPr>
      <w:r>
        <w:t>Click on “**Search**” in the dropdown list to navigate to a new folder and open the selected Config file.</w:t>
      </w:r>
      <w:r w:rsidR="00BD4C10">
        <w:t xml:space="preserve"> Press OK.</w:t>
      </w:r>
    </w:p>
    <w:p w14:paraId="35DBA3AF" w14:textId="12E788F2" w:rsidR="00BD4C10" w:rsidRDefault="00BD4C10" w:rsidP="00BD4C10">
      <w:pPr>
        <w:pStyle w:val="checkbox"/>
      </w:pPr>
      <w:r>
        <w:t>Verify the select path and file are displayed in the Configuration File Path indicator.</w:t>
      </w:r>
    </w:p>
    <w:p w14:paraId="00D24CFA" w14:textId="54251B4B" w:rsidR="00EA7CBF" w:rsidRDefault="00EA7CBF" w:rsidP="00CC71F0">
      <w:pPr>
        <w:pStyle w:val="Step"/>
      </w:pPr>
      <w:r>
        <w:t xml:space="preserve">Close and </w:t>
      </w:r>
      <w:r w:rsidR="00BD4C10">
        <w:t>re-</w:t>
      </w:r>
      <w:r>
        <w:t>open the application</w:t>
      </w:r>
    </w:p>
    <w:p w14:paraId="3B9CABA4" w14:textId="577D677B" w:rsidR="00EA7CBF" w:rsidRDefault="00EA7CBF" w:rsidP="00EA7CBF">
      <w:pPr>
        <w:pStyle w:val="checkbox"/>
      </w:pPr>
      <w:r>
        <w:lastRenderedPageBreak/>
        <w:t xml:space="preserve">Verify the path shown in the Configuration File Path </w:t>
      </w:r>
      <w:r w:rsidR="00BD4C10">
        <w:t>indicator</w:t>
      </w:r>
      <w:r>
        <w:t xml:space="preserve"> persists from one app act</w:t>
      </w:r>
      <w:r w:rsidR="00BD4C10">
        <w:t>iv</w:t>
      </w:r>
      <w:r>
        <w:t>ation to the next.</w:t>
      </w:r>
    </w:p>
    <w:p w14:paraId="7241E53C" w14:textId="1574DB01" w:rsidR="00EA7CBF" w:rsidRDefault="00EA7CBF" w:rsidP="00CC71F0">
      <w:pPr>
        <w:pStyle w:val="Step"/>
      </w:pPr>
      <w:r>
        <w:t>Using the Test Configuration drop down change Config file from the list presented</w:t>
      </w:r>
      <w:r w:rsidR="00BD4C10">
        <w:t>. Press OK.</w:t>
      </w:r>
      <w:r>
        <w:t xml:space="preserve"> </w:t>
      </w:r>
    </w:p>
    <w:p w14:paraId="5217704E" w14:textId="77777777" w:rsidR="00BD4C10" w:rsidRDefault="00BD4C10" w:rsidP="00BD4C10">
      <w:pPr>
        <w:pStyle w:val="checkbox"/>
      </w:pPr>
      <w:r>
        <w:t>Verify the select path and file are displayed in the Configuration File Path indicator.</w:t>
      </w:r>
    </w:p>
    <w:p w14:paraId="683C2F88" w14:textId="3F026432" w:rsidR="00BD4C10" w:rsidRDefault="00BD4C10" w:rsidP="00BD4C10">
      <w:pPr>
        <w:pStyle w:val="Step"/>
      </w:pPr>
      <w:r>
        <w:t>Close and re-open the application</w:t>
      </w:r>
    </w:p>
    <w:p w14:paraId="67F87462" w14:textId="77777777" w:rsidR="00BD4C10" w:rsidRDefault="00BD4C10" w:rsidP="00BD4C10">
      <w:pPr>
        <w:pStyle w:val="checkbox"/>
      </w:pPr>
      <w:r>
        <w:t>Verify the path shown in the Configuration File Path indicator persists from one app activation to the next.</w:t>
      </w:r>
    </w:p>
    <w:p w14:paraId="380DEBD3" w14:textId="77777777" w:rsidR="0088300E" w:rsidRDefault="0088300E" w:rsidP="0088300E">
      <w:pPr>
        <w:pStyle w:val="checkbox"/>
        <w:numPr>
          <w:ilvl w:val="0"/>
          <w:numId w:val="0"/>
        </w:numPr>
        <w:ind w:left="1260"/>
      </w:pPr>
    </w:p>
    <w:p w14:paraId="65D01909" w14:textId="77777777" w:rsidR="00BD4C10" w:rsidRDefault="00BD4C10" w:rsidP="0088300E">
      <w:pPr>
        <w:pStyle w:val="checkbox"/>
        <w:numPr>
          <w:ilvl w:val="0"/>
          <w:numId w:val="0"/>
        </w:numPr>
        <w:ind w:left="1260"/>
      </w:pPr>
    </w:p>
    <w:p w14:paraId="091CD6E5" w14:textId="77777777" w:rsidR="0088300E" w:rsidRDefault="0088300E" w:rsidP="00E3661D">
      <w:pPr>
        <w:pStyle w:val="ZPara"/>
      </w:pPr>
      <w:r>
        <w:t>Tester   __________________      Date ______________       PASS      FAIL</w:t>
      </w:r>
    </w:p>
    <w:p w14:paraId="17B2E409" w14:textId="77777777" w:rsidR="0088300E" w:rsidRDefault="0088300E" w:rsidP="00BA2E11"/>
    <w:p w14:paraId="4CE92B5F" w14:textId="77777777" w:rsidR="00D123E8" w:rsidRDefault="00D123E8" w:rsidP="00BA2E11"/>
    <w:p w14:paraId="0EAFDCDF" w14:textId="681128B0" w:rsidR="0064065C" w:rsidRDefault="0064065C" w:rsidP="002E6504">
      <w:pPr>
        <w:pStyle w:val="L3Section"/>
      </w:pPr>
      <w:bookmarkStart w:id="522" w:name="_Toc193295225"/>
      <w:r>
        <w:t xml:space="preserve">Enter the test bench configuration parameters into XL </w:t>
      </w:r>
      <w:r w:rsidR="00484FB4" w:rsidRPr="00BD4C10">
        <w:rPr>
          <w:highlight w:val="magenta"/>
        </w:rPr>
        <w:t>test plan-&gt;</w:t>
      </w:r>
      <w:r w:rsidR="00484FB4">
        <w:t xml:space="preserve">  Configuration File</w:t>
      </w:r>
      <w:r>
        <w:t>.</w:t>
      </w:r>
      <w:bookmarkEnd w:id="522"/>
    </w:p>
    <w:p w14:paraId="0BB90985" w14:textId="1FE1B45D"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contain the configurable test bench parameters as determined by the test bench design.</w:t>
      </w:r>
    </w:p>
    <w:p w14:paraId="54AEE7C4" w14:textId="5ED0FE58" w:rsidR="0064065C" w:rsidRDefault="0064065C" w:rsidP="00E3661D">
      <w:pPr>
        <w:pStyle w:val="Requirement"/>
      </w:pPr>
      <w:r>
        <w:t xml:space="preserve">Tabular data should be a copy and paste operation from the reference Test Document (ATP) into the XL </w:t>
      </w:r>
      <w:r w:rsidR="00484FB4" w:rsidRPr="00BD4C10">
        <w:rPr>
          <w:highlight w:val="magenta"/>
        </w:rPr>
        <w:t>test plan-&gt;</w:t>
      </w:r>
      <w:r w:rsidR="00484FB4">
        <w:t xml:space="preserve">  Configuration File </w:t>
      </w:r>
      <w:r>
        <w:t>document for loading as a LV parameter.</w:t>
      </w:r>
    </w:p>
    <w:p w14:paraId="359401D7" w14:textId="1520B57F" w:rsidR="0064065C" w:rsidRDefault="0064065C" w:rsidP="00E3661D">
      <w:pPr>
        <w:pStyle w:val="Requirement"/>
      </w:pPr>
      <w:r>
        <w:t xml:space="preserve">The </w:t>
      </w:r>
      <w:r w:rsidR="00484FB4" w:rsidRPr="00BD4C10">
        <w:rPr>
          <w:highlight w:val="magenta"/>
        </w:rPr>
        <w:t>test plan-&gt;</w:t>
      </w:r>
      <w:r w:rsidR="00484FB4">
        <w:t xml:space="preserve">  Configuration File</w:t>
      </w:r>
      <w:r>
        <w:t xml:space="preserve"> shall contain the referenced test protocol test bench parameters as determined by the test bench design.</w:t>
      </w:r>
    </w:p>
    <w:p w14:paraId="0A176834" w14:textId="758264C3" w:rsidR="0064065C" w:rsidRDefault="0064065C" w:rsidP="00E3661D">
      <w:pPr>
        <w:pStyle w:val="Requirement"/>
      </w:pPr>
      <w:r>
        <w:t xml:space="preserve">It should be a copy and paste operation to include the Test bench parameters into the XL </w:t>
      </w:r>
      <w:r w:rsidR="00484FB4" w:rsidRPr="00BD4C10">
        <w:rPr>
          <w:highlight w:val="magenta"/>
        </w:rPr>
        <w:t>test plan-&gt;</w:t>
      </w:r>
      <w:r w:rsidR="00484FB4">
        <w:t xml:space="preserve">  Configuration File </w:t>
      </w:r>
      <w:r>
        <w:t>document.</w:t>
      </w:r>
    </w:p>
    <w:p w14:paraId="3F05573A" w14:textId="77777777" w:rsidR="0064065C" w:rsidRDefault="0064065C" w:rsidP="00E3661D">
      <w:pPr>
        <w:pStyle w:val="Requirement"/>
      </w:pPr>
      <w:r>
        <w:t>The Test Plan shall contain a template of each test report generated on a separate sheet in the test plan XL workbook.</w:t>
      </w:r>
    </w:p>
    <w:p w14:paraId="4AF018B9" w14:textId="5DEDB4C0"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be capable of containing multiple templates to accommodate recording multiple test points or variations of test protocol.</w:t>
      </w:r>
    </w:p>
    <w:p w14:paraId="21C3FC37" w14:textId="65C91F0C" w:rsidR="0088300E" w:rsidRDefault="00484FB4" w:rsidP="00BA2E11">
      <w:pPr>
        <w:pStyle w:val="Step"/>
        <w:numPr>
          <w:ilvl w:val="0"/>
          <w:numId w:val="33"/>
        </w:numPr>
      </w:pPr>
      <w:r>
        <w:t>Find</w:t>
      </w:r>
      <w:r w:rsidR="0088300E">
        <w:t xml:space="preserve"> </w:t>
      </w:r>
      <w:r>
        <w:t>all the above required features</w:t>
      </w:r>
      <w:r w:rsidR="0088300E">
        <w:t>.</w:t>
      </w:r>
      <w:r>
        <w:t xml:space="preserve">  &lt;</w:t>
      </w:r>
      <w:r w:rsidRPr="00484FB4">
        <w:rPr>
          <w:highlight w:val="yellow"/>
        </w:rPr>
        <w:t xml:space="preserve">Yada </w:t>
      </w:r>
      <w:proofErr w:type="spellStart"/>
      <w:r w:rsidRPr="00484FB4">
        <w:rPr>
          <w:highlight w:val="yellow"/>
        </w:rPr>
        <w:t>Yada</w:t>
      </w:r>
      <w:proofErr w:type="spellEnd"/>
      <w:r w:rsidRPr="00484FB4">
        <w:rPr>
          <w:highlight w:val="yellow"/>
        </w:rPr>
        <w:t xml:space="preserve"> Yada</w:t>
      </w:r>
      <w:r>
        <w:t>&gt;</w:t>
      </w:r>
    </w:p>
    <w:p w14:paraId="76AF9FD8" w14:textId="2605C56D" w:rsidR="0088300E" w:rsidRDefault="00484FB4" w:rsidP="0088300E">
      <w:pPr>
        <w:pStyle w:val="checkbox"/>
      </w:pPr>
      <w:r>
        <w:t>Verify all the above required features.</w:t>
      </w:r>
    </w:p>
    <w:p w14:paraId="4A9427D1" w14:textId="77777777" w:rsidR="0088300E" w:rsidRDefault="0088300E" w:rsidP="0088300E">
      <w:pPr>
        <w:pStyle w:val="checkbox"/>
        <w:numPr>
          <w:ilvl w:val="0"/>
          <w:numId w:val="0"/>
        </w:numPr>
        <w:ind w:left="1260"/>
      </w:pPr>
    </w:p>
    <w:p w14:paraId="30C84AA1" w14:textId="77777777" w:rsidR="0088300E" w:rsidRDefault="0088300E" w:rsidP="00E3661D">
      <w:pPr>
        <w:pStyle w:val="ZPara"/>
      </w:pPr>
      <w:r>
        <w:t>Tester   __________________      Date ______________       PASS      FAIL</w:t>
      </w:r>
    </w:p>
    <w:p w14:paraId="0EE3C3D4" w14:textId="77777777" w:rsidR="0088300E" w:rsidRPr="00543DA2" w:rsidRDefault="0088300E" w:rsidP="00E3661D">
      <w:pPr>
        <w:pStyle w:val="ZPara"/>
      </w:pPr>
    </w:p>
    <w:p w14:paraId="0D7D7A28" w14:textId="77777777" w:rsidR="0088300E" w:rsidRDefault="0088300E" w:rsidP="00BA2E11"/>
    <w:p w14:paraId="7DCD890E" w14:textId="77777777" w:rsidR="0064065C" w:rsidRPr="005C5C1E" w:rsidRDefault="0064065C" w:rsidP="002E6504">
      <w:pPr>
        <w:pStyle w:val="L3Section"/>
      </w:pPr>
      <w:bookmarkStart w:id="523" w:name="_Toc193210479"/>
      <w:bookmarkStart w:id="524" w:name="_Toc193295227"/>
      <w:bookmarkEnd w:id="523"/>
      <w:r w:rsidRPr="005C5C1E">
        <w:t>Calibration Procedure</w:t>
      </w:r>
      <w:bookmarkEnd w:id="524"/>
    </w:p>
    <w:p w14:paraId="510FDD8A" w14:textId="60976303" w:rsidR="0064065C" w:rsidRDefault="0064065C" w:rsidP="00E3661D">
      <w:pPr>
        <w:pStyle w:val="Requirement"/>
      </w:pPr>
      <w:r>
        <w:t xml:space="preserve">There shall be a means to perform a </w:t>
      </w:r>
      <w:r w:rsidR="00DF335A">
        <w:t>2</w:t>
      </w:r>
      <w:r>
        <w:t xml:space="preserve">-point </w:t>
      </w:r>
      <w:r w:rsidR="00A45234">
        <w:t>linear</w:t>
      </w:r>
      <w:r>
        <w:t xml:space="preserve"> calibration on each AI input.   </w:t>
      </w:r>
    </w:p>
    <w:p w14:paraId="7D3CC19C" w14:textId="4ECB8C42" w:rsidR="00514BB4" w:rsidRDefault="00514BB4" w:rsidP="00BA2E11">
      <w:pPr>
        <w:pStyle w:val="Step"/>
      </w:pPr>
      <w:r>
        <w:t>Run the Resistance Accuracy and Repeatability evaluation defined in Section 5.2.2.</w:t>
      </w:r>
    </w:p>
    <w:p w14:paraId="1EDC7556" w14:textId="6B507118" w:rsidR="00514BB4" w:rsidRDefault="00514BB4" w:rsidP="00514BB4">
      <w:pPr>
        <w:pStyle w:val="checkbox"/>
      </w:pPr>
      <w:r>
        <w:t>Resistance accuracy was successfully demonstrated during the Accuracy and Repeatability evaluation of Section 5.2.2.</w:t>
      </w:r>
    </w:p>
    <w:p w14:paraId="2A13B482" w14:textId="77777777" w:rsidR="0088300E" w:rsidRDefault="0088300E" w:rsidP="0088300E">
      <w:pPr>
        <w:pStyle w:val="checkbox"/>
        <w:numPr>
          <w:ilvl w:val="0"/>
          <w:numId w:val="0"/>
        </w:numPr>
        <w:ind w:left="1260"/>
      </w:pPr>
    </w:p>
    <w:p w14:paraId="5100B757" w14:textId="77777777" w:rsidR="0088300E" w:rsidRDefault="0088300E" w:rsidP="00E3661D">
      <w:pPr>
        <w:pStyle w:val="ZPara"/>
      </w:pPr>
      <w:r>
        <w:lastRenderedPageBreak/>
        <w:t>Tester   __________________      Date ______________       PASS      FAIL</w:t>
      </w:r>
    </w:p>
    <w:p w14:paraId="238675D3" w14:textId="77777777" w:rsidR="0088300E" w:rsidRPr="00543DA2" w:rsidRDefault="0088300E" w:rsidP="00E3661D">
      <w:pPr>
        <w:pStyle w:val="ZPara"/>
      </w:pPr>
    </w:p>
    <w:p w14:paraId="6B214C94" w14:textId="77777777" w:rsidR="0088300E" w:rsidRDefault="0088300E" w:rsidP="00BA2E11"/>
    <w:p w14:paraId="523E61BB" w14:textId="3CDAB863" w:rsidR="00514BB4" w:rsidRDefault="0064065C" w:rsidP="00E3661D">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0BB3C7A6" w14:textId="4E16FDB8" w:rsidR="00514BB4" w:rsidRDefault="00514BB4" w:rsidP="00BA2E11">
      <w:pPr>
        <w:pStyle w:val="Step"/>
        <w:numPr>
          <w:ilvl w:val="0"/>
          <w:numId w:val="39"/>
        </w:numPr>
      </w:pPr>
      <w:r>
        <w:t>Run the Level Accuracy and Repeatability evaluation defined in Section 5.2.1.</w:t>
      </w:r>
    </w:p>
    <w:p w14:paraId="0AFED112" w14:textId="6262CE15" w:rsidR="00514BB4" w:rsidRDefault="00514BB4" w:rsidP="00514BB4">
      <w:pPr>
        <w:pStyle w:val="checkbox"/>
      </w:pPr>
      <w:r>
        <w:t>Level accuracy was successfully demonstrated during the Accuracy and Repeatability evaluation of Section 5.2.1.</w:t>
      </w:r>
    </w:p>
    <w:p w14:paraId="3C81113F" w14:textId="77777777" w:rsidR="0088300E" w:rsidRDefault="0088300E" w:rsidP="0088300E">
      <w:pPr>
        <w:pStyle w:val="checkbox"/>
        <w:numPr>
          <w:ilvl w:val="0"/>
          <w:numId w:val="0"/>
        </w:numPr>
        <w:ind w:left="1260"/>
      </w:pPr>
    </w:p>
    <w:p w14:paraId="3E7F61D9" w14:textId="77777777" w:rsidR="0088300E" w:rsidRPr="0074175D" w:rsidRDefault="0088300E" w:rsidP="00E3661D">
      <w:pPr>
        <w:pStyle w:val="ZPara"/>
      </w:pPr>
      <w:r w:rsidRPr="0074175D">
        <w:t>Tester   __________________      Date ______________       PASS      FAIL</w:t>
      </w:r>
    </w:p>
    <w:p w14:paraId="37D99202" w14:textId="77777777" w:rsidR="0088300E" w:rsidRPr="00543DA2" w:rsidRDefault="0088300E" w:rsidP="00E3661D">
      <w:pPr>
        <w:pStyle w:val="ZPara"/>
      </w:pPr>
    </w:p>
    <w:p w14:paraId="04EDEC46" w14:textId="77777777" w:rsidR="0088300E" w:rsidRDefault="0088300E" w:rsidP="00BA2E11"/>
    <w:p w14:paraId="2EDF73F1" w14:textId="4320C56A" w:rsidR="0064065C" w:rsidRDefault="0064065C" w:rsidP="00E3661D">
      <w:pPr>
        <w:pStyle w:val="Requirement"/>
      </w:pPr>
      <w:r>
        <w:t xml:space="preserve">These Bench calibrations shall be saved </w:t>
      </w:r>
      <w:r w:rsidR="00A45234">
        <w:t xml:space="preserve">and </w:t>
      </w:r>
      <w:r>
        <w:t>linked to</w:t>
      </w:r>
      <w:r w:rsidR="00A45234">
        <w:t xml:space="preserve"> the </w:t>
      </w:r>
      <w:r>
        <w:t xml:space="preserve">Test Plan. </w:t>
      </w:r>
    </w:p>
    <w:p w14:paraId="0E8AAC24" w14:textId="77777777" w:rsidR="00514BB4" w:rsidRDefault="00514BB4" w:rsidP="00BA2E11">
      <w:pPr>
        <w:pStyle w:val="Step"/>
        <w:numPr>
          <w:ilvl w:val="0"/>
          <w:numId w:val="38"/>
        </w:numPr>
      </w:pPr>
      <w:r>
        <w:t xml:space="preserve">On the Win11 LV workstation, navigate to C: \\&lt;Root path of Application&gt;\$Calibration folder.  Open file “Cal Level </w:t>
      </w:r>
      <w:proofErr w:type="spellStart"/>
      <w:r>
        <w:t>RnR</w:t>
      </w:r>
      <w:proofErr w:type="spellEnd"/>
      <w:r>
        <w:t xml:space="preserve"> nnnn.xlsx”.</w:t>
      </w:r>
    </w:p>
    <w:p w14:paraId="77D11D49" w14:textId="77777777" w:rsidR="00FB3A8D" w:rsidRDefault="0088300E" w:rsidP="00FB3A8D">
      <w:pPr>
        <w:pStyle w:val="checkbox"/>
      </w:pPr>
      <w:r>
        <w:t>Verify</w:t>
      </w:r>
      <w:r w:rsidR="00FB3A8D">
        <w:t xml:space="preserve"> that both the level and resistance calibration raw values are recorded sequentially each time a calibration is run thus maintaining a calibration history.</w:t>
      </w:r>
    </w:p>
    <w:p w14:paraId="3FF2F6AA" w14:textId="502A63DB" w:rsidR="00FB3A8D" w:rsidRDefault="00FB3A8D" w:rsidP="00FB3A8D">
      <w:pPr>
        <w:pStyle w:val="checkbox"/>
      </w:pPr>
      <w:r>
        <w:t>Verify the calibration parameters, slope (</w:t>
      </w:r>
      <w:r w:rsidRPr="00FB3A8D">
        <w:rPr>
          <w:rFonts w:asciiTheme="majorHAnsi" w:hAnsiTheme="majorHAnsi"/>
          <w:i/>
          <w:iCs/>
        </w:rPr>
        <w:t>m</w:t>
      </w:r>
      <w:r>
        <w:t>) and offset (</w:t>
      </w:r>
      <w:r w:rsidRPr="00FB3A8D">
        <w:rPr>
          <w:rFonts w:asciiTheme="majorHAnsi" w:hAnsiTheme="majorHAnsi"/>
          <w:i/>
          <w:iCs/>
        </w:rPr>
        <w:t>b</w:t>
      </w:r>
      <w:r>
        <w:t>) are calculated from the raw calibration data.</w:t>
      </w:r>
    </w:p>
    <w:p w14:paraId="5D3A204B" w14:textId="4CB8D430" w:rsidR="00FB3A8D" w:rsidRDefault="00FB3A8D" w:rsidP="00FB3A8D">
      <w:pPr>
        <w:pStyle w:val="Step"/>
      </w:pPr>
      <w:r>
        <w:t>Navigate to the M:\&lt;AAP controlled doc vault&gt;\$</w:t>
      </w:r>
      <w:proofErr w:type="spellStart"/>
      <w:r>
        <w:t>ConfigFiles</w:t>
      </w:r>
      <w:proofErr w:type="spellEnd"/>
      <w:r>
        <w:t xml:space="preserve"> and open the current &lt;Config File&gt;.xlsx. </w:t>
      </w:r>
    </w:p>
    <w:p w14:paraId="4B0B0CCA" w14:textId="4F811E73" w:rsidR="00FB3A8D" w:rsidRDefault="00FB3A8D" w:rsidP="00FB3A8D">
      <w:pPr>
        <w:pStyle w:val="checkbox"/>
      </w:pPr>
      <w:r>
        <w:t xml:space="preserve">Verify that the calibration parameters </w:t>
      </w:r>
      <w:r w:rsidRPr="00FB3A8D">
        <w:rPr>
          <w:rFonts w:asciiTheme="majorHAnsi" w:hAnsiTheme="majorHAnsi"/>
          <w:i/>
          <w:iCs/>
        </w:rPr>
        <w:t>(m</w:t>
      </w:r>
      <w:r w:rsidR="00793FFE">
        <w:rPr>
          <w:rFonts w:asciiTheme="majorHAnsi" w:hAnsiTheme="majorHAnsi"/>
          <w:i/>
          <w:iCs/>
        </w:rPr>
        <w:t xml:space="preserve"> </w:t>
      </w:r>
      <w:r w:rsidR="00793FFE" w:rsidRPr="00793FFE">
        <w:rPr>
          <w:rFonts w:cs="Arial"/>
        </w:rPr>
        <w:t>or</w:t>
      </w:r>
      <w:r w:rsidR="00793FFE">
        <w:rPr>
          <w:rFonts w:asciiTheme="majorHAnsi" w:hAnsiTheme="majorHAnsi"/>
          <w:i/>
          <w:iCs/>
        </w:rPr>
        <w:t xml:space="preserve"> slope</w:t>
      </w:r>
      <w:r>
        <w:t xml:space="preserve"> and </w:t>
      </w:r>
      <w:r w:rsidRPr="00FB3A8D">
        <w:rPr>
          <w:rFonts w:asciiTheme="majorHAnsi" w:hAnsiTheme="majorHAnsi"/>
          <w:i/>
          <w:iCs/>
        </w:rPr>
        <w:t>b</w:t>
      </w:r>
      <w:r w:rsidR="00793FFE">
        <w:rPr>
          <w:rFonts w:asciiTheme="majorHAnsi" w:hAnsiTheme="majorHAnsi"/>
          <w:i/>
          <w:iCs/>
        </w:rPr>
        <w:t xml:space="preserve"> </w:t>
      </w:r>
      <w:r w:rsidR="00793FFE" w:rsidRPr="0074175D">
        <w:rPr>
          <w:rFonts w:asciiTheme="minorHAnsi" w:hAnsiTheme="minorHAnsi" w:cstheme="minorHAnsi"/>
          <w:i/>
          <w:iCs/>
        </w:rPr>
        <w:t>or</w:t>
      </w:r>
      <w:r w:rsidR="00793FFE">
        <w:rPr>
          <w:rFonts w:asciiTheme="majorHAnsi" w:hAnsiTheme="majorHAnsi"/>
          <w:i/>
          <w:iCs/>
        </w:rPr>
        <w:t xml:space="preserve"> offset</w:t>
      </w:r>
      <w:r>
        <w:t>) and calibration date are store</w:t>
      </w:r>
      <w:r w:rsidR="00EC41FD">
        <w:t>d as the default</w:t>
      </w:r>
      <w:r>
        <w:t xml:space="preserve"> for each active channel requiring calibration</w:t>
      </w:r>
      <w:r w:rsidR="00EC41FD">
        <w:t>.</w:t>
      </w:r>
    </w:p>
    <w:p w14:paraId="46C452B3" w14:textId="6AA70FDA" w:rsidR="00EC41FD" w:rsidRDefault="0074175D" w:rsidP="0074175D">
      <w:pPr>
        <w:pStyle w:val="Step"/>
      </w:pPr>
      <w:r>
        <w:t>Start the MLOI app. On the menu bar Select Calibration&gt;Show all.</w:t>
      </w:r>
    </w:p>
    <w:p w14:paraId="6A54068B" w14:textId="564684CD" w:rsidR="0074175D" w:rsidRDefault="0074175D" w:rsidP="0074175D">
      <w:pPr>
        <w:pStyle w:val="checkbox"/>
      </w:pPr>
      <w:r>
        <w:t xml:space="preserve">Verify that the calibration parameters </w:t>
      </w:r>
      <w:r w:rsidRPr="00FB3A8D">
        <w:rPr>
          <w:rFonts w:asciiTheme="majorHAnsi" w:hAnsiTheme="majorHAnsi"/>
          <w:i/>
          <w:iCs/>
        </w:rPr>
        <w:t>(m</w:t>
      </w:r>
      <w:r>
        <w:rPr>
          <w:rFonts w:asciiTheme="majorHAnsi" w:hAnsiTheme="majorHAnsi"/>
          <w:i/>
          <w:iCs/>
        </w:rPr>
        <w:t xml:space="preserve"> </w:t>
      </w:r>
      <w:r w:rsidRPr="00793FFE">
        <w:rPr>
          <w:rFonts w:cs="Arial"/>
        </w:rPr>
        <w:t>or</w:t>
      </w:r>
      <w:r>
        <w:rPr>
          <w:rFonts w:asciiTheme="majorHAnsi" w:hAnsiTheme="majorHAnsi"/>
          <w:i/>
          <w:iCs/>
        </w:rPr>
        <w:t xml:space="preserve"> slope</w:t>
      </w:r>
      <w:r>
        <w:t xml:space="preserve"> and </w:t>
      </w:r>
      <w:r w:rsidRPr="00FB3A8D">
        <w:rPr>
          <w:rFonts w:asciiTheme="majorHAnsi" w:hAnsiTheme="majorHAnsi"/>
          <w:i/>
          <w:iCs/>
        </w:rPr>
        <w:t>b</w:t>
      </w:r>
      <w:r>
        <w:rPr>
          <w:rFonts w:asciiTheme="majorHAnsi" w:hAnsiTheme="majorHAnsi"/>
          <w:i/>
          <w:iCs/>
        </w:rPr>
        <w:t xml:space="preserve"> </w:t>
      </w:r>
      <w:r w:rsidRPr="0074175D">
        <w:rPr>
          <w:rFonts w:asciiTheme="minorHAnsi" w:hAnsiTheme="minorHAnsi" w:cstheme="minorHAnsi"/>
          <w:i/>
          <w:iCs/>
        </w:rPr>
        <w:t>or</w:t>
      </w:r>
      <w:r>
        <w:rPr>
          <w:rFonts w:asciiTheme="majorHAnsi" w:hAnsiTheme="majorHAnsi"/>
          <w:i/>
          <w:iCs/>
        </w:rPr>
        <w:t xml:space="preserve"> offset</w:t>
      </w:r>
      <w:r>
        <w:t xml:space="preserve">) and calibration date are stored </w:t>
      </w:r>
      <w:r>
        <w:t xml:space="preserve">in the registry </w:t>
      </w:r>
      <w:r>
        <w:t>each active channel requiring calibration.</w:t>
      </w:r>
    </w:p>
    <w:p w14:paraId="049294E8" w14:textId="77777777" w:rsidR="0074175D" w:rsidRDefault="0074175D" w:rsidP="0074175D">
      <w:pPr>
        <w:pStyle w:val="checkbox"/>
        <w:numPr>
          <w:ilvl w:val="0"/>
          <w:numId w:val="0"/>
        </w:numPr>
        <w:ind w:left="1267"/>
      </w:pPr>
    </w:p>
    <w:p w14:paraId="5F83AC4E" w14:textId="77777777" w:rsidR="0088300E" w:rsidRDefault="0088300E" w:rsidP="0088300E">
      <w:pPr>
        <w:pStyle w:val="checkbox"/>
        <w:numPr>
          <w:ilvl w:val="0"/>
          <w:numId w:val="0"/>
        </w:numPr>
        <w:ind w:left="1260"/>
      </w:pPr>
    </w:p>
    <w:p w14:paraId="5976281E" w14:textId="77777777" w:rsidR="0088300E" w:rsidRDefault="0088300E" w:rsidP="00E3661D">
      <w:pPr>
        <w:pStyle w:val="ZPara"/>
      </w:pPr>
      <w:r>
        <w:t>Tester   __________________      Date ______________       PASS      FAIL</w:t>
      </w:r>
    </w:p>
    <w:p w14:paraId="47766706" w14:textId="77777777" w:rsidR="0088300E" w:rsidRDefault="0088300E" w:rsidP="00BA2E11"/>
    <w:p w14:paraId="24C106AE" w14:textId="77777777" w:rsidR="004E4DB0" w:rsidRDefault="004E4DB0" w:rsidP="00BA2E11"/>
    <w:p w14:paraId="4D6FAAE8" w14:textId="77777777" w:rsidR="0064065C" w:rsidRDefault="0064065C" w:rsidP="002E6504">
      <w:pPr>
        <w:pStyle w:val="L3Section"/>
      </w:pPr>
      <w:bookmarkStart w:id="525" w:name="_Toc193295228"/>
      <w:r>
        <w:t>Troubleshooting Aids</w:t>
      </w:r>
      <w:bookmarkEnd w:id="525"/>
    </w:p>
    <w:p w14:paraId="4FFC75A0" w14:textId="77777777" w:rsidR="0064065C" w:rsidRDefault="0064065C" w:rsidP="00E3661D">
      <w:pPr>
        <w:pStyle w:val="Requirement"/>
      </w:pPr>
      <w:r>
        <w:t>There shall be a means for manually setting the tank level.</w:t>
      </w:r>
    </w:p>
    <w:p w14:paraId="03FD71A5" w14:textId="77777777" w:rsidR="0074175D" w:rsidRDefault="0074175D" w:rsidP="00E3661D">
      <w:pPr>
        <w:pStyle w:val="ZPara"/>
        <w:rPr>
          <w:rStyle w:val="ZParaChar"/>
        </w:rPr>
      </w:pPr>
      <w:r>
        <w:rPr>
          <w:rStyle w:val="ZParaChar"/>
        </w:rPr>
        <w:t>NOTE Manual control of the pump was demonstrated in Test Case 13).</w:t>
      </w:r>
    </w:p>
    <w:p w14:paraId="7B916E6B" w14:textId="77777777" w:rsidR="0074175D" w:rsidRDefault="0074175D" w:rsidP="0088300E">
      <w:pPr>
        <w:pStyle w:val="checkbox"/>
      </w:pPr>
      <w:r>
        <w:t>Test Case 13) was successfully completed.</w:t>
      </w:r>
    </w:p>
    <w:p w14:paraId="18B31D49" w14:textId="1AE9E794" w:rsidR="0088300E" w:rsidRDefault="0074175D" w:rsidP="00BA2E11">
      <w:pPr>
        <w:pStyle w:val="Step"/>
        <w:numPr>
          <w:ilvl w:val="0"/>
          <w:numId w:val="40"/>
        </w:numPr>
      </w:pPr>
      <w:r w:rsidRPr="00E3661D">
        <w:rPr>
          <w:highlight w:val="cyan"/>
        </w:rPr>
        <w:t xml:space="preserve">If the Interface board has a Local/Remote and Fill/Drain switch, then these </w:t>
      </w:r>
      <w:r w:rsidR="00E3661D" w:rsidRPr="00E3661D">
        <w:rPr>
          <w:highlight w:val="cyan"/>
        </w:rPr>
        <w:t>switches</w:t>
      </w:r>
      <w:r w:rsidRPr="00E3661D">
        <w:rPr>
          <w:highlight w:val="cyan"/>
        </w:rPr>
        <w:t xml:space="preserve"> can be used to control the pump and the tank level.  Set the Local/Remote switch to Remote</w:t>
      </w:r>
      <w:r w:rsidR="00E3661D" w:rsidRPr="00E3661D">
        <w:rPr>
          <w:highlight w:val="cyan"/>
        </w:rPr>
        <w:t xml:space="preserve"> and Fill/Drain switch to OFF</w:t>
      </w:r>
      <w:r w:rsidR="00E3661D">
        <w:t>.</w:t>
      </w:r>
    </w:p>
    <w:p w14:paraId="48D75FDC" w14:textId="6D9B7E84" w:rsidR="00E3661D" w:rsidRDefault="00E3661D" w:rsidP="00E3661D">
      <w:pPr>
        <w:pStyle w:val="checkbox"/>
      </w:pPr>
      <w:r>
        <w:t>Verify the pump is OFF</w:t>
      </w:r>
    </w:p>
    <w:p w14:paraId="13242E65" w14:textId="77777777" w:rsidR="00E3661D" w:rsidRDefault="00E3661D" w:rsidP="00BA2E11">
      <w:pPr>
        <w:pStyle w:val="Step"/>
        <w:numPr>
          <w:ilvl w:val="0"/>
          <w:numId w:val="40"/>
        </w:numPr>
      </w:pPr>
      <w:r>
        <w:t>Set the Local/Remote switch to Remote and Fill/Drain switch to</w:t>
      </w:r>
      <w:r>
        <w:t xml:space="preserve"> FILL</w:t>
      </w:r>
    </w:p>
    <w:p w14:paraId="178FF01D" w14:textId="62541DCF" w:rsidR="00E3661D" w:rsidRDefault="00E3661D" w:rsidP="00E3661D">
      <w:pPr>
        <w:pStyle w:val="checkbox"/>
      </w:pPr>
      <w:r>
        <w:t xml:space="preserve">Verify visually the tank level is rising. </w:t>
      </w:r>
      <w:r>
        <w:t>.</w:t>
      </w:r>
    </w:p>
    <w:p w14:paraId="07FB489A" w14:textId="633D522C" w:rsidR="00E3661D" w:rsidRDefault="00E3661D" w:rsidP="00BA2E11">
      <w:pPr>
        <w:pStyle w:val="Step"/>
        <w:numPr>
          <w:ilvl w:val="0"/>
          <w:numId w:val="40"/>
        </w:numPr>
      </w:pPr>
      <w:r>
        <w:lastRenderedPageBreak/>
        <w:t xml:space="preserve">Set the Local/Remote switch to Remote and Fill/Drain switch to </w:t>
      </w:r>
      <w:r>
        <w:t>DRAIN</w:t>
      </w:r>
      <w:r>
        <w:t>.</w:t>
      </w:r>
    </w:p>
    <w:p w14:paraId="37AE25E8" w14:textId="53C7E1C1" w:rsidR="00E3661D" w:rsidRDefault="00E3661D" w:rsidP="00E3661D">
      <w:pPr>
        <w:pStyle w:val="checkbox"/>
      </w:pPr>
      <w:r>
        <w:t xml:space="preserve">Verify visually the tank level is </w:t>
      </w:r>
      <w:r>
        <w:t>Falling</w:t>
      </w:r>
      <w:r>
        <w:t>.</w:t>
      </w:r>
    </w:p>
    <w:p w14:paraId="4EC0B38A" w14:textId="77777777" w:rsidR="00E3661D" w:rsidRDefault="00E3661D" w:rsidP="00E3661D">
      <w:pPr>
        <w:pStyle w:val="Step"/>
        <w:numPr>
          <w:ilvl w:val="0"/>
          <w:numId w:val="0"/>
        </w:numPr>
        <w:ind w:left="720"/>
      </w:pPr>
    </w:p>
    <w:p w14:paraId="2A7738B0" w14:textId="77777777" w:rsidR="0088300E" w:rsidRDefault="0088300E" w:rsidP="0088300E">
      <w:pPr>
        <w:pStyle w:val="checkbox"/>
        <w:numPr>
          <w:ilvl w:val="0"/>
          <w:numId w:val="0"/>
        </w:numPr>
        <w:ind w:left="1260"/>
      </w:pPr>
    </w:p>
    <w:p w14:paraId="3AC67022" w14:textId="77777777" w:rsidR="0088300E" w:rsidRDefault="0088300E" w:rsidP="00E3661D">
      <w:pPr>
        <w:pStyle w:val="ZPara"/>
      </w:pPr>
      <w:r>
        <w:t>Tester   __________________      Date ______________       PASS      FAIL</w:t>
      </w:r>
    </w:p>
    <w:p w14:paraId="69C8AB08" w14:textId="77777777" w:rsidR="0088300E" w:rsidRPr="00543DA2" w:rsidRDefault="0088300E" w:rsidP="00E3661D">
      <w:pPr>
        <w:pStyle w:val="ZPara"/>
      </w:pPr>
    </w:p>
    <w:p w14:paraId="536F6E55" w14:textId="77777777" w:rsidR="0088300E" w:rsidRDefault="0088300E" w:rsidP="00BA2E11"/>
    <w:p w14:paraId="233951D2" w14:textId="5B425A62" w:rsidR="0064065C" w:rsidRDefault="0064065C" w:rsidP="00E3661D">
      <w:pPr>
        <w:pStyle w:val="Requirement"/>
      </w:pPr>
      <w:r>
        <w:t xml:space="preserve">Each instrument (DataQ, Keyence) shall provide a health </w:t>
      </w:r>
      <w:r w:rsidR="004E4DB0">
        <w:t>indicator</w:t>
      </w:r>
      <w:r>
        <w:t>.</w:t>
      </w:r>
    </w:p>
    <w:p w14:paraId="255EA67C" w14:textId="79CA5F88" w:rsidR="0088300E" w:rsidRDefault="00E3661D" w:rsidP="00E3661D">
      <w:pPr>
        <w:pStyle w:val="ZPara"/>
      </w:pPr>
      <w:r>
        <w:t>NOTE: This requirement was evaluated by Test Case 4).</w:t>
      </w:r>
    </w:p>
    <w:p w14:paraId="3B25B53E" w14:textId="6CAFA5B5" w:rsidR="0088300E" w:rsidRDefault="00E3661D" w:rsidP="0088300E">
      <w:pPr>
        <w:pStyle w:val="checkbox"/>
      </w:pPr>
      <w:r>
        <w:t>Verify Test Case 4) was successful.</w:t>
      </w:r>
    </w:p>
    <w:p w14:paraId="30A6EF54" w14:textId="77777777" w:rsidR="0088300E" w:rsidRDefault="0088300E" w:rsidP="0088300E">
      <w:pPr>
        <w:pStyle w:val="checkbox"/>
        <w:numPr>
          <w:ilvl w:val="0"/>
          <w:numId w:val="0"/>
        </w:numPr>
        <w:ind w:left="1260"/>
      </w:pPr>
    </w:p>
    <w:p w14:paraId="0F384143" w14:textId="77777777" w:rsidR="0088300E" w:rsidRDefault="0088300E" w:rsidP="00E3661D">
      <w:pPr>
        <w:pStyle w:val="ZPara"/>
      </w:pPr>
      <w:r>
        <w:t>Tester   __________________      Date ______________       PASS      FAIL</w:t>
      </w:r>
    </w:p>
    <w:p w14:paraId="7C2C4F59" w14:textId="77777777" w:rsidR="0088300E" w:rsidRPr="00543DA2" w:rsidRDefault="0088300E" w:rsidP="00E3661D">
      <w:pPr>
        <w:pStyle w:val="ZPara"/>
      </w:pPr>
    </w:p>
    <w:p w14:paraId="501DE172" w14:textId="77777777" w:rsidR="0088300E" w:rsidRDefault="0088300E" w:rsidP="00BA2E11"/>
    <w:p w14:paraId="69049ED5" w14:textId="1B924A81" w:rsidR="0064065C" w:rsidRDefault="0064065C" w:rsidP="00E3661D">
      <w:pPr>
        <w:pStyle w:val="Requirement"/>
      </w:pPr>
      <w:r>
        <w:t xml:space="preserve">There shall be a </w:t>
      </w:r>
      <w:r w:rsidR="004E4DB0">
        <w:t>simulated</w:t>
      </w:r>
      <w:r>
        <w:t xml:space="preserve"> mode that provides simulated instrument input and Level response to be used with debugging.</w:t>
      </w:r>
    </w:p>
    <w:p w14:paraId="4CFDAFFD" w14:textId="1215D1BB" w:rsidR="00E3661D" w:rsidRDefault="00E3661D" w:rsidP="00E3661D">
      <w:pPr>
        <w:pStyle w:val="ZPara"/>
      </w:pPr>
      <w:r>
        <w:t xml:space="preserve">NOTE: This requirement was evaluated </w:t>
      </w:r>
      <w:r>
        <w:t>by</w:t>
      </w:r>
      <w:r>
        <w:t xml:space="preserve"> Test Case </w:t>
      </w:r>
      <w:r>
        <w:t>18</w:t>
      </w:r>
      <w:r>
        <w:t>).</w:t>
      </w:r>
    </w:p>
    <w:p w14:paraId="3B55667C" w14:textId="24DCD4B8" w:rsidR="00E3661D" w:rsidRDefault="00E3661D" w:rsidP="00E3661D">
      <w:pPr>
        <w:pStyle w:val="checkbox"/>
      </w:pPr>
      <w:r>
        <w:t xml:space="preserve">Verify Test Case </w:t>
      </w:r>
      <w:r>
        <w:t>18</w:t>
      </w:r>
      <w:r>
        <w:t>) was successful.</w:t>
      </w:r>
    </w:p>
    <w:p w14:paraId="6E59EF03" w14:textId="77777777" w:rsidR="0088300E" w:rsidRDefault="0088300E" w:rsidP="0088300E">
      <w:pPr>
        <w:pStyle w:val="checkbox"/>
        <w:numPr>
          <w:ilvl w:val="0"/>
          <w:numId w:val="0"/>
        </w:numPr>
        <w:ind w:left="1260"/>
      </w:pPr>
    </w:p>
    <w:p w14:paraId="0B332EB1" w14:textId="77777777" w:rsidR="0088300E" w:rsidRDefault="0088300E" w:rsidP="00E3661D">
      <w:pPr>
        <w:pStyle w:val="ZPara"/>
      </w:pPr>
      <w:r>
        <w:t>Tester   __________________      Date ______________       PASS      FAIL</w:t>
      </w:r>
    </w:p>
    <w:p w14:paraId="459305A8" w14:textId="77777777" w:rsidR="0088300E" w:rsidRPr="00543DA2" w:rsidRDefault="0088300E" w:rsidP="00E3661D">
      <w:pPr>
        <w:pStyle w:val="ZPara"/>
      </w:pPr>
    </w:p>
    <w:p w14:paraId="028DDEC7" w14:textId="77777777" w:rsidR="0088300E" w:rsidRDefault="0088300E" w:rsidP="00BA2E11"/>
    <w:p w14:paraId="4F62163D" w14:textId="6F3A7C07" w:rsidR="00A162D5" w:rsidRPr="00E3661D" w:rsidRDefault="00E3661D" w:rsidP="00E3661D">
      <w:pPr>
        <w:pStyle w:val="Requirement"/>
        <w:rPr>
          <w:highlight w:val="cyan"/>
        </w:rPr>
      </w:pPr>
      <w:r>
        <w:rPr>
          <w:highlight w:val="cyan"/>
        </w:rPr>
        <w:t xml:space="preserve">TBD  </w:t>
      </w:r>
      <w:r w:rsidR="00A162D5" w:rsidRPr="00E3661D">
        <w:rPr>
          <w:highlight w:val="cyan"/>
        </w:rPr>
        <w:t>There shall be a test vector mode that reads and process</w:t>
      </w:r>
      <w:r w:rsidR="00A45234" w:rsidRPr="00E3661D">
        <w:rPr>
          <w:highlight w:val="cyan"/>
        </w:rPr>
        <w:t>es</w:t>
      </w:r>
      <w:r w:rsidR="00A162D5" w:rsidRPr="00E3661D">
        <w:rPr>
          <w:highlight w:val="cyan"/>
        </w:rPr>
        <w:t xml:space="preserve"> AEPS </w:t>
      </w:r>
      <w:r w:rsidR="00A45234" w:rsidRPr="00E3661D">
        <w:rPr>
          <w:highlight w:val="cyan"/>
        </w:rPr>
        <w:t xml:space="preserve">type </w:t>
      </w:r>
      <w:r w:rsidR="00A162D5" w:rsidRPr="00E3661D">
        <w:rPr>
          <w:highlight w:val="cyan"/>
        </w:rPr>
        <w:t>test data to validate the system processing algorithm.</w:t>
      </w:r>
      <w:r>
        <w:rPr>
          <w:highlight w:val="cyan"/>
        </w:rPr>
        <w:t xml:space="preserve">  </w:t>
      </w:r>
    </w:p>
    <w:p w14:paraId="1F98C8EA" w14:textId="7E914EE7" w:rsidR="0088300E" w:rsidRPr="00E3661D" w:rsidRDefault="00E3661D" w:rsidP="00E3661D">
      <w:pPr>
        <w:pStyle w:val="ZPara"/>
      </w:pPr>
      <w:r w:rsidRPr="00E3661D">
        <w:t>NOTE, In the early development</w:t>
      </w:r>
      <w:r>
        <w:t xml:space="preserve"> </w:t>
      </w:r>
      <w:r w:rsidRPr="00E3661D">
        <w:t>sta</w:t>
      </w:r>
      <w:r>
        <w:t xml:space="preserve">ge, I wrote an algorithm to read and AEPS data as an alternative input source, is this feature something we wish to keep in the final product? </w:t>
      </w:r>
    </w:p>
    <w:p w14:paraId="43607BEB" w14:textId="77777777" w:rsidR="0088300E" w:rsidRDefault="0088300E" w:rsidP="0088300E">
      <w:pPr>
        <w:pStyle w:val="checkbox"/>
        <w:numPr>
          <w:ilvl w:val="0"/>
          <w:numId w:val="0"/>
        </w:numPr>
        <w:ind w:left="1260"/>
      </w:pPr>
    </w:p>
    <w:p w14:paraId="677EC813" w14:textId="77777777" w:rsidR="0088300E" w:rsidRDefault="0088300E" w:rsidP="00E3661D">
      <w:pPr>
        <w:pStyle w:val="ZPara"/>
      </w:pPr>
      <w:r>
        <w:t>Tester   __________________      Date ______________       PASS      FAIL</w:t>
      </w:r>
    </w:p>
    <w:p w14:paraId="05CE7BB7" w14:textId="77777777" w:rsidR="0088300E" w:rsidRPr="00543DA2" w:rsidRDefault="0088300E" w:rsidP="00E3661D">
      <w:pPr>
        <w:pStyle w:val="ZPara"/>
      </w:pPr>
    </w:p>
    <w:p w14:paraId="02028333" w14:textId="77777777" w:rsidR="0088300E" w:rsidRDefault="0088300E" w:rsidP="00E3661D">
      <w:pPr>
        <w:pStyle w:val="Requirement"/>
        <w:numPr>
          <w:ilvl w:val="0"/>
          <w:numId w:val="0"/>
        </w:numPr>
        <w:ind w:left="994"/>
      </w:pP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2E6504">
      <w:pPr>
        <w:pStyle w:val="L3Section"/>
      </w:pPr>
      <w:bookmarkStart w:id="526" w:name="_Toc191729666"/>
      <w:bookmarkStart w:id="527" w:name="_Toc193295229"/>
      <w:r>
        <w:t>Use Case 3: Read Test Configuration -- Production Test User</w:t>
      </w:r>
      <w:bookmarkEnd w:id="526"/>
      <w:bookmarkEnd w:id="527"/>
    </w:p>
    <w:p w14:paraId="1F4EB801" w14:textId="13595E74" w:rsidR="0064065C" w:rsidRDefault="0064065C" w:rsidP="00E3661D">
      <w:pPr>
        <w:pStyle w:val="Requirement"/>
      </w:pPr>
      <w:r>
        <w:t>LV program must launch from PC desktop ICON</w:t>
      </w:r>
      <w:r w:rsidR="00D571F9">
        <w:t xml:space="preserve"> in application running mode</w:t>
      </w:r>
      <w:r>
        <w:t>.</w:t>
      </w:r>
    </w:p>
    <w:p w14:paraId="62E09EF6" w14:textId="77777777" w:rsidR="00E3661D" w:rsidRDefault="00E3661D" w:rsidP="00E3661D">
      <w:pPr>
        <w:pStyle w:val="ZPara"/>
      </w:pPr>
      <w:r>
        <w:t>NOTE: This requirement was evaluated by Test Case 18).</w:t>
      </w:r>
    </w:p>
    <w:p w14:paraId="5E3F3A6D" w14:textId="77777777" w:rsidR="00E3661D" w:rsidRDefault="00E3661D" w:rsidP="00E3661D">
      <w:pPr>
        <w:pStyle w:val="checkbox"/>
      </w:pPr>
      <w:r>
        <w:t>Verify Test Case 18) was successful.</w:t>
      </w:r>
    </w:p>
    <w:p w14:paraId="22F07DBD" w14:textId="77777777" w:rsidR="0088300E" w:rsidRDefault="0088300E" w:rsidP="0088300E">
      <w:pPr>
        <w:pStyle w:val="checkbox"/>
        <w:numPr>
          <w:ilvl w:val="0"/>
          <w:numId w:val="0"/>
        </w:numPr>
        <w:ind w:left="1260"/>
      </w:pPr>
    </w:p>
    <w:p w14:paraId="7F1488C2" w14:textId="77777777" w:rsidR="0088300E" w:rsidRDefault="0088300E" w:rsidP="00E3661D">
      <w:pPr>
        <w:pStyle w:val="ZPara"/>
      </w:pPr>
      <w:r>
        <w:t>Tester   __________________      Date ______________       PASS      FAIL</w:t>
      </w:r>
    </w:p>
    <w:p w14:paraId="51CF7728" w14:textId="77777777" w:rsidR="0088300E" w:rsidRPr="00543DA2" w:rsidRDefault="0088300E" w:rsidP="00E3661D">
      <w:pPr>
        <w:pStyle w:val="ZPara"/>
      </w:pPr>
    </w:p>
    <w:p w14:paraId="30A011F2" w14:textId="77777777" w:rsidR="0088300E" w:rsidRDefault="0088300E" w:rsidP="00E3661D">
      <w:pPr>
        <w:pStyle w:val="Requirement"/>
        <w:numPr>
          <w:ilvl w:val="0"/>
          <w:numId w:val="0"/>
        </w:numPr>
        <w:ind w:left="994"/>
      </w:pPr>
    </w:p>
    <w:p w14:paraId="29F5C758" w14:textId="670056DD" w:rsidR="0064065C" w:rsidRPr="00E3661D" w:rsidRDefault="00151E11" w:rsidP="00E3661D">
      <w:pPr>
        <w:pStyle w:val="Requirement"/>
        <w:rPr>
          <w:highlight w:val="cyan"/>
        </w:rPr>
      </w:pPr>
      <w:r>
        <w:rPr>
          <w:highlight w:val="cyan"/>
        </w:rPr>
        <w:t xml:space="preserve">TBD </w:t>
      </w:r>
      <w:r w:rsidR="0064065C" w:rsidRPr="00E3661D">
        <w:rPr>
          <w:highlight w:val="cyan"/>
        </w:rPr>
        <w:t>Maintenance User exclusive controls and Indicators shall be hidden in Test mode.</w:t>
      </w:r>
    </w:p>
    <w:p w14:paraId="2A4BEE7C" w14:textId="4BCEDCA7" w:rsidR="0088300E" w:rsidRDefault="00151E11" w:rsidP="00E3661D">
      <w:pPr>
        <w:pStyle w:val="ZPara"/>
      </w:pPr>
      <w:r>
        <w:t xml:space="preserve">The maintenance and user controls have yet to be defined.  We talked about having some or all fields on the Config File password protected.  There are some routines like Measure tank response, and Instrument basic connectivity that are standalone LV VI’s. </w:t>
      </w:r>
    </w:p>
    <w:p w14:paraId="3E08E75C" w14:textId="77777777" w:rsidR="0088300E" w:rsidRDefault="0088300E" w:rsidP="0088300E">
      <w:pPr>
        <w:pStyle w:val="checkbox"/>
        <w:numPr>
          <w:ilvl w:val="0"/>
          <w:numId w:val="0"/>
        </w:numPr>
        <w:ind w:left="1260"/>
      </w:pPr>
    </w:p>
    <w:p w14:paraId="76A085DE" w14:textId="77777777" w:rsidR="0088300E" w:rsidRDefault="0088300E" w:rsidP="00E3661D">
      <w:pPr>
        <w:pStyle w:val="ZPara"/>
      </w:pPr>
      <w:r>
        <w:t>Tester   __________________      Date ______________       PASS      FAIL</w:t>
      </w:r>
    </w:p>
    <w:p w14:paraId="6E32E4A1" w14:textId="77777777" w:rsidR="0088300E" w:rsidRDefault="0088300E" w:rsidP="00151E11">
      <w:pPr>
        <w:pStyle w:val="Requirement"/>
        <w:numPr>
          <w:ilvl w:val="0"/>
          <w:numId w:val="0"/>
        </w:numPr>
      </w:pPr>
    </w:p>
    <w:p w14:paraId="1527E8D2" w14:textId="44867900" w:rsidR="002B289B" w:rsidRDefault="0064065C" w:rsidP="002B289B">
      <w:pPr>
        <w:pStyle w:val="Requirement"/>
      </w:pPr>
      <w:r>
        <w:t>All Test Parameters options must be presented in the form of a discrete choice (i.e. dropdown, pick list, radio button etc.).</w:t>
      </w:r>
    </w:p>
    <w:p w14:paraId="20A2807C" w14:textId="69780DF2" w:rsidR="002B289B" w:rsidRDefault="002B289B" w:rsidP="002B289B">
      <w:pPr>
        <w:pStyle w:val="Requirement"/>
      </w:pPr>
      <w:r>
        <w:t xml:space="preserve">Path to valid XL test plans shall be saved in a non-volatile means and presented as a choice by Test name configured by the Maintenance User.  </w:t>
      </w:r>
    </w:p>
    <w:p w14:paraId="16C47F7E" w14:textId="5179BCB7" w:rsidR="000F02AE" w:rsidRDefault="000F02AE" w:rsidP="000F02AE">
      <w:pPr>
        <w:pStyle w:val="ZPara"/>
      </w:pPr>
      <w:r>
        <w:t xml:space="preserve">NOTE:  Test parameters are encoded in the Config File.  The tester is presented with </w:t>
      </w:r>
      <w:r w:rsidR="002B289B">
        <w:t xml:space="preserve">a dropdown to select the Config File for the product being teste.  </w:t>
      </w:r>
      <w:r>
        <w:t xml:space="preserve">Test Information such as Lot, serial number etc. </w:t>
      </w:r>
    </w:p>
    <w:p w14:paraId="2727CB7D" w14:textId="2890C9FF" w:rsidR="002B289B" w:rsidRDefault="002B289B" w:rsidP="002B289B">
      <w:pPr>
        <w:pStyle w:val="ZPara"/>
      </w:pPr>
      <w:r>
        <w:t xml:space="preserve">NOTE: This requirement was evaluated by Test Case </w:t>
      </w:r>
      <w:r>
        <w:t>29</w:t>
      </w:r>
      <w:r>
        <w:t>).</w:t>
      </w:r>
    </w:p>
    <w:p w14:paraId="3CB645A4" w14:textId="6F48B618" w:rsidR="002B289B" w:rsidRDefault="002B289B" w:rsidP="002B289B">
      <w:pPr>
        <w:pStyle w:val="checkbox"/>
      </w:pPr>
      <w:r>
        <w:t xml:space="preserve">Verify Test Case </w:t>
      </w:r>
      <w:r>
        <w:t>29</w:t>
      </w:r>
      <w:r>
        <w:t>) was successful.</w:t>
      </w:r>
    </w:p>
    <w:p w14:paraId="3F47CCF7" w14:textId="77777777" w:rsidR="002B289B" w:rsidRDefault="002B289B" w:rsidP="002B289B">
      <w:pPr>
        <w:pStyle w:val="checkbox"/>
        <w:numPr>
          <w:ilvl w:val="0"/>
          <w:numId w:val="0"/>
        </w:numPr>
        <w:ind w:left="1267"/>
      </w:pPr>
    </w:p>
    <w:p w14:paraId="3613FA3A" w14:textId="77777777" w:rsidR="0088300E" w:rsidRDefault="0088300E" w:rsidP="0088300E">
      <w:pPr>
        <w:pStyle w:val="checkbox"/>
        <w:numPr>
          <w:ilvl w:val="0"/>
          <w:numId w:val="0"/>
        </w:numPr>
        <w:ind w:left="1260"/>
      </w:pPr>
    </w:p>
    <w:p w14:paraId="37736454" w14:textId="77777777" w:rsidR="0088300E" w:rsidRDefault="0088300E" w:rsidP="00E3661D">
      <w:pPr>
        <w:pStyle w:val="ZPara"/>
      </w:pPr>
      <w:r>
        <w:t>Tester   __________________      Date ______________       PASS      FAIL</w:t>
      </w:r>
    </w:p>
    <w:p w14:paraId="13EAA8F3" w14:textId="77777777" w:rsidR="0088300E" w:rsidRPr="00543DA2" w:rsidRDefault="0088300E" w:rsidP="002B289B">
      <w:pPr>
        <w:pStyle w:val="ZPara"/>
        <w:ind w:left="0"/>
      </w:pPr>
    </w:p>
    <w:p w14:paraId="2F62A04E" w14:textId="2FFA3378" w:rsidR="0064065C" w:rsidRDefault="0064065C" w:rsidP="00151E11">
      <w:pPr>
        <w:pStyle w:val="Requirement"/>
        <w:numPr>
          <w:ilvl w:val="0"/>
          <w:numId w:val="0"/>
        </w:numPr>
        <w:ind w:left="994" w:hanging="634"/>
      </w:pPr>
    </w:p>
    <w:p w14:paraId="75AC96FE" w14:textId="151FC99F" w:rsidR="0064065C" w:rsidRDefault="0064065C" w:rsidP="00E3661D">
      <w:pPr>
        <w:pStyle w:val="Requirement"/>
      </w:pPr>
      <w:r>
        <w:t>The system shall be configured</w:t>
      </w:r>
      <w:r w:rsidR="00D571F9">
        <w:t>,</w:t>
      </w:r>
      <w:r>
        <w:t xml:space="preserve"> initialized and shall report any NOT READY to test status: i.e. no functional instrument, out of calibration data, error reading test Plan etc.). </w:t>
      </w:r>
    </w:p>
    <w:p w14:paraId="3E705A86" w14:textId="6A76D9DE" w:rsidR="002B289B" w:rsidRDefault="002B289B" w:rsidP="002B289B">
      <w:pPr>
        <w:pStyle w:val="ZPara"/>
      </w:pPr>
      <w:r>
        <w:t xml:space="preserve">NOTE:  </w:t>
      </w:r>
      <w:r>
        <w:t xml:space="preserve">Upon Test initialization, the tester is prompted to enter the </w:t>
      </w:r>
      <w:r>
        <w:t xml:space="preserve">Test </w:t>
      </w:r>
      <w:r>
        <w:t xml:space="preserve">information which includes selecting the appropriate Config File which contains all the test parameters. </w:t>
      </w:r>
      <w:r w:rsidR="00B2247F">
        <w:t>Test Case 20).</w:t>
      </w:r>
    </w:p>
    <w:p w14:paraId="49DEB6A6" w14:textId="30726AC0" w:rsidR="002B289B" w:rsidRDefault="002B289B" w:rsidP="002B289B">
      <w:pPr>
        <w:pStyle w:val="ZPara"/>
      </w:pPr>
      <w:r>
        <w:t xml:space="preserve">NOTE:  </w:t>
      </w:r>
      <w:r>
        <w:t xml:space="preserve">The tester is prompted if a calibration activity is due. </w:t>
      </w:r>
      <w:r>
        <w:t xml:space="preserve"> </w:t>
      </w:r>
      <w:r w:rsidR="00B2247F">
        <w:t>Test Cases 9) &amp; 11).</w:t>
      </w:r>
    </w:p>
    <w:p w14:paraId="77222856" w14:textId="6D8E3364" w:rsidR="002B289B" w:rsidRDefault="002B289B" w:rsidP="002B289B">
      <w:pPr>
        <w:pStyle w:val="ZPara"/>
      </w:pPr>
      <w:r>
        <w:t xml:space="preserve">NOTE:  Instrument status is indicated on the status lights. </w:t>
      </w:r>
      <w:r w:rsidR="00B2247F">
        <w:t>Test Case 4)</w:t>
      </w:r>
    </w:p>
    <w:p w14:paraId="248B9D93" w14:textId="7FBFAE41" w:rsidR="00B2247F" w:rsidRDefault="00B2247F" w:rsidP="00B2247F">
      <w:pPr>
        <w:pStyle w:val="checkbox"/>
      </w:pPr>
      <w:r>
        <w:t>Verify Test Cases 4), 9), 11) and 20) are completed successfully.</w:t>
      </w:r>
    </w:p>
    <w:p w14:paraId="618A1D8B" w14:textId="77777777" w:rsidR="0088300E" w:rsidRDefault="0088300E" w:rsidP="00B2247F"/>
    <w:p w14:paraId="6546D2B0" w14:textId="77777777" w:rsidR="00B2247F" w:rsidRDefault="00B2247F" w:rsidP="00B2247F"/>
    <w:p w14:paraId="0A9C4EDE" w14:textId="77777777" w:rsidR="0088300E" w:rsidRDefault="0088300E" w:rsidP="00E3661D">
      <w:pPr>
        <w:pStyle w:val="ZPara"/>
      </w:pPr>
      <w:r>
        <w:t>Tester   __________________      Date ______________       PASS      FAIL</w:t>
      </w:r>
    </w:p>
    <w:p w14:paraId="298A474F" w14:textId="77777777" w:rsidR="0088300E" w:rsidRPr="00543DA2" w:rsidRDefault="0088300E" w:rsidP="00E3661D">
      <w:pPr>
        <w:pStyle w:val="ZPara"/>
      </w:pPr>
    </w:p>
    <w:p w14:paraId="7E58FD02" w14:textId="77777777" w:rsidR="0088300E" w:rsidRDefault="0088300E" w:rsidP="002B289B"/>
    <w:p w14:paraId="5195F555" w14:textId="0A2E1E12" w:rsidR="00572BE2" w:rsidRDefault="00572BE2" w:rsidP="002E6504">
      <w:pPr>
        <w:pStyle w:val="L3Section"/>
      </w:pPr>
      <w:bookmarkStart w:id="528" w:name="_Toc193210483"/>
      <w:bookmarkStart w:id="529" w:name="_Toc193295230"/>
      <w:bookmarkEnd w:id="528"/>
      <w:r>
        <w:t>Load DUT identification information</w:t>
      </w:r>
      <w:bookmarkEnd w:id="529"/>
    </w:p>
    <w:p w14:paraId="49D43E40" w14:textId="4652FDE7" w:rsidR="00AB0B74" w:rsidRDefault="00AB0B74" w:rsidP="00E3661D">
      <w:pPr>
        <w:pStyle w:val="Requirement"/>
      </w:pPr>
      <w:r>
        <w:t xml:space="preserve">Engineering shall provide an ATP Test report template that provides the reference </w:t>
      </w:r>
      <w:r>
        <w:lastRenderedPageBreak/>
        <w:t xml:space="preserve">for the required DUT Test Information. </w:t>
      </w:r>
    </w:p>
    <w:p w14:paraId="2682A02B" w14:textId="77777777" w:rsidR="00B2247F" w:rsidRDefault="00B2247F" w:rsidP="00B2247F">
      <w:pPr>
        <w:pStyle w:val="Step"/>
        <w:numPr>
          <w:ilvl w:val="0"/>
          <w:numId w:val="43"/>
        </w:numPr>
      </w:pPr>
      <w:r>
        <w:t>Navigate to M</w:t>
      </w:r>
      <w:r>
        <w:t>: \\&lt;</w:t>
      </w:r>
      <w:r>
        <w:t>AAP Controlled Doc Vault</w:t>
      </w:r>
      <w:r>
        <w:t>&gt;\$</w:t>
      </w:r>
      <w:r>
        <w:t>Config File</w:t>
      </w:r>
      <w:r>
        <w:t xml:space="preserve"> folder</w:t>
      </w:r>
      <w:r>
        <w:t xml:space="preserve"> and open the current test Config File.</w:t>
      </w:r>
    </w:p>
    <w:p w14:paraId="71E68822" w14:textId="185DFA68" w:rsidR="00B2247F" w:rsidRDefault="00B2247F" w:rsidP="00B2247F">
      <w:pPr>
        <w:pStyle w:val="Step"/>
        <w:numPr>
          <w:ilvl w:val="0"/>
          <w:numId w:val="43"/>
        </w:numPr>
      </w:pPr>
      <w:r>
        <w:t>Note the file name save in the Report File Template parameter.</w:t>
      </w:r>
    </w:p>
    <w:p w14:paraId="564735A2" w14:textId="1AB8936A" w:rsidR="000E1B05" w:rsidRDefault="000E1B05" w:rsidP="000E1B05">
      <w:pPr>
        <w:pStyle w:val="Step"/>
        <w:numPr>
          <w:ilvl w:val="0"/>
          <w:numId w:val="43"/>
        </w:numPr>
      </w:pPr>
      <w:r>
        <w:t xml:space="preserve">On the Win11 LV workstation, navigate to </w:t>
      </w:r>
      <w:r>
        <w:t>C: \\&lt;Root path of Application&gt;\$</w:t>
      </w:r>
      <w:r>
        <w:t>Reports</w:t>
      </w:r>
      <w:r>
        <w:t xml:space="preserve"> folder</w:t>
      </w:r>
      <w:r>
        <w:t xml:space="preserve"> and open the file named in step 2.</w:t>
      </w:r>
    </w:p>
    <w:p w14:paraId="02E0A5AA" w14:textId="61681D71" w:rsidR="000E1B05" w:rsidRDefault="0088300E" w:rsidP="00B2247F">
      <w:pPr>
        <w:pStyle w:val="checkbox"/>
      </w:pPr>
      <w:r>
        <w:t xml:space="preserve">Verify </w:t>
      </w:r>
      <w:r w:rsidR="000E1B05">
        <w:t xml:space="preserve">the ATP Card on sheet 1 (ATP) conforms to the ATP specified for the specific product. </w:t>
      </w:r>
    </w:p>
    <w:p w14:paraId="22916903" w14:textId="1517C7CA" w:rsidR="000E1B05" w:rsidRDefault="000E1B05" w:rsidP="000E1B05">
      <w:pPr>
        <w:pStyle w:val="checkbox"/>
      </w:pPr>
      <w:r>
        <w:t>Verify the data and chart framework exists on sheet 2 (RAW DATA).</w:t>
      </w:r>
    </w:p>
    <w:p w14:paraId="17CAB825" w14:textId="61253055" w:rsidR="000E1B05" w:rsidRDefault="000E1B05" w:rsidP="000E1B05">
      <w:pPr>
        <w:pStyle w:val="checkbox"/>
      </w:pPr>
      <w:r>
        <w:t>Verify the data analysis framework exists on sheet 3 (Analysis).</w:t>
      </w:r>
    </w:p>
    <w:p w14:paraId="694AAAFB" w14:textId="77777777" w:rsidR="0088300E" w:rsidRDefault="0088300E" w:rsidP="0088300E">
      <w:pPr>
        <w:pStyle w:val="checkbox"/>
        <w:numPr>
          <w:ilvl w:val="0"/>
          <w:numId w:val="0"/>
        </w:numPr>
        <w:ind w:left="1260"/>
      </w:pPr>
    </w:p>
    <w:p w14:paraId="5C0DDBDD" w14:textId="77777777" w:rsidR="000E1B05" w:rsidRDefault="000E1B05" w:rsidP="0088300E">
      <w:pPr>
        <w:pStyle w:val="checkbox"/>
        <w:numPr>
          <w:ilvl w:val="0"/>
          <w:numId w:val="0"/>
        </w:numPr>
        <w:ind w:left="1260"/>
      </w:pPr>
    </w:p>
    <w:p w14:paraId="708E5C29" w14:textId="77777777" w:rsidR="0088300E" w:rsidRDefault="0088300E" w:rsidP="00E3661D">
      <w:pPr>
        <w:pStyle w:val="ZPara"/>
      </w:pPr>
      <w:r>
        <w:t>Tester   __________________      Date ______________       PASS      FAIL</w:t>
      </w:r>
    </w:p>
    <w:p w14:paraId="20729033" w14:textId="77777777" w:rsidR="0088300E" w:rsidRPr="00543DA2" w:rsidRDefault="0088300E" w:rsidP="00E3661D">
      <w:pPr>
        <w:pStyle w:val="ZPara"/>
      </w:pPr>
    </w:p>
    <w:p w14:paraId="45F1DFF3" w14:textId="77777777" w:rsidR="0088300E" w:rsidRDefault="0088300E" w:rsidP="000B2EC8"/>
    <w:p w14:paraId="1CE156D6" w14:textId="76090F81" w:rsidR="0064065C" w:rsidRDefault="0064065C" w:rsidP="00E3661D">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2B861F25" w14:textId="77777777" w:rsidR="00541020" w:rsidRDefault="00541020" w:rsidP="00541020">
      <w:pPr>
        <w:pStyle w:val="ZPara"/>
      </w:pPr>
      <w:r>
        <w:t>NOTE:  Upon Test initialization, the tester is prompted to enter the Test information which includes selecting the appropriate Config File which contains all the test parameters. Test Case 20).</w:t>
      </w:r>
    </w:p>
    <w:p w14:paraId="740F3D56" w14:textId="77777777" w:rsidR="00541020" w:rsidRDefault="00541020" w:rsidP="0088300E">
      <w:pPr>
        <w:pStyle w:val="checkbox"/>
      </w:pPr>
      <w:r>
        <w:t xml:space="preserve">Verify Test Case 20) was successful. </w:t>
      </w:r>
    </w:p>
    <w:p w14:paraId="23D13983" w14:textId="77777777" w:rsidR="0088300E" w:rsidRDefault="0088300E" w:rsidP="0088300E">
      <w:pPr>
        <w:pStyle w:val="checkbox"/>
        <w:numPr>
          <w:ilvl w:val="0"/>
          <w:numId w:val="0"/>
        </w:numPr>
        <w:ind w:left="1260"/>
      </w:pPr>
    </w:p>
    <w:p w14:paraId="2C982EA2" w14:textId="77777777" w:rsidR="0088300E" w:rsidRDefault="0088300E" w:rsidP="00E3661D">
      <w:pPr>
        <w:pStyle w:val="ZPara"/>
      </w:pPr>
      <w:r>
        <w:t>Tester   __________________      Date ______________       PASS      FAIL</w:t>
      </w:r>
    </w:p>
    <w:p w14:paraId="6541C0BC" w14:textId="77777777" w:rsidR="0088300E" w:rsidRPr="00543DA2" w:rsidRDefault="0088300E" w:rsidP="00E3661D">
      <w:pPr>
        <w:pStyle w:val="ZPara"/>
      </w:pPr>
    </w:p>
    <w:p w14:paraId="7844D7AF" w14:textId="77777777" w:rsidR="0088300E" w:rsidRDefault="0088300E" w:rsidP="000B2EC8"/>
    <w:p w14:paraId="340474B4" w14:textId="54CEDDE5" w:rsidR="00AB0B74" w:rsidRDefault="0064065C" w:rsidP="00E3661D">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72921AC2" w14:textId="77777777" w:rsidR="00DD7920" w:rsidRDefault="00DD7920" w:rsidP="00DD7920">
      <w:pPr>
        <w:pStyle w:val="Step"/>
        <w:numPr>
          <w:ilvl w:val="0"/>
          <w:numId w:val="44"/>
        </w:numPr>
      </w:pPr>
      <w:r>
        <w:t>Start the MLOI app. Enter the Test Information in the dialog, press OK&gt;</w:t>
      </w:r>
    </w:p>
    <w:p w14:paraId="39BBE9A6" w14:textId="17E685A1" w:rsidR="0088300E" w:rsidRDefault="00DD7920" w:rsidP="00DD7920">
      <w:pPr>
        <w:pStyle w:val="checkbox"/>
      </w:pPr>
      <w:r>
        <w:t>Verify data in the Test Info table matches the information entered in the dialog box.</w:t>
      </w:r>
    </w:p>
    <w:p w14:paraId="78FF4D15" w14:textId="2D6BDED4" w:rsidR="0088300E" w:rsidRDefault="00DD7920" w:rsidP="0088300E">
      <w:pPr>
        <w:pStyle w:val="checkbox"/>
      </w:pPr>
      <w:r>
        <w:t>Verify the test is paused and the tester is prompted “Ready to Start?’</w:t>
      </w:r>
    </w:p>
    <w:p w14:paraId="23EFC607" w14:textId="52D109CC" w:rsidR="00DD7920" w:rsidRDefault="00DD7920" w:rsidP="00DD7920">
      <w:pPr>
        <w:jc w:val="center"/>
      </w:pPr>
      <w:r>
        <w:rPr>
          <w:noProof/>
        </w:rPr>
        <w:drawing>
          <wp:inline distT="0" distB="0" distL="0" distR="0" wp14:anchorId="67D3E433" wp14:editId="1E502889">
            <wp:extent cx="2715895" cy="1299498"/>
            <wp:effectExtent l="0" t="0" r="8255" b="0"/>
            <wp:docPr id="14839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2881" cy="1317195"/>
                    </a:xfrm>
                    <a:prstGeom prst="rect">
                      <a:avLst/>
                    </a:prstGeom>
                    <a:noFill/>
                  </pic:spPr>
                </pic:pic>
              </a:graphicData>
            </a:graphic>
          </wp:inline>
        </w:drawing>
      </w:r>
    </w:p>
    <w:p w14:paraId="753D1F47" w14:textId="77777777" w:rsidR="0088300E" w:rsidRDefault="0088300E" w:rsidP="0088300E">
      <w:pPr>
        <w:pStyle w:val="checkbox"/>
        <w:numPr>
          <w:ilvl w:val="0"/>
          <w:numId w:val="0"/>
        </w:numPr>
        <w:ind w:left="1260"/>
      </w:pPr>
    </w:p>
    <w:p w14:paraId="44E5E25A" w14:textId="77777777" w:rsidR="0088300E" w:rsidRDefault="0088300E" w:rsidP="00E3661D">
      <w:pPr>
        <w:pStyle w:val="ZPara"/>
      </w:pPr>
      <w:r>
        <w:t>Tester   __________________      Date ______________       PASS      FAIL</w:t>
      </w:r>
    </w:p>
    <w:p w14:paraId="42295E67" w14:textId="77777777" w:rsidR="0088300E" w:rsidRPr="00543DA2" w:rsidRDefault="0088300E" w:rsidP="00E3661D">
      <w:pPr>
        <w:pStyle w:val="ZPara"/>
      </w:pPr>
    </w:p>
    <w:p w14:paraId="5E7E98E1" w14:textId="77777777" w:rsidR="0088300E" w:rsidRDefault="0088300E" w:rsidP="000B2EC8"/>
    <w:p w14:paraId="776E65E9" w14:textId="77777777" w:rsidR="00A432EA" w:rsidRDefault="00A432EA" w:rsidP="000B2EC8"/>
    <w:p w14:paraId="13A1634B" w14:textId="77777777" w:rsidR="0064065C" w:rsidRDefault="0064065C" w:rsidP="002E6504">
      <w:pPr>
        <w:pStyle w:val="L3Section"/>
      </w:pPr>
      <w:bookmarkStart w:id="530" w:name="_Toc193295231"/>
      <w:r>
        <w:t>Load DUT into the test bench.</w:t>
      </w:r>
      <w:bookmarkEnd w:id="530"/>
    </w:p>
    <w:p w14:paraId="316AE6D3" w14:textId="30E1A927" w:rsidR="0064065C" w:rsidRDefault="00AB0B74" w:rsidP="00E3661D">
      <w:pPr>
        <w:pStyle w:val="Requirement"/>
      </w:pPr>
      <w:r>
        <w:t xml:space="preserve">On YES reply, the system shall perform a continuity check to indicate ready to test if continuity is detected otherwise indicate not ready for test. </w:t>
      </w:r>
    </w:p>
    <w:p w14:paraId="0FAEA536" w14:textId="77777777" w:rsidR="0088300E" w:rsidRDefault="0088300E" w:rsidP="0088300E">
      <w:pPr>
        <w:pStyle w:val="Step"/>
      </w:pPr>
      <w:r>
        <w:t>Verify the hardware drawings, including block diagram, schematic, assembly drawing and Gerber files are released.</w:t>
      </w:r>
    </w:p>
    <w:p w14:paraId="3A04B64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1D0807A" w14:textId="77777777" w:rsidR="0088300E" w:rsidRDefault="0088300E" w:rsidP="0088300E">
      <w:pPr>
        <w:pStyle w:val="checkbox"/>
        <w:numPr>
          <w:ilvl w:val="0"/>
          <w:numId w:val="0"/>
        </w:numPr>
        <w:ind w:left="1260"/>
      </w:pPr>
    </w:p>
    <w:p w14:paraId="16DDB040" w14:textId="77777777" w:rsidR="0088300E" w:rsidRDefault="0088300E" w:rsidP="00E3661D">
      <w:pPr>
        <w:pStyle w:val="ZPara"/>
      </w:pPr>
      <w:r>
        <w:t>Tester   __________________      Date ______________       PASS      FAIL</w:t>
      </w:r>
    </w:p>
    <w:p w14:paraId="51BF3841" w14:textId="77777777" w:rsidR="0088300E" w:rsidRPr="00543DA2" w:rsidRDefault="0088300E" w:rsidP="00E3661D">
      <w:pPr>
        <w:pStyle w:val="ZPara"/>
      </w:pPr>
    </w:p>
    <w:p w14:paraId="4519F3E6" w14:textId="77777777" w:rsidR="0088300E" w:rsidRDefault="0088300E" w:rsidP="000B2EC8"/>
    <w:p w14:paraId="053E8541" w14:textId="3C2C3FF1" w:rsidR="00AB0B74" w:rsidRDefault="00596EA0" w:rsidP="00E3661D">
      <w:pPr>
        <w:pStyle w:val="Requirement"/>
      </w:pPr>
      <w:r>
        <w:t>The test status indicator may provide a tool tip as to the not ready issue.</w:t>
      </w:r>
    </w:p>
    <w:p w14:paraId="07425A8C" w14:textId="77777777" w:rsidR="0088300E" w:rsidRDefault="0088300E" w:rsidP="0088300E">
      <w:pPr>
        <w:pStyle w:val="Step"/>
      </w:pPr>
      <w:r>
        <w:t>Verify the hardware drawings, including block diagram, schematic, assembly drawing and Gerber files are released.</w:t>
      </w:r>
    </w:p>
    <w:p w14:paraId="17985373"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9C62B28" w14:textId="77777777" w:rsidR="0088300E" w:rsidRDefault="0088300E" w:rsidP="0088300E">
      <w:pPr>
        <w:pStyle w:val="checkbox"/>
        <w:numPr>
          <w:ilvl w:val="0"/>
          <w:numId w:val="0"/>
        </w:numPr>
        <w:ind w:left="1260"/>
      </w:pPr>
    </w:p>
    <w:p w14:paraId="52728934" w14:textId="77777777" w:rsidR="0088300E" w:rsidRDefault="0088300E" w:rsidP="00E3661D">
      <w:pPr>
        <w:pStyle w:val="ZPara"/>
      </w:pPr>
      <w:r>
        <w:t>Tester   __________________      Date ______________       PASS      FAIL</w:t>
      </w:r>
    </w:p>
    <w:p w14:paraId="0F066A68" w14:textId="77777777" w:rsidR="0088300E" w:rsidRPr="00543DA2" w:rsidRDefault="0088300E" w:rsidP="00E3661D">
      <w:pPr>
        <w:pStyle w:val="ZPara"/>
      </w:pPr>
    </w:p>
    <w:p w14:paraId="6F075485" w14:textId="77777777" w:rsidR="0088300E" w:rsidRDefault="0088300E" w:rsidP="000B2EC8"/>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2E6504">
      <w:pPr>
        <w:pStyle w:val="L3Section"/>
      </w:pPr>
      <w:bookmarkStart w:id="531" w:name="_Toc191729668"/>
      <w:bookmarkStart w:id="532" w:name="_Toc193295232"/>
      <w:r>
        <w:t>Use Case 5: Run DUT Test -- Production Test User</w:t>
      </w:r>
      <w:bookmarkEnd w:id="531"/>
      <w:bookmarkEnd w:id="532"/>
    </w:p>
    <w:p w14:paraId="649C02DF" w14:textId="77777777" w:rsidR="0064065C" w:rsidRDefault="0064065C" w:rsidP="00E3661D">
      <w:pPr>
        <w:pStyle w:val="Requirement"/>
      </w:pPr>
      <w:r>
        <w:t xml:space="preserve">The Test protocol shall implement the </w:t>
      </w:r>
      <w:bookmarkStart w:id="533" w:name="_Hlk157604331"/>
      <w:r>
        <w:t>ACCEPTANCE TEST PROCEDURE FOR ALLEN 8005571.05, Report# 200333.</w:t>
      </w:r>
      <w:bookmarkEnd w:id="533"/>
      <w:r>
        <w:t xml:space="preserve">  (attached)</w:t>
      </w:r>
    </w:p>
    <w:p w14:paraId="2AB73614" w14:textId="77777777" w:rsidR="0088300E" w:rsidRDefault="0088300E" w:rsidP="0088300E">
      <w:pPr>
        <w:pStyle w:val="Step"/>
      </w:pPr>
      <w:r>
        <w:t>Verify the hardware drawings, including block diagram, schematic, assembly drawing and Gerber files are released.</w:t>
      </w:r>
    </w:p>
    <w:p w14:paraId="51A26FB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FA38548" w14:textId="77777777" w:rsidR="0088300E" w:rsidRDefault="0088300E" w:rsidP="0088300E">
      <w:pPr>
        <w:pStyle w:val="checkbox"/>
        <w:numPr>
          <w:ilvl w:val="0"/>
          <w:numId w:val="0"/>
        </w:numPr>
        <w:ind w:left="1260"/>
      </w:pPr>
    </w:p>
    <w:p w14:paraId="1F3D0CE6" w14:textId="77777777" w:rsidR="0088300E" w:rsidRDefault="0088300E" w:rsidP="00E3661D">
      <w:pPr>
        <w:pStyle w:val="ZPara"/>
      </w:pPr>
      <w:r>
        <w:t>Tester   __________________      Date ______________       PASS      FAIL</w:t>
      </w:r>
    </w:p>
    <w:p w14:paraId="0424A30F" w14:textId="77777777" w:rsidR="0088300E" w:rsidRPr="00543DA2" w:rsidRDefault="0088300E" w:rsidP="00E3661D">
      <w:pPr>
        <w:pStyle w:val="ZPara"/>
      </w:pPr>
    </w:p>
    <w:p w14:paraId="47EB58B7" w14:textId="77777777" w:rsidR="0088300E" w:rsidRDefault="0088300E" w:rsidP="000B2EC8"/>
    <w:p w14:paraId="20DE240C" w14:textId="176863F3" w:rsidR="00D161C0" w:rsidRDefault="00D161C0" w:rsidP="00E3661D">
      <w:pPr>
        <w:pStyle w:val="Requirement"/>
      </w:pPr>
      <w:bookmarkStart w:id="534" w:name="_Hlk157604919"/>
      <w:r>
        <w:t>The oil level shall be cycled from</w:t>
      </w:r>
      <w:r w:rsidR="004B15DA">
        <w:t xml:space="preserve"> empty to</w:t>
      </w:r>
      <w:r>
        <w:t xml:space="preserve"> full to empty prior to testing.</w:t>
      </w:r>
    </w:p>
    <w:p w14:paraId="59C7C431" w14:textId="77777777" w:rsidR="0088300E" w:rsidRDefault="0088300E" w:rsidP="0088300E">
      <w:pPr>
        <w:pStyle w:val="Step"/>
      </w:pPr>
      <w:r>
        <w:t>Verify the hardware drawings, including block diagram, schematic, assembly drawing and Gerber files are released.</w:t>
      </w:r>
    </w:p>
    <w:p w14:paraId="5FBE790B"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93694C2" w14:textId="77777777" w:rsidR="0088300E" w:rsidRDefault="0088300E" w:rsidP="0088300E">
      <w:pPr>
        <w:pStyle w:val="checkbox"/>
        <w:numPr>
          <w:ilvl w:val="0"/>
          <w:numId w:val="0"/>
        </w:numPr>
        <w:ind w:left="1260"/>
      </w:pPr>
    </w:p>
    <w:p w14:paraId="2DF59053" w14:textId="77777777" w:rsidR="0088300E" w:rsidRDefault="0088300E" w:rsidP="00E3661D">
      <w:pPr>
        <w:pStyle w:val="ZPara"/>
      </w:pPr>
      <w:r>
        <w:t>Tester   __________________      Date ______________       PASS      FAIL</w:t>
      </w:r>
    </w:p>
    <w:p w14:paraId="40AE7C52" w14:textId="77777777" w:rsidR="0088300E" w:rsidRPr="00543DA2" w:rsidRDefault="0088300E" w:rsidP="00E3661D">
      <w:pPr>
        <w:pStyle w:val="ZPara"/>
      </w:pPr>
    </w:p>
    <w:p w14:paraId="100A2D44" w14:textId="77777777" w:rsidR="0088300E" w:rsidRDefault="0088300E" w:rsidP="000B2EC8"/>
    <w:p w14:paraId="2F7DAA72" w14:textId="77777777" w:rsidR="004B15DA" w:rsidRDefault="004A4AA9" w:rsidP="00E3661D">
      <w:pPr>
        <w:pStyle w:val="Requirement"/>
      </w:pPr>
      <w:r>
        <w:lastRenderedPageBreak/>
        <w:t>The oil level shall be filled from empty to the</w:t>
      </w:r>
      <w:r w:rsidR="00AB0ABE">
        <w:t xml:space="preserve"> </w:t>
      </w:r>
      <w:r w:rsidR="004B15DA">
        <w:t>Target Test Point.</w:t>
      </w:r>
    </w:p>
    <w:p w14:paraId="3C329D44" w14:textId="77777777" w:rsidR="0088300E" w:rsidRDefault="0088300E" w:rsidP="0088300E">
      <w:pPr>
        <w:pStyle w:val="Step"/>
      </w:pPr>
      <w:r>
        <w:t>Verify the hardware drawings, including block diagram, schematic, assembly drawing and Gerber files are released.</w:t>
      </w:r>
    </w:p>
    <w:p w14:paraId="7CC81E6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4435A6B" w14:textId="77777777" w:rsidR="0088300E" w:rsidRDefault="0088300E" w:rsidP="0088300E">
      <w:pPr>
        <w:pStyle w:val="checkbox"/>
        <w:numPr>
          <w:ilvl w:val="0"/>
          <w:numId w:val="0"/>
        </w:numPr>
        <w:ind w:left="1260"/>
      </w:pPr>
    </w:p>
    <w:p w14:paraId="46F07E3B" w14:textId="77777777" w:rsidR="0088300E" w:rsidRDefault="0088300E" w:rsidP="00E3661D">
      <w:pPr>
        <w:pStyle w:val="ZPara"/>
      </w:pPr>
      <w:r>
        <w:t>Tester   __________________      Date ______________       PASS      FAIL</w:t>
      </w:r>
    </w:p>
    <w:p w14:paraId="13278297" w14:textId="77777777" w:rsidR="0088300E" w:rsidRPr="00543DA2" w:rsidRDefault="0088300E" w:rsidP="00E3661D">
      <w:pPr>
        <w:pStyle w:val="ZPara"/>
      </w:pPr>
    </w:p>
    <w:p w14:paraId="4C322E9A" w14:textId="77777777" w:rsidR="0088300E" w:rsidRDefault="0088300E" w:rsidP="000B2EC8"/>
    <w:p w14:paraId="0086307B" w14:textId="5EA910C8" w:rsidR="004B15DA" w:rsidRDefault="004B15DA" w:rsidP="00E3661D">
      <w:pPr>
        <w:pStyle w:val="Requirement"/>
      </w:pPr>
      <w:r>
        <w:t>The Resistance shall be measured after any level variations subside to the specified criteria.</w:t>
      </w:r>
    </w:p>
    <w:p w14:paraId="13D68E97" w14:textId="77777777" w:rsidR="0088300E" w:rsidRDefault="0088300E" w:rsidP="0088300E">
      <w:pPr>
        <w:pStyle w:val="Step"/>
      </w:pPr>
      <w:r>
        <w:t>Verify the hardware drawings, including block diagram, schematic, assembly drawing and Gerber files are released.</w:t>
      </w:r>
    </w:p>
    <w:p w14:paraId="2928E191"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0623FAF" w14:textId="77777777" w:rsidR="0088300E" w:rsidRDefault="0088300E" w:rsidP="0088300E">
      <w:pPr>
        <w:pStyle w:val="checkbox"/>
        <w:numPr>
          <w:ilvl w:val="0"/>
          <w:numId w:val="0"/>
        </w:numPr>
        <w:ind w:left="1260"/>
      </w:pPr>
    </w:p>
    <w:p w14:paraId="7431E567" w14:textId="77777777" w:rsidR="0088300E" w:rsidRDefault="0088300E" w:rsidP="00E3661D">
      <w:pPr>
        <w:pStyle w:val="ZPara"/>
      </w:pPr>
      <w:r>
        <w:t>Tester   __________________      Date ______________       PASS      FAIL</w:t>
      </w:r>
    </w:p>
    <w:p w14:paraId="393A8F8A" w14:textId="77777777" w:rsidR="0088300E" w:rsidRPr="00543DA2" w:rsidRDefault="0088300E" w:rsidP="00E3661D">
      <w:pPr>
        <w:pStyle w:val="ZPara"/>
      </w:pPr>
    </w:p>
    <w:p w14:paraId="69A25653" w14:textId="77777777" w:rsidR="0088300E" w:rsidRDefault="0088300E" w:rsidP="000B2EC8"/>
    <w:p w14:paraId="4098CC63" w14:textId="318301F4" w:rsidR="00AB0ABE" w:rsidRDefault="004B15DA" w:rsidP="00E3661D">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172A925E" w14:textId="77777777" w:rsidR="0088300E" w:rsidRDefault="0088300E" w:rsidP="0088300E">
      <w:pPr>
        <w:pStyle w:val="Step"/>
      </w:pPr>
      <w:r>
        <w:t>Verify the hardware drawings, including block diagram, schematic, assembly drawing and Gerber files are released.</w:t>
      </w:r>
    </w:p>
    <w:p w14:paraId="573DE9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36ACE7" w14:textId="77777777" w:rsidR="0088300E" w:rsidRDefault="0088300E" w:rsidP="0088300E">
      <w:pPr>
        <w:pStyle w:val="checkbox"/>
        <w:numPr>
          <w:ilvl w:val="0"/>
          <w:numId w:val="0"/>
        </w:numPr>
        <w:ind w:left="1260"/>
      </w:pPr>
    </w:p>
    <w:p w14:paraId="35940777" w14:textId="77777777" w:rsidR="0088300E" w:rsidRDefault="0088300E" w:rsidP="00E3661D">
      <w:pPr>
        <w:pStyle w:val="ZPara"/>
      </w:pPr>
      <w:r>
        <w:t>Tester   __________________      Date ______________       PASS      FAIL</w:t>
      </w:r>
    </w:p>
    <w:p w14:paraId="0AEF294A" w14:textId="77777777" w:rsidR="0088300E" w:rsidRPr="00543DA2" w:rsidRDefault="0088300E" w:rsidP="00E3661D">
      <w:pPr>
        <w:pStyle w:val="ZPara"/>
      </w:pPr>
    </w:p>
    <w:p w14:paraId="485F9D83" w14:textId="77777777" w:rsidR="0088300E" w:rsidRPr="004B15DA" w:rsidRDefault="0088300E" w:rsidP="000B2EC8"/>
    <w:p w14:paraId="105E53A6" w14:textId="09EEC84F" w:rsidR="00AB0ABE" w:rsidRDefault="00AB0ABE" w:rsidP="00E3661D">
      <w:pPr>
        <w:pStyle w:val="Requirement"/>
      </w:pPr>
      <w:r>
        <w:t xml:space="preserve">The above </w:t>
      </w:r>
      <w:r w:rsidR="004B15DA">
        <w:t xml:space="preserve">three </w:t>
      </w:r>
      <w:r>
        <w:t>steps are repeated for each Low Fill Limit</w:t>
      </w:r>
      <w:r w:rsidR="00AF1C1B">
        <w:t xml:space="preserve"> alternating between measuring ChA and ChB</w:t>
      </w:r>
      <w:r>
        <w:t>.</w:t>
      </w:r>
    </w:p>
    <w:p w14:paraId="44474088" w14:textId="77777777" w:rsidR="0088300E" w:rsidRDefault="0088300E" w:rsidP="0088300E">
      <w:pPr>
        <w:pStyle w:val="Step"/>
      </w:pPr>
      <w:r>
        <w:t>Verify the hardware drawings, including block diagram, schematic, assembly drawing and Gerber files are released.</w:t>
      </w:r>
    </w:p>
    <w:p w14:paraId="7C8382B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C3B64A0" w14:textId="77777777" w:rsidR="0088300E" w:rsidRDefault="0088300E" w:rsidP="0088300E">
      <w:pPr>
        <w:pStyle w:val="checkbox"/>
        <w:numPr>
          <w:ilvl w:val="0"/>
          <w:numId w:val="0"/>
        </w:numPr>
        <w:ind w:left="1260"/>
      </w:pPr>
    </w:p>
    <w:p w14:paraId="6D90318D" w14:textId="77777777" w:rsidR="0088300E" w:rsidRDefault="0088300E" w:rsidP="00E3661D">
      <w:pPr>
        <w:pStyle w:val="ZPara"/>
      </w:pPr>
      <w:r>
        <w:t>Tester   __________________      Date ______________       PASS      FAIL</w:t>
      </w:r>
    </w:p>
    <w:p w14:paraId="4FC9EFD9" w14:textId="77777777" w:rsidR="0088300E" w:rsidRPr="00543DA2" w:rsidRDefault="0088300E" w:rsidP="00E3661D">
      <w:pPr>
        <w:pStyle w:val="ZPara"/>
      </w:pPr>
    </w:p>
    <w:p w14:paraId="3959C780" w14:textId="77777777" w:rsidR="0088300E" w:rsidRDefault="0088300E" w:rsidP="000B2EC8"/>
    <w:p w14:paraId="0C77D887" w14:textId="4C50E82D" w:rsidR="00AB0ABE" w:rsidRDefault="00AB0ABE" w:rsidP="00E3661D">
      <w:pPr>
        <w:pStyle w:val="Requirement"/>
      </w:pPr>
      <w:r>
        <w:t xml:space="preserve">The oil level shall be drained from full </w:t>
      </w:r>
      <w:r w:rsidR="004B15DA">
        <w:t>to the Target Test Point</w:t>
      </w:r>
      <w:r>
        <w:t>.</w:t>
      </w:r>
    </w:p>
    <w:p w14:paraId="6271D35C" w14:textId="77777777" w:rsidR="0088300E" w:rsidRDefault="0088300E" w:rsidP="0088300E">
      <w:pPr>
        <w:pStyle w:val="Step"/>
      </w:pPr>
      <w:r>
        <w:t>Verify the hardware drawings, including block diagram, schematic, assembly drawing and Gerber files are released.</w:t>
      </w:r>
    </w:p>
    <w:p w14:paraId="43C66D1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E5461E0" w14:textId="77777777" w:rsidR="0088300E" w:rsidRDefault="0088300E" w:rsidP="0088300E">
      <w:pPr>
        <w:pStyle w:val="checkbox"/>
        <w:numPr>
          <w:ilvl w:val="0"/>
          <w:numId w:val="0"/>
        </w:numPr>
        <w:ind w:left="1260"/>
      </w:pPr>
    </w:p>
    <w:p w14:paraId="763BA9A2" w14:textId="77777777" w:rsidR="0088300E" w:rsidRDefault="0088300E" w:rsidP="00E3661D">
      <w:pPr>
        <w:pStyle w:val="ZPara"/>
      </w:pPr>
      <w:r>
        <w:t>Tester   __________________      Date ______________       PASS      FAIL</w:t>
      </w:r>
    </w:p>
    <w:p w14:paraId="69E7B531" w14:textId="77777777" w:rsidR="0088300E" w:rsidRPr="00543DA2" w:rsidRDefault="0088300E" w:rsidP="00E3661D">
      <w:pPr>
        <w:pStyle w:val="ZPara"/>
      </w:pPr>
    </w:p>
    <w:p w14:paraId="43F9D51F" w14:textId="77777777" w:rsidR="0088300E" w:rsidRDefault="0088300E" w:rsidP="000B2EC8"/>
    <w:p w14:paraId="6505B0EF" w14:textId="77777777" w:rsidR="004B15DA" w:rsidRDefault="004B15DA" w:rsidP="00E3661D">
      <w:pPr>
        <w:pStyle w:val="Requirement"/>
      </w:pPr>
      <w:r>
        <w:t>The Resistance shall be measured after any level variations subside to the specified criteria.</w:t>
      </w:r>
    </w:p>
    <w:p w14:paraId="5E4D2A80" w14:textId="77777777" w:rsidR="0088300E" w:rsidRDefault="0088300E" w:rsidP="0088300E">
      <w:pPr>
        <w:pStyle w:val="Step"/>
      </w:pPr>
      <w:r>
        <w:t>Verify the hardware drawings, including block diagram, schematic, assembly drawing and Gerber files are released.</w:t>
      </w:r>
    </w:p>
    <w:p w14:paraId="51645B59"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2113FEC" w14:textId="77777777" w:rsidR="0088300E" w:rsidRDefault="0088300E" w:rsidP="0088300E">
      <w:pPr>
        <w:pStyle w:val="checkbox"/>
        <w:numPr>
          <w:ilvl w:val="0"/>
          <w:numId w:val="0"/>
        </w:numPr>
        <w:ind w:left="1260"/>
      </w:pPr>
    </w:p>
    <w:p w14:paraId="3ACE0B5D" w14:textId="77777777" w:rsidR="0088300E" w:rsidRDefault="0088300E" w:rsidP="00E3661D">
      <w:pPr>
        <w:pStyle w:val="ZPara"/>
      </w:pPr>
      <w:r>
        <w:t>Tester   __________________      Date ______________       PASS      FAIL</w:t>
      </w:r>
    </w:p>
    <w:p w14:paraId="0D96C555" w14:textId="77777777" w:rsidR="0088300E" w:rsidRPr="00543DA2" w:rsidRDefault="0088300E" w:rsidP="00E3661D">
      <w:pPr>
        <w:pStyle w:val="ZPara"/>
      </w:pPr>
    </w:p>
    <w:p w14:paraId="38C45066" w14:textId="77777777" w:rsidR="0088300E" w:rsidRDefault="0088300E" w:rsidP="000B2EC8"/>
    <w:p w14:paraId="10BFB12E" w14:textId="6E779379" w:rsidR="004B15DA" w:rsidRDefault="004B15DA" w:rsidP="00E3661D">
      <w:pPr>
        <w:pStyle w:val="Requirement"/>
      </w:pPr>
      <w:r>
        <w:t xml:space="preserve">If the measured resistance is within the specified </w:t>
      </w:r>
      <w:r w:rsidRPr="004B15DA">
        <w:t>tolerance</w:t>
      </w:r>
      <w:r>
        <w:t>,</w:t>
      </w:r>
      <w:r w:rsidRPr="004B15DA">
        <w:t xml:space="preserve"> the test at this level is </w:t>
      </w:r>
      <w:r>
        <w:t>PASS</w:t>
      </w:r>
      <w:r w:rsidRPr="004B15DA">
        <w:t xml:space="preserve">, else a </w:t>
      </w:r>
      <w:r>
        <w:t>FAIL</w:t>
      </w:r>
      <w:r w:rsidRPr="004B15DA">
        <w:t xml:space="preserve"> Shall be logged.</w:t>
      </w:r>
    </w:p>
    <w:p w14:paraId="319E5DE1" w14:textId="77777777" w:rsidR="0088300E" w:rsidRDefault="0088300E" w:rsidP="0088300E">
      <w:pPr>
        <w:pStyle w:val="Step"/>
      </w:pPr>
      <w:r>
        <w:t>Verify the hardware drawings, including block diagram, schematic, assembly drawing and Gerber files are released.</w:t>
      </w:r>
    </w:p>
    <w:p w14:paraId="238454F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6BC1B24" w14:textId="77777777" w:rsidR="0088300E" w:rsidRDefault="0088300E" w:rsidP="0088300E">
      <w:pPr>
        <w:pStyle w:val="checkbox"/>
        <w:numPr>
          <w:ilvl w:val="0"/>
          <w:numId w:val="0"/>
        </w:numPr>
        <w:ind w:left="1260"/>
      </w:pPr>
    </w:p>
    <w:p w14:paraId="1969E948" w14:textId="77777777" w:rsidR="0088300E" w:rsidRDefault="0088300E" w:rsidP="00E3661D">
      <w:pPr>
        <w:pStyle w:val="ZPara"/>
      </w:pPr>
      <w:r>
        <w:t>Tester   __________________      Date ______________       PASS      FAIL</w:t>
      </w:r>
    </w:p>
    <w:p w14:paraId="0F272149" w14:textId="77777777" w:rsidR="0088300E" w:rsidRPr="00543DA2" w:rsidRDefault="0088300E" w:rsidP="00E3661D">
      <w:pPr>
        <w:pStyle w:val="ZPara"/>
      </w:pPr>
    </w:p>
    <w:p w14:paraId="2E9BFF50" w14:textId="77777777" w:rsidR="0088300E" w:rsidRPr="004B15DA" w:rsidRDefault="0088300E" w:rsidP="000B2EC8"/>
    <w:p w14:paraId="47631DD3" w14:textId="0441EDA7" w:rsidR="00AB0ABE" w:rsidRDefault="00AB0ABE" w:rsidP="00E3661D">
      <w:pPr>
        <w:pStyle w:val="Requirement"/>
      </w:pPr>
      <w:r>
        <w:t xml:space="preserve">The above </w:t>
      </w:r>
      <w:r w:rsidR="004B15DA">
        <w:t xml:space="preserve">Three </w:t>
      </w:r>
      <w:r>
        <w:t>steps are repeated for each High Drain Limit</w:t>
      </w:r>
      <w:r w:rsidR="00AF1C1B">
        <w:t>, alternating between measuring ChA and ChB.</w:t>
      </w:r>
    </w:p>
    <w:p w14:paraId="1D27D531" w14:textId="77777777" w:rsidR="0088300E" w:rsidRDefault="0088300E" w:rsidP="0088300E">
      <w:pPr>
        <w:pStyle w:val="Step"/>
      </w:pPr>
      <w:r>
        <w:t>Verify the hardware drawings, including block diagram, schematic, assembly drawing and Gerber files are released.</w:t>
      </w:r>
    </w:p>
    <w:p w14:paraId="1C2A7E3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537B28F" w14:textId="77777777" w:rsidR="0088300E" w:rsidRDefault="0088300E" w:rsidP="0088300E">
      <w:pPr>
        <w:pStyle w:val="checkbox"/>
        <w:numPr>
          <w:ilvl w:val="0"/>
          <w:numId w:val="0"/>
        </w:numPr>
        <w:ind w:left="1260"/>
      </w:pPr>
    </w:p>
    <w:p w14:paraId="64C9D77D" w14:textId="77777777" w:rsidR="0088300E" w:rsidRDefault="0088300E" w:rsidP="00E3661D">
      <w:pPr>
        <w:pStyle w:val="ZPara"/>
      </w:pPr>
      <w:r>
        <w:t>Tester   __________________      Date ______________       PASS      FAIL</w:t>
      </w:r>
    </w:p>
    <w:p w14:paraId="2E5CB173" w14:textId="77777777" w:rsidR="0088300E" w:rsidRPr="00543DA2" w:rsidRDefault="0088300E" w:rsidP="00E3661D">
      <w:pPr>
        <w:pStyle w:val="ZPara"/>
      </w:pPr>
    </w:p>
    <w:p w14:paraId="600AE609" w14:textId="77777777" w:rsidR="0088300E" w:rsidRPr="00AF1C1B" w:rsidRDefault="0088300E" w:rsidP="000B2EC8"/>
    <w:p w14:paraId="4AF4C131" w14:textId="6A218CF6" w:rsidR="00D161C0" w:rsidRDefault="00AB0ABE" w:rsidP="00E3661D">
      <w:pPr>
        <w:pStyle w:val="Requirement"/>
      </w:pPr>
      <w:r w:rsidRPr="004E4DB0">
        <w:t xml:space="preserve">The DUT shall be recorded as PASS if no </w:t>
      </w:r>
      <w:r w:rsidR="004B15DA" w:rsidRPr="004E4DB0">
        <w:t xml:space="preserve">FAILs </w:t>
      </w:r>
      <w:r w:rsidRPr="004E4DB0">
        <w:t>are recorded.</w:t>
      </w:r>
    </w:p>
    <w:p w14:paraId="52E93180" w14:textId="77777777" w:rsidR="0088300E" w:rsidRDefault="0088300E" w:rsidP="0088300E">
      <w:pPr>
        <w:pStyle w:val="Step"/>
      </w:pPr>
      <w:r>
        <w:t>Verify the hardware drawings, including block diagram, schematic, assembly drawing and Gerber files are released.</w:t>
      </w:r>
    </w:p>
    <w:p w14:paraId="571CD94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8C9956D" w14:textId="77777777" w:rsidR="0088300E" w:rsidRDefault="0088300E" w:rsidP="0088300E">
      <w:pPr>
        <w:pStyle w:val="checkbox"/>
        <w:numPr>
          <w:ilvl w:val="0"/>
          <w:numId w:val="0"/>
        </w:numPr>
        <w:ind w:left="1260"/>
      </w:pPr>
    </w:p>
    <w:p w14:paraId="38763563" w14:textId="77777777" w:rsidR="0088300E" w:rsidRDefault="0088300E" w:rsidP="00E3661D">
      <w:pPr>
        <w:pStyle w:val="ZPara"/>
      </w:pPr>
      <w:r>
        <w:t>Tester   __________________      Date ______________       PASS      FAIL</w:t>
      </w:r>
    </w:p>
    <w:p w14:paraId="29EAF90C" w14:textId="77777777" w:rsidR="0088300E" w:rsidRPr="00543DA2" w:rsidRDefault="0088300E" w:rsidP="00E3661D">
      <w:pPr>
        <w:pStyle w:val="ZPara"/>
      </w:pPr>
    </w:p>
    <w:p w14:paraId="4EE0CD60" w14:textId="77777777" w:rsidR="0088300E" w:rsidRPr="004E4DB0" w:rsidRDefault="0088300E" w:rsidP="000B2EC8"/>
    <w:bookmarkEnd w:id="534"/>
    <w:p w14:paraId="64F07190" w14:textId="77777777" w:rsidR="0064065C" w:rsidRDefault="0064065C" w:rsidP="00E3661D">
      <w:pPr>
        <w:pStyle w:val="Requirement"/>
      </w:pPr>
      <w:r w:rsidRPr="004E4DB0">
        <w:lastRenderedPageBreak/>
        <w:t xml:space="preserve">The test status shall graphically display Ch A &amp; Ch B resistance in ohms and display the Level in inches.  </w:t>
      </w:r>
    </w:p>
    <w:p w14:paraId="7041CDD8" w14:textId="77777777" w:rsidR="0088300E" w:rsidRDefault="0088300E" w:rsidP="0088300E">
      <w:pPr>
        <w:pStyle w:val="Step"/>
      </w:pPr>
      <w:r>
        <w:t>Verify the hardware drawings, including block diagram, schematic, assembly drawing and Gerber files are released.</w:t>
      </w:r>
    </w:p>
    <w:p w14:paraId="2782C3BE"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E9C15A1" w14:textId="77777777" w:rsidR="0088300E" w:rsidRDefault="0088300E" w:rsidP="0088300E">
      <w:pPr>
        <w:pStyle w:val="checkbox"/>
        <w:numPr>
          <w:ilvl w:val="0"/>
          <w:numId w:val="0"/>
        </w:numPr>
        <w:ind w:left="1260"/>
      </w:pPr>
    </w:p>
    <w:p w14:paraId="24F6B7E1" w14:textId="77777777" w:rsidR="0088300E" w:rsidRDefault="0088300E" w:rsidP="00E3661D">
      <w:pPr>
        <w:pStyle w:val="ZPara"/>
      </w:pPr>
      <w:r>
        <w:t>Tester   __________________      Date ______________       PASS      FAIL</w:t>
      </w:r>
    </w:p>
    <w:p w14:paraId="27F8E5EB" w14:textId="77777777" w:rsidR="0088300E" w:rsidRPr="00543DA2" w:rsidRDefault="0088300E" w:rsidP="00E3661D">
      <w:pPr>
        <w:pStyle w:val="ZPara"/>
      </w:pPr>
    </w:p>
    <w:p w14:paraId="45073497" w14:textId="77777777" w:rsidR="0088300E" w:rsidRPr="004E4DB0" w:rsidRDefault="0088300E" w:rsidP="000B2EC8"/>
    <w:p w14:paraId="77419214" w14:textId="6E62377C" w:rsidR="0064065C" w:rsidRDefault="0064065C" w:rsidP="00E3661D">
      <w:pPr>
        <w:pStyle w:val="Requirement"/>
      </w:pPr>
      <w:r>
        <w:t xml:space="preserve">All three traces shall be scaled so they are presented overlayed at a similar size.  The Chart scale is </w:t>
      </w:r>
      <w:r w:rsidR="004E4DB0">
        <w:t>a configurable</w:t>
      </w:r>
      <w:r>
        <w:t xml:space="preserve"> test parameter.</w:t>
      </w:r>
    </w:p>
    <w:p w14:paraId="580871DD" w14:textId="77777777" w:rsidR="0088300E" w:rsidRDefault="0088300E" w:rsidP="0088300E">
      <w:pPr>
        <w:pStyle w:val="Step"/>
      </w:pPr>
      <w:r>
        <w:t>Verify the hardware drawings, including block diagram, schematic, assembly drawing and Gerber files are released.</w:t>
      </w:r>
    </w:p>
    <w:p w14:paraId="5705052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6A26E4B" w14:textId="77777777" w:rsidR="0088300E" w:rsidRDefault="0088300E" w:rsidP="0088300E">
      <w:pPr>
        <w:pStyle w:val="checkbox"/>
        <w:numPr>
          <w:ilvl w:val="0"/>
          <w:numId w:val="0"/>
        </w:numPr>
        <w:ind w:left="1260"/>
      </w:pPr>
    </w:p>
    <w:p w14:paraId="506E3300" w14:textId="77777777" w:rsidR="0088300E" w:rsidRDefault="0088300E" w:rsidP="00E3661D">
      <w:pPr>
        <w:pStyle w:val="ZPara"/>
      </w:pPr>
      <w:r>
        <w:t>Tester   __________________      Date ______________       PASS      FAIL</w:t>
      </w:r>
    </w:p>
    <w:p w14:paraId="2EA7554D" w14:textId="77777777" w:rsidR="0088300E" w:rsidRPr="00543DA2" w:rsidRDefault="0088300E" w:rsidP="00E3661D">
      <w:pPr>
        <w:pStyle w:val="ZPara"/>
      </w:pPr>
    </w:p>
    <w:p w14:paraId="1727417F" w14:textId="77777777" w:rsidR="0088300E" w:rsidRDefault="0088300E" w:rsidP="000B2EC8"/>
    <w:p w14:paraId="298DF145" w14:textId="48F793D8" w:rsidR="0064065C" w:rsidRDefault="0064065C" w:rsidP="00E3661D">
      <w:pPr>
        <w:pStyle w:val="Requirement"/>
      </w:pPr>
      <w:r>
        <w:t>A display shall indicate each Switch status as NOT TESTED (gray), PASS (green) or FAIL (red)</w:t>
      </w:r>
      <w:r w:rsidR="00AF1C1B">
        <w:t xml:space="preserve"> or ERROR (yellow) for a detected procedural problem.</w:t>
      </w:r>
    </w:p>
    <w:p w14:paraId="6C66D892" w14:textId="77777777" w:rsidR="0088300E" w:rsidRDefault="0088300E" w:rsidP="0088300E">
      <w:pPr>
        <w:pStyle w:val="Step"/>
      </w:pPr>
      <w:r>
        <w:t>Verify the hardware drawings, including block diagram, schematic, assembly drawing and Gerber files are released.</w:t>
      </w:r>
    </w:p>
    <w:p w14:paraId="408F506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50C4088" w14:textId="77777777" w:rsidR="0088300E" w:rsidRDefault="0088300E" w:rsidP="0088300E">
      <w:pPr>
        <w:pStyle w:val="checkbox"/>
        <w:numPr>
          <w:ilvl w:val="0"/>
          <w:numId w:val="0"/>
        </w:numPr>
        <w:ind w:left="1260"/>
      </w:pPr>
    </w:p>
    <w:p w14:paraId="52147553" w14:textId="77777777" w:rsidR="0088300E" w:rsidRDefault="0088300E" w:rsidP="00E3661D">
      <w:pPr>
        <w:pStyle w:val="ZPara"/>
      </w:pPr>
      <w:r>
        <w:t>Tester   __________________      Date ______________       PASS      FAIL</w:t>
      </w:r>
    </w:p>
    <w:p w14:paraId="75E5DBC6" w14:textId="77777777" w:rsidR="0088300E" w:rsidRPr="00543DA2" w:rsidRDefault="0088300E" w:rsidP="00E3661D">
      <w:pPr>
        <w:pStyle w:val="ZPara"/>
      </w:pPr>
    </w:p>
    <w:p w14:paraId="26CB9D86" w14:textId="77777777" w:rsidR="0088300E" w:rsidRDefault="0088300E" w:rsidP="000B2EC8"/>
    <w:p w14:paraId="3E3C9E51" w14:textId="27A33492" w:rsidR="00AF1C1B" w:rsidRDefault="0064065C" w:rsidP="00E3661D">
      <w:pPr>
        <w:pStyle w:val="Requirement"/>
      </w:pPr>
      <w:r>
        <w:t xml:space="preserve">A display shall indicate the </w:t>
      </w:r>
      <w:r w:rsidR="00AF1C1B">
        <w:t xml:space="preserve">measured Target Test </w:t>
      </w:r>
      <w:proofErr w:type="gramStart"/>
      <w:r w:rsidR="00AF1C1B">
        <w:t>Point</w:t>
      </w:r>
      <w:proofErr w:type="gramEnd"/>
      <w:r w:rsidR="00AF1C1B">
        <w:t xml:space="preserve"> and the actual resistance measured there. </w:t>
      </w:r>
    </w:p>
    <w:p w14:paraId="44668FB9" w14:textId="77777777" w:rsidR="0088300E" w:rsidRDefault="0088300E" w:rsidP="0088300E">
      <w:pPr>
        <w:pStyle w:val="Step"/>
      </w:pPr>
      <w:r>
        <w:t>Verify the hardware drawings, including block diagram, schematic, assembly drawing and Gerber files are released.</w:t>
      </w:r>
    </w:p>
    <w:p w14:paraId="2DA480A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AE85558" w14:textId="77777777" w:rsidR="0088300E" w:rsidRDefault="0088300E" w:rsidP="0088300E">
      <w:pPr>
        <w:pStyle w:val="checkbox"/>
        <w:numPr>
          <w:ilvl w:val="0"/>
          <w:numId w:val="0"/>
        </w:numPr>
        <w:ind w:left="1260"/>
      </w:pPr>
    </w:p>
    <w:p w14:paraId="5E1EE02B" w14:textId="77777777" w:rsidR="0088300E" w:rsidRDefault="0088300E" w:rsidP="00E3661D">
      <w:pPr>
        <w:pStyle w:val="ZPara"/>
      </w:pPr>
      <w:r>
        <w:t>Tester   __________________      Date ______________       PASS      FAIL</w:t>
      </w:r>
    </w:p>
    <w:p w14:paraId="618AAB3C" w14:textId="77777777" w:rsidR="0088300E" w:rsidRPr="00543DA2" w:rsidRDefault="0088300E" w:rsidP="00E3661D">
      <w:pPr>
        <w:pStyle w:val="ZPara"/>
      </w:pPr>
    </w:p>
    <w:p w14:paraId="753D1BF6" w14:textId="77777777" w:rsidR="0088300E" w:rsidRDefault="0088300E" w:rsidP="000B2EC8"/>
    <w:p w14:paraId="1907F969" w14:textId="77777777" w:rsidR="0064065C" w:rsidRDefault="0064065C" w:rsidP="00E3661D">
      <w:pPr>
        <w:pStyle w:val="Requirement"/>
      </w:pPr>
      <w:r>
        <w:t>The User must have the means to monitor the Test bench health during testing.</w:t>
      </w:r>
    </w:p>
    <w:p w14:paraId="6433D44B" w14:textId="77777777" w:rsidR="0088300E" w:rsidRDefault="0088300E" w:rsidP="0088300E">
      <w:pPr>
        <w:pStyle w:val="Step"/>
      </w:pPr>
      <w:r>
        <w:t>Verify the hardware drawings, including block diagram, schematic, assembly drawing and Gerber files are released.</w:t>
      </w:r>
    </w:p>
    <w:p w14:paraId="33643DEE" w14:textId="77777777" w:rsidR="0088300E" w:rsidRDefault="0088300E" w:rsidP="0088300E">
      <w:pPr>
        <w:pStyle w:val="checkbox"/>
      </w:pPr>
      <w:r>
        <w:lastRenderedPageBreak/>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7A89088" w14:textId="77777777" w:rsidR="0088300E" w:rsidRDefault="0088300E" w:rsidP="0088300E">
      <w:pPr>
        <w:pStyle w:val="checkbox"/>
        <w:numPr>
          <w:ilvl w:val="0"/>
          <w:numId w:val="0"/>
        </w:numPr>
        <w:ind w:left="1260"/>
      </w:pPr>
    </w:p>
    <w:p w14:paraId="08BD664F" w14:textId="77777777" w:rsidR="0088300E" w:rsidRDefault="0088300E" w:rsidP="00E3661D">
      <w:pPr>
        <w:pStyle w:val="ZPara"/>
      </w:pPr>
      <w:r>
        <w:t>Tester   __________________      Date ______________       PASS      FAIL</w:t>
      </w:r>
    </w:p>
    <w:p w14:paraId="650AA150" w14:textId="77777777" w:rsidR="0088300E" w:rsidRPr="00543DA2" w:rsidRDefault="0088300E" w:rsidP="00E3661D">
      <w:pPr>
        <w:pStyle w:val="ZPara"/>
      </w:pPr>
    </w:p>
    <w:p w14:paraId="3C820CDA" w14:textId="77777777" w:rsidR="0088300E" w:rsidRDefault="0088300E" w:rsidP="000B2EC8"/>
    <w:p w14:paraId="61F7F973" w14:textId="77777777" w:rsidR="0064065C" w:rsidRDefault="0064065C" w:rsidP="00E3661D">
      <w:pPr>
        <w:pStyle w:val="Requirement"/>
      </w:pPr>
      <w:r>
        <w:t xml:space="preserve">Users must have a means to PAUSE the test. </w:t>
      </w:r>
    </w:p>
    <w:p w14:paraId="31BA9538" w14:textId="77777777" w:rsidR="0088300E" w:rsidRDefault="0088300E" w:rsidP="0088300E">
      <w:pPr>
        <w:pStyle w:val="Step"/>
      </w:pPr>
      <w:r>
        <w:t>Verify the hardware drawings, including block diagram, schematic, assembly drawing and Gerber files are released.</w:t>
      </w:r>
    </w:p>
    <w:p w14:paraId="5DFB499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C4384FF" w14:textId="77777777" w:rsidR="0088300E" w:rsidRDefault="0088300E" w:rsidP="0088300E">
      <w:pPr>
        <w:pStyle w:val="checkbox"/>
        <w:numPr>
          <w:ilvl w:val="0"/>
          <w:numId w:val="0"/>
        </w:numPr>
        <w:ind w:left="1260"/>
      </w:pPr>
    </w:p>
    <w:p w14:paraId="1551DB45" w14:textId="77777777" w:rsidR="0088300E" w:rsidRDefault="0088300E" w:rsidP="00E3661D">
      <w:pPr>
        <w:pStyle w:val="ZPara"/>
      </w:pPr>
      <w:r>
        <w:t>Tester   __________________      Date ______________       PASS      FAIL</w:t>
      </w:r>
    </w:p>
    <w:p w14:paraId="00559520" w14:textId="77777777" w:rsidR="0088300E" w:rsidRPr="00543DA2" w:rsidRDefault="0088300E" w:rsidP="00E3661D">
      <w:pPr>
        <w:pStyle w:val="ZPara"/>
      </w:pPr>
    </w:p>
    <w:p w14:paraId="75A0B7DD" w14:textId="77777777" w:rsidR="0088300E" w:rsidRDefault="0088300E" w:rsidP="000B2EC8"/>
    <w:p w14:paraId="0129957C" w14:textId="77777777" w:rsidR="0064065C" w:rsidRDefault="0064065C" w:rsidP="00E3661D">
      <w:pPr>
        <w:pStyle w:val="Requirement"/>
      </w:pPr>
      <w:r>
        <w:t>Users must have a means to ABORT the test.</w:t>
      </w:r>
    </w:p>
    <w:p w14:paraId="06C865BE" w14:textId="77777777" w:rsidR="0088300E" w:rsidRDefault="0088300E" w:rsidP="0088300E">
      <w:pPr>
        <w:pStyle w:val="Step"/>
      </w:pPr>
      <w:r>
        <w:t>Verify the hardware drawings, including block diagram, schematic, assembly drawing and Gerber files are released.</w:t>
      </w:r>
    </w:p>
    <w:p w14:paraId="50F3DA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6152E37" w14:textId="77777777" w:rsidR="0088300E" w:rsidRDefault="0088300E" w:rsidP="0088300E">
      <w:pPr>
        <w:pStyle w:val="checkbox"/>
        <w:numPr>
          <w:ilvl w:val="0"/>
          <w:numId w:val="0"/>
        </w:numPr>
        <w:ind w:left="1260"/>
      </w:pPr>
    </w:p>
    <w:p w14:paraId="659AD4A3" w14:textId="77777777" w:rsidR="0088300E" w:rsidRDefault="0088300E" w:rsidP="00E3661D">
      <w:pPr>
        <w:pStyle w:val="ZPara"/>
      </w:pPr>
      <w:r>
        <w:t>Tester   __________________      Date ______________       PASS      FAIL</w:t>
      </w:r>
    </w:p>
    <w:p w14:paraId="7FDC5730" w14:textId="77777777" w:rsidR="0088300E" w:rsidRPr="00543DA2" w:rsidRDefault="0088300E" w:rsidP="00E3661D">
      <w:pPr>
        <w:pStyle w:val="ZPara"/>
      </w:pPr>
    </w:p>
    <w:p w14:paraId="26E05277" w14:textId="77777777" w:rsidR="0088300E" w:rsidRDefault="0088300E" w:rsidP="000B2EC8"/>
    <w:p w14:paraId="33586E52" w14:textId="77777777" w:rsidR="0064065C" w:rsidRDefault="0064065C" w:rsidP="00E3661D">
      <w:pPr>
        <w:pStyle w:val="Requirement"/>
      </w:pPr>
      <w:r>
        <w:t xml:space="preserve">Users must have the option to RERUN the test. </w:t>
      </w:r>
    </w:p>
    <w:p w14:paraId="0AF263BA" w14:textId="77777777" w:rsidR="0088300E" w:rsidRDefault="0088300E" w:rsidP="0088300E">
      <w:pPr>
        <w:pStyle w:val="Step"/>
      </w:pPr>
      <w:r>
        <w:t>Verify the hardware drawings, including block diagram, schematic, assembly drawing and Gerber files are released.</w:t>
      </w:r>
    </w:p>
    <w:p w14:paraId="0FE8810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5ABCF8C" w14:textId="77777777" w:rsidR="0088300E" w:rsidRDefault="0088300E" w:rsidP="0088300E">
      <w:pPr>
        <w:pStyle w:val="checkbox"/>
        <w:numPr>
          <w:ilvl w:val="0"/>
          <w:numId w:val="0"/>
        </w:numPr>
        <w:ind w:left="1260"/>
      </w:pPr>
    </w:p>
    <w:p w14:paraId="0B46296B" w14:textId="77777777" w:rsidR="0088300E" w:rsidRDefault="0088300E" w:rsidP="00E3661D">
      <w:pPr>
        <w:pStyle w:val="ZPara"/>
      </w:pPr>
      <w:r>
        <w:t>Tester   __________________      Date ______________       PASS      FAIL</w:t>
      </w:r>
    </w:p>
    <w:p w14:paraId="1DAFB581" w14:textId="77777777" w:rsidR="0088300E" w:rsidRPr="00543DA2" w:rsidRDefault="0088300E" w:rsidP="00E3661D">
      <w:pPr>
        <w:pStyle w:val="ZPara"/>
      </w:pPr>
    </w:p>
    <w:p w14:paraId="6B35D327" w14:textId="77777777" w:rsidR="0088300E" w:rsidRDefault="0088300E" w:rsidP="000B2EC8"/>
    <w:p w14:paraId="628D0313" w14:textId="77777777" w:rsidR="0064065C" w:rsidRDefault="0064065C" w:rsidP="00E3661D">
      <w:pPr>
        <w:pStyle w:val="Requirement"/>
      </w:pPr>
      <w:r>
        <w:t>Users must have the option to run the level in manual or automatic modes.</w:t>
      </w:r>
    </w:p>
    <w:p w14:paraId="40343108" w14:textId="77777777" w:rsidR="0088300E" w:rsidRDefault="0088300E" w:rsidP="0088300E">
      <w:pPr>
        <w:pStyle w:val="Step"/>
      </w:pPr>
      <w:r>
        <w:t>Verify the hardware drawings, including block diagram, schematic, assembly drawing and Gerber files are released.</w:t>
      </w:r>
    </w:p>
    <w:p w14:paraId="2D49E55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6F0D204" w14:textId="77777777" w:rsidR="0088300E" w:rsidRDefault="0088300E" w:rsidP="0088300E">
      <w:pPr>
        <w:pStyle w:val="checkbox"/>
        <w:numPr>
          <w:ilvl w:val="0"/>
          <w:numId w:val="0"/>
        </w:numPr>
        <w:ind w:left="1260"/>
      </w:pPr>
    </w:p>
    <w:p w14:paraId="5FB5A3E4" w14:textId="77777777" w:rsidR="0088300E" w:rsidRDefault="0088300E" w:rsidP="00E3661D">
      <w:pPr>
        <w:pStyle w:val="ZPara"/>
      </w:pPr>
      <w:r>
        <w:t>Tester   __________________      Date ______________       PASS      FAIL</w:t>
      </w:r>
    </w:p>
    <w:p w14:paraId="565D43C2" w14:textId="77777777" w:rsidR="0088300E" w:rsidRPr="00543DA2" w:rsidRDefault="0088300E" w:rsidP="00E3661D">
      <w:pPr>
        <w:pStyle w:val="ZPara"/>
      </w:pPr>
    </w:p>
    <w:p w14:paraId="4D3D3557" w14:textId="77777777" w:rsidR="0088300E" w:rsidRDefault="0088300E" w:rsidP="000B2EC8"/>
    <w:p w14:paraId="56BBD996" w14:textId="77777777" w:rsidR="0064065C" w:rsidRDefault="0064065C" w:rsidP="00E3661D">
      <w:pPr>
        <w:pStyle w:val="Requirement"/>
      </w:pPr>
      <w:r>
        <w:t xml:space="preserve">The default test mode is automatic. </w:t>
      </w:r>
    </w:p>
    <w:p w14:paraId="72BFD3D6" w14:textId="77777777" w:rsidR="0088300E" w:rsidRDefault="0088300E" w:rsidP="0088300E">
      <w:pPr>
        <w:pStyle w:val="Step"/>
      </w:pPr>
      <w:r>
        <w:lastRenderedPageBreak/>
        <w:t>Verify the hardware drawings, including block diagram, schematic, assembly drawing and Gerber files are released.</w:t>
      </w:r>
    </w:p>
    <w:p w14:paraId="442EAE28"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DDC0049" w14:textId="77777777" w:rsidR="0088300E" w:rsidRDefault="0088300E" w:rsidP="0088300E">
      <w:pPr>
        <w:pStyle w:val="checkbox"/>
        <w:numPr>
          <w:ilvl w:val="0"/>
          <w:numId w:val="0"/>
        </w:numPr>
        <w:ind w:left="1260"/>
      </w:pPr>
    </w:p>
    <w:p w14:paraId="0C03BC80" w14:textId="77777777" w:rsidR="0088300E" w:rsidRDefault="0088300E" w:rsidP="00E3661D">
      <w:pPr>
        <w:pStyle w:val="ZPara"/>
      </w:pPr>
      <w:r>
        <w:t>Tester   __________________      Date ______________       PASS      FAIL</w:t>
      </w:r>
    </w:p>
    <w:p w14:paraId="06633506" w14:textId="77777777" w:rsidR="0088300E" w:rsidRPr="00543DA2" w:rsidRDefault="0088300E" w:rsidP="00E3661D">
      <w:pPr>
        <w:pStyle w:val="ZPara"/>
      </w:pPr>
    </w:p>
    <w:p w14:paraId="5B5F5153" w14:textId="77777777" w:rsidR="0088300E" w:rsidRDefault="0088300E" w:rsidP="000B2EC8"/>
    <w:p w14:paraId="7F974460" w14:textId="77777777" w:rsidR="0064065C" w:rsidRDefault="0064065C" w:rsidP="002E6504">
      <w:pPr>
        <w:pStyle w:val="L3Section"/>
      </w:pPr>
      <w:bookmarkStart w:id="535" w:name="_Toc191729669"/>
      <w:bookmarkStart w:id="536" w:name="_Toc193295233"/>
      <w:r>
        <w:t>Use Case 5: Generate DUT Test Report   -- Production Test User</w:t>
      </w:r>
      <w:bookmarkEnd w:id="535"/>
      <w:bookmarkEnd w:id="536"/>
    </w:p>
    <w:p w14:paraId="692724DD" w14:textId="36EF84F0" w:rsidR="0064065C" w:rsidRDefault="00AF1C1B" w:rsidP="00E3661D">
      <w:pPr>
        <w:pStyle w:val="Requirement"/>
      </w:pPr>
      <w:r>
        <w:t xml:space="preserve">The Test results and the Product information for each test shall be saved in </w:t>
      </w:r>
      <w:r w:rsidR="0064065C">
        <w:t xml:space="preserve">one XL workbook </w:t>
      </w:r>
      <w:r>
        <w:t xml:space="preserve">at the option of the operator. </w:t>
      </w:r>
    </w:p>
    <w:p w14:paraId="120497C3" w14:textId="77777777" w:rsidR="0088300E" w:rsidRDefault="0088300E" w:rsidP="0088300E">
      <w:pPr>
        <w:pStyle w:val="Step"/>
      </w:pPr>
      <w:r>
        <w:t>Verify the hardware drawings, including block diagram, schematic, assembly drawing and Gerber files are released.</w:t>
      </w:r>
    </w:p>
    <w:p w14:paraId="553EDF8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811B653" w14:textId="77777777" w:rsidR="0088300E" w:rsidRDefault="0088300E" w:rsidP="0088300E">
      <w:pPr>
        <w:pStyle w:val="checkbox"/>
        <w:numPr>
          <w:ilvl w:val="0"/>
          <w:numId w:val="0"/>
        </w:numPr>
        <w:ind w:left="1260"/>
      </w:pPr>
    </w:p>
    <w:p w14:paraId="0A8C7329" w14:textId="77777777" w:rsidR="0088300E" w:rsidRDefault="0088300E" w:rsidP="00E3661D">
      <w:pPr>
        <w:pStyle w:val="ZPara"/>
      </w:pPr>
      <w:r>
        <w:t>Tester   __________________      Date ______________       PASS      FAIL</w:t>
      </w:r>
    </w:p>
    <w:p w14:paraId="492A99AD" w14:textId="77777777" w:rsidR="0088300E" w:rsidRPr="00543DA2" w:rsidRDefault="0088300E" w:rsidP="00E3661D">
      <w:pPr>
        <w:pStyle w:val="ZPara"/>
      </w:pPr>
    </w:p>
    <w:p w14:paraId="400619E3" w14:textId="77777777" w:rsidR="0088300E" w:rsidRDefault="0088300E" w:rsidP="000B2EC8"/>
    <w:p w14:paraId="5471D8C1" w14:textId="77777777" w:rsidR="00FA08A6" w:rsidRDefault="00AF1C1B" w:rsidP="00E3661D">
      <w:pPr>
        <w:pStyle w:val="Requirement"/>
      </w:pPr>
      <w:r>
        <w:t>The ATP Test Report shall be on one sheet labeled “ATP Report” as specified in the Report Template supplied by Engineering.</w:t>
      </w:r>
    </w:p>
    <w:p w14:paraId="2E95345D" w14:textId="77777777" w:rsidR="00FA08A6" w:rsidRDefault="00FA08A6" w:rsidP="00FA08A6">
      <w:pPr>
        <w:pStyle w:val="Step"/>
      </w:pPr>
      <w:r>
        <w:t>Verify the hardware drawings, including block diagram, schematic, assembly drawing and Gerber files are released.</w:t>
      </w:r>
    </w:p>
    <w:p w14:paraId="2D069BD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1966372" w14:textId="77777777" w:rsidR="00FA08A6" w:rsidRDefault="00FA08A6" w:rsidP="00FA08A6">
      <w:pPr>
        <w:pStyle w:val="checkbox"/>
        <w:numPr>
          <w:ilvl w:val="0"/>
          <w:numId w:val="0"/>
        </w:numPr>
        <w:ind w:left="1260"/>
      </w:pPr>
    </w:p>
    <w:p w14:paraId="3171F76A" w14:textId="77777777" w:rsidR="00FA08A6" w:rsidRDefault="00FA08A6" w:rsidP="00E3661D">
      <w:pPr>
        <w:pStyle w:val="ZPara"/>
      </w:pPr>
      <w:r>
        <w:t>Tester   __________________      Date ______________       PASS      FAIL</w:t>
      </w:r>
    </w:p>
    <w:p w14:paraId="7C2D5FAB" w14:textId="77777777" w:rsidR="00FA08A6" w:rsidRPr="00543DA2" w:rsidRDefault="00FA08A6" w:rsidP="00E3661D">
      <w:pPr>
        <w:pStyle w:val="ZPara"/>
      </w:pPr>
    </w:p>
    <w:p w14:paraId="136A56F6" w14:textId="6B451635" w:rsidR="00AF1C1B" w:rsidRDefault="00AF1C1B" w:rsidP="000B2EC8">
      <w:r>
        <w:t xml:space="preserve"> </w:t>
      </w:r>
    </w:p>
    <w:p w14:paraId="10204175" w14:textId="77777777" w:rsidR="00FA08A6" w:rsidRDefault="00AF1C1B" w:rsidP="00E3661D">
      <w:pPr>
        <w:pStyle w:val="Requirement"/>
      </w:pPr>
      <w:r>
        <w:t>The time in 50ms intervals, ChA and ChB resistance in ohms and Level in inches shall be recorded</w:t>
      </w:r>
      <w:r w:rsidR="005F31CC">
        <w:t xml:space="preserve"> and plotted</w:t>
      </w:r>
      <w:r>
        <w:t xml:space="preserve"> on a sheet labeled “</w:t>
      </w:r>
      <w:r w:rsidR="005F31CC">
        <w:t>Raw Data.</w:t>
      </w:r>
      <w:r>
        <w:t xml:space="preserve">” </w:t>
      </w:r>
    </w:p>
    <w:p w14:paraId="407BD815" w14:textId="77777777" w:rsidR="00FA08A6" w:rsidRDefault="00FA08A6" w:rsidP="00FA08A6">
      <w:pPr>
        <w:pStyle w:val="Step"/>
      </w:pPr>
      <w:r>
        <w:t>Verify the hardware drawings, including block diagram, schematic, assembly drawing and Gerber files are released.</w:t>
      </w:r>
    </w:p>
    <w:p w14:paraId="6A1D6868"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53B4244" w14:textId="77777777" w:rsidR="00FA08A6" w:rsidRDefault="00FA08A6" w:rsidP="00FA08A6">
      <w:pPr>
        <w:pStyle w:val="checkbox"/>
        <w:numPr>
          <w:ilvl w:val="0"/>
          <w:numId w:val="0"/>
        </w:numPr>
        <w:ind w:left="1260"/>
      </w:pPr>
    </w:p>
    <w:p w14:paraId="4D69CE12" w14:textId="77777777" w:rsidR="00FA08A6" w:rsidRDefault="00FA08A6" w:rsidP="00E3661D">
      <w:pPr>
        <w:pStyle w:val="ZPara"/>
      </w:pPr>
      <w:r>
        <w:t>Tester   __________________      Date ______________       PASS      FAIL</w:t>
      </w:r>
    </w:p>
    <w:p w14:paraId="6F13582F" w14:textId="77777777" w:rsidR="00FA08A6" w:rsidRPr="00543DA2" w:rsidRDefault="00FA08A6" w:rsidP="00E3661D">
      <w:pPr>
        <w:pStyle w:val="ZPara"/>
      </w:pPr>
    </w:p>
    <w:p w14:paraId="0EA966A5" w14:textId="73BC0BDE" w:rsidR="005F31CC" w:rsidRDefault="005F31CC" w:rsidP="000B2EC8">
      <w:r>
        <w:t xml:space="preserve"> </w:t>
      </w:r>
    </w:p>
    <w:p w14:paraId="1DBE1438" w14:textId="1DCBC302" w:rsidR="0064065C" w:rsidRDefault="005F31CC" w:rsidP="00E3661D">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07D813AA" w14:textId="77777777" w:rsidR="00FA08A6" w:rsidRDefault="00FA08A6" w:rsidP="00FA08A6">
      <w:pPr>
        <w:pStyle w:val="Step"/>
      </w:pPr>
      <w:r>
        <w:t>Verify the hardware drawings, including block diagram, schematic, assembly drawing and Gerber files are released.</w:t>
      </w:r>
    </w:p>
    <w:p w14:paraId="0777107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C059EE" w14:textId="77777777" w:rsidR="00FA08A6" w:rsidRDefault="00FA08A6" w:rsidP="00FA08A6">
      <w:pPr>
        <w:pStyle w:val="checkbox"/>
        <w:numPr>
          <w:ilvl w:val="0"/>
          <w:numId w:val="0"/>
        </w:numPr>
        <w:ind w:left="1260"/>
      </w:pPr>
    </w:p>
    <w:p w14:paraId="57470D73" w14:textId="77777777" w:rsidR="00FA08A6" w:rsidRDefault="00FA08A6" w:rsidP="00E3661D">
      <w:pPr>
        <w:pStyle w:val="ZPara"/>
      </w:pPr>
      <w:r>
        <w:t>Tester   __________________      Date ______________       PASS      FAIL</w:t>
      </w:r>
    </w:p>
    <w:p w14:paraId="5BDBD6B5" w14:textId="77777777" w:rsidR="00FA08A6" w:rsidRPr="00543DA2" w:rsidRDefault="00FA08A6" w:rsidP="00E3661D">
      <w:pPr>
        <w:pStyle w:val="ZPara"/>
      </w:pPr>
    </w:p>
    <w:p w14:paraId="11A5270F" w14:textId="77777777" w:rsidR="00FA08A6" w:rsidRDefault="00FA08A6" w:rsidP="000B2EC8"/>
    <w:p w14:paraId="7AFA4BDE" w14:textId="3973378A" w:rsidR="005F31CC" w:rsidRDefault="005F31CC" w:rsidP="00E3661D">
      <w:pPr>
        <w:pStyle w:val="Requirement"/>
      </w:pPr>
      <w:r>
        <w:t>The sheet labeled “Analysis” shall include identification of “double actuations” (definition TBD) and slow “rise time” (definition TBD).</w:t>
      </w:r>
    </w:p>
    <w:p w14:paraId="734F8A95" w14:textId="77777777" w:rsidR="00FA08A6" w:rsidRDefault="00FA08A6" w:rsidP="00FA08A6">
      <w:pPr>
        <w:pStyle w:val="Step"/>
      </w:pPr>
      <w:r>
        <w:t>Verify the hardware drawings, including block diagram, schematic, assembly drawing and Gerber files are released.</w:t>
      </w:r>
    </w:p>
    <w:p w14:paraId="4D846B8B"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C1E8AC9" w14:textId="77777777" w:rsidR="00FA08A6" w:rsidRDefault="00FA08A6" w:rsidP="00FA08A6">
      <w:pPr>
        <w:pStyle w:val="checkbox"/>
        <w:numPr>
          <w:ilvl w:val="0"/>
          <w:numId w:val="0"/>
        </w:numPr>
        <w:ind w:left="1260"/>
      </w:pPr>
    </w:p>
    <w:p w14:paraId="6ABF324F" w14:textId="77777777" w:rsidR="00FA08A6" w:rsidRDefault="00FA08A6" w:rsidP="00E3661D">
      <w:pPr>
        <w:pStyle w:val="ZPara"/>
      </w:pPr>
      <w:r>
        <w:t>Tester   __________________      Date ______________       PASS      FAIL</w:t>
      </w:r>
    </w:p>
    <w:p w14:paraId="43F9F31D" w14:textId="77777777" w:rsidR="00FA08A6" w:rsidRPr="00543DA2" w:rsidRDefault="00FA08A6" w:rsidP="00E3661D">
      <w:pPr>
        <w:pStyle w:val="ZPara"/>
      </w:pPr>
    </w:p>
    <w:p w14:paraId="008B1920" w14:textId="77777777" w:rsidR="00FA08A6" w:rsidRDefault="00FA08A6" w:rsidP="000B2EC8"/>
    <w:p w14:paraId="20F291A7" w14:textId="497BA434" w:rsidR="005F31CC" w:rsidRDefault="005F31CC" w:rsidP="00E3661D">
      <w:pPr>
        <w:pStyle w:val="Requirement"/>
      </w:pPr>
      <w:r>
        <w:t>The values on the Analysis sheet may be calculated post-test execution.</w:t>
      </w:r>
    </w:p>
    <w:p w14:paraId="2E4F12CE" w14:textId="77777777" w:rsidR="00FA08A6" w:rsidRDefault="00FA08A6" w:rsidP="00FA08A6">
      <w:pPr>
        <w:pStyle w:val="Step"/>
      </w:pPr>
      <w:r>
        <w:t>Verify the hardware drawings, including block diagram, schematic, assembly drawing and Gerber files are released.</w:t>
      </w:r>
    </w:p>
    <w:p w14:paraId="2A913065"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EFA5814" w14:textId="77777777" w:rsidR="00FA08A6" w:rsidRDefault="00FA08A6" w:rsidP="00FA08A6">
      <w:pPr>
        <w:pStyle w:val="checkbox"/>
        <w:numPr>
          <w:ilvl w:val="0"/>
          <w:numId w:val="0"/>
        </w:numPr>
        <w:ind w:left="1260"/>
      </w:pPr>
    </w:p>
    <w:p w14:paraId="0511B263" w14:textId="77777777" w:rsidR="00FA08A6" w:rsidRDefault="00FA08A6" w:rsidP="00E3661D">
      <w:pPr>
        <w:pStyle w:val="ZPara"/>
      </w:pPr>
      <w:r>
        <w:t>Tester   __________________      Date ______________       PASS      FAIL</w:t>
      </w:r>
    </w:p>
    <w:p w14:paraId="12F53F82" w14:textId="77777777" w:rsidR="00FA08A6" w:rsidRPr="00543DA2" w:rsidRDefault="00FA08A6" w:rsidP="00E3661D">
      <w:pPr>
        <w:pStyle w:val="ZPara"/>
      </w:pPr>
    </w:p>
    <w:p w14:paraId="3486B15D" w14:textId="77777777" w:rsidR="00FA08A6" w:rsidRDefault="00FA08A6" w:rsidP="000B2EC8"/>
    <w:p w14:paraId="635316C5" w14:textId="77777777" w:rsidR="005C5C1E" w:rsidRDefault="005C5C1E" w:rsidP="000B2EC8"/>
    <w:p w14:paraId="1A893362" w14:textId="3AB17782" w:rsidR="005C5C1E" w:rsidRDefault="005C5C1E" w:rsidP="005C5C1E">
      <w:pPr>
        <w:pStyle w:val="ZL2Section"/>
      </w:pPr>
      <w:bookmarkStart w:id="537" w:name="_Toc193295234"/>
      <w:r>
        <w:t xml:space="preserve">Non - Functional Requirements </w:t>
      </w:r>
      <w:r w:rsidRPr="003038C9">
        <w:t>Test</w:t>
      </w:r>
      <w:r>
        <w:t xml:space="preserve"> Procedures</w:t>
      </w:r>
      <w:bookmarkEnd w:id="537"/>
    </w:p>
    <w:p w14:paraId="2B23A46F" w14:textId="77777777" w:rsidR="005C5C1E" w:rsidRDefault="005C5C1E" w:rsidP="002E6504">
      <w:pPr>
        <w:pStyle w:val="ZL2Section"/>
        <w:numPr>
          <w:ilvl w:val="0"/>
          <w:numId w:val="0"/>
        </w:numPr>
        <w:ind w:left="540"/>
      </w:pPr>
    </w:p>
    <w:p w14:paraId="4F704618" w14:textId="6D1EB8F1" w:rsidR="005C5C1E" w:rsidRDefault="007D5CA6" w:rsidP="005C5C1E">
      <w:pPr>
        <w:pStyle w:val="L3Section"/>
      </w:pPr>
      <w:bookmarkStart w:id="538" w:name="_Toc193295235"/>
      <w:r>
        <w:t>Level Calibration Repeatability &amp; Accuracy</w:t>
      </w:r>
      <w:bookmarkEnd w:id="538"/>
    </w:p>
    <w:p w14:paraId="5F5522B1" w14:textId="480DFB01" w:rsidR="007D5CA6" w:rsidRDefault="007D5CA6" w:rsidP="005C5C1E">
      <w:pPr>
        <w:pStyle w:val="L3Section"/>
      </w:pPr>
      <w:bookmarkStart w:id="539" w:name="_Toc193295236"/>
      <w:proofErr w:type="gramStart"/>
      <w:r>
        <w:t>Resistance Calibration</w:t>
      </w:r>
      <w:proofErr w:type="gramEnd"/>
      <w:r>
        <w:t xml:space="preserve"> Repeatability &amp; Accuracy</w:t>
      </w:r>
      <w:bookmarkEnd w:id="539"/>
    </w:p>
    <w:p w14:paraId="0B66F66D" w14:textId="600C5C0B" w:rsidR="007D5CA6" w:rsidRDefault="007D5CA6" w:rsidP="005C5C1E">
      <w:pPr>
        <w:pStyle w:val="L3Section"/>
      </w:pPr>
      <w:bookmarkStart w:id="540" w:name="_Toc193295237"/>
      <w:r>
        <w:t>Measurement Gage R &amp; R</w:t>
      </w:r>
      <w:bookmarkEnd w:id="540"/>
    </w:p>
    <w:p w14:paraId="6DB03994" w14:textId="7778107B" w:rsidR="007D5CA6" w:rsidRDefault="00FA08A6" w:rsidP="005C5C1E">
      <w:pPr>
        <w:pStyle w:val="L3Section"/>
      </w:pPr>
      <w:bookmarkStart w:id="541" w:name="_Toc193295238"/>
      <w:r>
        <w:t xml:space="preserve">Stability and </w:t>
      </w:r>
      <w:r w:rsidR="007D5CA6">
        <w:t>Drift</w:t>
      </w:r>
      <w:bookmarkEnd w:id="541"/>
    </w:p>
    <w:p w14:paraId="29606B4B" w14:textId="6FE4D560" w:rsidR="009167B7" w:rsidRDefault="009167B7" w:rsidP="005C5C1E">
      <w:pPr>
        <w:pStyle w:val="L3Section"/>
      </w:pPr>
      <w:r>
        <w:t>Tank Response and Fill Rate</w:t>
      </w:r>
    </w:p>
    <w:p w14:paraId="4D9B6189" w14:textId="77777777" w:rsidR="007D5CA6" w:rsidRPr="003038C9" w:rsidRDefault="007D5CA6" w:rsidP="002E6504">
      <w:pPr>
        <w:pStyle w:val="L3Section"/>
        <w:numPr>
          <w:ilvl w:val="0"/>
          <w:numId w:val="0"/>
        </w:numPr>
        <w:ind w:left="864"/>
      </w:pPr>
    </w:p>
    <w:p w14:paraId="6CA7A54D" w14:textId="410E1118" w:rsidR="007D5CA6" w:rsidRDefault="007D5CA6">
      <w:pPr>
        <w:rPr>
          <w:rFonts w:cs="Arial"/>
          <w:kern w:val="2"/>
          <w:sz w:val="24"/>
          <w:szCs w:val="24"/>
          <w:highlight w:val="lightGray"/>
          <w14:ligatures w14:val="standardContextual"/>
        </w:rPr>
      </w:pPr>
    </w:p>
    <w:p w14:paraId="0E521D6F" w14:textId="201B13B5" w:rsidR="005F31CC" w:rsidRDefault="00F773D2" w:rsidP="00733D68">
      <w:pPr>
        <w:pStyle w:val="Append"/>
      </w:pPr>
      <w:bookmarkStart w:id="542" w:name="_Toc193210348"/>
      <w:bookmarkStart w:id="543" w:name="_Toc193210493"/>
      <w:bookmarkStart w:id="544" w:name="_Toc193208476"/>
      <w:bookmarkStart w:id="545" w:name="_Toc193210349"/>
      <w:bookmarkStart w:id="546" w:name="_Toc193210494"/>
      <w:bookmarkStart w:id="547" w:name="_Toc193208477"/>
      <w:bookmarkStart w:id="548" w:name="_Toc193210350"/>
      <w:bookmarkStart w:id="549" w:name="_Toc193210495"/>
      <w:bookmarkStart w:id="550" w:name="_Toc193208478"/>
      <w:bookmarkStart w:id="551" w:name="_Toc193210351"/>
      <w:bookmarkStart w:id="552" w:name="_Toc193210496"/>
      <w:bookmarkStart w:id="553" w:name="_Toc193208479"/>
      <w:bookmarkStart w:id="554" w:name="_Toc193210352"/>
      <w:bookmarkStart w:id="555" w:name="_Toc193210497"/>
      <w:bookmarkStart w:id="556" w:name="_Toc193295239"/>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t>Hardware Installation</w:t>
      </w:r>
      <w:bookmarkEnd w:id="556"/>
    </w:p>
    <w:p w14:paraId="24601E37" w14:textId="77777777" w:rsidR="00F773D2" w:rsidRDefault="00F773D2" w:rsidP="002E6504">
      <w:pPr>
        <w:pStyle w:val="Append"/>
        <w:numPr>
          <w:ilvl w:val="0"/>
          <w:numId w:val="0"/>
        </w:numPr>
        <w:ind w:left="720"/>
      </w:pPr>
    </w:p>
    <w:p w14:paraId="6E90A4EF" w14:textId="4FC2625F" w:rsidR="00F773D2" w:rsidRDefault="00F773D2" w:rsidP="00F773D2">
      <w:pPr>
        <w:pStyle w:val="Append"/>
      </w:pPr>
      <w:bookmarkStart w:id="557" w:name="_Toc193295240"/>
      <w:r>
        <w:t>Instrument Initialization</w:t>
      </w:r>
      <w:bookmarkEnd w:id="557"/>
    </w:p>
    <w:p w14:paraId="564E7794" w14:textId="77777777" w:rsidR="00F773D2" w:rsidRDefault="00F773D2" w:rsidP="002E6504">
      <w:pPr>
        <w:pStyle w:val="ListParagraph"/>
      </w:pPr>
    </w:p>
    <w:p w14:paraId="2B96E150" w14:textId="7FD78A3D" w:rsidR="00F773D2" w:rsidRDefault="00F773D2" w:rsidP="00F773D2">
      <w:pPr>
        <w:pStyle w:val="Append"/>
      </w:pPr>
      <w:bookmarkStart w:id="558" w:name="_Toc193295241"/>
      <w:r>
        <w:t>LabVIEW Application Installation</w:t>
      </w:r>
      <w:bookmarkEnd w:id="558"/>
    </w:p>
    <w:p w14:paraId="5E3F2361" w14:textId="53ECA86B" w:rsidR="00F773D2" w:rsidRPr="003F19C1" w:rsidRDefault="00F773D2" w:rsidP="00E3661D">
      <w:pPr>
        <w:pStyle w:val="ZPara"/>
      </w:pPr>
      <w:r w:rsidRPr="003F19C1">
        <w:t xml:space="preserve">The LabVIEW application is run in a LabVIEW Runtime environment that must be loaded on the target workstation.  And each of the instrument </w:t>
      </w:r>
      <w:proofErr w:type="gramStart"/>
      <w:r w:rsidRPr="003F19C1">
        <w:t>driver</w:t>
      </w:r>
      <w:proofErr w:type="gramEnd"/>
      <w:r w:rsidRPr="003F19C1">
        <w:t xml:space="preserve"> must be loaded per Appendix II.  The LabVIEW app is version controlled in GitHub Allen Aircraft account in the internet </w:t>
      </w:r>
      <w:r w:rsidRPr="003F19C1">
        <w:lastRenderedPageBreak/>
        <w:t>cloud and should be downloaded from there.</w:t>
      </w:r>
    </w:p>
    <w:bookmarkEnd w:id="1"/>
    <w:p w14:paraId="6A9AABDA" w14:textId="2DA838B8" w:rsidR="003F19C1" w:rsidRDefault="00F773D2" w:rsidP="00BA2E11">
      <w:pPr>
        <w:pStyle w:val="Step"/>
        <w:numPr>
          <w:ilvl w:val="0"/>
          <w:numId w:val="16"/>
        </w:numPr>
      </w:pPr>
      <w:r>
        <w:t xml:space="preserve">Have the IT department </w:t>
      </w:r>
      <w:proofErr w:type="gramStart"/>
      <w:r>
        <w:t>load</w:t>
      </w:r>
      <w:proofErr w:type="gramEnd"/>
      <w:r>
        <w:t xml:space="preserve"> the LabVIEW Runtime on the target workstation.    </w:t>
      </w:r>
    </w:p>
    <w:p w14:paraId="2617B764" w14:textId="6F65C0F4" w:rsidR="00F773D2" w:rsidRDefault="003F19C1" w:rsidP="00BA2E11">
      <w:pPr>
        <w:pStyle w:val="Step"/>
        <w:numPr>
          <w:ilvl w:val="0"/>
          <w:numId w:val="16"/>
        </w:numPr>
      </w:pPr>
      <w:r>
        <w:t xml:space="preserve">Contact </w:t>
      </w:r>
      <w:proofErr w:type="gramStart"/>
      <w:r>
        <w:t>AAP</w:t>
      </w:r>
      <w:proofErr w:type="gramEnd"/>
      <w:r>
        <w:t xml:space="preserve"> IT department for GitHub login credentials.  </w:t>
      </w:r>
    </w:p>
    <w:p w14:paraId="1342A26E" w14:textId="77777777" w:rsidR="003F19C1" w:rsidRDefault="00F773D2" w:rsidP="00BA2E11">
      <w:pPr>
        <w:pStyle w:val="Step"/>
        <w:numPr>
          <w:ilvl w:val="0"/>
          <w:numId w:val="16"/>
        </w:numPr>
      </w:pPr>
      <w:r>
        <w:t>Open an internet</w:t>
      </w:r>
      <w:r w:rsidRPr="00EC348D">
        <w:t xml:space="preserve"> browser and navigate to </w:t>
      </w:r>
      <w:hyperlink r:id="rId24" w:history="1">
        <w:r>
          <w:rPr>
            <w:rStyle w:val="Hyperlink"/>
          </w:rPr>
          <w:t>https://github.com/AllenAircraft/PWC-OLS/tree/main</w:t>
        </w:r>
      </w:hyperlink>
      <w:r>
        <w:t xml:space="preserve">. </w:t>
      </w:r>
    </w:p>
    <w:p w14:paraId="0E3F3A2C" w14:textId="1F0EB60B" w:rsidR="00F773D2" w:rsidRDefault="003F19C1" w:rsidP="00BA2E11">
      <w:pPr>
        <w:pStyle w:val="Step"/>
        <w:numPr>
          <w:ilvl w:val="0"/>
          <w:numId w:val="16"/>
        </w:numPr>
      </w:pPr>
      <w:r>
        <w:t>On the Code page, from the top left button, select the code revision to be evaluated.  Note that the Main branch is always the latest release</w:t>
      </w:r>
      <w:r w:rsidR="00F773D2">
        <w:t xml:space="preserve">   </w:t>
      </w:r>
    </w:p>
    <w:p w14:paraId="2AA74F86" w14:textId="7B76FE82" w:rsidR="00F773D2" w:rsidRDefault="00F773D2" w:rsidP="003F19C1">
      <w:pPr>
        <w:pStyle w:val="Step"/>
        <w:numPr>
          <w:ilvl w:val="0"/>
          <w:numId w:val="0"/>
        </w:numPr>
        <w:ind w:left="360"/>
      </w:pPr>
      <w:r>
        <w:t xml:space="preserve">. </w:t>
      </w:r>
    </w:p>
    <w:p w14:paraId="6FA2A197" w14:textId="77777777" w:rsidR="00F773D2" w:rsidRDefault="00F773D2" w:rsidP="000D3871">
      <w:pPr>
        <w:pStyle w:val="Step"/>
        <w:numPr>
          <w:ilvl w:val="0"/>
          <w:numId w:val="0"/>
        </w:numPr>
        <w:ind w:left="900"/>
      </w:pPr>
    </w:p>
    <w:p w14:paraId="4D1E1CDC" w14:textId="77777777" w:rsidR="00F773D2" w:rsidRDefault="00F773D2" w:rsidP="00F773D2">
      <w:pPr>
        <w:jc w:val="center"/>
      </w:pPr>
      <w:r>
        <w:rPr>
          <w:noProof/>
        </w:rPr>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p>
    <w:p w14:paraId="1745F945" w14:textId="77777777" w:rsidR="00F773D2" w:rsidRDefault="00F773D2" w:rsidP="00BA2E11">
      <w:pPr>
        <w:pStyle w:val="Step"/>
        <w:numPr>
          <w:ilvl w:val="0"/>
          <w:numId w:val="27"/>
        </w:numPr>
      </w:pPr>
      <w:r>
        <w:t>Scroll down and open the builds folder,  select folder “PWC-OLS” and copy.</w:t>
      </w:r>
    </w:p>
    <w:p w14:paraId="72787B45" w14:textId="77777777" w:rsidR="00F773D2" w:rsidRDefault="00F773D2" w:rsidP="000D3871">
      <w:pPr>
        <w:pStyle w:val="Step"/>
      </w:pPr>
      <w:r>
        <w:t>Paste the copied PWC-OLS folder to the target system. Open the new PWC-OLS folder on the target system and click on _OLD_Main2_xxx.exe to run the program.</w:t>
      </w:r>
    </w:p>
    <w:p w14:paraId="131DF08B" w14:textId="77777777" w:rsidR="00F773D2" w:rsidRDefault="00F773D2" w:rsidP="00E3661D">
      <w:pPr>
        <w:pStyle w:val="ZPara"/>
      </w:pPr>
      <w:r>
        <w:t>NOTE:  It is convenient to make a shortcut to _OLD_Main2_xxx.exe and place that shortcut on the target desktop.</w:t>
      </w:r>
    </w:p>
    <w:p w14:paraId="2DDE1837" w14:textId="485CC643" w:rsidR="000B0BA0" w:rsidRPr="003038C9" w:rsidRDefault="000B0BA0" w:rsidP="002E6504">
      <w:pPr>
        <w:rPr>
          <w:rFonts w:cs="Arial"/>
          <w:szCs w:val="22"/>
        </w:rPr>
      </w:pPr>
    </w:p>
    <w:sectPr w:rsidR="000B0BA0" w:rsidRPr="003038C9" w:rsidSect="000D3871">
      <w:headerReference w:type="default" r:id="rId26"/>
      <w:footerReference w:type="default" r:id="rId27"/>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F1C3E" w14:textId="77777777" w:rsidR="00DD1739" w:rsidRDefault="00DD1739">
      <w:r>
        <w:separator/>
      </w:r>
    </w:p>
    <w:p w14:paraId="530B6258" w14:textId="77777777" w:rsidR="00DD1739" w:rsidRDefault="00DD1739"/>
    <w:p w14:paraId="76C8B26A" w14:textId="77777777" w:rsidR="00DD1739" w:rsidRDefault="00DD1739"/>
    <w:p w14:paraId="0C7194A8" w14:textId="77777777" w:rsidR="00DD1739" w:rsidRDefault="00DD1739" w:rsidP="004702FF"/>
    <w:p w14:paraId="3E5266B9" w14:textId="77777777" w:rsidR="00DD7920" w:rsidRDefault="00DD7920"/>
  </w:endnote>
  <w:endnote w:type="continuationSeparator" w:id="0">
    <w:p w14:paraId="22D31E0E" w14:textId="77777777" w:rsidR="00DD1739" w:rsidRDefault="00DD1739">
      <w:r>
        <w:continuationSeparator/>
      </w:r>
    </w:p>
    <w:p w14:paraId="1834CA8B" w14:textId="77777777" w:rsidR="00DD1739" w:rsidRDefault="00DD1739"/>
    <w:p w14:paraId="3C4AE69A" w14:textId="77777777" w:rsidR="00DD1739" w:rsidRDefault="00DD1739"/>
    <w:p w14:paraId="207D6CF3" w14:textId="77777777" w:rsidR="00DD1739" w:rsidRDefault="00DD1739" w:rsidP="004702FF"/>
    <w:p w14:paraId="212E86E9" w14:textId="77777777" w:rsidR="00DD7920" w:rsidRDefault="00DD79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C73B" w14:textId="77777777" w:rsidR="000D3871" w:rsidRPr="00D64C1F" w:rsidRDefault="000D3871" w:rsidP="00D6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95D5F" w14:textId="77777777" w:rsidR="00DD1739" w:rsidRDefault="00DD1739">
      <w:r>
        <w:separator/>
      </w:r>
    </w:p>
    <w:p w14:paraId="6B3FDA67" w14:textId="77777777" w:rsidR="00DD1739" w:rsidRDefault="00DD1739"/>
    <w:p w14:paraId="0BAA99E8" w14:textId="77777777" w:rsidR="00DD1739" w:rsidRDefault="00DD1739"/>
    <w:p w14:paraId="2ADF0FC1" w14:textId="77777777" w:rsidR="00DD1739" w:rsidRDefault="00DD1739" w:rsidP="004702FF"/>
    <w:p w14:paraId="051DA8E9" w14:textId="77777777" w:rsidR="00DD7920" w:rsidRDefault="00DD7920"/>
  </w:footnote>
  <w:footnote w:type="continuationSeparator" w:id="0">
    <w:p w14:paraId="351F56D2" w14:textId="77777777" w:rsidR="00DD1739" w:rsidRDefault="00DD1739">
      <w:r>
        <w:continuationSeparator/>
      </w:r>
    </w:p>
    <w:p w14:paraId="0E529381" w14:textId="77777777" w:rsidR="00DD1739" w:rsidRDefault="00DD1739"/>
    <w:p w14:paraId="10F16DD8" w14:textId="77777777" w:rsidR="00DD1739" w:rsidRDefault="00DD1739"/>
    <w:p w14:paraId="190FB0DE" w14:textId="77777777" w:rsidR="00DD1739" w:rsidRDefault="00DD1739" w:rsidP="004702FF"/>
    <w:p w14:paraId="7AB65EF9" w14:textId="77777777" w:rsidR="00DD7920" w:rsidRDefault="00DD79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DD7920">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3986941"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FF205A8" w:rsidR="00457D6E" w:rsidRDefault="007132E5" w:rsidP="008A5981">
          <w:pPr>
            <w:rPr>
              <w:rFonts w:cs="Arial"/>
            </w:rPr>
          </w:pPr>
          <w:r>
            <w:rPr>
              <w:rFonts w:cs="Arial"/>
            </w:rPr>
            <w:t>2025/03/</w:t>
          </w:r>
          <w:r w:rsidR="00D123E8">
            <w:rPr>
              <w:rFonts w:cs="Arial"/>
            </w:rPr>
            <w:t>1</w:t>
          </w:r>
          <w:r w:rsidR="000502A8">
            <w:rPr>
              <w:rFonts w:cs="Arial"/>
            </w:rPr>
            <w:t>8</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12CFCF68" w:rsidR="00D123E8" w:rsidRDefault="0064065C" w:rsidP="000448BE">
          <w:pPr>
            <w:rPr>
              <w:rFonts w:cs="Arial"/>
            </w:rPr>
          </w:pPr>
          <w:r>
            <w:rPr>
              <w:rFonts w:cs="Arial"/>
            </w:rPr>
            <w:t>Draft</w:t>
          </w:r>
          <w:r w:rsidR="00C4226E">
            <w:rPr>
              <w:rFonts w:cs="Arial"/>
            </w:rPr>
            <w:t xml:space="preserve"> </w:t>
          </w:r>
          <w:r w:rsidR="000502A8">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DD7920">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3986942"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559" w:name="_Hlk191710431"/>
          <w:r>
            <w:rPr>
              <w:rFonts w:cs="Arial"/>
              <w:szCs w:val="22"/>
            </w:rPr>
            <w:t>#</w:t>
          </w:r>
          <w:r w:rsidR="008670B8">
            <w:rPr>
              <w:rFonts w:cs="Arial"/>
              <w:szCs w:val="22"/>
            </w:rPr>
            <w:t>250129</w:t>
          </w:r>
          <w:bookmarkEnd w:id="559"/>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p w14:paraId="68033A05" w14:textId="77777777" w:rsidR="00DD7920" w:rsidRDefault="00DD79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BEC0D8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10E6F1F"/>
    <w:multiLevelType w:val="hybridMultilevel"/>
    <w:tmpl w:val="8EA2707A"/>
    <w:lvl w:ilvl="0" w:tplc="10EC7B02">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05E39"/>
    <w:multiLevelType w:val="multilevel"/>
    <w:tmpl w:val="B5725582"/>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20CC7C29"/>
    <w:multiLevelType w:val="hybridMultilevel"/>
    <w:tmpl w:val="51A0ECDA"/>
    <w:lvl w:ilvl="0" w:tplc="94C4CB54">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DB7DBF"/>
    <w:multiLevelType w:val="hybridMultilevel"/>
    <w:tmpl w:val="F530F5FC"/>
    <w:lvl w:ilvl="0" w:tplc="BBEE5000">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3940CF"/>
    <w:multiLevelType w:val="hybridMultilevel"/>
    <w:tmpl w:val="C8D65EFA"/>
    <w:lvl w:ilvl="0" w:tplc="22F8E422">
      <w:start w:val="1"/>
      <w:numFmt w:val="decimal"/>
      <w:pStyle w:val="Step"/>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68831F2"/>
    <w:multiLevelType w:val="hybridMultilevel"/>
    <w:tmpl w:val="BDE4760A"/>
    <w:lvl w:ilvl="0" w:tplc="DD7EC124">
      <w:start w:val="1"/>
      <w:numFmt w:val="upperRoman"/>
      <w:pStyle w:val="Append"/>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16EB7"/>
    <w:multiLevelType w:val="hybridMultilevel"/>
    <w:tmpl w:val="9962C82C"/>
    <w:lvl w:ilvl="0" w:tplc="E78448AA">
      <w:start w:val="8"/>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0C6BF0"/>
    <w:multiLevelType w:val="hybridMultilevel"/>
    <w:tmpl w:val="5AC8462A"/>
    <w:lvl w:ilvl="0" w:tplc="368612A6">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6" w15:restartNumberingAfterBreak="0">
    <w:nsid w:val="6A4C34D7"/>
    <w:multiLevelType w:val="hybridMultilevel"/>
    <w:tmpl w:val="65D2A288"/>
    <w:lvl w:ilvl="0" w:tplc="C02608F4">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7"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17"/>
  </w:num>
  <w:num w:numId="2" w16cid:durableId="1734305484">
    <w:abstractNumId w:val="0"/>
  </w:num>
  <w:num w:numId="3" w16cid:durableId="1155606240">
    <w:abstractNumId w:val="6"/>
  </w:num>
  <w:num w:numId="4" w16cid:durableId="2027559707">
    <w:abstractNumId w:val="5"/>
  </w:num>
  <w:num w:numId="5" w16cid:durableId="21135464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1753967412">
    <w:abstractNumId w:val="3"/>
  </w:num>
  <w:num w:numId="8" w16cid:durableId="2123107294">
    <w:abstractNumId w:val="15"/>
  </w:num>
  <w:num w:numId="9" w16cid:durableId="904414625">
    <w:abstractNumId w:val="4"/>
  </w:num>
  <w:num w:numId="10" w16cid:durableId="693464709">
    <w:abstractNumId w:val="14"/>
  </w:num>
  <w:num w:numId="11" w16cid:durableId="652297604">
    <w:abstractNumId w:val="12"/>
  </w:num>
  <w:num w:numId="12" w16cid:durableId="1323853933">
    <w:abstractNumId w:val="16"/>
  </w:num>
  <w:num w:numId="13" w16cid:durableId="898201786">
    <w:abstractNumId w:val="2"/>
    <w:lvlOverride w:ilvl="0">
      <w:startOverride w:val="1"/>
    </w:lvlOverride>
  </w:num>
  <w:num w:numId="14" w16cid:durableId="2039508606">
    <w:abstractNumId w:val="2"/>
    <w:lvlOverride w:ilvl="0">
      <w:startOverride w:val="1"/>
    </w:lvlOverride>
  </w:num>
  <w:num w:numId="15" w16cid:durableId="434404054">
    <w:abstractNumId w:val="10"/>
  </w:num>
  <w:num w:numId="16" w16cid:durableId="1290473544">
    <w:abstractNumId w:val="2"/>
    <w:lvlOverride w:ilvl="0">
      <w:startOverride w:val="1"/>
    </w:lvlOverride>
  </w:num>
  <w:num w:numId="17" w16cid:durableId="905533620">
    <w:abstractNumId w:val="7"/>
    <w:lvlOverride w:ilvl="0">
      <w:startOverride w:val="1"/>
    </w:lvlOverride>
  </w:num>
  <w:num w:numId="18" w16cid:durableId="1599634334">
    <w:abstractNumId w:val="7"/>
    <w:lvlOverride w:ilvl="0">
      <w:startOverride w:val="1"/>
    </w:lvlOverride>
  </w:num>
  <w:num w:numId="19" w16cid:durableId="2130007032">
    <w:abstractNumId w:val="7"/>
  </w:num>
  <w:num w:numId="20" w16cid:durableId="598030422">
    <w:abstractNumId w:val="7"/>
    <w:lvlOverride w:ilvl="0">
      <w:startOverride w:val="1"/>
    </w:lvlOverride>
  </w:num>
  <w:num w:numId="21" w16cid:durableId="1503623547">
    <w:abstractNumId w:val="7"/>
    <w:lvlOverride w:ilvl="0">
      <w:startOverride w:val="1"/>
    </w:lvlOverride>
  </w:num>
  <w:num w:numId="22" w16cid:durableId="2004815621">
    <w:abstractNumId w:val="7"/>
    <w:lvlOverride w:ilvl="0">
      <w:startOverride w:val="1"/>
    </w:lvlOverride>
  </w:num>
  <w:num w:numId="23" w16cid:durableId="999767236">
    <w:abstractNumId w:val="7"/>
    <w:lvlOverride w:ilvl="0">
      <w:startOverride w:val="1"/>
    </w:lvlOverride>
  </w:num>
  <w:num w:numId="24" w16cid:durableId="1871844721">
    <w:abstractNumId w:val="8"/>
    <w:lvlOverride w:ilvl="0">
      <w:startOverride w:val="1"/>
    </w:lvlOverride>
  </w:num>
  <w:num w:numId="25" w16cid:durableId="1947537473">
    <w:abstractNumId w:val="11"/>
    <w:lvlOverride w:ilvl="0">
      <w:startOverride w:val="1"/>
    </w:lvlOverride>
  </w:num>
  <w:num w:numId="26" w16cid:durableId="1451777369">
    <w:abstractNumId w:val="11"/>
  </w:num>
  <w:num w:numId="27" w16cid:durableId="1572420928">
    <w:abstractNumId w:val="11"/>
    <w:lvlOverride w:ilvl="0">
      <w:startOverride w:val="5"/>
    </w:lvlOverride>
  </w:num>
  <w:num w:numId="28" w16cid:durableId="21251191">
    <w:abstractNumId w:val="11"/>
    <w:lvlOverride w:ilvl="0">
      <w:startOverride w:val="9"/>
    </w:lvlOverride>
  </w:num>
  <w:num w:numId="29" w16cid:durableId="156965061">
    <w:abstractNumId w:val="11"/>
    <w:lvlOverride w:ilvl="0">
      <w:startOverride w:val="1"/>
    </w:lvlOverride>
  </w:num>
  <w:num w:numId="30" w16cid:durableId="1465271032">
    <w:abstractNumId w:val="11"/>
    <w:lvlOverride w:ilvl="0">
      <w:startOverride w:val="1"/>
    </w:lvlOverride>
  </w:num>
  <w:num w:numId="31" w16cid:durableId="484274366">
    <w:abstractNumId w:val="11"/>
    <w:lvlOverride w:ilvl="0">
      <w:startOverride w:val="1"/>
    </w:lvlOverride>
  </w:num>
  <w:num w:numId="32" w16cid:durableId="673268491">
    <w:abstractNumId w:val="13"/>
    <w:lvlOverride w:ilvl="0">
      <w:startOverride w:val="1"/>
    </w:lvlOverride>
  </w:num>
  <w:num w:numId="33" w16cid:durableId="170459774">
    <w:abstractNumId w:val="13"/>
    <w:lvlOverride w:ilvl="0">
      <w:startOverride w:val="1"/>
    </w:lvlOverride>
  </w:num>
  <w:num w:numId="34" w16cid:durableId="1863205409">
    <w:abstractNumId w:val="13"/>
    <w:lvlOverride w:ilvl="0">
      <w:startOverride w:val="2"/>
    </w:lvlOverride>
  </w:num>
  <w:num w:numId="35" w16cid:durableId="588734129">
    <w:abstractNumId w:val="13"/>
    <w:lvlOverride w:ilvl="0">
      <w:startOverride w:val="1"/>
    </w:lvlOverride>
  </w:num>
  <w:num w:numId="36" w16cid:durableId="1847476662">
    <w:abstractNumId w:val="13"/>
    <w:lvlOverride w:ilvl="0">
      <w:startOverride w:val="4"/>
    </w:lvlOverride>
  </w:num>
  <w:num w:numId="37" w16cid:durableId="159077795">
    <w:abstractNumId w:val="9"/>
  </w:num>
  <w:num w:numId="38" w16cid:durableId="287053618">
    <w:abstractNumId w:val="9"/>
    <w:lvlOverride w:ilvl="0">
      <w:startOverride w:val="1"/>
    </w:lvlOverride>
  </w:num>
  <w:num w:numId="39" w16cid:durableId="814906400">
    <w:abstractNumId w:val="9"/>
    <w:lvlOverride w:ilvl="0">
      <w:startOverride w:val="1"/>
    </w:lvlOverride>
  </w:num>
  <w:num w:numId="40" w16cid:durableId="409231637">
    <w:abstractNumId w:val="9"/>
    <w:lvlOverride w:ilvl="0">
      <w:startOverride w:val="1"/>
    </w:lvlOverride>
  </w:num>
  <w:num w:numId="41" w16cid:durableId="2140760340">
    <w:abstractNumId w:val="9"/>
    <w:lvlOverride w:ilvl="0">
      <w:startOverride w:val="2"/>
    </w:lvlOverride>
  </w:num>
  <w:num w:numId="42" w16cid:durableId="2146115770">
    <w:abstractNumId w:val="9"/>
    <w:lvlOverride w:ilvl="0">
      <w:startOverride w:val="1"/>
    </w:lvlOverride>
  </w:num>
  <w:num w:numId="43" w16cid:durableId="56366324">
    <w:abstractNumId w:val="9"/>
    <w:lvlOverride w:ilvl="0">
      <w:startOverride w:val="1"/>
    </w:lvlOverride>
  </w:num>
  <w:num w:numId="44" w16cid:durableId="800223699">
    <w:abstractNumId w:val="9"/>
    <w:lvlOverride w:ilvl="0">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2A8"/>
    <w:rsid w:val="00050FED"/>
    <w:rsid w:val="00053B2E"/>
    <w:rsid w:val="00053DEA"/>
    <w:rsid w:val="00053EEB"/>
    <w:rsid w:val="00054D16"/>
    <w:rsid w:val="00060E1D"/>
    <w:rsid w:val="00061E27"/>
    <w:rsid w:val="00063764"/>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6220"/>
    <w:rsid w:val="00087A4B"/>
    <w:rsid w:val="000A2C80"/>
    <w:rsid w:val="000A64A7"/>
    <w:rsid w:val="000B0BA0"/>
    <w:rsid w:val="000B20E3"/>
    <w:rsid w:val="000B2EC8"/>
    <w:rsid w:val="000B532C"/>
    <w:rsid w:val="000B5AEC"/>
    <w:rsid w:val="000B7AF1"/>
    <w:rsid w:val="000C17C7"/>
    <w:rsid w:val="000C1E6A"/>
    <w:rsid w:val="000C2808"/>
    <w:rsid w:val="000C5A82"/>
    <w:rsid w:val="000D131E"/>
    <w:rsid w:val="000D3871"/>
    <w:rsid w:val="000D783F"/>
    <w:rsid w:val="000E1B05"/>
    <w:rsid w:val="000E1BC1"/>
    <w:rsid w:val="000E23D5"/>
    <w:rsid w:val="000E2A8C"/>
    <w:rsid w:val="000E3FE7"/>
    <w:rsid w:val="000E457A"/>
    <w:rsid w:val="000E571D"/>
    <w:rsid w:val="000E6BF7"/>
    <w:rsid w:val="000F02AE"/>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7FB6"/>
    <w:rsid w:val="001302D5"/>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1E11"/>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1B3"/>
    <w:rsid w:val="00194918"/>
    <w:rsid w:val="00195A31"/>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9B"/>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28"/>
    <w:rsid w:val="002E01DC"/>
    <w:rsid w:val="002E29FE"/>
    <w:rsid w:val="002E4543"/>
    <w:rsid w:val="002E591F"/>
    <w:rsid w:val="002E6504"/>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67F2E"/>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1AD5"/>
    <w:rsid w:val="003B36D8"/>
    <w:rsid w:val="003B3C24"/>
    <w:rsid w:val="003B45B0"/>
    <w:rsid w:val="003B5E95"/>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1EC"/>
    <w:rsid w:val="003E24F8"/>
    <w:rsid w:val="003E475A"/>
    <w:rsid w:val="003F079C"/>
    <w:rsid w:val="003F19C1"/>
    <w:rsid w:val="003F2543"/>
    <w:rsid w:val="003F399E"/>
    <w:rsid w:val="003F467F"/>
    <w:rsid w:val="00400481"/>
    <w:rsid w:val="00402FE9"/>
    <w:rsid w:val="00404C7A"/>
    <w:rsid w:val="0040550D"/>
    <w:rsid w:val="00406490"/>
    <w:rsid w:val="00406BEF"/>
    <w:rsid w:val="00407977"/>
    <w:rsid w:val="004143AE"/>
    <w:rsid w:val="00416929"/>
    <w:rsid w:val="00425FAF"/>
    <w:rsid w:val="004278CF"/>
    <w:rsid w:val="004334D4"/>
    <w:rsid w:val="00441F94"/>
    <w:rsid w:val="00442AF3"/>
    <w:rsid w:val="004453F3"/>
    <w:rsid w:val="004532D5"/>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4FB4"/>
    <w:rsid w:val="004850DE"/>
    <w:rsid w:val="00486233"/>
    <w:rsid w:val="004871E5"/>
    <w:rsid w:val="004904B8"/>
    <w:rsid w:val="00490D55"/>
    <w:rsid w:val="00491B6E"/>
    <w:rsid w:val="00492A37"/>
    <w:rsid w:val="00497A10"/>
    <w:rsid w:val="004A3770"/>
    <w:rsid w:val="004A4AA9"/>
    <w:rsid w:val="004A5393"/>
    <w:rsid w:val="004A6155"/>
    <w:rsid w:val="004A640E"/>
    <w:rsid w:val="004B0C16"/>
    <w:rsid w:val="004B15DA"/>
    <w:rsid w:val="004B1970"/>
    <w:rsid w:val="004B1D65"/>
    <w:rsid w:val="004B299A"/>
    <w:rsid w:val="004B376C"/>
    <w:rsid w:val="004B7A9F"/>
    <w:rsid w:val="004C120E"/>
    <w:rsid w:val="004C370C"/>
    <w:rsid w:val="004C4B6F"/>
    <w:rsid w:val="004C4F64"/>
    <w:rsid w:val="004C76C0"/>
    <w:rsid w:val="004E214C"/>
    <w:rsid w:val="004E216C"/>
    <w:rsid w:val="004E24CC"/>
    <w:rsid w:val="004E373D"/>
    <w:rsid w:val="004E4DB0"/>
    <w:rsid w:val="004E59D6"/>
    <w:rsid w:val="004E5C81"/>
    <w:rsid w:val="004F068E"/>
    <w:rsid w:val="004F2562"/>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34E1"/>
    <w:rsid w:val="00513963"/>
    <w:rsid w:val="00514BB4"/>
    <w:rsid w:val="0052454B"/>
    <w:rsid w:val="00525A6C"/>
    <w:rsid w:val="00526364"/>
    <w:rsid w:val="005263AB"/>
    <w:rsid w:val="00532B1A"/>
    <w:rsid w:val="005337B2"/>
    <w:rsid w:val="00533B2D"/>
    <w:rsid w:val="0053512A"/>
    <w:rsid w:val="00540ED8"/>
    <w:rsid w:val="00541020"/>
    <w:rsid w:val="00541AD7"/>
    <w:rsid w:val="005435D1"/>
    <w:rsid w:val="00543DA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5C1E"/>
    <w:rsid w:val="005C613A"/>
    <w:rsid w:val="005D096F"/>
    <w:rsid w:val="005D11AC"/>
    <w:rsid w:val="005D259E"/>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36C"/>
    <w:rsid w:val="0061084F"/>
    <w:rsid w:val="00610D26"/>
    <w:rsid w:val="00612494"/>
    <w:rsid w:val="00615F61"/>
    <w:rsid w:val="00616384"/>
    <w:rsid w:val="006164A5"/>
    <w:rsid w:val="00616537"/>
    <w:rsid w:val="00617E41"/>
    <w:rsid w:val="0062161A"/>
    <w:rsid w:val="006242C5"/>
    <w:rsid w:val="006255BC"/>
    <w:rsid w:val="00625890"/>
    <w:rsid w:val="00626438"/>
    <w:rsid w:val="00627409"/>
    <w:rsid w:val="00630A5E"/>
    <w:rsid w:val="00631170"/>
    <w:rsid w:val="006333AF"/>
    <w:rsid w:val="00634D99"/>
    <w:rsid w:val="00635503"/>
    <w:rsid w:val="006366EF"/>
    <w:rsid w:val="006378C0"/>
    <w:rsid w:val="0064065C"/>
    <w:rsid w:val="00640D2D"/>
    <w:rsid w:val="00641695"/>
    <w:rsid w:val="00641C62"/>
    <w:rsid w:val="006423FA"/>
    <w:rsid w:val="006424A3"/>
    <w:rsid w:val="00644037"/>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A78E8"/>
    <w:rsid w:val="006B28D9"/>
    <w:rsid w:val="006B35A6"/>
    <w:rsid w:val="006B3742"/>
    <w:rsid w:val="006B397A"/>
    <w:rsid w:val="006B64F6"/>
    <w:rsid w:val="006C2A71"/>
    <w:rsid w:val="006C3900"/>
    <w:rsid w:val="006C445B"/>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255E"/>
    <w:rsid w:val="00733D68"/>
    <w:rsid w:val="00734F30"/>
    <w:rsid w:val="00741741"/>
    <w:rsid w:val="0074175D"/>
    <w:rsid w:val="00742E89"/>
    <w:rsid w:val="00743538"/>
    <w:rsid w:val="007439C6"/>
    <w:rsid w:val="0074443A"/>
    <w:rsid w:val="00747EE9"/>
    <w:rsid w:val="007516C3"/>
    <w:rsid w:val="00751984"/>
    <w:rsid w:val="007529D1"/>
    <w:rsid w:val="00753CCF"/>
    <w:rsid w:val="00753E04"/>
    <w:rsid w:val="00756634"/>
    <w:rsid w:val="00756A46"/>
    <w:rsid w:val="00756FDA"/>
    <w:rsid w:val="0075702B"/>
    <w:rsid w:val="0076078C"/>
    <w:rsid w:val="00760B0B"/>
    <w:rsid w:val="0076109B"/>
    <w:rsid w:val="00762D1D"/>
    <w:rsid w:val="00762DC3"/>
    <w:rsid w:val="007640AE"/>
    <w:rsid w:val="007640DD"/>
    <w:rsid w:val="007655FA"/>
    <w:rsid w:val="007700A0"/>
    <w:rsid w:val="007702CF"/>
    <w:rsid w:val="00774A0C"/>
    <w:rsid w:val="007772F2"/>
    <w:rsid w:val="00780B71"/>
    <w:rsid w:val="00781968"/>
    <w:rsid w:val="00782A5D"/>
    <w:rsid w:val="00783CFD"/>
    <w:rsid w:val="007850A8"/>
    <w:rsid w:val="007859D3"/>
    <w:rsid w:val="00791491"/>
    <w:rsid w:val="00792433"/>
    <w:rsid w:val="00793A0C"/>
    <w:rsid w:val="00793A1F"/>
    <w:rsid w:val="00793F98"/>
    <w:rsid w:val="00793FFE"/>
    <w:rsid w:val="00795158"/>
    <w:rsid w:val="007A002A"/>
    <w:rsid w:val="007A1E86"/>
    <w:rsid w:val="007A2F5C"/>
    <w:rsid w:val="007A376E"/>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1E29"/>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27768"/>
    <w:rsid w:val="00832CA9"/>
    <w:rsid w:val="0083553C"/>
    <w:rsid w:val="00836DCC"/>
    <w:rsid w:val="008370FF"/>
    <w:rsid w:val="00837244"/>
    <w:rsid w:val="00840BE4"/>
    <w:rsid w:val="00841FA9"/>
    <w:rsid w:val="0084259C"/>
    <w:rsid w:val="008455EA"/>
    <w:rsid w:val="00845EAB"/>
    <w:rsid w:val="00846FB2"/>
    <w:rsid w:val="0084708E"/>
    <w:rsid w:val="00852255"/>
    <w:rsid w:val="008540D0"/>
    <w:rsid w:val="008555B7"/>
    <w:rsid w:val="00855DAB"/>
    <w:rsid w:val="008563F8"/>
    <w:rsid w:val="008568EC"/>
    <w:rsid w:val="0085705C"/>
    <w:rsid w:val="00860E7E"/>
    <w:rsid w:val="00861388"/>
    <w:rsid w:val="008629B5"/>
    <w:rsid w:val="008670B8"/>
    <w:rsid w:val="0087721B"/>
    <w:rsid w:val="00882F04"/>
    <w:rsid w:val="0088300E"/>
    <w:rsid w:val="00883E97"/>
    <w:rsid w:val="0088447B"/>
    <w:rsid w:val="00884933"/>
    <w:rsid w:val="00885289"/>
    <w:rsid w:val="008854DD"/>
    <w:rsid w:val="008877C3"/>
    <w:rsid w:val="0089118D"/>
    <w:rsid w:val="008913CD"/>
    <w:rsid w:val="00891613"/>
    <w:rsid w:val="00891D4E"/>
    <w:rsid w:val="00892E03"/>
    <w:rsid w:val="00895962"/>
    <w:rsid w:val="00896119"/>
    <w:rsid w:val="008A12A9"/>
    <w:rsid w:val="008A2427"/>
    <w:rsid w:val="008A357A"/>
    <w:rsid w:val="008A3993"/>
    <w:rsid w:val="008A5981"/>
    <w:rsid w:val="008A5F42"/>
    <w:rsid w:val="008A7159"/>
    <w:rsid w:val="008B1A9A"/>
    <w:rsid w:val="008B2688"/>
    <w:rsid w:val="008B357D"/>
    <w:rsid w:val="008B673B"/>
    <w:rsid w:val="008B777E"/>
    <w:rsid w:val="008B7C40"/>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625F"/>
    <w:rsid w:val="009167B7"/>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4A2F"/>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212"/>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C99"/>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2EA"/>
    <w:rsid w:val="00A43571"/>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2302"/>
    <w:rsid w:val="00B04B81"/>
    <w:rsid w:val="00B05110"/>
    <w:rsid w:val="00B063AB"/>
    <w:rsid w:val="00B071DB"/>
    <w:rsid w:val="00B11B15"/>
    <w:rsid w:val="00B13D48"/>
    <w:rsid w:val="00B142CD"/>
    <w:rsid w:val="00B155AC"/>
    <w:rsid w:val="00B16CE8"/>
    <w:rsid w:val="00B17588"/>
    <w:rsid w:val="00B17646"/>
    <w:rsid w:val="00B2247F"/>
    <w:rsid w:val="00B22BAE"/>
    <w:rsid w:val="00B22CB8"/>
    <w:rsid w:val="00B26077"/>
    <w:rsid w:val="00B30EAC"/>
    <w:rsid w:val="00B31778"/>
    <w:rsid w:val="00B31AA7"/>
    <w:rsid w:val="00B32155"/>
    <w:rsid w:val="00B32FD5"/>
    <w:rsid w:val="00B32FDF"/>
    <w:rsid w:val="00B3486C"/>
    <w:rsid w:val="00B364AE"/>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2E11"/>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B7E8E"/>
    <w:rsid w:val="00BC0D68"/>
    <w:rsid w:val="00BC1DA1"/>
    <w:rsid w:val="00BC3CB2"/>
    <w:rsid w:val="00BC3D3B"/>
    <w:rsid w:val="00BC48C2"/>
    <w:rsid w:val="00BD1F80"/>
    <w:rsid w:val="00BD25D0"/>
    <w:rsid w:val="00BD4C10"/>
    <w:rsid w:val="00BD7C33"/>
    <w:rsid w:val="00BE480F"/>
    <w:rsid w:val="00BE5CDD"/>
    <w:rsid w:val="00BE633C"/>
    <w:rsid w:val="00BE7619"/>
    <w:rsid w:val="00BF4873"/>
    <w:rsid w:val="00BF63C8"/>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53A3"/>
    <w:rsid w:val="00C16EF5"/>
    <w:rsid w:val="00C2185B"/>
    <w:rsid w:val="00C2211D"/>
    <w:rsid w:val="00C2237B"/>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257F"/>
    <w:rsid w:val="00C72D2A"/>
    <w:rsid w:val="00C73B3C"/>
    <w:rsid w:val="00C74714"/>
    <w:rsid w:val="00C762F9"/>
    <w:rsid w:val="00C77C72"/>
    <w:rsid w:val="00C80D70"/>
    <w:rsid w:val="00C86979"/>
    <w:rsid w:val="00C900EF"/>
    <w:rsid w:val="00C9069E"/>
    <w:rsid w:val="00C90759"/>
    <w:rsid w:val="00C91C16"/>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C71F0"/>
    <w:rsid w:val="00CC7317"/>
    <w:rsid w:val="00CD0223"/>
    <w:rsid w:val="00CD04F0"/>
    <w:rsid w:val="00CD453D"/>
    <w:rsid w:val="00CD48FA"/>
    <w:rsid w:val="00CE04E7"/>
    <w:rsid w:val="00CE1545"/>
    <w:rsid w:val="00CE1D24"/>
    <w:rsid w:val="00CE27E9"/>
    <w:rsid w:val="00CE313E"/>
    <w:rsid w:val="00CE3E9F"/>
    <w:rsid w:val="00CE40A6"/>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4C1F"/>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739"/>
    <w:rsid w:val="00DD1CC2"/>
    <w:rsid w:val="00DD1E16"/>
    <w:rsid w:val="00DD288F"/>
    <w:rsid w:val="00DD60D6"/>
    <w:rsid w:val="00DD7920"/>
    <w:rsid w:val="00DD7DF0"/>
    <w:rsid w:val="00DE0579"/>
    <w:rsid w:val="00DE0D35"/>
    <w:rsid w:val="00DE17D8"/>
    <w:rsid w:val="00DE1C76"/>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661D"/>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CBF"/>
    <w:rsid w:val="00EA7EE6"/>
    <w:rsid w:val="00EB3AF4"/>
    <w:rsid w:val="00EB4405"/>
    <w:rsid w:val="00EB44F2"/>
    <w:rsid w:val="00EB53DE"/>
    <w:rsid w:val="00EB58C9"/>
    <w:rsid w:val="00EB5BCA"/>
    <w:rsid w:val="00EB625C"/>
    <w:rsid w:val="00EC0D12"/>
    <w:rsid w:val="00EC2F4B"/>
    <w:rsid w:val="00EC348D"/>
    <w:rsid w:val="00EC41FD"/>
    <w:rsid w:val="00EC4E47"/>
    <w:rsid w:val="00ED0ABA"/>
    <w:rsid w:val="00ED3F72"/>
    <w:rsid w:val="00ED46F8"/>
    <w:rsid w:val="00ED7EA4"/>
    <w:rsid w:val="00EE3347"/>
    <w:rsid w:val="00EE349C"/>
    <w:rsid w:val="00EE424D"/>
    <w:rsid w:val="00EE4F69"/>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17B74"/>
    <w:rsid w:val="00F228A7"/>
    <w:rsid w:val="00F24FA1"/>
    <w:rsid w:val="00F26269"/>
    <w:rsid w:val="00F262A0"/>
    <w:rsid w:val="00F30BB7"/>
    <w:rsid w:val="00F310F8"/>
    <w:rsid w:val="00F34783"/>
    <w:rsid w:val="00F356B4"/>
    <w:rsid w:val="00F42450"/>
    <w:rsid w:val="00F431B7"/>
    <w:rsid w:val="00F4532D"/>
    <w:rsid w:val="00F46A4C"/>
    <w:rsid w:val="00F47232"/>
    <w:rsid w:val="00F50721"/>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3D2"/>
    <w:rsid w:val="00F77D57"/>
    <w:rsid w:val="00F80AFD"/>
    <w:rsid w:val="00F83558"/>
    <w:rsid w:val="00F83EEE"/>
    <w:rsid w:val="00F8558F"/>
    <w:rsid w:val="00F85E12"/>
    <w:rsid w:val="00F8768C"/>
    <w:rsid w:val="00F90C55"/>
    <w:rsid w:val="00F91833"/>
    <w:rsid w:val="00F9442E"/>
    <w:rsid w:val="00F97F48"/>
    <w:rsid w:val="00FA08A6"/>
    <w:rsid w:val="00FA0D41"/>
    <w:rsid w:val="00FA1971"/>
    <w:rsid w:val="00FA2FEA"/>
    <w:rsid w:val="00FA33BB"/>
    <w:rsid w:val="00FA55B3"/>
    <w:rsid w:val="00FB0D68"/>
    <w:rsid w:val="00FB17CD"/>
    <w:rsid w:val="00FB3A8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link w:val="FooterChar"/>
    <w:uiPriority w:val="99"/>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E3661D"/>
    <w:rPr>
      <w:rFonts w:ascii="Arial" w:hAnsi="Arial" w:cs="Arial"/>
      <w:kern w:val="2"/>
      <w:sz w:val="22"/>
      <w:szCs w:val="22"/>
      <w14:ligatures w14:val="standardContextual"/>
    </w:rPr>
  </w:style>
  <w:style w:type="paragraph" w:customStyle="1" w:styleId="ZPara">
    <w:name w:val="Z.Para."/>
    <w:basedOn w:val="Normal"/>
    <w:link w:val="ZParaChar"/>
    <w:qFormat/>
    <w:rsid w:val="00E3661D"/>
    <w:pPr>
      <w:widowControl w:val="0"/>
      <w:autoSpaceDE w:val="0"/>
      <w:autoSpaceDN w:val="0"/>
      <w:adjustRightInd w:val="0"/>
      <w:spacing w:before="120"/>
      <w:ind w:left="720"/>
      <w:jc w:val="both"/>
    </w:pPr>
    <w:rPr>
      <w:rFonts w:cs="Arial"/>
      <w:kern w:val="2"/>
      <w:szCs w:val="22"/>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491B6E"/>
    <w:rPr>
      <w:rFonts w:ascii="Arial" w:hAnsi="Arial" w:cs="Arial"/>
      <w:sz w:val="22"/>
      <w:szCs w:val="22"/>
      <w:u w:val="single"/>
    </w:rPr>
  </w:style>
  <w:style w:type="paragraph" w:customStyle="1" w:styleId="ZL2Section">
    <w:name w:val="Z. L2 Section"/>
    <w:basedOn w:val="Style6"/>
    <w:link w:val="ZL2SectionChar"/>
    <w:autoRedefine/>
    <w:qFormat/>
    <w:rsid w:val="00491B6E"/>
    <w:pPr>
      <w:numPr>
        <w:ilvl w:val="1"/>
        <w:numId w:val="3"/>
      </w:numPr>
      <w:tabs>
        <w:tab w:val="clear" w:pos="576"/>
        <w:tab w:val="clear" w:pos="720"/>
        <w:tab w:val="left" w:pos="540"/>
      </w:tabs>
      <w:spacing w:before="120"/>
      <w:ind w:left="540" w:hanging="540"/>
    </w:p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tabs>
        <w:tab w:val="clear" w:pos="576"/>
        <w:tab w:val="num" w:pos="756"/>
      </w:tabs>
      <w:spacing w:before="240" w:after="120"/>
      <w:ind w:left="756" w:hanging="756"/>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8"/>
      </w:numPr>
      <w:spacing w:after="120"/>
      <w:ind w:left="994" w:hanging="634"/>
    </w:pPr>
    <w:rPr>
      <w:b/>
      <w:bCs/>
    </w:rPr>
  </w:style>
  <w:style w:type="character" w:customStyle="1" w:styleId="RequirementChar">
    <w:name w:val="Requirement Char"/>
    <w:basedOn w:val="ZParaChar"/>
    <w:link w:val="Requirement"/>
    <w:rsid w:val="002E591F"/>
    <w:rPr>
      <w:rFonts w:ascii="Arial" w:hAnsi="Arial" w:cs="Arial"/>
      <w:b/>
      <w:bCs/>
      <w:kern w:val="2"/>
      <w:sz w:val="22"/>
      <w:szCs w:val="22"/>
      <w14:ligatures w14:val="standardContextual"/>
    </w:rPr>
  </w:style>
  <w:style w:type="paragraph" w:customStyle="1" w:styleId="Dashbullet">
    <w:name w:val="Dash bullet"/>
    <w:basedOn w:val="ZPara"/>
    <w:link w:val="DashbulletChar"/>
    <w:qFormat/>
    <w:rsid w:val="00572BE2"/>
    <w:pPr>
      <w:numPr>
        <w:numId w:val="7"/>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2"/>
      <w:szCs w:val="22"/>
      <w14:ligatures w14:val="standardContextual"/>
    </w:rPr>
  </w:style>
  <w:style w:type="paragraph" w:customStyle="1" w:styleId="Step">
    <w:name w:val="Step"/>
    <w:basedOn w:val="Normal"/>
    <w:link w:val="StepChar"/>
    <w:qFormat/>
    <w:rsid w:val="000D3871"/>
    <w:pPr>
      <w:numPr>
        <w:numId w:val="37"/>
      </w:numPr>
      <w:spacing w:before="120"/>
    </w:pPr>
  </w:style>
  <w:style w:type="character" w:customStyle="1" w:styleId="StepChar">
    <w:name w:val="Step Char"/>
    <w:basedOn w:val="DefaultParagraphFont"/>
    <w:link w:val="Step"/>
    <w:rsid w:val="000D3871"/>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0D3871"/>
    <w:pPr>
      <w:numPr>
        <w:numId w:val="12"/>
      </w:numPr>
      <w:spacing w:after="60"/>
      <w:ind w:left="1267"/>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0D3871"/>
    <w:rPr>
      <w:rFonts w:ascii="Arial" w:hAnsi="Arial"/>
      <w:sz w:val="22"/>
    </w:rPr>
  </w:style>
  <w:style w:type="paragraph" w:customStyle="1" w:styleId="Append">
    <w:name w:val="Append"/>
    <w:basedOn w:val="ZL1Section"/>
    <w:link w:val="AppendChar"/>
    <w:qFormat/>
    <w:rsid w:val="00733D68"/>
    <w:pPr>
      <w:numPr>
        <w:numId w:val="15"/>
      </w:numPr>
    </w:pPr>
  </w:style>
  <w:style w:type="character" w:customStyle="1" w:styleId="AppendChar">
    <w:name w:val="Append Char"/>
    <w:basedOn w:val="ZL1SectionChar"/>
    <w:link w:val="Append"/>
    <w:rsid w:val="00733D68"/>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 w:type="character" w:customStyle="1" w:styleId="FooterChar">
    <w:name w:val="Footer Char"/>
    <w:basedOn w:val="DefaultParagraphFont"/>
    <w:link w:val="Footer"/>
    <w:uiPriority w:val="99"/>
    <w:rsid w:val="000D3871"/>
    <w:rPr>
      <w:rFonts w:ascii="Arial" w:hAnsi="Arial"/>
      <w:spacing w:val="-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AllenAircraft/PWC-OLS/tree/mai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github.com/AllenAircraft/PWC-OLS/tree/mai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ark@allenaircraf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Template>
  <TotalTime>36</TotalTime>
  <Pages>33</Pages>
  <Words>7419</Words>
  <Characters>41350</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48672</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 Consulting</cp:lastModifiedBy>
  <cp:revision>4</cp:revision>
  <cp:lastPrinted>2025-03-18T19:57:00Z</cp:lastPrinted>
  <dcterms:created xsi:type="dcterms:W3CDTF">2025-03-20T18:06:00Z</dcterms:created>
  <dcterms:modified xsi:type="dcterms:W3CDTF">2025-03-20T18:42:00Z</dcterms:modified>
</cp:coreProperties>
</file>