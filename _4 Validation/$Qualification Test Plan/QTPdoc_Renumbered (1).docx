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77777777"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QUALIFICATION TEST PROCEDURE</w:t>
      </w:r>
    </w:p>
    <w:p w14:paraId="715FA02F" w14:textId="77777777" w:rsidR="000502A8" w:rsidRPr="003038C9" w:rsidRDefault="000502A8" w:rsidP="000502A8">
      <w:pPr>
        <w:pStyle w:val="ReportBody"/>
        <w:ind w:left="0"/>
        <w:jc w:val="center"/>
        <w:rPr>
          <w:rFonts w:ascii="Arial" w:hAnsi="Arial" w:cs="Arial"/>
          <w:sz w:val="22"/>
          <w:szCs w:val="22"/>
        </w:rPr>
      </w:pPr>
    </w:p>
    <w:p w14:paraId="7C911ACB" w14:textId="77777777"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17C30590"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3CC4325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4A13B8">
        <w:rPr>
          <w:rFonts w:cs="Arial"/>
          <w:szCs w:val="22"/>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2FB92694"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 xml:space="preserve">Rick Ales, </w:t>
      </w:r>
      <w:r w:rsidR="00EA19F6">
        <w:rPr>
          <w:rFonts w:ascii="Arial" w:hAnsi="Arial" w:cs="Arial"/>
          <w:sz w:val="22"/>
          <w:szCs w:val="22"/>
          <w:u w:val="single"/>
        </w:rPr>
        <w:t xml:space="preserve">Consultant, </w:t>
      </w:r>
      <w:r w:rsidR="0064065C">
        <w:rPr>
          <w:rFonts w:ascii="Arial" w:hAnsi="Arial" w:cs="Arial"/>
          <w:sz w:val="22"/>
          <w:szCs w:val="22"/>
          <w:u w:val="single"/>
        </w:rPr>
        <w:t>R. Ales Consulting LLC</w:t>
      </w:r>
      <w:r w:rsidR="006A4D46" w:rsidRPr="003038C9">
        <w:rPr>
          <w:rFonts w:ascii="Arial" w:hAnsi="Arial" w:cs="Arial"/>
          <w:sz w:val="22"/>
          <w:szCs w:val="22"/>
          <w:u w:val="single"/>
        </w:rPr>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6D09B742"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651CD6C5" w14:textId="42DB595C" w:rsidR="00550A76" w:rsidRPr="003038C9" w:rsidRDefault="007B6B88" w:rsidP="000141BC">
      <w:pPr>
        <w:pStyle w:val="ReportBody"/>
        <w:ind w:left="0"/>
        <w:jc w:val="center"/>
        <w:rPr>
          <w:rFonts w:ascii="Arial" w:hAnsi="Arial" w:cs="Arial"/>
          <w:sz w:val="22"/>
          <w:szCs w:val="22"/>
        </w:rPr>
        <w:sectPr w:rsidR="00550A76" w:rsidRPr="003038C9" w:rsidSect="005D15DE">
          <w:headerReference w:type="default" r:id="rId8"/>
          <w:pgSz w:w="12240" w:h="15840" w:code="1"/>
          <w:pgMar w:top="2160" w:right="1440" w:bottom="720" w:left="1440" w:header="720" w:footer="0" w:gutter="0"/>
          <w:cols w:space="720"/>
          <w:vAlign w:val="center"/>
        </w:sectPr>
      </w:pPr>
      <w:r w:rsidRPr="003038C9">
        <w:rPr>
          <w:rFonts w:ascii="Arial" w:hAnsi="Arial" w:cs="Arial"/>
          <w:sz w:val="22"/>
          <w:szCs w:val="22"/>
        </w:rPr>
        <w:t>RAVENNA, OHIO</w:t>
      </w:r>
    </w:p>
    <w:p w14:paraId="508013F1" w14:textId="1DA4D406" w:rsidR="00C4226E" w:rsidRDefault="00C4226E" w:rsidP="000664BF">
      <w:pPr>
        <w:rPr>
          <w:rFonts w:cs="Arial"/>
          <w:szCs w:val="22"/>
        </w:rPr>
      </w:pPr>
      <w:bookmarkStart w:id="1" w:name="_Hlk191715830"/>
      <w:r>
        <w:rPr>
          <w:rFonts w:cs="Arial"/>
          <w:szCs w:val="22"/>
        </w:rPr>
        <w:lastRenderedPageBreak/>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465464" w14:paraId="11C40FF8" w14:textId="77777777" w:rsidTr="00352FB7">
        <w:tc>
          <w:tcPr>
            <w:tcW w:w="1075" w:type="dxa"/>
          </w:tcPr>
          <w:p w14:paraId="0240FCF4" w14:textId="77777777" w:rsidR="00465464" w:rsidRDefault="00465464" w:rsidP="00352FB7">
            <w:pPr>
              <w:rPr>
                <w:rFonts w:cs="Arial"/>
                <w:szCs w:val="22"/>
              </w:rPr>
            </w:pPr>
            <w:r>
              <w:rPr>
                <w:rFonts w:cs="Arial"/>
                <w:szCs w:val="22"/>
              </w:rPr>
              <w:t>Draft 1</w:t>
            </w:r>
          </w:p>
        </w:tc>
        <w:tc>
          <w:tcPr>
            <w:tcW w:w="4680" w:type="dxa"/>
          </w:tcPr>
          <w:p w14:paraId="1234BCB7" w14:textId="77777777" w:rsidR="00465464" w:rsidRDefault="00465464" w:rsidP="00352FB7">
            <w:pPr>
              <w:rPr>
                <w:rFonts w:cs="Arial"/>
                <w:szCs w:val="22"/>
              </w:rPr>
            </w:pPr>
            <w:r>
              <w:rPr>
                <w:rFonts w:cs="Arial"/>
                <w:szCs w:val="22"/>
              </w:rPr>
              <w:t>Initial Draft</w:t>
            </w:r>
          </w:p>
        </w:tc>
        <w:tc>
          <w:tcPr>
            <w:tcW w:w="2250" w:type="dxa"/>
          </w:tcPr>
          <w:p w14:paraId="0C386212" w14:textId="77777777" w:rsidR="00465464" w:rsidRDefault="00465464" w:rsidP="00352FB7">
            <w:pPr>
              <w:rPr>
                <w:rFonts w:cs="Arial"/>
                <w:szCs w:val="22"/>
              </w:rPr>
            </w:pPr>
            <w:r>
              <w:rPr>
                <w:rFonts w:cs="Arial"/>
                <w:szCs w:val="22"/>
              </w:rPr>
              <w:t>R. Ales</w:t>
            </w:r>
          </w:p>
        </w:tc>
        <w:tc>
          <w:tcPr>
            <w:tcW w:w="1345" w:type="dxa"/>
          </w:tcPr>
          <w:p w14:paraId="6A170FBF" w14:textId="77777777" w:rsidR="00465464" w:rsidRDefault="00465464" w:rsidP="00352FB7">
            <w:pPr>
              <w:rPr>
                <w:rFonts w:cs="Arial"/>
                <w:szCs w:val="22"/>
              </w:rPr>
            </w:pPr>
            <w:r>
              <w:rPr>
                <w:rFonts w:cs="Arial"/>
                <w:szCs w:val="22"/>
              </w:rPr>
              <w:t>2025/03/18</w:t>
            </w:r>
          </w:p>
        </w:tc>
      </w:tr>
      <w:tr w:rsidR="00C4226E" w14:paraId="2D02072E" w14:textId="77777777" w:rsidTr="00DE6C3A">
        <w:tc>
          <w:tcPr>
            <w:tcW w:w="1075" w:type="dxa"/>
          </w:tcPr>
          <w:p w14:paraId="671E68FB" w14:textId="48892642" w:rsidR="00C4226E" w:rsidRDefault="00C4226E" w:rsidP="00DE6C3A">
            <w:pPr>
              <w:rPr>
                <w:rFonts w:cs="Arial"/>
                <w:szCs w:val="22"/>
              </w:rPr>
            </w:pPr>
            <w:r>
              <w:rPr>
                <w:rFonts w:cs="Arial"/>
                <w:szCs w:val="22"/>
              </w:rPr>
              <w:t xml:space="preserve">Draft </w:t>
            </w:r>
            <w:r w:rsidR="00465464">
              <w:rPr>
                <w:rFonts w:cs="Arial"/>
                <w:szCs w:val="22"/>
              </w:rPr>
              <w:t>4</w:t>
            </w:r>
          </w:p>
        </w:tc>
        <w:tc>
          <w:tcPr>
            <w:tcW w:w="4680" w:type="dxa"/>
          </w:tcPr>
          <w:p w14:paraId="14AE50EF" w14:textId="4E07517F" w:rsidR="00C4226E" w:rsidRDefault="00465464" w:rsidP="00DE6C3A">
            <w:pPr>
              <w:rPr>
                <w:rFonts w:cs="Arial"/>
                <w:szCs w:val="22"/>
              </w:rPr>
            </w:pPr>
            <w:r>
              <w:rPr>
                <w:rFonts w:cs="Arial"/>
                <w:szCs w:val="22"/>
              </w:rPr>
              <w:t xml:space="preserve">Update to reflect Pre &amp; Post-Pot test requirement changes </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54BBA6C6" w:rsidR="00C4226E" w:rsidRDefault="00465464" w:rsidP="00DE6C3A">
            <w:pPr>
              <w:rPr>
                <w:rFonts w:cs="Arial"/>
                <w:szCs w:val="22"/>
              </w:rPr>
            </w:pPr>
            <w:r>
              <w:rPr>
                <w:rFonts w:cs="Arial"/>
                <w:szCs w:val="22"/>
              </w:rPr>
              <w:t>2026/0</w:t>
            </w:r>
            <w:r w:rsidR="009C59BD">
              <w:rPr>
                <w:rFonts w:cs="Arial"/>
                <w:szCs w:val="22"/>
              </w:rPr>
              <w:t>6</w:t>
            </w:r>
            <w:r>
              <w:rPr>
                <w:rFonts w:cs="Arial"/>
                <w:szCs w:val="22"/>
              </w:rPr>
              <w:t>/</w:t>
            </w:r>
            <w:r w:rsidR="009C59BD">
              <w:rPr>
                <w:rFonts w:cs="Arial"/>
                <w:szCs w:val="22"/>
              </w:rPr>
              <w:t>12</w:t>
            </w:r>
          </w:p>
        </w:tc>
      </w:tr>
      <w:tr w:rsidR="009C59BD" w14:paraId="1E81AD5A" w14:textId="77777777" w:rsidTr="009C59BD">
        <w:tc>
          <w:tcPr>
            <w:tcW w:w="1075" w:type="dxa"/>
          </w:tcPr>
          <w:p w14:paraId="3A7C9EB8" w14:textId="740886E8" w:rsidR="009C59BD" w:rsidRDefault="009C59BD" w:rsidP="00C91CF4">
            <w:pPr>
              <w:rPr>
                <w:rFonts w:cs="Arial"/>
                <w:szCs w:val="22"/>
              </w:rPr>
            </w:pPr>
            <w:r>
              <w:rPr>
                <w:rFonts w:cs="Arial"/>
                <w:szCs w:val="22"/>
              </w:rPr>
              <w:t>Draft 5</w:t>
            </w:r>
          </w:p>
        </w:tc>
        <w:tc>
          <w:tcPr>
            <w:tcW w:w="4680" w:type="dxa"/>
          </w:tcPr>
          <w:p w14:paraId="59E1CB6A" w14:textId="222104F3" w:rsidR="009C59BD" w:rsidRDefault="009C59BD" w:rsidP="00C91CF4">
            <w:pPr>
              <w:rPr>
                <w:rFonts w:cs="Arial"/>
                <w:szCs w:val="22"/>
              </w:rPr>
            </w:pPr>
            <w:r>
              <w:rPr>
                <w:rFonts w:cs="Arial"/>
                <w:szCs w:val="22"/>
              </w:rPr>
              <w:t xml:space="preserve">Rearranged the order of the test cases to more align with logical operation of the MLIO </w:t>
            </w:r>
          </w:p>
        </w:tc>
        <w:tc>
          <w:tcPr>
            <w:tcW w:w="2250" w:type="dxa"/>
          </w:tcPr>
          <w:p w14:paraId="464581CA" w14:textId="77777777" w:rsidR="009C59BD" w:rsidRDefault="009C59BD" w:rsidP="00C91CF4">
            <w:pPr>
              <w:rPr>
                <w:rFonts w:cs="Arial"/>
                <w:szCs w:val="22"/>
              </w:rPr>
            </w:pPr>
            <w:r>
              <w:rPr>
                <w:rFonts w:cs="Arial"/>
                <w:szCs w:val="22"/>
              </w:rPr>
              <w:t>R. Ales</w:t>
            </w:r>
          </w:p>
        </w:tc>
        <w:tc>
          <w:tcPr>
            <w:tcW w:w="1345" w:type="dxa"/>
          </w:tcPr>
          <w:p w14:paraId="73910BE1" w14:textId="77777777" w:rsidR="009C59BD" w:rsidRDefault="009C59BD" w:rsidP="00C91CF4">
            <w:pPr>
              <w:rPr>
                <w:rFonts w:cs="Arial"/>
                <w:szCs w:val="22"/>
              </w:rPr>
            </w:pPr>
            <w:r>
              <w:rPr>
                <w:rFonts w:cs="Arial"/>
                <w:szCs w:val="22"/>
              </w:rPr>
              <w:t>2026/07/08</w:t>
            </w:r>
          </w:p>
        </w:tc>
      </w:tr>
      <w:tr w:rsidR="009C59BD" w14:paraId="16A5853F" w14:textId="77777777" w:rsidTr="009C59BD">
        <w:tc>
          <w:tcPr>
            <w:tcW w:w="1075" w:type="dxa"/>
          </w:tcPr>
          <w:p w14:paraId="6FE41DD9" w14:textId="71C74166" w:rsidR="009C59BD" w:rsidRDefault="009C59BD" w:rsidP="00C91CF4">
            <w:pPr>
              <w:rPr>
                <w:rFonts w:cs="Arial"/>
                <w:szCs w:val="22"/>
              </w:rPr>
            </w:pPr>
            <w:r>
              <w:rPr>
                <w:rFonts w:cs="Arial"/>
                <w:szCs w:val="22"/>
              </w:rPr>
              <w:t>Draft 6</w:t>
            </w:r>
          </w:p>
        </w:tc>
        <w:tc>
          <w:tcPr>
            <w:tcW w:w="4680" w:type="dxa"/>
          </w:tcPr>
          <w:p w14:paraId="1D5A0AF7" w14:textId="53AC86A9" w:rsidR="009C59BD" w:rsidRDefault="009C59BD" w:rsidP="00C91CF4">
            <w:pPr>
              <w:rPr>
                <w:rFonts w:cs="Arial"/>
                <w:szCs w:val="22"/>
              </w:rPr>
            </w:pPr>
            <w:r>
              <w:rPr>
                <w:rFonts w:cs="Arial"/>
                <w:szCs w:val="22"/>
              </w:rPr>
              <w:t>Clean proofread and aligned requirements with QTP.</w:t>
            </w:r>
          </w:p>
        </w:tc>
        <w:tc>
          <w:tcPr>
            <w:tcW w:w="2250" w:type="dxa"/>
          </w:tcPr>
          <w:p w14:paraId="22636665" w14:textId="77777777" w:rsidR="009C59BD" w:rsidRDefault="009C59BD" w:rsidP="00C91CF4">
            <w:pPr>
              <w:rPr>
                <w:rFonts w:cs="Arial"/>
                <w:szCs w:val="22"/>
              </w:rPr>
            </w:pPr>
            <w:r>
              <w:rPr>
                <w:rFonts w:cs="Arial"/>
                <w:szCs w:val="22"/>
              </w:rPr>
              <w:t>R. Ales</w:t>
            </w:r>
          </w:p>
        </w:tc>
        <w:tc>
          <w:tcPr>
            <w:tcW w:w="1345" w:type="dxa"/>
          </w:tcPr>
          <w:p w14:paraId="5A5C012A" w14:textId="7CF0D048" w:rsidR="009C59BD" w:rsidRDefault="009C59BD" w:rsidP="00C91CF4">
            <w:pPr>
              <w:rPr>
                <w:rFonts w:cs="Arial"/>
                <w:szCs w:val="22"/>
              </w:rPr>
            </w:pPr>
            <w:r>
              <w:rPr>
                <w:rFonts w:cs="Arial"/>
                <w:szCs w:val="22"/>
              </w:rPr>
              <w:t>2026/09/23</w:t>
            </w:r>
          </w:p>
        </w:tc>
      </w:tr>
    </w:tbl>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ind w:left="720" w:hanging="720"/>
        <w:jc w:val="center"/>
        <w:rPr>
          <w:rFonts w:cs="Arial"/>
          <w:szCs w:val="22"/>
        </w:rPr>
      </w:pPr>
      <w:r>
        <w:rPr>
          <w:rFonts w:cs="Arial"/>
          <w:szCs w:val="22"/>
        </w:rPr>
        <w:br w:type="page"/>
      </w:r>
      <w:bookmarkStart w:id="2"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Table Of Contents</w:t>
          </w:r>
        </w:p>
        <w:p w14:paraId="0CA8F19E" w14:textId="554B58B5" w:rsidR="009C59BD"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241071515" w:history="1">
            <w:r w:rsidR="009C59BD" w:rsidRPr="00D234F7">
              <w:rPr>
                <w:rStyle w:val="Hyperlink"/>
              </w:rPr>
              <w:t>1.0</w:t>
            </w:r>
            <w:r w:rsidR="009C59BD">
              <w:rPr>
                <w:rFonts w:asciiTheme="minorHAnsi" w:eastAsiaTheme="minorEastAsia" w:hAnsiTheme="minorHAnsi" w:cstheme="minorBidi"/>
                <w:smallCaps w:val="0"/>
                <w:kern w:val="2"/>
                <w:sz w:val="24"/>
                <w:szCs w:val="24"/>
                <w14:ligatures w14:val="standardContextual"/>
              </w:rPr>
              <w:tab/>
            </w:r>
            <w:r w:rsidR="009C59BD" w:rsidRPr="00D234F7">
              <w:rPr>
                <w:rStyle w:val="Hyperlink"/>
              </w:rPr>
              <w:t>Purpose of Test Procedure</w:t>
            </w:r>
            <w:r w:rsidR="009C59BD">
              <w:rPr>
                <w:webHidden/>
              </w:rPr>
              <w:tab/>
            </w:r>
            <w:r w:rsidR="009C59BD">
              <w:rPr>
                <w:webHidden/>
              </w:rPr>
              <w:fldChar w:fldCharType="begin"/>
            </w:r>
            <w:r w:rsidR="009C59BD">
              <w:rPr>
                <w:webHidden/>
              </w:rPr>
              <w:instrText xml:space="preserve"> PAGEREF _Toc241071515 \h </w:instrText>
            </w:r>
            <w:r w:rsidR="009C59BD">
              <w:rPr>
                <w:webHidden/>
              </w:rPr>
            </w:r>
            <w:r w:rsidR="009C59BD">
              <w:rPr>
                <w:webHidden/>
              </w:rPr>
              <w:fldChar w:fldCharType="separate"/>
            </w:r>
            <w:r w:rsidR="009C59BD">
              <w:rPr>
                <w:webHidden/>
              </w:rPr>
              <w:t>5</w:t>
            </w:r>
            <w:r w:rsidR="009C59BD">
              <w:rPr>
                <w:webHidden/>
              </w:rPr>
              <w:fldChar w:fldCharType="end"/>
            </w:r>
          </w:hyperlink>
        </w:p>
        <w:p w14:paraId="484A0254" w14:textId="2B769B16"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16" w:history="1">
            <w:r w:rsidRPr="00D234F7">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Reference Documents:</w:t>
            </w:r>
            <w:r>
              <w:rPr>
                <w:noProof/>
                <w:webHidden/>
              </w:rPr>
              <w:tab/>
            </w:r>
            <w:r>
              <w:rPr>
                <w:noProof/>
                <w:webHidden/>
              </w:rPr>
              <w:fldChar w:fldCharType="begin"/>
            </w:r>
            <w:r>
              <w:rPr>
                <w:noProof/>
                <w:webHidden/>
              </w:rPr>
              <w:instrText xml:space="preserve"> PAGEREF _Toc241071516 \h </w:instrText>
            </w:r>
            <w:r>
              <w:rPr>
                <w:noProof/>
                <w:webHidden/>
              </w:rPr>
            </w:r>
            <w:r>
              <w:rPr>
                <w:noProof/>
                <w:webHidden/>
              </w:rPr>
              <w:fldChar w:fldCharType="separate"/>
            </w:r>
            <w:r>
              <w:rPr>
                <w:noProof/>
                <w:webHidden/>
              </w:rPr>
              <w:t>5</w:t>
            </w:r>
            <w:r>
              <w:rPr>
                <w:noProof/>
                <w:webHidden/>
              </w:rPr>
              <w:fldChar w:fldCharType="end"/>
            </w:r>
          </w:hyperlink>
        </w:p>
        <w:p w14:paraId="5A4838BD" w14:textId="27D266B0"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17" w:history="1">
            <w:r w:rsidRPr="00D234F7">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Notation</w:t>
            </w:r>
            <w:r>
              <w:rPr>
                <w:noProof/>
                <w:webHidden/>
              </w:rPr>
              <w:tab/>
            </w:r>
            <w:r>
              <w:rPr>
                <w:noProof/>
                <w:webHidden/>
              </w:rPr>
              <w:fldChar w:fldCharType="begin"/>
            </w:r>
            <w:r>
              <w:rPr>
                <w:noProof/>
                <w:webHidden/>
              </w:rPr>
              <w:instrText xml:space="preserve"> PAGEREF _Toc241071517 \h </w:instrText>
            </w:r>
            <w:r>
              <w:rPr>
                <w:noProof/>
                <w:webHidden/>
              </w:rPr>
            </w:r>
            <w:r>
              <w:rPr>
                <w:noProof/>
                <w:webHidden/>
              </w:rPr>
              <w:fldChar w:fldCharType="separate"/>
            </w:r>
            <w:r>
              <w:rPr>
                <w:noProof/>
                <w:webHidden/>
              </w:rPr>
              <w:t>5</w:t>
            </w:r>
            <w:r>
              <w:rPr>
                <w:noProof/>
                <w:webHidden/>
              </w:rPr>
              <w:fldChar w:fldCharType="end"/>
            </w:r>
          </w:hyperlink>
        </w:p>
        <w:p w14:paraId="1FB59DE7" w14:textId="7A0DCF23"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18" w:history="1">
            <w:r w:rsidRPr="00D234F7">
              <w:rPr>
                <w:rStyle w:val="Hyperlink"/>
              </w:rPr>
              <w:t>2.0</w:t>
            </w:r>
            <w:r>
              <w:rPr>
                <w:rFonts w:asciiTheme="minorHAnsi" w:eastAsiaTheme="minorEastAsia" w:hAnsiTheme="minorHAnsi" w:cstheme="minorBidi"/>
                <w:smallCaps w:val="0"/>
                <w:kern w:val="2"/>
                <w:sz w:val="24"/>
                <w:szCs w:val="24"/>
                <w14:ligatures w14:val="standardContextual"/>
              </w:rPr>
              <w:tab/>
            </w:r>
            <w:r w:rsidRPr="00D234F7">
              <w:rPr>
                <w:rStyle w:val="Hyperlink"/>
              </w:rPr>
              <w:t>Test Plan</w:t>
            </w:r>
            <w:r>
              <w:rPr>
                <w:webHidden/>
              </w:rPr>
              <w:tab/>
            </w:r>
            <w:r>
              <w:rPr>
                <w:webHidden/>
              </w:rPr>
              <w:fldChar w:fldCharType="begin"/>
            </w:r>
            <w:r>
              <w:rPr>
                <w:webHidden/>
              </w:rPr>
              <w:instrText xml:space="preserve"> PAGEREF _Toc241071518 \h </w:instrText>
            </w:r>
            <w:r>
              <w:rPr>
                <w:webHidden/>
              </w:rPr>
            </w:r>
            <w:r>
              <w:rPr>
                <w:webHidden/>
              </w:rPr>
              <w:fldChar w:fldCharType="separate"/>
            </w:r>
            <w:r>
              <w:rPr>
                <w:webHidden/>
              </w:rPr>
              <w:t>6</w:t>
            </w:r>
            <w:r>
              <w:rPr>
                <w:webHidden/>
              </w:rPr>
              <w:fldChar w:fldCharType="end"/>
            </w:r>
          </w:hyperlink>
        </w:p>
        <w:p w14:paraId="15776855" w14:textId="1EF3E76E"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19" w:history="1">
            <w:r w:rsidRPr="00D234F7">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Requirements Cross Reference Summaries</w:t>
            </w:r>
            <w:r>
              <w:rPr>
                <w:noProof/>
                <w:webHidden/>
              </w:rPr>
              <w:tab/>
            </w:r>
            <w:r>
              <w:rPr>
                <w:noProof/>
                <w:webHidden/>
              </w:rPr>
              <w:fldChar w:fldCharType="begin"/>
            </w:r>
            <w:r>
              <w:rPr>
                <w:noProof/>
                <w:webHidden/>
              </w:rPr>
              <w:instrText xml:space="preserve"> PAGEREF _Toc241071519 \h </w:instrText>
            </w:r>
            <w:r>
              <w:rPr>
                <w:noProof/>
                <w:webHidden/>
              </w:rPr>
            </w:r>
            <w:r>
              <w:rPr>
                <w:noProof/>
                <w:webHidden/>
              </w:rPr>
              <w:fldChar w:fldCharType="separate"/>
            </w:r>
            <w:r>
              <w:rPr>
                <w:noProof/>
                <w:webHidden/>
              </w:rPr>
              <w:t>6</w:t>
            </w:r>
            <w:r>
              <w:rPr>
                <w:noProof/>
                <w:webHidden/>
              </w:rPr>
              <w:fldChar w:fldCharType="end"/>
            </w:r>
          </w:hyperlink>
        </w:p>
        <w:p w14:paraId="20EA4E50" w14:textId="06A253FA"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0" w:history="1">
            <w:r w:rsidRPr="00D234F7">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w:t>
            </w:r>
            <w:r>
              <w:rPr>
                <w:noProof/>
                <w:webHidden/>
              </w:rPr>
              <w:tab/>
            </w:r>
            <w:r>
              <w:rPr>
                <w:noProof/>
                <w:webHidden/>
              </w:rPr>
              <w:fldChar w:fldCharType="begin"/>
            </w:r>
            <w:r>
              <w:rPr>
                <w:noProof/>
                <w:webHidden/>
              </w:rPr>
              <w:instrText xml:space="preserve"> PAGEREF _Toc241071520 \h </w:instrText>
            </w:r>
            <w:r>
              <w:rPr>
                <w:noProof/>
                <w:webHidden/>
              </w:rPr>
            </w:r>
            <w:r>
              <w:rPr>
                <w:noProof/>
                <w:webHidden/>
              </w:rPr>
              <w:fldChar w:fldCharType="separate"/>
            </w:r>
            <w:r>
              <w:rPr>
                <w:noProof/>
                <w:webHidden/>
              </w:rPr>
              <w:t>6</w:t>
            </w:r>
            <w:r>
              <w:rPr>
                <w:noProof/>
                <w:webHidden/>
              </w:rPr>
              <w:fldChar w:fldCharType="end"/>
            </w:r>
          </w:hyperlink>
        </w:p>
        <w:p w14:paraId="57CB06D6" w14:textId="6927D831"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1" w:history="1">
            <w:r w:rsidRPr="00D234F7">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Analysis</w:t>
            </w:r>
            <w:r>
              <w:rPr>
                <w:noProof/>
                <w:webHidden/>
              </w:rPr>
              <w:tab/>
            </w:r>
            <w:r>
              <w:rPr>
                <w:noProof/>
                <w:webHidden/>
              </w:rPr>
              <w:fldChar w:fldCharType="begin"/>
            </w:r>
            <w:r>
              <w:rPr>
                <w:noProof/>
                <w:webHidden/>
              </w:rPr>
              <w:instrText xml:space="preserve"> PAGEREF _Toc241071521 \h </w:instrText>
            </w:r>
            <w:r>
              <w:rPr>
                <w:noProof/>
                <w:webHidden/>
              </w:rPr>
            </w:r>
            <w:r>
              <w:rPr>
                <w:noProof/>
                <w:webHidden/>
              </w:rPr>
              <w:fldChar w:fldCharType="separate"/>
            </w:r>
            <w:r>
              <w:rPr>
                <w:noProof/>
                <w:webHidden/>
              </w:rPr>
              <w:t>6</w:t>
            </w:r>
            <w:r>
              <w:rPr>
                <w:noProof/>
                <w:webHidden/>
              </w:rPr>
              <w:fldChar w:fldCharType="end"/>
            </w:r>
          </w:hyperlink>
        </w:p>
        <w:p w14:paraId="22D22D4A" w14:textId="1702A1E7"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2" w:history="1">
            <w:r w:rsidRPr="00D234F7">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Inspection</w:t>
            </w:r>
            <w:r>
              <w:rPr>
                <w:noProof/>
                <w:webHidden/>
              </w:rPr>
              <w:tab/>
            </w:r>
            <w:r>
              <w:rPr>
                <w:noProof/>
                <w:webHidden/>
              </w:rPr>
              <w:fldChar w:fldCharType="begin"/>
            </w:r>
            <w:r>
              <w:rPr>
                <w:noProof/>
                <w:webHidden/>
              </w:rPr>
              <w:instrText xml:space="preserve"> PAGEREF _Toc241071522 \h </w:instrText>
            </w:r>
            <w:r>
              <w:rPr>
                <w:noProof/>
                <w:webHidden/>
              </w:rPr>
            </w:r>
            <w:r>
              <w:rPr>
                <w:noProof/>
                <w:webHidden/>
              </w:rPr>
              <w:fldChar w:fldCharType="separate"/>
            </w:r>
            <w:r>
              <w:rPr>
                <w:noProof/>
                <w:webHidden/>
              </w:rPr>
              <w:t>6</w:t>
            </w:r>
            <w:r>
              <w:rPr>
                <w:noProof/>
                <w:webHidden/>
              </w:rPr>
              <w:fldChar w:fldCharType="end"/>
            </w:r>
          </w:hyperlink>
        </w:p>
        <w:p w14:paraId="742038C9" w14:textId="24F76B12"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3" w:history="1">
            <w:r w:rsidRPr="00D234F7">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Results Record</w:t>
            </w:r>
            <w:r>
              <w:rPr>
                <w:noProof/>
                <w:webHidden/>
              </w:rPr>
              <w:tab/>
            </w:r>
            <w:r>
              <w:rPr>
                <w:noProof/>
                <w:webHidden/>
              </w:rPr>
              <w:fldChar w:fldCharType="begin"/>
            </w:r>
            <w:r>
              <w:rPr>
                <w:noProof/>
                <w:webHidden/>
              </w:rPr>
              <w:instrText xml:space="preserve"> PAGEREF _Toc241071523 \h </w:instrText>
            </w:r>
            <w:r>
              <w:rPr>
                <w:noProof/>
                <w:webHidden/>
              </w:rPr>
            </w:r>
            <w:r>
              <w:rPr>
                <w:noProof/>
                <w:webHidden/>
              </w:rPr>
              <w:fldChar w:fldCharType="separate"/>
            </w:r>
            <w:r>
              <w:rPr>
                <w:noProof/>
                <w:webHidden/>
              </w:rPr>
              <w:t>6</w:t>
            </w:r>
            <w:r>
              <w:rPr>
                <w:noProof/>
                <w:webHidden/>
              </w:rPr>
              <w:fldChar w:fldCharType="end"/>
            </w:r>
          </w:hyperlink>
        </w:p>
        <w:p w14:paraId="132F6D1C" w14:textId="3DFFFCA5"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24" w:history="1">
            <w:r w:rsidRPr="00D234F7">
              <w:rPr>
                <w:rStyle w:val="Hyperlink"/>
              </w:rPr>
              <w:t>3.0</w:t>
            </w:r>
            <w:r>
              <w:rPr>
                <w:rFonts w:asciiTheme="minorHAnsi" w:eastAsiaTheme="minorEastAsia" w:hAnsiTheme="minorHAnsi" w:cstheme="minorBidi"/>
                <w:smallCaps w:val="0"/>
                <w:kern w:val="2"/>
                <w:sz w:val="24"/>
                <w:szCs w:val="24"/>
                <w14:ligatures w14:val="standardContextual"/>
              </w:rPr>
              <w:tab/>
            </w:r>
            <w:r w:rsidRPr="00D234F7">
              <w:rPr>
                <w:rStyle w:val="Hyperlink"/>
              </w:rPr>
              <w:t>Description of Test Item</w:t>
            </w:r>
            <w:r>
              <w:rPr>
                <w:webHidden/>
              </w:rPr>
              <w:tab/>
            </w:r>
            <w:r>
              <w:rPr>
                <w:webHidden/>
              </w:rPr>
              <w:fldChar w:fldCharType="begin"/>
            </w:r>
            <w:r>
              <w:rPr>
                <w:webHidden/>
              </w:rPr>
              <w:instrText xml:space="preserve"> PAGEREF _Toc241071524 \h </w:instrText>
            </w:r>
            <w:r>
              <w:rPr>
                <w:webHidden/>
              </w:rPr>
            </w:r>
            <w:r>
              <w:rPr>
                <w:webHidden/>
              </w:rPr>
              <w:fldChar w:fldCharType="separate"/>
            </w:r>
            <w:r>
              <w:rPr>
                <w:webHidden/>
              </w:rPr>
              <w:t>6</w:t>
            </w:r>
            <w:r>
              <w:rPr>
                <w:webHidden/>
              </w:rPr>
              <w:fldChar w:fldCharType="end"/>
            </w:r>
          </w:hyperlink>
        </w:p>
        <w:p w14:paraId="1D7988D7" w14:textId="375373DE"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5" w:history="1">
            <w:r w:rsidRPr="00D234F7">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General Test Data Requirements</w:t>
            </w:r>
            <w:r>
              <w:rPr>
                <w:noProof/>
                <w:webHidden/>
              </w:rPr>
              <w:tab/>
            </w:r>
            <w:r>
              <w:rPr>
                <w:noProof/>
                <w:webHidden/>
              </w:rPr>
              <w:fldChar w:fldCharType="begin"/>
            </w:r>
            <w:r>
              <w:rPr>
                <w:noProof/>
                <w:webHidden/>
              </w:rPr>
              <w:instrText xml:space="preserve"> PAGEREF _Toc241071525 \h </w:instrText>
            </w:r>
            <w:r>
              <w:rPr>
                <w:noProof/>
                <w:webHidden/>
              </w:rPr>
            </w:r>
            <w:r>
              <w:rPr>
                <w:noProof/>
                <w:webHidden/>
              </w:rPr>
              <w:fldChar w:fldCharType="separate"/>
            </w:r>
            <w:r>
              <w:rPr>
                <w:noProof/>
                <w:webHidden/>
              </w:rPr>
              <w:t>7</w:t>
            </w:r>
            <w:r>
              <w:rPr>
                <w:noProof/>
                <w:webHidden/>
              </w:rPr>
              <w:fldChar w:fldCharType="end"/>
            </w:r>
          </w:hyperlink>
        </w:p>
        <w:p w14:paraId="5A836663" w14:textId="2CC0BE15"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6" w:history="1">
            <w:r w:rsidRPr="00D234F7">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Criteria for Retest</w:t>
            </w:r>
            <w:r>
              <w:rPr>
                <w:noProof/>
                <w:webHidden/>
              </w:rPr>
              <w:tab/>
            </w:r>
            <w:r>
              <w:rPr>
                <w:noProof/>
                <w:webHidden/>
              </w:rPr>
              <w:fldChar w:fldCharType="begin"/>
            </w:r>
            <w:r>
              <w:rPr>
                <w:noProof/>
                <w:webHidden/>
              </w:rPr>
              <w:instrText xml:space="preserve"> PAGEREF _Toc241071526 \h </w:instrText>
            </w:r>
            <w:r>
              <w:rPr>
                <w:noProof/>
                <w:webHidden/>
              </w:rPr>
            </w:r>
            <w:r>
              <w:rPr>
                <w:noProof/>
                <w:webHidden/>
              </w:rPr>
              <w:fldChar w:fldCharType="separate"/>
            </w:r>
            <w:r>
              <w:rPr>
                <w:noProof/>
                <w:webHidden/>
              </w:rPr>
              <w:t>7</w:t>
            </w:r>
            <w:r>
              <w:rPr>
                <w:noProof/>
                <w:webHidden/>
              </w:rPr>
              <w:fldChar w:fldCharType="end"/>
            </w:r>
          </w:hyperlink>
        </w:p>
        <w:p w14:paraId="7DFBCC56" w14:textId="01525F0C"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27" w:history="1">
            <w:r w:rsidRPr="00D234F7">
              <w:rPr>
                <w:rStyle w:val="Hyperlink"/>
              </w:rPr>
              <w:t>4.0</w:t>
            </w:r>
            <w:r>
              <w:rPr>
                <w:rFonts w:asciiTheme="minorHAnsi" w:eastAsiaTheme="minorEastAsia" w:hAnsiTheme="minorHAnsi" w:cstheme="minorBidi"/>
                <w:smallCaps w:val="0"/>
                <w:kern w:val="2"/>
                <w:sz w:val="24"/>
                <w:szCs w:val="24"/>
                <w14:ligatures w14:val="standardContextual"/>
              </w:rPr>
              <w:tab/>
            </w:r>
            <w:r w:rsidRPr="00D234F7">
              <w:rPr>
                <w:rStyle w:val="Hyperlink"/>
              </w:rPr>
              <w:t>Test Approach</w:t>
            </w:r>
            <w:r>
              <w:rPr>
                <w:webHidden/>
              </w:rPr>
              <w:tab/>
            </w:r>
            <w:r>
              <w:rPr>
                <w:webHidden/>
              </w:rPr>
              <w:fldChar w:fldCharType="begin"/>
            </w:r>
            <w:r>
              <w:rPr>
                <w:webHidden/>
              </w:rPr>
              <w:instrText xml:space="preserve"> PAGEREF _Toc241071527 \h </w:instrText>
            </w:r>
            <w:r>
              <w:rPr>
                <w:webHidden/>
              </w:rPr>
            </w:r>
            <w:r>
              <w:rPr>
                <w:webHidden/>
              </w:rPr>
              <w:fldChar w:fldCharType="separate"/>
            </w:r>
            <w:r>
              <w:rPr>
                <w:webHidden/>
              </w:rPr>
              <w:t>7</w:t>
            </w:r>
            <w:r>
              <w:rPr>
                <w:webHidden/>
              </w:rPr>
              <w:fldChar w:fldCharType="end"/>
            </w:r>
          </w:hyperlink>
        </w:p>
        <w:p w14:paraId="3FDB006B" w14:textId="4EFE35BA"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8" w:history="1">
            <w:r w:rsidRPr="00D234F7">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Conditions</w:t>
            </w:r>
            <w:r>
              <w:rPr>
                <w:noProof/>
                <w:webHidden/>
              </w:rPr>
              <w:tab/>
            </w:r>
            <w:r>
              <w:rPr>
                <w:noProof/>
                <w:webHidden/>
              </w:rPr>
              <w:fldChar w:fldCharType="begin"/>
            </w:r>
            <w:r>
              <w:rPr>
                <w:noProof/>
                <w:webHidden/>
              </w:rPr>
              <w:instrText xml:space="preserve"> PAGEREF _Toc241071528 \h </w:instrText>
            </w:r>
            <w:r>
              <w:rPr>
                <w:noProof/>
                <w:webHidden/>
              </w:rPr>
            </w:r>
            <w:r>
              <w:rPr>
                <w:noProof/>
                <w:webHidden/>
              </w:rPr>
              <w:fldChar w:fldCharType="separate"/>
            </w:r>
            <w:r>
              <w:rPr>
                <w:noProof/>
                <w:webHidden/>
              </w:rPr>
              <w:t>7</w:t>
            </w:r>
            <w:r>
              <w:rPr>
                <w:noProof/>
                <w:webHidden/>
              </w:rPr>
              <w:fldChar w:fldCharType="end"/>
            </w:r>
          </w:hyperlink>
        </w:p>
        <w:p w14:paraId="4FABE867" w14:textId="44DC5FDF"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29" w:history="1">
            <w:r w:rsidRPr="00D234F7">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Measurement Tolerances</w:t>
            </w:r>
            <w:r>
              <w:rPr>
                <w:noProof/>
                <w:webHidden/>
              </w:rPr>
              <w:tab/>
            </w:r>
            <w:r>
              <w:rPr>
                <w:noProof/>
                <w:webHidden/>
              </w:rPr>
              <w:fldChar w:fldCharType="begin"/>
            </w:r>
            <w:r>
              <w:rPr>
                <w:noProof/>
                <w:webHidden/>
              </w:rPr>
              <w:instrText xml:space="preserve"> PAGEREF _Toc241071529 \h </w:instrText>
            </w:r>
            <w:r>
              <w:rPr>
                <w:noProof/>
                <w:webHidden/>
              </w:rPr>
            </w:r>
            <w:r>
              <w:rPr>
                <w:noProof/>
                <w:webHidden/>
              </w:rPr>
              <w:fldChar w:fldCharType="separate"/>
            </w:r>
            <w:r>
              <w:rPr>
                <w:noProof/>
                <w:webHidden/>
              </w:rPr>
              <w:t>8</w:t>
            </w:r>
            <w:r>
              <w:rPr>
                <w:noProof/>
                <w:webHidden/>
              </w:rPr>
              <w:fldChar w:fldCharType="end"/>
            </w:r>
          </w:hyperlink>
        </w:p>
        <w:p w14:paraId="10FFA7F7" w14:textId="7FDB89BB"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0" w:history="1">
            <w:r w:rsidRPr="00D234F7">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Fluids</w:t>
            </w:r>
            <w:r>
              <w:rPr>
                <w:noProof/>
                <w:webHidden/>
              </w:rPr>
              <w:tab/>
            </w:r>
            <w:r>
              <w:rPr>
                <w:noProof/>
                <w:webHidden/>
              </w:rPr>
              <w:fldChar w:fldCharType="begin"/>
            </w:r>
            <w:r>
              <w:rPr>
                <w:noProof/>
                <w:webHidden/>
              </w:rPr>
              <w:instrText xml:space="preserve"> PAGEREF _Toc241071530 \h </w:instrText>
            </w:r>
            <w:r>
              <w:rPr>
                <w:noProof/>
                <w:webHidden/>
              </w:rPr>
            </w:r>
            <w:r>
              <w:rPr>
                <w:noProof/>
                <w:webHidden/>
              </w:rPr>
              <w:fldChar w:fldCharType="separate"/>
            </w:r>
            <w:r>
              <w:rPr>
                <w:noProof/>
                <w:webHidden/>
              </w:rPr>
              <w:t>8</w:t>
            </w:r>
            <w:r>
              <w:rPr>
                <w:noProof/>
                <w:webHidden/>
              </w:rPr>
              <w:fldChar w:fldCharType="end"/>
            </w:r>
          </w:hyperlink>
        </w:p>
        <w:p w14:paraId="3ADB5B77" w14:textId="3E247241"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1" w:history="1">
            <w:r w:rsidRPr="00D234F7">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Setups/Equipment</w:t>
            </w:r>
            <w:r>
              <w:rPr>
                <w:noProof/>
                <w:webHidden/>
              </w:rPr>
              <w:tab/>
            </w:r>
            <w:r>
              <w:rPr>
                <w:noProof/>
                <w:webHidden/>
              </w:rPr>
              <w:fldChar w:fldCharType="begin"/>
            </w:r>
            <w:r>
              <w:rPr>
                <w:noProof/>
                <w:webHidden/>
              </w:rPr>
              <w:instrText xml:space="preserve"> PAGEREF _Toc241071531 \h </w:instrText>
            </w:r>
            <w:r>
              <w:rPr>
                <w:noProof/>
                <w:webHidden/>
              </w:rPr>
            </w:r>
            <w:r>
              <w:rPr>
                <w:noProof/>
                <w:webHidden/>
              </w:rPr>
              <w:fldChar w:fldCharType="separate"/>
            </w:r>
            <w:r>
              <w:rPr>
                <w:noProof/>
                <w:webHidden/>
              </w:rPr>
              <w:t>8</w:t>
            </w:r>
            <w:r>
              <w:rPr>
                <w:noProof/>
                <w:webHidden/>
              </w:rPr>
              <w:fldChar w:fldCharType="end"/>
            </w:r>
          </w:hyperlink>
        </w:p>
        <w:p w14:paraId="0C50A892" w14:textId="0B42CACF"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2" w:history="1">
            <w:r w:rsidRPr="00D234F7">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Test Procedure Revisions</w:t>
            </w:r>
            <w:r>
              <w:rPr>
                <w:noProof/>
                <w:webHidden/>
              </w:rPr>
              <w:tab/>
            </w:r>
            <w:r>
              <w:rPr>
                <w:noProof/>
                <w:webHidden/>
              </w:rPr>
              <w:fldChar w:fldCharType="begin"/>
            </w:r>
            <w:r>
              <w:rPr>
                <w:noProof/>
                <w:webHidden/>
              </w:rPr>
              <w:instrText xml:space="preserve"> PAGEREF _Toc241071532 \h </w:instrText>
            </w:r>
            <w:r>
              <w:rPr>
                <w:noProof/>
                <w:webHidden/>
              </w:rPr>
            </w:r>
            <w:r>
              <w:rPr>
                <w:noProof/>
                <w:webHidden/>
              </w:rPr>
              <w:fldChar w:fldCharType="separate"/>
            </w:r>
            <w:r>
              <w:rPr>
                <w:noProof/>
                <w:webHidden/>
              </w:rPr>
              <w:t>8</w:t>
            </w:r>
            <w:r>
              <w:rPr>
                <w:noProof/>
                <w:webHidden/>
              </w:rPr>
              <w:fldChar w:fldCharType="end"/>
            </w:r>
          </w:hyperlink>
        </w:p>
        <w:p w14:paraId="0D5F8F55" w14:textId="5740EA1C"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3" w:history="1">
            <w:r w:rsidRPr="00D234F7">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Allen Aircraft Contacts:</w:t>
            </w:r>
            <w:r>
              <w:rPr>
                <w:noProof/>
                <w:webHidden/>
              </w:rPr>
              <w:tab/>
            </w:r>
            <w:r>
              <w:rPr>
                <w:noProof/>
                <w:webHidden/>
              </w:rPr>
              <w:fldChar w:fldCharType="begin"/>
            </w:r>
            <w:r>
              <w:rPr>
                <w:noProof/>
                <w:webHidden/>
              </w:rPr>
              <w:instrText xml:space="preserve"> PAGEREF _Toc241071533 \h </w:instrText>
            </w:r>
            <w:r>
              <w:rPr>
                <w:noProof/>
                <w:webHidden/>
              </w:rPr>
            </w:r>
            <w:r>
              <w:rPr>
                <w:noProof/>
                <w:webHidden/>
              </w:rPr>
              <w:fldChar w:fldCharType="separate"/>
            </w:r>
            <w:r>
              <w:rPr>
                <w:noProof/>
                <w:webHidden/>
              </w:rPr>
              <w:t>8</w:t>
            </w:r>
            <w:r>
              <w:rPr>
                <w:noProof/>
                <w:webHidden/>
              </w:rPr>
              <w:fldChar w:fldCharType="end"/>
            </w:r>
          </w:hyperlink>
        </w:p>
        <w:p w14:paraId="260A5C63" w14:textId="7D3BF533" w:rsidR="009C59BD" w:rsidRDefault="009C59BD">
          <w:pPr>
            <w:pStyle w:val="TOC1"/>
            <w:rPr>
              <w:rFonts w:asciiTheme="minorHAnsi" w:eastAsiaTheme="minorEastAsia" w:hAnsiTheme="minorHAnsi" w:cstheme="minorBidi"/>
              <w:smallCaps w:val="0"/>
              <w:kern w:val="2"/>
              <w:sz w:val="24"/>
              <w:szCs w:val="24"/>
              <w14:ligatures w14:val="standardContextual"/>
            </w:rPr>
          </w:pPr>
          <w:hyperlink w:anchor="_Toc241071534" w:history="1">
            <w:r w:rsidRPr="00D234F7">
              <w:rPr>
                <w:rStyle w:val="Hyperlink"/>
              </w:rPr>
              <w:t>5.0</w:t>
            </w:r>
            <w:r>
              <w:rPr>
                <w:rFonts w:asciiTheme="minorHAnsi" w:eastAsiaTheme="minorEastAsia" w:hAnsiTheme="minorHAnsi" w:cstheme="minorBidi"/>
                <w:smallCaps w:val="0"/>
                <w:kern w:val="2"/>
                <w:sz w:val="24"/>
                <w:szCs w:val="24"/>
                <w14:ligatures w14:val="standardContextual"/>
              </w:rPr>
              <w:tab/>
            </w:r>
            <w:r w:rsidRPr="00D234F7">
              <w:rPr>
                <w:rStyle w:val="Hyperlink"/>
              </w:rPr>
              <w:t>QTP Testing</w:t>
            </w:r>
            <w:r>
              <w:rPr>
                <w:webHidden/>
              </w:rPr>
              <w:tab/>
            </w:r>
            <w:r>
              <w:rPr>
                <w:webHidden/>
              </w:rPr>
              <w:fldChar w:fldCharType="begin"/>
            </w:r>
            <w:r>
              <w:rPr>
                <w:webHidden/>
              </w:rPr>
              <w:instrText xml:space="preserve"> PAGEREF _Toc241071534 \h </w:instrText>
            </w:r>
            <w:r>
              <w:rPr>
                <w:webHidden/>
              </w:rPr>
            </w:r>
            <w:r>
              <w:rPr>
                <w:webHidden/>
              </w:rPr>
              <w:fldChar w:fldCharType="separate"/>
            </w:r>
            <w:r>
              <w:rPr>
                <w:webHidden/>
              </w:rPr>
              <w:t>9</w:t>
            </w:r>
            <w:r>
              <w:rPr>
                <w:webHidden/>
              </w:rPr>
              <w:fldChar w:fldCharType="end"/>
            </w:r>
          </w:hyperlink>
        </w:p>
        <w:p w14:paraId="768717C1" w14:textId="61573252"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35" w:history="1">
            <w:r w:rsidRPr="00D234F7">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Functional Requirements Test Procedures</w:t>
            </w:r>
            <w:r>
              <w:rPr>
                <w:noProof/>
                <w:webHidden/>
              </w:rPr>
              <w:tab/>
            </w:r>
            <w:r>
              <w:rPr>
                <w:noProof/>
                <w:webHidden/>
              </w:rPr>
              <w:fldChar w:fldCharType="begin"/>
            </w:r>
            <w:r>
              <w:rPr>
                <w:noProof/>
                <w:webHidden/>
              </w:rPr>
              <w:instrText xml:space="preserve"> PAGEREF _Toc241071535 \h </w:instrText>
            </w:r>
            <w:r>
              <w:rPr>
                <w:noProof/>
                <w:webHidden/>
              </w:rPr>
            </w:r>
            <w:r>
              <w:rPr>
                <w:noProof/>
                <w:webHidden/>
              </w:rPr>
              <w:fldChar w:fldCharType="separate"/>
            </w:r>
            <w:r>
              <w:rPr>
                <w:noProof/>
                <w:webHidden/>
              </w:rPr>
              <w:t>9</w:t>
            </w:r>
            <w:r>
              <w:rPr>
                <w:noProof/>
                <w:webHidden/>
              </w:rPr>
              <w:fldChar w:fldCharType="end"/>
            </w:r>
          </w:hyperlink>
        </w:p>
        <w:p w14:paraId="37A7467E" w14:textId="4E37273D"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6" w:history="1">
            <w:r w:rsidRPr="00D234F7">
              <w:rPr>
                <w:rStyle w:val="Hyperlink"/>
              </w:rPr>
              <w:t>5.1.1</w:t>
            </w:r>
            <w:r>
              <w:rPr>
                <w:rFonts w:asciiTheme="minorHAnsi" w:eastAsiaTheme="minorEastAsia" w:hAnsiTheme="minorHAnsi" w:cstheme="minorBidi"/>
                <w:smallCaps w:val="0"/>
                <w:kern w:val="2"/>
                <w:sz w:val="24"/>
                <w:szCs w:val="24"/>
                <w14:ligatures w14:val="standardContextual"/>
              </w:rPr>
              <w:tab/>
            </w:r>
            <w:r w:rsidRPr="00D234F7">
              <w:rPr>
                <w:rStyle w:val="Hyperlink"/>
              </w:rPr>
              <w:t>Test Initialization</w:t>
            </w:r>
            <w:r>
              <w:rPr>
                <w:webHidden/>
              </w:rPr>
              <w:tab/>
            </w:r>
            <w:r>
              <w:rPr>
                <w:webHidden/>
              </w:rPr>
              <w:fldChar w:fldCharType="begin"/>
            </w:r>
            <w:r>
              <w:rPr>
                <w:webHidden/>
              </w:rPr>
              <w:instrText xml:space="preserve"> PAGEREF _Toc241071536 \h </w:instrText>
            </w:r>
            <w:r>
              <w:rPr>
                <w:webHidden/>
              </w:rPr>
            </w:r>
            <w:r>
              <w:rPr>
                <w:webHidden/>
              </w:rPr>
              <w:fldChar w:fldCharType="separate"/>
            </w:r>
            <w:r>
              <w:rPr>
                <w:webHidden/>
              </w:rPr>
              <w:t>9</w:t>
            </w:r>
            <w:r>
              <w:rPr>
                <w:webHidden/>
              </w:rPr>
              <w:fldChar w:fldCharType="end"/>
            </w:r>
          </w:hyperlink>
        </w:p>
        <w:p w14:paraId="27482186" w14:textId="7046D1A0"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7" w:history="1">
            <w:r w:rsidRPr="00D234F7">
              <w:rPr>
                <w:rStyle w:val="Hyperlink"/>
              </w:rPr>
              <w:t>5.1.2</w:t>
            </w:r>
            <w:r>
              <w:rPr>
                <w:rFonts w:asciiTheme="minorHAnsi" w:eastAsiaTheme="minorEastAsia" w:hAnsiTheme="minorHAnsi" w:cstheme="minorBidi"/>
                <w:smallCaps w:val="0"/>
                <w:kern w:val="2"/>
                <w:sz w:val="24"/>
                <w:szCs w:val="24"/>
                <w14:ligatures w14:val="standardContextual"/>
              </w:rPr>
              <w:tab/>
            </w:r>
            <w:r w:rsidRPr="00D234F7">
              <w:rPr>
                <w:rStyle w:val="Hyperlink"/>
              </w:rPr>
              <w:t>Instrument Inputs:</w:t>
            </w:r>
            <w:r>
              <w:rPr>
                <w:webHidden/>
              </w:rPr>
              <w:tab/>
            </w:r>
            <w:r>
              <w:rPr>
                <w:webHidden/>
              </w:rPr>
              <w:fldChar w:fldCharType="begin"/>
            </w:r>
            <w:r>
              <w:rPr>
                <w:webHidden/>
              </w:rPr>
              <w:instrText xml:space="preserve"> PAGEREF _Toc241071537 \h </w:instrText>
            </w:r>
            <w:r>
              <w:rPr>
                <w:webHidden/>
              </w:rPr>
            </w:r>
            <w:r>
              <w:rPr>
                <w:webHidden/>
              </w:rPr>
              <w:fldChar w:fldCharType="separate"/>
            </w:r>
            <w:r>
              <w:rPr>
                <w:webHidden/>
              </w:rPr>
              <w:t>13</w:t>
            </w:r>
            <w:r>
              <w:rPr>
                <w:webHidden/>
              </w:rPr>
              <w:fldChar w:fldCharType="end"/>
            </w:r>
          </w:hyperlink>
        </w:p>
        <w:p w14:paraId="153ACBAD" w14:textId="52634082"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8" w:history="1">
            <w:r w:rsidRPr="00D234F7">
              <w:rPr>
                <w:rStyle w:val="Hyperlink"/>
              </w:rPr>
              <w:t>5.1.3</w:t>
            </w:r>
            <w:r>
              <w:rPr>
                <w:rFonts w:asciiTheme="minorHAnsi" w:eastAsiaTheme="minorEastAsia" w:hAnsiTheme="minorHAnsi" w:cstheme="minorBidi"/>
                <w:smallCaps w:val="0"/>
                <w:kern w:val="2"/>
                <w:sz w:val="24"/>
                <w:szCs w:val="24"/>
                <w14:ligatures w14:val="standardContextual"/>
              </w:rPr>
              <w:tab/>
            </w:r>
            <w:r w:rsidRPr="00D234F7">
              <w:rPr>
                <w:rStyle w:val="Hyperlink"/>
              </w:rPr>
              <w:t>Hardware Outputs:</w:t>
            </w:r>
            <w:r>
              <w:rPr>
                <w:webHidden/>
              </w:rPr>
              <w:tab/>
            </w:r>
            <w:r>
              <w:rPr>
                <w:webHidden/>
              </w:rPr>
              <w:fldChar w:fldCharType="begin"/>
            </w:r>
            <w:r>
              <w:rPr>
                <w:webHidden/>
              </w:rPr>
              <w:instrText xml:space="preserve"> PAGEREF _Toc241071538 \h </w:instrText>
            </w:r>
            <w:r>
              <w:rPr>
                <w:webHidden/>
              </w:rPr>
            </w:r>
            <w:r>
              <w:rPr>
                <w:webHidden/>
              </w:rPr>
              <w:fldChar w:fldCharType="separate"/>
            </w:r>
            <w:r>
              <w:rPr>
                <w:webHidden/>
              </w:rPr>
              <w:t>16</w:t>
            </w:r>
            <w:r>
              <w:rPr>
                <w:webHidden/>
              </w:rPr>
              <w:fldChar w:fldCharType="end"/>
            </w:r>
          </w:hyperlink>
        </w:p>
        <w:p w14:paraId="0BA475F5" w14:textId="78E71B5A"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39" w:history="1">
            <w:r w:rsidRPr="00D234F7">
              <w:rPr>
                <w:rStyle w:val="Hyperlink"/>
              </w:rPr>
              <w:t>5.1.4</w:t>
            </w:r>
            <w:r>
              <w:rPr>
                <w:rFonts w:asciiTheme="minorHAnsi" w:eastAsiaTheme="minorEastAsia" w:hAnsiTheme="minorHAnsi" w:cstheme="minorBidi"/>
                <w:smallCaps w:val="0"/>
                <w:kern w:val="2"/>
                <w:sz w:val="24"/>
                <w:szCs w:val="24"/>
                <w14:ligatures w14:val="standardContextual"/>
              </w:rPr>
              <w:tab/>
            </w:r>
            <w:r w:rsidRPr="00D234F7">
              <w:rPr>
                <w:rStyle w:val="Hyperlink"/>
              </w:rPr>
              <w:t>Production HMI:</w:t>
            </w:r>
            <w:r>
              <w:rPr>
                <w:webHidden/>
              </w:rPr>
              <w:tab/>
            </w:r>
            <w:r>
              <w:rPr>
                <w:webHidden/>
              </w:rPr>
              <w:fldChar w:fldCharType="begin"/>
            </w:r>
            <w:r>
              <w:rPr>
                <w:webHidden/>
              </w:rPr>
              <w:instrText xml:space="preserve"> PAGEREF _Toc241071539 \h </w:instrText>
            </w:r>
            <w:r>
              <w:rPr>
                <w:webHidden/>
              </w:rPr>
            </w:r>
            <w:r>
              <w:rPr>
                <w:webHidden/>
              </w:rPr>
              <w:fldChar w:fldCharType="separate"/>
            </w:r>
            <w:r>
              <w:rPr>
                <w:webHidden/>
              </w:rPr>
              <w:t>19</w:t>
            </w:r>
            <w:r>
              <w:rPr>
                <w:webHidden/>
              </w:rPr>
              <w:fldChar w:fldCharType="end"/>
            </w:r>
          </w:hyperlink>
        </w:p>
        <w:p w14:paraId="3F4DDDC5" w14:textId="141AE269"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0" w:history="1">
            <w:r w:rsidRPr="00D234F7">
              <w:rPr>
                <w:rStyle w:val="Hyperlink"/>
              </w:rPr>
              <w:t>5.1.5</w:t>
            </w:r>
            <w:r>
              <w:rPr>
                <w:rFonts w:asciiTheme="minorHAnsi" w:eastAsiaTheme="minorEastAsia" w:hAnsiTheme="minorHAnsi" w:cstheme="minorBidi"/>
                <w:smallCaps w:val="0"/>
                <w:kern w:val="2"/>
                <w:sz w:val="24"/>
                <w:szCs w:val="24"/>
                <w14:ligatures w14:val="standardContextual"/>
              </w:rPr>
              <w:tab/>
            </w:r>
            <w:r w:rsidRPr="00D234F7">
              <w:rPr>
                <w:rStyle w:val="Hyperlink"/>
              </w:rPr>
              <w:t>Development HMI:</w:t>
            </w:r>
            <w:r>
              <w:rPr>
                <w:webHidden/>
              </w:rPr>
              <w:tab/>
            </w:r>
            <w:r>
              <w:rPr>
                <w:webHidden/>
              </w:rPr>
              <w:fldChar w:fldCharType="begin"/>
            </w:r>
            <w:r>
              <w:rPr>
                <w:webHidden/>
              </w:rPr>
              <w:instrText xml:space="preserve"> PAGEREF _Toc241071540 \h </w:instrText>
            </w:r>
            <w:r>
              <w:rPr>
                <w:webHidden/>
              </w:rPr>
            </w:r>
            <w:r>
              <w:rPr>
                <w:webHidden/>
              </w:rPr>
              <w:fldChar w:fldCharType="separate"/>
            </w:r>
            <w:r>
              <w:rPr>
                <w:webHidden/>
              </w:rPr>
              <w:t>37</w:t>
            </w:r>
            <w:r>
              <w:rPr>
                <w:webHidden/>
              </w:rPr>
              <w:fldChar w:fldCharType="end"/>
            </w:r>
          </w:hyperlink>
        </w:p>
        <w:p w14:paraId="29419706" w14:textId="6DCB8037"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1" w:history="1">
            <w:r w:rsidRPr="00D234F7">
              <w:rPr>
                <w:rStyle w:val="Hyperlink"/>
              </w:rPr>
              <w:t>5.1.6</w:t>
            </w:r>
            <w:r>
              <w:rPr>
                <w:rFonts w:asciiTheme="minorHAnsi" w:eastAsiaTheme="minorEastAsia" w:hAnsiTheme="minorHAnsi" w:cstheme="minorBidi"/>
                <w:smallCaps w:val="0"/>
                <w:kern w:val="2"/>
                <w:sz w:val="24"/>
                <w:szCs w:val="24"/>
                <w14:ligatures w14:val="standardContextual"/>
              </w:rPr>
              <w:tab/>
            </w:r>
            <w:r w:rsidRPr="00D234F7">
              <w:rPr>
                <w:rStyle w:val="Hyperlink"/>
              </w:rPr>
              <w:t>Document management</w:t>
            </w:r>
            <w:r>
              <w:rPr>
                <w:webHidden/>
              </w:rPr>
              <w:tab/>
            </w:r>
            <w:r>
              <w:rPr>
                <w:webHidden/>
              </w:rPr>
              <w:fldChar w:fldCharType="begin"/>
            </w:r>
            <w:r>
              <w:rPr>
                <w:webHidden/>
              </w:rPr>
              <w:instrText xml:space="preserve"> PAGEREF _Toc241071541 \h </w:instrText>
            </w:r>
            <w:r>
              <w:rPr>
                <w:webHidden/>
              </w:rPr>
            </w:r>
            <w:r>
              <w:rPr>
                <w:webHidden/>
              </w:rPr>
              <w:fldChar w:fldCharType="separate"/>
            </w:r>
            <w:r>
              <w:rPr>
                <w:webHidden/>
              </w:rPr>
              <w:t>42</w:t>
            </w:r>
            <w:r>
              <w:rPr>
                <w:webHidden/>
              </w:rPr>
              <w:fldChar w:fldCharType="end"/>
            </w:r>
          </w:hyperlink>
        </w:p>
        <w:p w14:paraId="544B8D75" w14:textId="0869E3BA"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2" w:history="1">
            <w:r w:rsidRPr="00D234F7">
              <w:rPr>
                <w:rStyle w:val="Hyperlink"/>
              </w:rPr>
              <w:t>5.1.7</w:t>
            </w:r>
            <w:r>
              <w:rPr>
                <w:rFonts w:asciiTheme="minorHAnsi" w:eastAsiaTheme="minorEastAsia" w:hAnsiTheme="minorHAnsi" w:cstheme="minorBidi"/>
                <w:smallCaps w:val="0"/>
                <w:kern w:val="2"/>
                <w:sz w:val="24"/>
                <w:szCs w:val="24"/>
                <w14:ligatures w14:val="standardContextual"/>
              </w:rPr>
              <w:tab/>
            </w:r>
            <w:r w:rsidRPr="00D234F7">
              <w:rPr>
                <w:rStyle w:val="Hyperlink"/>
              </w:rPr>
              <w:t>Generate DUT Test Report</w:t>
            </w:r>
            <w:r>
              <w:rPr>
                <w:webHidden/>
              </w:rPr>
              <w:tab/>
            </w:r>
            <w:r>
              <w:rPr>
                <w:webHidden/>
              </w:rPr>
              <w:fldChar w:fldCharType="begin"/>
            </w:r>
            <w:r>
              <w:rPr>
                <w:webHidden/>
              </w:rPr>
              <w:instrText xml:space="preserve"> PAGEREF _Toc241071542 \h </w:instrText>
            </w:r>
            <w:r>
              <w:rPr>
                <w:webHidden/>
              </w:rPr>
            </w:r>
            <w:r>
              <w:rPr>
                <w:webHidden/>
              </w:rPr>
              <w:fldChar w:fldCharType="separate"/>
            </w:r>
            <w:r>
              <w:rPr>
                <w:webHidden/>
              </w:rPr>
              <w:t>45</w:t>
            </w:r>
            <w:r>
              <w:rPr>
                <w:webHidden/>
              </w:rPr>
              <w:fldChar w:fldCharType="end"/>
            </w:r>
          </w:hyperlink>
        </w:p>
        <w:p w14:paraId="717E97E5" w14:textId="2588C6D1"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3" w:history="1">
            <w:r w:rsidRPr="00D234F7">
              <w:rPr>
                <w:rStyle w:val="Hyperlink"/>
              </w:rPr>
              <w:t>5.1.8</w:t>
            </w:r>
            <w:r>
              <w:rPr>
                <w:rFonts w:asciiTheme="minorHAnsi" w:eastAsiaTheme="minorEastAsia" w:hAnsiTheme="minorHAnsi" w:cstheme="minorBidi"/>
                <w:smallCaps w:val="0"/>
                <w:kern w:val="2"/>
                <w:sz w:val="24"/>
                <w:szCs w:val="24"/>
                <w14:ligatures w14:val="standardContextual"/>
              </w:rPr>
              <w:tab/>
            </w:r>
            <w:r w:rsidRPr="00D234F7">
              <w:rPr>
                <w:rStyle w:val="Hyperlink"/>
              </w:rPr>
              <w:t>Troubleshooting Aids</w:t>
            </w:r>
            <w:r>
              <w:rPr>
                <w:webHidden/>
              </w:rPr>
              <w:tab/>
            </w:r>
            <w:r>
              <w:rPr>
                <w:webHidden/>
              </w:rPr>
              <w:fldChar w:fldCharType="begin"/>
            </w:r>
            <w:r>
              <w:rPr>
                <w:webHidden/>
              </w:rPr>
              <w:instrText xml:space="preserve"> PAGEREF _Toc241071543 \h </w:instrText>
            </w:r>
            <w:r>
              <w:rPr>
                <w:webHidden/>
              </w:rPr>
            </w:r>
            <w:r>
              <w:rPr>
                <w:webHidden/>
              </w:rPr>
              <w:fldChar w:fldCharType="separate"/>
            </w:r>
            <w:r>
              <w:rPr>
                <w:webHidden/>
              </w:rPr>
              <w:t>51</w:t>
            </w:r>
            <w:r>
              <w:rPr>
                <w:webHidden/>
              </w:rPr>
              <w:fldChar w:fldCharType="end"/>
            </w:r>
          </w:hyperlink>
        </w:p>
        <w:p w14:paraId="20961698" w14:textId="2FA5E560" w:rsidR="009C59BD" w:rsidRDefault="009C59BD">
          <w:pPr>
            <w:pStyle w:val="TOC2"/>
            <w:rPr>
              <w:rFonts w:asciiTheme="minorHAnsi" w:eastAsiaTheme="minorEastAsia" w:hAnsiTheme="minorHAnsi" w:cstheme="minorBidi"/>
              <w:smallCaps w:val="0"/>
              <w:noProof/>
              <w:kern w:val="2"/>
              <w:sz w:val="24"/>
              <w:szCs w:val="24"/>
              <w14:ligatures w14:val="standardContextual"/>
            </w:rPr>
          </w:pPr>
          <w:hyperlink w:anchor="_Toc241071544" w:history="1">
            <w:r w:rsidRPr="00D234F7">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D234F7">
              <w:rPr>
                <w:rStyle w:val="Hyperlink"/>
                <w:noProof/>
              </w:rPr>
              <w:t>Non - Functional Requirements Test Procedures</w:t>
            </w:r>
            <w:r>
              <w:rPr>
                <w:noProof/>
                <w:webHidden/>
              </w:rPr>
              <w:tab/>
            </w:r>
            <w:r>
              <w:rPr>
                <w:noProof/>
                <w:webHidden/>
              </w:rPr>
              <w:fldChar w:fldCharType="begin"/>
            </w:r>
            <w:r>
              <w:rPr>
                <w:noProof/>
                <w:webHidden/>
              </w:rPr>
              <w:instrText xml:space="preserve"> PAGEREF _Toc241071544 \h </w:instrText>
            </w:r>
            <w:r>
              <w:rPr>
                <w:noProof/>
                <w:webHidden/>
              </w:rPr>
            </w:r>
            <w:r>
              <w:rPr>
                <w:noProof/>
                <w:webHidden/>
              </w:rPr>
              <w:fldChar w:fldCharType="separate"/>
            </w:r>
            <w:r>
              <w:rPr>
                <w:noProof/>
                <w:webHidden/>
              </w:rPr>
              <w:t>56</w:t>
            </w:r>
            <w:r>
              <w:rPr>
                <w:noProof/>
                <w:webHidden/>
              </w:rPr>
              <w:fldChar w:fldCharType="end"/>
            </w:r>
          </w:hyperlink>
        </w:p>
        <w:p w14:paraId="38ED75FF" w14:textId="3BBD08DF"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5" w:history="1">
            <w:r w:rsidRPr="00D234F7">
              <w:rPr>
                <w:rStyle w:val="Hyperlink"/>
              </w:rPr>
              <w:t>5.2.1</w:t>
            </w:r>
            <w:r>
              <w:rPr>
                <w:rFonts w:asciiTheme="minorHAnsi" w:eastAsiaTheme="minorEastAsia" w:hAnsiTheme="minorHAnsi" w:cstheme="minorBidi"/>
                <w:smallCaps w:val="0"/>
                <w:kern w:val="2"/>
                <w:sz w:val="24"/>
                <w:szCs w:val="24"/>
                <w14:ligatures w14:val="standardContextual"/>
              </w:rPr>
              <w:tab/>
            </w:r>
            <w:r w:rsidRPr="00D234F7">
              <w:rPr>
                <w:rStyle w:val="Hyperlink"/>
              </w:rPr>
              <w:t>Annual Level Calibration Type 1 Gage and Capability Study</w:t>
            </w:r>
            <w:r>
              <w:rPr>
                <w:webHidden/>
              </w:rPr>
              <w:tab/>
            </w:r>
            <w:r>
              <w:rPr>
                <w:webHidden/>
              </w:rPr>
              <w:fldChar w:fldCharType="begin"/>
            </w:r>
            <w:r>
              <w:rPr>
                <w:webHidden/>
              </w:rPr>
              <w:instrText xml:space="preserve"> PAGEREF _Toc241071545 \h </w:instrText>
            </w:r>
            <w:r>
              <w:rPr>
                <w:webHidden/>
              </w:rPr>
            </w:r>
            <w:r>
              <w:rPr>
                <w:webHidden/>
              </w:rPr>
              <w:fldChar w:fldCharType="separate"/>
            </w:r>
            <w:r>
              <w:rPr>
                <w:webHidden/>
              </w:rPr>
              <w:t>56</w:t>
            </w:r>
            <w:r>
              <w:rPr>
                <w:webHidden/>
              </w:rPr>
              <w:fldChar w:fldCharType="end"/>
            </w:r>
          </w:hyperlink>
        </w:p>
        <w:p w14:paraId="08D49AFF" w14:textId="45B56C65"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6" w:history="1">
            <w:r w:rsidRPr="00D234F7">
              <w:rPr>
                <w:rStyle w:val="Hyperlink"/>
              </w:rPr>
              <w:t>5.2.2</w:t>
            </w:r>
            <w:r>
              <w:rPr>
                <w:rFonts w:asciiTheme="minorHAnsi" w:eastAsiaTheme="minorEastAsia" w:hAnsiTheme="minorHAnsi" w:cstheme="minorBidi"/>
                <w:smallCaps w:val="0"/>
                <w:kern w:val="2"/>
                <w:sz w:val="24"/>
                <w:szCs w:val="24"/>
                <w14:ligatures w14:val="standardContextual"/>
              </w:rPr>
              <w:tab/>
            </w:r>
            <w:r w:rsidRPr="00D234F7">
              <w:rPr>
                <w:rStyle w:val="Hyperlink"/>
              </w:rPr>
              <w:t>Daily Level Zero Correction Check</w:t>
            </w:r>
            <w:r>
              <w:rPr>
                <w:webHidden/>
              </w:rPr>
              <w:tab/>
            </w:r>
            <w:r>
              <w:rPr>
                <w:webHidden/>
              </w:rPr>
              <w:fldChar w:fldCharType="begin"/>
            </w:r>
            <w:r>
              <w:rPr>
                <w:webHidden/>
              </w:rPr>
              <w:instrText xml:space="preserve"> PAGEREF _Toc241071546 \h </w:instrText>
            </w:r>
            <w:r>
              <w:rPr>
                <w:webHidden/>
              </w:rPr>
            </w:r>
            <w:r>
              <w:rPr>
                <w:webHidden/>
              </w:rPr>
              <w:fldChar w:fldCharType="separate"/>
            </w:r>
            <w:r>
              <w:rPr>
                <w:webHidden/>
              </w:rPr>
              <w:t>57</w:t>
            </w:r>
            <w:r>
              <w:rPr>
                <w:webHidden/>
              </w:rPr>
              <w:fldChar w:fldCharType="end"/>
            </w:r>
          </w:hyperlink>
        </w:p>
        <w:p w14:paraId="5F4AD691" w14:textId="5D151D3D"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7" w:history="1">
            <w:r w:rsidRPr="00D234F7">
              <w:rPr>
                <w:rStyle w:val="Hyperlink"/>
              </w:rPr>
              <w:t>5.2.3</w:t>
            </w:r>
            <w:r>
              <w:rPr>
                <w:rFonts w:asciiTheme="minorHAnsi" w:eastAsiaTheme="minorEastAsia" w:hAnsiTheme="minorHAnsi" w:cstheme="minorBidi"/>
                <w:smallCaps w:val="0"/>
                <w:kern w:val="2"/>
                <w:sz w:val="24"/>
                <w:szCs w:val="24"/>
                <w14:ligatures w14:val="standardContextual"/>
              </w:rPr>
              <w:tab/>
            </w:r>
            <w:r w:rsidRPr="00D234F7">
              <w:rPr>
                <w:rStyle w:val="Hyperlink"/>
              </w:rPr>
              <w:t>Resistance Calibration Repeatability &amp; Accuracy</w:t>
            </w:r>
            <w:r>
              <w:rPr>
                <w:webHidden/>
              </w:rPr>
              <w:tab/>
            </w:r>
            <w:r>
              <w:rPr>
                <w:webHidden/>
              </w:rPr>
              <w:fldChar w:fldCharType="begin"/>
            </w:r>
            <w:r>
              <w:rPr>
                <w:webHidden/>
              </w:rPr>
              <w:instrText xml:space="preserve"> PAGEREF _Toc241071547 \h </w:instrText>
            </w:r>
            <w:r>
              <w:rPr>
                <w:webHidden/>
              </w:rPr>
            </w:r>
            <w:r>
              <w:rPr>
                <w:webHidden/>
              </w:rPr>
              <w:fldChar w:fldCharType="separate"/>
            </w:r>
            <w:r>
              <w:rPr>
                <w:webHidden/>
              </w:rPr>
              <w:t>58</w:t>
            </w:r>
            <w:r>
              <w:rPr>
                <w:webHidden/>
              </w:rPr>
              <w:fldChar w:fldCharType="end"/>
            </w:r>
          </w:hyperlink>
        </w:p>
        <w:p w14:paraId="55165FC7" w14:textId="07921BF5"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8" w:history="1">
            <w:r w:rsidRPr="00D234F7">
              <w:rPr>
                <w:rStyle w:val="Hyperlink"/>
              </w:rPr>
              <w:t>5.2.4</w:t>
            </w:r>
            <w:r>
              <w:rPr>
                <w:rFonts w:asciiTheme="minorHAnsi" w:eastAsiaTheme="minorEastAsia" w:hAnsiTheme="minorHAnsi" w:cstheme="minorBidi"/>
                <w:smallCaps w:val="0"/>
                <w:kern w:val="2"/>
                <w:sz w:val="24"/>
                <w:szCs w:val="24"/>
                <w14:ligatures w14:val="standardContextual"/>
              </w:rPr>
              <w:tab/>
            </w:r>
            <w:r w:rsidRPr="00D234F7">
              <w:rPr>
                <w:rStyle w:val="Hyperlink"/>
              </w:rPr>
              <w:t>Measurement Gage R &amp; R</w:t>
            </w:r>
            <w:r>
              <w:rPr>
                <w:webHidden/>
              </w:rPr>
              <w:tab/>
            </w:r>
            <w:r>
              <w:rPr>
                <w:webHidden/>
              </w:rPr>
              <w:fldChar w:fldCharType="begin"/>
            </w:r>
            <w:r>
              <w:rPr>
                <w:webHidden/>
              </w:rPr>
              <w:instrText xml:space="preserve"> PAGEREF _Toc241071548 \h </w:instrText>
            </w:r>
            <w:r>
              <w:rPr>
                <w:webHidden/>
              </w:rPr>
            </w:r>
            <w:r>
              <w:rPr>
                <w:webHidden/>
              </w:rPr>
              <w:fldChar w:fldCharType="separate"/>
            </w:r>
            <w:r>
              <w:rPr>
                <w:webHidden/>
              </w:rPr>
              <w:t>59</w:t>
            </w:r>
            <w:r>
              <w:rPr>
                <w:webHidden/>
              </w:rPr>
              <w:fldChar w:fldCharType="end"/>
            </w:r>
          </w:hyperlink>
        </w:p>
        <w:p w14:paraId="56652CBC" w14:textId="455E21E6" w:rsidR="009C59BD" w:rsidRDefault="009C59BD">
          <w:pPr>
            <w:pStyle w:val="TOC3"/>
            <w:rPr>
              <w:rFonts w:asciiTheme="minorHAnsi" w:eastAsiaTheme="minorEastAsia" w:hAnsiTheme="minorHAnsi" w:cstheme="minorBidi"/>
              <w:smallCaps w:val="0"/>
              <w:kern w:val="2"/>
              <w:sz w:val="24"/>
              <w:szCs w:val="24"/>
              <w14:ligatures w14:val="standardContextual"/>
            </w:rPr>
          </w:pPr>
          <w:hyperlink w:anchor="_Toc241071549" w:history="1">
            <w:r w:rsidRPr="00D234F7">
              <w:rPr>
                <w:rStyle w:val="Hyperlink"/>
              </w:rPr>
              <w:t>5.2.5</w:t>
            </w:r>
            <w:r>
              <w:rPr>
                <w:rFonts w:asciiTheme="minorHAnsi" w:eastAsiaTheme="minorEastAsia" w:hAnsiTheme="minorHAnsi" w:cstheme="minorBidi"/>
                <w:smallCaps w:val="0"/>
                <w:kern w:val="2"/>
                <w:sz w:val="24"/>
                <w:szCs w:val="24"/>
                <w14:ligatures w14:val="standardContextual"/>
              </w:rPr>
              <w:tab/>
            </w:r>
            <w:r w:rsidRPr="00D234F7">
              <w:rPr>
                <w:rStyle w:val="Hyperlink"/>
              </w:rPr>
              <w:t>Stability and Drift</w:t>
            </w:r>
            <w:r>
              <w:rPr>
                <w:webHidden/>
              </w:rPr>
              <w:tab/>
            </w:r>
            <w:r>
              <w:rPr>
                <w:webHidden/>
              </w:rPr>
              <w:fldChar w:fldCharType="begin"/>
            </w:r>
            <w:r>
              <w:rPr>
                <w:webHidden/>
              </w:rPr>
              <w:instrText xml:space="preserve"> PAGEREF _Toc241071549 \h </w:instrText>
            </w:r>
            <w:r>
              <w:rPr>
                <w:webHidden/>
              </w:rPr>
            </w:r>
            <w:r>
              <w:rPr>
                <w:webHidden/>
              </w:rPr>
              <w:fldChar w:fldCharType="separate"/>
            </w:r>
            <w:r>
              <w:rPr>
                <w:webHidden/>
              </w:rPr>
              <w:t>60</w:t>
            </w:r>
            <w:r>
              <w:rPr>
                <w:webHidden/>
              </w:rPr>
              <w:fldChar w:fldCharType="end"/>
            </w:r>
          </w:hyperlink>
        </w:p>
        <w:p w14:paraId="0272012A" w14:textId="17F00F56" w:rsidR="009C59BD" w:rsidRDefault="009C59BD">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41071550" w:history="1">
            <w:r w:rsidRPr="00D234F7">
              <w:rPr>
                <w:rStyle w:val="Hyperlink"/>
              </w:rPr>
              <w:t>Appendix I.</w:t>
            </w:r>
            <w:r>
              <w:rPr>
                <w:rFonts w:asciiTheme="minorHAnsi" w:eastAsiaTheme="minorEastAsia" w:hAnsiTheme="minorHAnsi" w:cstheme="minorBidi"/>
                <w:smallCaps w:val="0"/>
                <w:kern w:val="2"/>
                <w:sz w:val="24"/>
                <w:szCs w:val="24"/>
                <w14:ligatures w14:val="standardContextual"/>
              </w:rPr>
              <w:tab/>
            </w:r>
            <w:r w:rsidRPr="00D234F7">
              <w:rPr>
                <w:rStyle w:val="Hyperlink"/>
              </w:rPr>
              <w:t>Hardware Installation</w:t>
            </w:r>
            <w:r>
              <w:rPr>
                <w:webHidden/>
              </w:rPr>
              <w:tab/>
            </w:r>
            <w:r>
              <w:rPr>
                <w:webHidden/>
              </w:rPr>
              <w:fldChar w:fldCharType="begin"/>
            </w:r>
            <w:r>
              <w:rPr>
                <w:webHidden/>
              </w:rPr>
              <w:instrText xml:space="preserve"> PAGEREF _Toc241071550 \h </w:instrText>
            </w:r>
            <w:r>
              <w:rPr>
                <w:webHidden/>
              </w:rPr>
            </w:r>
            <w:r>
              <w:rPr>
                <w:webHidden/>
              </w:rPr>
              <w:fldChar w:fldCharType="separate"/>
            </w:r>
            <w:r>
              <w:rPr>
                <w:webHidden/>
              </w:rPr>
              <w:t>61</w:t>
            </w:r>
            <w:r>
              <w:rPr>
                <w:webHidden/>
              </w:rPr>
              <w:fldChar w:fldCharType="end"/>
            </w:r>
          </w:hyperlink>
        </w:p>
        <w:p w14:paraId="6AA36C11" w14:textId="7A5D25F3" w:rsidR="009C59BD" w:rsidRDefault="009C59BD">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41071551" w:history="1">
            <w:r w:rsidRPr="00D234F7">
              <w:rPr>
                <w:rStyle w:val="Hyperlink"/>
              </w:rPr>
              <w:t>Appendix II.</w:t>
            </w:r>
            <w:r>
              <w:rPr>
                <w:rFonts w:asciiTheme="minorHAnsi" w:eastAsiaTheme="minorEastAsia" w:hAnsiTheme="minorHAnsi" w:cstheme="minorBidi"/>
                <w:smallCaps w:val="0"/>
                <w:kern w:val="2"/>
                <w:sz w:val="24"/>
                <w:szCs w:val="24"/>
                <w14:ligatures w14:val="standardContextual"/>
              </w:rPr>
              <w:tab/>
            </w:r>
            <w:r w:rsidRPr="00D234F7">
              <w:rPr>
                <w:rStyle w:val="Hyperlink"/>
              </w:rPr>
              <w:t>Instrument Initialization</w:t>
            </w:r>
            <w:r>
              <w:rPr>
                <w:webHidden/>
              </w:rPr>
              <w:tab/>
            </w:r>
            <w:r>
              <w:rPr>
                <w:webHidden/>
              </w:rPr>
              <w:fldChar w:fldCharType="begin"/>
            </w:r>
            <w:r>
              <w:rPr>
                <w:webHidden/>
              </w:rPr>
              <w:instrText xml:space="preserve"> PAGEREF _Toc241071551 \h </w:instrText>
            </w:r>
            <w:r>
              <w:rPr>
                <w:webHidden/>
              </w:rPr>
            </w:r>
            <w:r>
              <w:rPr>
                <w:webHidden/>
              </w:rPr>
              <w:fldChar w:fldCharType="separate"/>
            </w:r>
            <w:r>
              <w:rPr>
                <w:webHidden/>
              </w:rPr>
              <w:t>61</w:t>
            </w:r>
            <w:r>
              <w:rPr>
                <w:webHidden/>
              </w:rPr>
              <w:fldChar w:fldCharType="end"/>
            </w:r>
          </w:hyperlink>
        </w:p>
        <w:p w14:paraId="1A75B0C8" w14:textId="411733E7" w:rsidR="009C59BD" w:rsidRDefault="009C59BD">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241071552" w:history="1">
            <w:r w:rsidRPr="00D234F7">
              <w:rPr>
                <w:rStyle w:val="Hyperlink"/>
              </w:rPr>
              <w:t>Appendix III.</w:t>
            </w:r>
            <w:r>
              <w:rPr>
                <w:rFonts w:asciiTheme="minorHAnsi" w:eastAsiaTheme="minorEastAsia" w:hAnsiTheme="minorHAnsi" w:cstheme="minorBidi"/>
                <w:smallCaps w:val="0"/>
                <w:kern w:val="2"/>
                <w:sz w:val="24"/>
                <w:szCs w:val="24"/>
                <w14:ligatures w14:val="standardContextual"/>
              </w:rPr>
              <w:tab/>
            </w:r>
            <w:r w:rsidRPr="00D234F7">
              <w:rPr>
                <w:rStyle w:val="Hyperlink"/>
              </w:rPr>
              <w:t>LabVIEW Application Installation</w:t>
            </w:r>
            <w:r>
              <w:rPr>
                <w:webHidden/>
              </w:rPr>
              <w:tab/>
            </w:r>
            <w:r>
              <w:rPr>
                <w:webHidden/>
              </w:rPr>
              <w:fldChar w:fldCharType="begin"/>
            </w:r>
            <w:r>
              <w:rPr>
                <w:webHidden/>
              </w:rPr>
              <w:instrText xml:space="preserve"> PAGEREF _Toc241071552 \h </w:instrText>
            </w:r>
            <w:r>
              <w:rPr>
                <w:webHidden/>
              </w:rPr>
            </w:r>
            <w:r>
              <w:rPr>
                <w:webHidden/>
              </w:rPr>
              <w:fldChar w:fldCharType="separate"/>
            </w:r>
            <w:r>
              <w:rPr>
                <w:webHidden/>
              </w:rPr>
              <w:t>64</w:t>
            </w:r>
            <w:r>
              <w:rPr>
                <w:webHidden/>
              </w:rPr>
              <w:fldChar w:fldCharType="end"/>
            </w:r>
          </w:hyperlink>
        </w:p>
        <w:p w14:paraId="70008B05" w14:textId="300BA2A7"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3" w:name="_Toc172621994"/>
      <w:bookmarkStart w:id="4" w:name="_Toc172621995"/>
      <w:bookmarkStart w:id="5" w:name="_Toc172621996"/>
      <w:bookmarkStart w:id="6" w:name="_Toc172621997"/>
      <w:bookmarkStart w:id="7" w:name="_Toc172621998"/>
      <w:bookmarkStart w:id="8" w:name="_Toc172621999"/>
      <w:bookmarkStart w:id="9" w:name="_Toc172622000"/>
      <w:bookmarkStart w:id="10" w:name="_Toc172622001"/>
      <w:bookmarkStart w:id="11" w:name="_Toc172622002"/>
      <w:bookmarkStart w:id="12" w:name="_Toc172622003"/>
      <w:bookmarkStart w:id="13" w:name="_Toc172622004"/>
      <w:bookmarkStart w:id="14" w:name="_Toc172622005"/>
      <w:bookmarkStart w:id="15" w:name="_Toc193204592"/>
      <w:bookmarkStart w:id="16" w:name="_Toc193205005"/>
      <w:bookmarkStart w:id="17" w:name="_Toc193205098"/>
      <w:bookmarkStart w:id="18" w:name="_Toc193205139"/>
      <w:bookmarkStart w:id="19" w:name="_Toc15026304"/>
      <w:bookmarkStart w:id="20" w:name="_Toc24107151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491B6E">
        <w:lastRenderedPageBreak/>
        <w:t>Purpose</w:t>
      </w:r>
      <w:r w:rsidRPr="003038C9">
        <w:t xml:space="preserve"> of Test Procedure</w:t>
      </w:r>
      <w:bookmarkEnd w:id="19"/>
      <w:bookmarkEnd w:id="20"/>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1"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2" w:name="_Toc241071516"/>
      <w:r>
        <w:t>Reference Documents:</w:t>
      </w:r>
      <w:bookmarkEnd w:id="22"/>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3" w:name="_Toc241071517"/>
      <w:r>
        <w:t>Notation</w:t>
      </w:r>
      <w:bookmarkEnd w:id="23"/>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 be extended</w:t>
      </w:r>
      <w:r>
        <w:t xml:space="preserve"> to accommodate multiple DUT sensors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Production where custom interfaces have been designed and fit-for-purpose interfaces implemented, i.e., an interface unit manufactured as a custom</w:t>
      </w:r>
      <w:r>
        <w:t xml:space="preserve"> PCB.</w:t>
      </w:r>
    </w:p>
    <w:p w14:paraId="3D1CD935" w14:textId="52DDDE2E" w:rsidR="00EC41FD" w:rsidRDefault="00EC41FD" w:rsidP="00500ED2">
      <w:pPr>
        <w:spacing w:line="276" w:lineRule="auto"/>
        <w:ind w:left="1620" w:hanging="1080"/>
      </w:pPr>
      <w:r>
        <w:t>&lt;parm&gt;</w:t>
      </w:r>
      <w:r>
        <w:tab/>
        <w:t>Indicates that the tester should supply the indicated parameter as appropriate.</w:t>
      </w:r>
    </w:p>
    <w:p w14:paraId="54D85956" w14:textId="27B63388" w:rsidR="000502A8" w:rsidRDefault="00491B6E" w:rsidP="002E6504">
      <w:pPr>
        <w:pStyle w:val="ZL1Section"/>
      </w:pPr>
      <w:bookmarkStart w:id="24" w:name="_Toc241071518"/>
      <w:r>
        <w:lastRenderedPageBreak/>
        <w:t>Test Plan</w:t>
      </w:r>
      <w:bookmarkEnd w:id="24"/>
    </w:p>
    <w:p w14:paraId="0319045C" w14:textId="77777777" w:rsidR="000502A8" w:rsidRPr="003038C9" w:rsidRDefault="000502A8" w:rsidP="00EF49F5">
      <w:pPr>
        <w:pStyle w:val="ZL2Section"/>
      </w:pPr>
      <w:bookmarkStart w:id="25" w:name="_Toc15026305"/>
      <w:bookmarkStart w:id="26" w:name="_Toc241071519"/>
      <w:bookmarkEnd w:id="21"/>
      <w:r w:rsidRPr="003038C9">
        <w:t>Requirements Cross Reference Summaries</w:t>
      </w:r>
      <w:bookmarkEnd w:id="25"/>
      <w:bookmarkEnd w:id="26"/>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w:t>
      </w:r>
      <w:proofErr w:type="gramStart"/>
      <w:r>
        <w:rPr>
          <w:rFonts w:cs="Arial"/>
          <w:szCs w:val="22"/>
        </w:rPr>
        <w:t>the ReqSpec</w:t>
      </w:r>
      <w:proofErr w:type="gramEnd"/>
      <w:r>
        <w:rPr>
          <w:rFonts w:cs="Arial"/>
          <w:szCs w:val="22"/>
        </w:rPr>
        <w:t xml:space="preserve">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7" w:name="_Toc300041138"/>
      <w:bookmarkStart w:id="28" w:name="_Toc15026306"/>
      <w:bookmarkStart w:id="29" w:name="_Toc241071520"/>
      <w:r w:rsidRPr="003038C9">
        <w:t>Test</w:t>
      </w:r>
      <w:bookmarkEnd w:id="27"/>
      <w:bookmarkEnd w:id="28"/>
      <w:bookmarkEnd w:id="29"/>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accomplished by thoroughly exercising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0" w:name="_Toc15026307"/>
      <w:bookmarkStart w:id="31" w:name="_Toc241071521"/>
      <w:r w:rsidRPr="00491B6E">
        <w:t>Analysis</w:t>
      </w:r>
      <w:bookmarkEnd w:id="30"/>
      <w:bookmarkEnd w:id="31"/>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2" w:name="_Toc15026309"/>
      <w:bookmarkStart w:id="33" w:name="_Toc241071522"/>
      <w:r w:rsidRPr="003038C9">
        <w:t>Inspection</w:t>
      </w:r>
      <w:bookmarkEnd w:id="32"/>
      <w:bookmarkEnd w:id="33"/>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4" w:name="_Toc241071523"/>
      <w:r>
        <w:t>Test Results Record</w:t>
      </w:r>
      <w:bookmarkEnd w:id="34"/>
    </w:p>
    <w:p w14:paraId="12D13BF6" w14:textId="77777777" w:rsidR="00086220" w:rsidRDefault="00086220" w:rsidP="00C7257F"/>
    <w:p w14:paraId="0DBBC62D" w14:textId="2F84CDF3" w:rsidR="00086220" w:rsidRDefault="00E851AB" w:rsidP="00C7257F">
      <w:r>
        <w:t xml:space="preserve">The test cases shall provide space to record the results of that test </w:t>
      </w:r>
      <w:proofErr w:type="gramStart"/>
      <w:r>
        <w:t>case</w:t>
      </w:r>
      <w:proofErr w:type="gramEnd"/>
      <w:r>
        <w:t xml:space="preserv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5" w:name="_Toc15026310"/>
      <w:bookmarkStart w:id="36" w:name="_Toc241071524"/>
      <w:r w:rsidRPr="003038C9">
        <w:t>Description of Test Item</w:t>
      </w:r>
      <w:bookmarkEnd w:id="35"/>
      <w:bookmarkEnd w:id="36"/>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with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7" w:name="_Toc15026311"/>
      <w:bookmarkStart w:id="38" w:name="_Toc241071525"/>
      <w:r w:rsidRPr="003038C9">
        <w:lastRenderedPageBreak/>
        <w:t>General Test Data Requirements</w:t>
      </w:r>
      <w:bookmarkEnd w:id="37"/>
      <w:bookmarkEnd w:id="38"/>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products will be used as DUTs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39" w:name="_Toc15026312"/>
      <w:bookmarkStart w:id="40" w:name="_Toc241071526"/>
      <w:r w:rsidRPr="003038C9">
        <w:t>Criteria for Retest</w:t>
      </w:r>
      <w:bookmarkEnd w:id="39"/>
      <w:bookmarkEnd w:id="40"/>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1" w:name="_Toc193210337"/>
      <w:bookmarkStart w:id="42" w:name="_Toc193210461"/>
      <w:bookmarkStart w:id="43" w:name="_Toc15026314"/>
      <w:bookmarkStart w:id="44" w:name="_Toc241071527"/>
      <w:bookmarkEnd w:id="41"/>
      <w:bookmarkEnd w:id="42"/>
      <w:r w:rsidRPr="003038C9">
        <w:t>Test Approach</w:t>
      </w:r>
      <w:bookmarkEnd w:id="43"/>
      <w:bookmarkEnd w:id="44"/>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5" w:name="_Toc15026315"/>
      <w:bookmarkStart w:id="46" w:name="_Toc241071528"/>
      <w:r w:rsidRPr="003038C9">
        <w:t>Test Conditions</w:t>
      </w:r>
      <w:bookmarkEnd w:id="45"/>
      <w:bookmarkEnd w:id="46"/>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 xml:space="preserve">The </w:t>
      </w:r>
      <w:proofErr w:type="gramStart"/>
      <w:r w:rsidRPr="003038C9">
        <w:rPr>
          <w:rFonts w:cs="Arial"/>
          <w:color w:val="000000"/>
          <w:szCs w:val="22"/>
        </w:rPr>
        <w:t>ambient</w:t>
      </w:r>
      <w:proofErr w:type="gramEnd"/>
      <w:r w:rsidRPr="003038C9">
        <w:rPr>
          <w:rFonts w:cs="Arial"/>
          <w:color w:val="000000"/>
          <w:szCs w:val="22"/>
        </w:rPr>
        <w:t xml:space="preserve"> conditions at time of testing shall be provided on the test data sheet, as noted in Section 3.1.</w:t>
      </w:r>
    </w:p>
    <w:p w14:paraId="798A5504" w14:textId="77777777" w:rsidR="00E851AB" w:rsidRPr="003038C9" w:rsidRDefault="00E851AB" w:rsidP="00EF49F5">
      <w:pPr>
        <w:pStyle w:val="ZL2Section"/>
      </w:pPr>
      <w:bookmarkStart w:id="47" w:name="_Toc15026316"/>
      <w:bookmarkStart w:id="48" w:name="_Toc241071529"/>
      <w:r w:rsidRPr="003038C9">
        <w:lastRenderedPageBreak/>
        <w:t>Measurement Tolerances</w:t>
      </w:r>
      <w:bookmarkEnd w:id="47"/>
      <w:bookmarkEnd w:id="48"/>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49" w:name="_Toc300041149"/>
      <w:bookmarkStart w:id="50" w:name="_Toc15026317"/>
      <w:bookmarkStart w:id="51" w:name="_Toc241071530"/>
      <w:r w:rsidRPr="003038C9">
        <w:t>Test Fluids</w:t>
      </w:r>
      <w:bookmarkEnd w:id="49"/>
      <w:bookmarkEnd w:id="50"/>
      <w:bookmarkEnd w:id="51"/>
    </w:p>
    <w:p w14:paraId="516053E6" w14:textId="2259A574"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 xml:space="preserve">The MLOI test tank will use </w:t>
      </w:r>
      <w:r w:rsidR="00E851AB" w:rsidRPr="003038C9">
        <w:rPr>
          <w:rFonts w:cs="Arial"/>
          <w:szCs w:val="22"/>
        </w:rPr>
        <w:t xml:space="preserve">oil conforming to </w:t>
      </w:r>
      <w:r w:rsidR="00E851AB" w:rsidRPr="00500ED2">
        <w:rPr>
          <w:rFonts w:cs="Arial"/>
          <w:szCs w:val="22"/>
          <w:highlight w:val="yellow"/>
        </w:rPr>
        <w:t>&lt;test fuel spec (common name)&gt;.</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2" w:name="_Toc15026318"/>
      <w:bookmarkStart w:id="53" w:name="_Toc241071531"/>
      <w:r w:rsidRPr="003038C9">
        <w:t>Test Setups/Equipment</w:t>
      </w:r>
      <w:bookmarkEnd w:id="52"/>
      <w:bookmarkEnd w:id="53"/>
    </w:p>
    <w:p w14:paraId="706B75A0" w14:textId="038A8BCB"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8A1B1E">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 xml:space="preserve">Note:  The setups illustrated are a guide.  Equivalent instrument substitutes may be used </w:t>
      </w:r>
      <w:proofErr w:type="gramStart"/>
      <w:r w:rsidRPr="003038C9">
        <w:rPr>
          <w:rFonts w:cs="Arial"/>
          <w:szCs w:val="22"/>
        </w:rPr>
        <w:t>as long as</w:t>
      </w:r>
      <w:proofErr w:type="gramEnd"/>
      <w:r w:rsidRPr="003038C9">
        <w:rPr>
          <w:rFonts w:cs="Arial"/>
          <w:szCs w:val="22"/>
        </w:rPr>
        <w:t xml:space="preserve"> the measurement accuracy of the test parameter is not compromised.</w:t>
      </w:r>
    </w:p>
    <w:p w14:paraId="591F1A5D" w14:textId="77777777" w:rsidR="00E851AB" w:rsidRPr="00FA55B3" w:rsidRDefault="00E851AB" w:rsidP="00EF49F5">
      <w:pPr>
        <w:pStyle w:val="ZL2Section"/>
      </w:pPr>
      <w:bookmarkStart w:id="54" w:name="_Toc481402894"/>
      <w:bookmarkStart w:id="55" w:name="_Toc241071532"/>
      <w:r w:rsidRPr="00FA55B3">
        <w:t>Test Procedure Revisions</w:t>
      </w:r>
      <w:bookmarkEnd w:id="54"/>
      <w:bookmarkEnd w:id="55"/>
    </w:p>
    <w:p w14:paraId="19435853" w14:textId="77777777" w:rsidR="00E851AB" w:rsidRDefault="00E851AB" w:rsidP="00E851AB">
      <w:pPr>
        <w:pStyle w:val="BodyText1"/>
        <w:keepLines w:val="0"/>
        <w:tabs>
          <w:tab w:val="clear" w:pos="576"/>
        </w:tabs>
        <w:spacing w:before="120"/>
        <w:ind w:left="0"/>
      </w:pPr>
      <w:r>
        <w:t>All test procedure revisions required during test – other than typographical errors that do not change the technical intent of the test - shall be approved in writing by the responsible AR at a minimum and included in the test report. These revisions include, but are not limited to, 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6" w:name="_Toc481402895"/>
      <w:bookmarkStart w:id="57" w:name="_Toc241071533"/>
      <w:r w:rsidRPr="00FA55B3">
        <w:t>Allen Aircraft Contacts:</w:t>
      </w:r>
      <w:bookmarkEnd w:id="56"/>
      <w:bookmarkEnd w:id="57"/>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6F1E6362" w14:textId="77777777" w:rsidR="00E851AB" w:rsidRPr="00500ED2" w:rsidRDefault="00E851AB" w:rsidP="00E851AB">
      <w:pPr>
        <w:pStyle w:val="BodyText1"/>
        <w:keepLines w:val="0"/>
        <w:tabs>
          <w:tab w:val="clear" w:pos="576"/>
          <w:tab w:val="clear" w:pos="1440"/>
        </w:tabs>
        <w:spacing w:before="120"/>
        <w:ind w:left="0"/>
        <w:rPr>
          <w:sz w:val="24"/>
          <w:highlight w:val="yellow"/>
        </w:rPr>
      </w:pPr>
      <w:r w:rsidRPr="00500ED2">
        <w:rPr>
          <w:highlight w:val="yellow"/>
        </w:rPr>
        <w:t>&lt;name&gt;, Project Design Engineer, email:</w:t>
      </w:r>
      <w:r w:rsidRPr="00500ED2">
        <w:rPr>
          <w:sz w:val="24"/>
          <w:highlight w:val="yellow"/>
        </w:rPr>
        <w:t xml:space="preserve"> </w:t>
      </w:r>
    </w:p>
    <w:p w14:paraId="7BD792A5" w14:textId="77777777" w:rsidR="00E851AB" w:rsidRPr="00500ED2"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Test Engineer, email: </w:t>
      </w:r>
    </w:p>
    <w:p w14:paraId="74E2F9DA" w14:textId="77777777" w:rsidR="00EF49F5"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Director of Quality Assurance, email: </w:t>
      </w:r>
    </w:p>
    <w:p w14:paraId="61C9533F" w14:textId="77777777" w:rsidR="00EF49F5" w:rsidRDefault="00EF49F5">
      <w:pPr>
        <w:rPr>
          <w:highlight w:val="yellow"/>
        </w:rPr>
      </w:pPr>
      <w:r>
        <w:rPr>
          <w:highlight w:val="yellow"/>
        </w:rPr>
        <w:br w:type="page"/>
      </w:r>
    </w:p>
    <w:p w14:paraId="620715D8" w14:textId="160D5E38" w:rsidR="00E851AB" w:rsidRPr="003038C9" w:rsidRDefault="006563D9" w:rsidP="00EF49F5">
      <w:pPr>
        <w:pStyle w:val="ZL1Section"/>
        <w:ind w:left="763" w:hanging="763"/>
      </w:pPr>
      <w:bookmarkStart w:id="58" w:name="_Toc241071534"/>
      <w:r>
        <w:lastRenderedPageBreak/>
        <w:t>QTP</w:t>
      </w:r>
      <w:r w:rsidR="00E851AB" w:rsidRPr="003038C9">
        <w:t xml:space="preserve"> Testing</w:t>
      </w:r>
      <w:bookmarkEnd w:id="58"/>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59" w:name="_Ref144966083"/>
      <w:bookmarkStart w:id="60" w:name="_Toc241071535"/>
      <w:r>
        <w:t xml:space="preserve">Functional Requirements </w:t>
      </w:r>
      <w:r w:rsidR="00E851AB" w:rsidRPr="003038C9">
        <w:t>Test</w:t>
      </w:r>
      <w:bookmarkEnd w:id="59"/>
      <w:r w:rsidR="001378EB">
        <w:t xml:space="preserve"> Procedures</w:t>
      </w:r>
      <w:bookmarkEnd w:id="60"/>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3A6867EB" w14:textId="77777777" w:rsidR="00E851AB" w:rsidRDefault="00E851AB" w:rsidP="00C7257F"/>
    <w:p w14:paraId="0E41C37D" w14:textId="30798FB1" w:rsidR="006C445B" w:rsidRDefault="001378EB" w:rsidP="00C7257F">
      <w:r>
        <w:t>Perform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Pr="005C5C1E" w:rsidRDefault="005C5C1E" w:rsidP="005C5C1E">
      <w:pPr>
        <w:pStyle w:val="L3Section"/>
      </w:pPr>
      <w:bookmarkStart w:id="61" w:name="_Toc241071536"/>
      <w:r w:rsidRPr="005C5C1E">
        <w:t>Test Initialization</w:t>
      </w:r>
      <w:bookmarkEnd w:id="61"/>
    </w:p>
    <w:p w14:paraId="0C5D6326" w14:textId="7385EBF3" w:rsidR="00E840EC" w:rsidRDefault="00DB3F1B" w:rsidP="001C6912">
      <w:pPr>
        <w:pStyle w:val="Step"/>
      </w:pPr>
      <w:r>
        <w:t>As required, h</w:t>
      </w:r>
      <w:r w:rsidR="00CC3398">
        <w:t>ave AAP IT department i</w:t>
      </w:r>
      <w:r w:rsidR="002E6504">
        <w:t xml:space="preserve">nstall LabVIEW (LV) </w:t>
      </w:r>
      <w:r w:rsidR="00E314C7">
        <w:t>R</w:t>
      </w:r>
      <w:r w:rsidR="002E6504">
        <w:t xml:space="preserve">untime </w:t>
      </w:r>
      <w:r w:rsidR="00E840EC">
        <w:t>and the current version of the LV MLOI application as shown in Appendix III.</w:t>
      </w:r>
    </w:p>
    <w:p w14:paraId="5473FFF7" w14:textId="78843699" w:rsidR="002E6504" w:rsidRDefault="00CC3398" w:rsidP="00CE2B46">
      <w:pPr>
        <w:pStyle w:val="Step"/>
      </w:pPr>
      <w:r>
        <w:t xml:space="preserve">If </w:t>
      </w:r>
      <w:r w:rsidR="00EF49F5">
        <w:t>t</w:t>
      </w:r>
      <w:r>
        <w:t xml:space="preserve">esting the development environment, </w:t>
      </w:r>
      <w:r w:rsidR="00DB3F1B">
        <w:t xml:space="preserve">as required, </w:t>
      </w:r>
      <w:r>
        <w:t xml:space="preserve">have AAP IT department install LabVIEW Professional Development System on the Target Test System.   </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installed. If so,</w:t>
      </w:r>
      <w:r w:rsidR="00EF49F5">
        <w:t xml:space="preserve">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pPr>
        <w:pStyle w:val="Requirement"/>
        <w:numPr>
          <w:ilvl w:val="0"/>
          <w:numId w:val="83"/>
        </w:numPr>
      </w:pPr>
      <w:r w:rsidRPr="002E591F">
        <w:t>Verify b</w:t>
      </w:r>
      <w:r w:rsidR="00DC6566" w:rsidRPr="002E591F">
        <w:t xml:space="preserve">oth the LV application code and HW </w:t>
      </w:r>
      <w:proofErr w:type="gramStart"/>
      <w:r w:rsidRPr="002E591F">
        <w:t>are</w:t>
      </w:r>
      <w:r w:rsidR="0042019F">
        <w:t xml:space="preserve"> </w:t>
      </w:r>
      <w:r w:rsidR="00DC6566" w:rsidRPr="002E591F">
        <w:t>version</w:t>
      </w:r>
      <w:proofErr w:type="gramEnd"/>
      <w:r w:rsidR="00DC6566" w:rsidRPr="002E591F">
        <w:t xml:space="preserve">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9"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updatedd.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4"/>
        </w:numPr>
      </w:pPr>
      <w:r>
        <w:t xml:space="preserve">Verify the hardware drawings, including block diagram, schematic, </w:t>
      </w:r>
      <w:r w:rsidR="00EF1165">
        <w:t>assembly</w:t>
      </w:r>
      <w:r>
        <w:t xml:space="preserve"> drawing and </w:t>
      </w:r>
      <w:r w:rsidR="001378EB">
        <w:t>G</w:t>
      </w:r>
      <w:r>
        <w:t>erber files are released.</w:t>
      </w:r>
    </w:p>
    <w:p w14:paraId="53B45AA5" w14:textId="73AF548F" w:rsidR="00E840EC" w:rsidRDefault="00E840EC" w:rsidP="000D3871">
      <w:pPr>
        <w:pStyle w:val="checkbox"/>
      </w:pPr>
      <w:r>
        <w:t xml:space="preserve">Design </w:t>
      </w:r>
      <w:r w:rsidR="00906B23">
        <w:t xml:space="preserve">Specification at </w:t>
      </w:r>
      <w:r w:rsidR="00906B23" w:rsidRPr="00500ED2">
        <w:rPr>
          <w:highlight w:val="yellow"/>
        </w:rPr>
        <w:t>&lt;Path</w:t>
      </w:r>
      <w:r w:rsidR="00906B23">
        <w:rPr>
          <w:highlight w:val="yellow"/>
        </w:rPr>
        <w:t xml:space="preserve"> file</w:t>
      </w:r>
      <w:r w:rsidR="00906B23" w:rsidRPr="00500ED2">
        <w:rPr>
          <w:highlight w:val="yellow"/>
        </w:rPr>
        <w:t>&gt;</w:t>
      </w:r>
    </w:p>
    <w:p w14:paraId="39A3E1FC" w14:textId="03568233" w:rsidR="00E840EC" w:rsidRDefault="00E840EC" w:rsidP="000D3871">
      <w:pPr>
        <w:pStyle w:val="checkbox"/>
      </w:pPr>
      <w:r>
        <w:t>Quality Test Plan</w:t>
      </w:r>
      <w:r w:rsidR="00906B23" w:rsidRPr="00906B23">
        <w:t xml:space="preserve"> </w:t>
      </w:r>
      <w:r w:rsidR="00906B23">
        <w:t xml:space="preserve">at </w:t>
      </w:r>
      <w:r w:rsidR="00906B23" w:rsidRPr="00500ED2">
        <w:rPr>
          <w:highlight w:val="yellow"/>
        </w:rPr>
        <w:t>&lt;Path</w:t>
      </w:r>
      <w:r w:rsidR="00906B23">
        <w:rPr>
          <w:highlight w:val="yellow"/>
        </w:rPr>
        <w:t xml:space="preserve"> file</w:t>
      </w:r>
      <w:r w:rsidR="00906B23" w:rsidRPr="00500ED2">
        <w:rPr>
          <w:highlight w:val="yellow"/>
        </w:rPr>
        <w:t>&gt;</w:t>
      </w:r>
    </w:p>
    <w:p w14:paraId="04D0F21F" w14:textId="70E5A7DA" w:rsidR="00906B23" w:rsidRDefault="00906B23" w:rsidP="000D3871">
      <w:pPr>
        <w:pStyle w:val="checkbox"/>
      </w:pPr>
      <w:r>
        <w:lastRenderedPageBreak/>
        <w:t>Gerber Files</w:t>
      </w:r>
      <w:r w:rsidRPr="00906B23">
        <w:t xml:space="preserve"> </w:t>
      </w:r>
      <w:r>
        <w:t xml:space="preserve">at </w:t>
      </w:r>
      <w:r w:rsidRPr="00500ED2">
        <w:rPr>
          <w:highlight w:val="yellow"/>
        </w:rPr>
        <w:t>&lt;Path</w:t>
      </w:r>
      <w:r>
        <w:rPr>
          <w:highlight w:val="yellow"/>
        </w:rPr>
        <w:t xml:space="preserve"> file</w:t>
      </w:r>
      <w:r w:rsidRPr="00500ED2">
        <w:rPr>
          <w:highlight w:val="yellow"/>
        </w:rPr>
        <w:t>&gt;</w:t>
      </w: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7EDE4BB5" w:rsidR="009034F6" w:rsidRDefault="009034F6">
      <w:pPr>
        <w:pStyle w:val="Requirement"/>
        <w:numPr>
          <w:ilvl w:val="0"/>
          <w:numId w:val="84"/>
        </w:numPr>
      </w:pPr>
      <w:r>
        <w:rPr>
          <w:highlight w:val="yellow"/>
        </w:rPr>
        <w:t xml:space="preserve">The system shall have distinct modes, </w:t>
      </w:r>
      <w:r w:rsidR="002020D9">
        <w:rPr>
          <w:highlight w:val="yellow"/>
        </w:rPr>
        <w:t>Production</w:t>
      </w:r>
      <w:r w:rsidR="006677BF">
        <w:rPr>
          <w:highlight w:val="yellow"/>
        </w:rPr>
        <w:t xml:space="preserve"> and </w:t>
      </w:r>
      <w:r w:rsidR="002020D9">
        <w:rPr>
          <w:highlight w:val="yellow"/>
        </w:rPr>
        <w:t>Developer</w:t>
      </w:r>
      <w:r>
        <w:rPr>
          <w:highlight w:val="yellow"/>
        </w:rPr>
        <w:t>.</w:t>
      </w:r>
    </w:p>
    <w:p w14:paraId="74E92FA8" w14:textId="72F434A6" w:rsidR="00D5454A" w:rsidRDefault="00D5454A" w:rsidP="00D5454A">
      <w:pPr>
        <w:pStyle w:val="Requirement"/>
        <w:numPr>
          <w:ilvl w:val="0"/>
          <w:numId w:val="0"/>
        </w:numPr>
        <w:ind w:left="720"/>
      </w:pPr>
      <w:r w:rsidRPr="00D5454A">
        <w:t>37</w:t>
      </w:r>
      <w:proofErr w:type="gramStart"/>
      <w:r w:rsidRPr="00D5454A">
        <w:t>)  LV</w:t>
      </w:r>
      <w:proofErr w:type="gramEnd"/>
      <w:r w:rsidRPr="00D5454A">
        <w:t xml:space="preserve"> program must launch from PC desktop ICON in application running mode.</w:t>
      </w:r>
    </w:p>
    <w:p w14:paraId="19588B6A" w14:textId="77777777" w:rsidR="00D5454A" w:rsidRDefault="00D5454A" w:rsidP="00D5454A">
      <w:pPr>
        <w:pStyle w:val="Requirement"/>
        <w:numPr>
          <w:ilvl w:val="0"/>
          <w:numId w:val="0"/>
        </w:numPr>
        <w:ind w:left="720"/>
      </w:pP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33"/>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33"/>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33"/>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 xml:space="preserve">Simulate or </w:t>
            </w:r>
            <w:proofErr w:type="gramStart"/>
            <w:r>
              <w:t>Test</w:t>
            </w:r>
            <w:proofErr w:type="gramEnd"/>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28"/>
        </w:numPr>
        <w:spacing w:before="120"/>
        <w:rPr>
          <w:rFonts w:cs="Arial"/>
          <w:szCs w:val="22"/>
        </w:rPr>
      </w:pPr>
      <w:r>
        <w:rPr>
          <w:rFonts w:cs="Arial"/>
          <w:szCs w:val="22"/>
        </w:rPr>
        <w:t>MLOI can operate in one of two environments:</w:t>
      </w:r>
    </w:p>
    <w:p w14:paraId="44FE361B" w14:textId="0712B769" w:rsidR="002020D9" w:rsidRDefault="002020D9">
      <w:pPr>
        <w:pStyle w:val="ListParagraph"/>
        <w:numPr>
          <w:ilvl w:val="1"/>
          <w:numId w:val="2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2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28"/>
        </w:numPr>
        <w:spacing w:before="120"/>
        <w:rPr>
          <w:rFonts w:cs="Arial"/>
          <w:szCs w:val="22"/>
        </w:rPr>
      </w:pPr>
      <w:r>
        <w:rPr>
          <w:rFonts w:cs="Arial"/>
          <w:szCs w:val="22"/>
        </w:rPr>
        <w:t>MLOI has two Modes:</w:t>
      </w:r>
    </w:p>
    <w:p w14:paraId="10CFDCE0" w14:textId="4D40016C" w:rsidR="008A42EF" w:rsidRDefault="008A42EF">
      <w:pPr>
        <w:pStyle w:val="ListParagraph"/>
        <w:numPr>
          <w:ilvl w:val="1"/>
          <w:numId w:val="28"/>
        </w:numPr>
        <w:spacing w:before="120"/>
        <w:rPr>
          <w:rFonts w:cs="Arial"/>
          <w:szCs w:val="22"/>
        </w:rPr>
      </w:pPr>
      <w:r w:rsidRPr="002020D9">
        <w:rPr>
          <w:rFonts w:cs="Arial"/>
          <w:b/>
          <w:bCs/>
          <w:szCs w:val="22"/>
        </w:rPr>
        <w:t>User Mode</w:t>
      </w:r>
      <w:r>
        <w:rPr>
          <w:rFonts w:cs="Arial"/>
          <w:szCs w:val="22"/>
        </w:rPr>
        <w:t xml:space="preserve"> – displays limited set of front panel controls, available for selection by the production test operator</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2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for operator selection in the Developer environment but not available in Runtime environment. </w:t>
      </w:r>
    </w:p>
    <w:p w14:paraId="31B10075" w14:textId="43855DAD" w:rsidR="008A42EF" w:rsidRDefault="008A42EF">
      <w:pPr>
        <w:pStyle w:val="ListParagraph"/>
        <w:numPr>
          <w:ilvl w:val="0"/>
          <w:numId w:val="28"/>
        </w:numPr>
        <w:spacing w:before="120"/>
        <w:rPr>
          <w:rFonts w:cs="Arial"/>
          <w:szCs w:val="22"/>
        </w:rPr>
      </w:pPr>
      <w:r>
        <w:rPr>
          <w:rFonts w:cs="Arial"/>
          <w:szCs w:val="22"/>
        </w:rPr>
        <w:t xml:space="preserve">MLOI has two Methods of operation:  </w:t>
      </w:r>
    </w:p>
    <w:p w14:paraId="159ACA88" w14:textId="6C577048" w:rsidR="002020D9" w:rsidRDefault="002020D9">
      <w:pPr>
        <w:pStyle w:val="ListParagraph"/>
        <w:numPr>
          <w:ilvl w:val="1"/>
          <w:numId w:val="2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pPr>
        <w:pStyle w:val="ListParagraph"/>
        <w:numPr>
          <w:ilvl w:val="1"/>
          <w:numId w:val="28"/>
        </w:numPr>
        <w:spacing w:before="120"/>
        <w:rPr>
          <w:rFonts w:cs="Arial"/>
          <w:szCs w:val="22"/>
        </w:rPr>
      </w:pPr>
      <w:r w:rsidRPr="002020D9">
        <w:rPr>
          <w:rFonts w:cs="Arial"/>
          <w:b/>
          <w:bCs/>
          <w:szCs w:val="22"/>
        </w:rPr>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password-enabled configuration.</w:t>
      </w:r>
    </w:p>
    <w:p w14:paraId="392D91CA" w14:textId="77777777" w:rsidR="00432382" w:rsidRDefault="00432382" w:rsidP="00432382">
      <w:pPr>
        <w:pStyle w:val="ListParagraph"/>
        <w:spacing w:before="120"/>
        <w:ind w:left="1440"/>
        <w:rPr>
          <w:rFonts w:cs="Arial"/>
          <w:szCs w:val="22"/>
        </w:rPr>
      </w:pPr>
    </w:p>
    <w:p w14:paraId="441F4F23" w14:textId="6AC64D81" w:rsidR="00D5454A" w:rsidRPr="00D5454A" w:rsidRDefault="00DB3F1B" w:rsidP="00D5454A">
      <w:pPr>
        <w:pStyle w:val="Step"/>
        <w:numPr>
          <w:ilvl w:val="0"/>
          <w:numId w:val="32"/>
        </w:numPr>
        <w:rPr>
          <w:rStyle w:val="StepChar"/>
          <w:rFonts w:cs="Arial"/>
          <w:szCs w:val="22"/>
        </w:rPr>
      </w:pPr>
      <w:r>
        <w:rPr>
          <w:rStyle w:val="StepChar"/>
        </w:rPr>
        <w:t xml:space="preserve">To Test the </w:t>
      </w:r>
      <w:r w:rsidRPr="00CB3A3F">
        <w:rPr>
          <w:rStyle w:val="StepChar"/>
        </w:rPr>
        <w:t xml:space="preserve">LabVIEW </w:t>
      </w:r>
      <w:r>
        <w:rPr>
          <w:rStyle w:val="StepChar"/>
        </w:rPr>
        <w:t xml:space="preserve">MLOI </w:t>
      </w:r>
      <w:r w:rsidRPr="00CB3A3F">
        <w:rPr>
          <w:rStyle w:val="StepChar"/>
        </w:rPr>
        <w:t xml:space="preserve">application </w:t>
      </w:r>
      <w:r>
        <w:rPr>
          <w:rStyle w:val="StepChar"/>
        </w:rPr>
        <w:t>in User Mode in the Production environment, run ..builds\</w:t>
      </w:r>
      <w:proofErr w:type="spellStart"/>
      <w:r>
        <w:rPr>
          <w:rStyle w:val="StepChar"/>
        </w:rPr>
        <w:t>MLOI_Elevate</w:t>
      </w:r>
      <w:proofErr w:type="spellEnd"/>
      <w:r>
        <w:rPr>
          <w:rStyle w:val="StepChar"/>
        </w:rPr>
        <w:t>\MLOI_Elevate.exe.</w:t>
      </w:r>
    </w:p>
    <w:p w14:paraId="62EF87F9" w14:textId="34F3ABF9" w:rsidR="00CB3A3F" w:rsidRPr="00CB3A3F" w:rsidRDefault="00DB3F1B" w:rsidP="00906B23">
      <w:pPr>
        <w:pStyle w:val="checkbox"/>
        <w:rPr>
          <w:rFonts w:cs="Arial"/>
          <w:szCs w:val="22"/>
        </w:rPr>
      </w:pPr>
      <w:r>
        <w:rPr>
          <w:rStyle w:val="StepChar"/>
        </w:rPr>
        <w:t xml:space="preserve">If testing in the Simulate mode, then proceed to </w:t>
      </w:r>
      <w:r w:rsidR="00CB3A3F" w:rsidRPr="00CB3A3F">
        <w:rPr>
          <w:rStyle w:val="StepChar"/>
        </w:rPr>
        <w:t>section</w:t>
      </w:r>
      <w:r w:rsidR="00CB3A3F" w:rsidRPr="008A42EF">
        <w:rPr>
          <w:szCs w:val="22"/>
        </w:rPr>
        <w:t xml:space="preserve"> 5.1.4 </w:t>
      </w:r>
      <w:r w:rsidR="00CB3A3F">
        <w:rPr>
          <w:szCs w:val="22"/>
        </w:rPr>
        <w:t>Production HMI</w:t>
      </w:r>
      <w:r w:rsidR="00CB3A3F" w:rsidRPr="008A42EF">
        <w:rPr>
          <w:szCs w:val="22"/>
        </w:rPr>
        <w:t>.</w:t>
      </w:r>
    </w:p>
    <w:p w14:paraId="7525A0D6" w14:textId="09961CEE" w:rsidR="00906B23" w:rsidRDefault="00DB3F1B">
      <w:pPr>
        <w:pStyle w:val="Step"/>
        <w:numPr>
          <w:ilvl w:val="0"/>
          <w:numId w:val="32"/>
        </w:numPr>
      </w:pPr>
      <w:r>
        <w:rPr>
          <w:rStyle w:val="StepChar"/>
        </w:rPr>
        <w:lastRenderedPageBreak/>
        <w:t xml:space="preserve">To Test both the User and Maintenance Mode in the Development environment, </w:t>
      </w:r>
      <w:r w:rsidR="00906B23">
        <w:t>n</w:t>
      </w:r>
      <w:r w:rsidR="002F6F77">
        <w:t>avigate to</w:t>
      </w:r>
      <w:proofErr w:type="gramStart"/>
      <w:r w:rsidR="002F6F77">
        <w:t xml:space="preserve"> ..</w:t>
      </w:r>
      <w:proofErr w:type="gramEnd"/>
      <w:r w:rsidR="002F6F77">
        <w:t xml:space="preserve">\PWC-OLS\ and double-click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rsidP="00906B23">
      <w:pPr>
        <w:pStyle w:val="checkbox"/>
      </w:pPr>
      <w:r>
        <w:t>Select Maintenance from the Mode dropdown and run the application.</w:t>
      </w:r>
    </w:p>
    <w:p w14:paraId="67F636C7" w14:textId="025A8562" w:rsidR="002F6F77" w:rsidRDefault="0045243A" w:rsidP="0045243A">
      <w:pPr>
        <w:pStyle w:val="checkbox"/>
      </w:pPr>
      <w:r>
        <w:t>Verify the Motor controller panel containing Jog button is available.</w:t>
      </w:r>
    </w:p>
    <w:p w14:paraId="1344895B" w14:textId="71B27D0C" w:rsidR="00906B23" w:rsidRDefault="00906B23" w:rsidP="00906B23">
      <w:pPr>
        <w:pStyle w:val="checkbox"/>
      </w:pPr>
      <w:r>
        <w:rPr>
          <w:rStyle w:val="StepChar"/>
        </w:rPr>
        <w:t>If testing using only the Simulate method, proceed</w:t>
      </w:r>
      <w:r w:rsidRPr="00CB3A3F">
        <w:rPr>
          <w:rStyle w:val="StepChar"/>
        </w:rPr>
        <w:t xml:space="preserve"> to </w:t>
      </w:r>
      <w:r w:rsidRPr="001C613F">
        <w:rPr>
          <w:rStyle w:val="StepChar"/>
        </w:rPr>
        <w:t>section</w:t>
      </w:r>
      <w:r w:rsidRPr="001C613F">
        <w:rPr>
          <w:szCs w:val="22"/>
        </w:rPr>
        <w:t xml:space="preserve"> 5.1.</w:t>
      </w:r>
      <w:r>
        <w:rPr>
          <w:szCs w:val="22"/>
        </w:rPr>
        <w:t>4</w:t>
      </w:r>
      <w:r w:rsidRPr="008A42EF">
        <w:rPr>
          <w:szCs w:val="22"/>
        </w:rPr>
        <w:t xml:space="preserve"> </w:t>
      </w:r>
      <w:r>
        <w:rPr>
          <w:szCs w:val="22"/>
        </w:rPr>
        <w:t xml:space="preserve">Development </w:t>
      </w:r>
      <w:r w:rsidRPr="008A42EF">
        <w:rPr>
          <w:szCs w:val="22"/>
        </w:rPr>
        <w:t>HMI</w:t>
      </w:r>
    </w:p>
    <w:p w14:paraId="04B44841" w14:textId="77777777" w:rsidR="00906B23" w:rsidRDefault="00906B23" w:rsidP="00906B23">
      <w:pPr>
        <w:pStyle w:val="checkbox"/>
        <w:numPr>
          <w:ilvl w:val="0"/>
          <w:numId w:val="0"/>
        </w:numPr>
        <w:ind w:left="1267"/>
      </w:pPr>
    </w:p>
    <w:p w14:paraId="6B32095F" w14:textId="77777777" w:rsidR="0045243A" w:rsidRDefault="0045243A" w:rsidP="0045243A">
      <w:pPr>
        <w:pStyle w:val="checkbox"/>
        <w:numPr>
          <w:ilvl w:val="0"/>
          <w:numId w:val="0"/>
        </w:numPr>
        <w:ind w:left="1267"/>
      </w:pPr>
    </w:p>
    <w:p w14:paraId="37B819B3" w14:textId="77777777" w:rsidR="0042019F" w:rsidRPr="00543DA2" w:rsidRDefault="0042019F" w:rsidP="00500ED2">
      <w:pPr>
        <w:autoSpaceDN w:val="0"/>
        <w:spacing w:after="160" w:line="276" w:lineRule="auto"/>
        <w:contextualSpacing/>
        <w:rPr>
          <w:szCs w:val="22"/>
        </w:rPr>
      </w:pPr>
    </w:p>
    <w:p w14:paraId="655FEABB" w14:textId="77777777" w:rsidR="00D54CD2" w:rsidRDefault="00D54CD2">
      <w:pPr>
        <w:pStyle w:val="Requirement"/>
        <w:numPr>
          <w:ilvl w:val="0"/>
          <w:numId w:val="85"/>
        </w:numPr>
      </w:pPr>
      <w:bookmarkStart w:id="62" w:name="_Toc191729048"/>
      <w:bookmarkStart w:id="63" w:name="_Toc191729117"/>
      <w:bookmarkStart w:id="64" w:name="_Toc191729196"/>
      <w:bookmarkStart w:id="65" w:name="_Toc191729319"/>
      <w:bookmarkStart w:id="66" w:name="_Toc191729441"/>
      <w:bookmarkStart w:id="67" w:name="_Toc191729500"/>
      <w:bookmarkStart w:id="68" w:name="_Toc191729559"/>
      <w:bookmarkStart w:id="69" w:name="_Toc191729618"/>
      <w:bookmarkStart w:id="70" w:name="_Toc191729706"/>
      <w:bookmarkStart w:id="71" w:name="_Toc191730085"/>
      <w:bookmarkStart w:id="72" w:name="_Toc193104081"/>
      <w:bookmarkStart w:id="73" w:name="_Toc191729049"/>
      <w:bookmarkStart w:id="74" w:name="_Toc191729118"/>
      <w:bookmarkStart w:id="75" w:name="_Toc191729197"/>
      <w:bookmarkStart w:id="76" w:name="_Toc191729320"/>
      <w:bookmarkStart w:id="77" w:name="_Toc191729442"/>
      <w:bookmarkStart w:id="78" w:name="_Toc191729501"/>
      <w:bookmarkStart w:id="79" w:name="_Toc191729560"/>
      <w:bookmarkStart w:id="80" w:name="_Toc191729619"/>
      <w:bookmarkStart w:id="81" w:name="_Toc191729707"/>
      <w:bookmarkStart w:id="82" w:name="_Toc191730086"/>
      <w:bookmarkStart w:id="83" w:name="_Toc193104082"/>
      <w:bookmarkStart w:id="84" w:name="_Toc191729050"/>
      <w:bookmarkStart w:id="85" w:name="_Toc191729119"/>
      <w:bookmarkStart w:id="86" w:name="_Toc191729198"/>
      <w:bookmarkStart w:id="87" w:name="_Toc191729321"/>
      <w:bookmarkStart w:id="88" w:name="_Toc191729443"/>
      <w:bookmarkStart w:id="89" w:name="_Toc191729502"/>
      <w:bookmarkStart w:id="90" w:name="_Toc191729561"/>
      <w:bookmarkStart w:id="91" w:name="_Toc191729620"/>
      <w:bookmarkStart w:id="92" w:name="_Toc191729708"/>
      <w:bookmarkStart w:id="93" w:name="_Toc191730087"/>
      <w:bookmarkStart w:id="94" w:name="_Toc193104083"/>
      <w:bookmarkStart w:id="95" w:name="_Toc191729051"/>
      <w:bookmarkStart w:id="96" w:name="_Toc191729120"/>
      <w:bookmarkStart w:id="97" w:name="_Toc191729199"/>
      <w:bookmarkStart w:id="98" w:name="_Toc191729322"/>
      <w:bookmarkStart w:id="99" w:name="_Toc191729444"/>
      <w:bookmarkStart w:id="100" w:name="_Toc191729503"/>
      <w:bookmarkStart w:id="101" w:name="_Toc191729562"/>
      <w:bookmarkStart w:id="102" w:name="_Toc191729621"/>
      <w:bookmarkStart w:id="103" w:name="_Toc191729709"/>
      <w:bookmarkStart w:id="104" w:name="_Toc191730088"/>
      <w:bookmarkStart w:id="105" w:name="_Toc193104084"/>
      <w:bookmarkStart w:id="106" w:name="_Toc191729052"/>
      <w:bookmarkStart w:id="107" w:name="_Toc191729121"/>
      <w:bookmarkStart w:id="108" w:name="_Toc191729200"/>
      <w:bookmarkStart w:id="109" w:name="_Toc191729323"/>
      <w:bookmarkStart w:id="110" w:name="_Toc191729445"/>
      <w:bookmarkStart w:id="111" w:name="_Toc191729504"/>
      <w:bookmarkStart w:id="112" w:name="_Toc191729563"/>
      <w:bookmarkStart w:id="113" w:name="_Toc191729622"/>
      <w:bookmarkStart w:id="114" w:name="_Toc191729710"/>
      <w:bookmarkStart w:id="115" w:name="_Toc191730089"/>
      <w:bookmarkStart w:id="116" w:name="_Toc193104085"/>
      <w:bookmarkStart w:id="117" w:name="_Toc191729053"/>
      <w:bookmarkStart w:id="118" w:name="_Toc191729122"/>
      <w:bookmarkStart w:id="119" w:name="_Toc191729201"/>
      <w:bookmarkStart w:id="120" w:name="_Toc191729324"/>
      <w:bookmarkStart w:id="121" w:name="_Toc191729446"/>
      <w:bookmarkStart w:id="122" w:name="_Toc191729505"/>
      <w:bookmarkStart w:id="123" w:name="_Toc191729564"/>
      <w:bookmarkStart w:id="124" w:name="_Toc191729623"/>
      <w:bookmarkStart w:id="125" w:name="_Toc191729711"/>
      <w:bookmarkStart w:id="126" w:name="_Toc191730090"/>
      <w:bookmarkStart w:id="127" w:name="_Toc193104086"/>
      <w:bookmarkStart w:id="128" w:name="_Toc191729054"/>
      <w:bookmarkStart w:id="129" w:name="_Toc191729123"/>
      <w:bookmarkStart w:id="130" w:name="_Toc191729202"/>
      <w:bookmarkStart w:id="131" w:name="_Toc191729325"/>
      <w:bookmarkStart w:id="132" w:name="_Toc191729447"/>
      <w:bookmarkStart w:id="133" w:name="_Toc191729506"/>
      <w:bookmarkStart w:id="134" w:name="_Toc191729565"/>
      <w:bookmarkStart w:id="135" w:name="_Toc191729624"/>
      <w:bookmarkStart w:id="136" w:name="_Toc191729712"/>
      <w:bookmarkStart w:id="137" w:name="_Toc191730091"/>
      <w:bookmarkStart w:id="138" w:name="_Toc193104087"/>
      <w:bookmarkStart w:id="139" w:name="_Toc191729055"/>
      <w:bookmarkStart w:id="140" w:name="_Toc191729124"/>
      <w:bookmarkStart w:id="141" w:name="_Toc191729203"/>
      <w:bookmarkStart w:id="142" w:name="_Toc191729326"/>
      <w:bookmarkStart w:id="143" w:name="_Toc191729448"/>
      <w:bookmarkStart w:id="144" w:name="_Toc191729507"/>
      <w:bookmarkStart w:id="145" w:name="_Toc191729566"/>
      <w:bookmarkStart w:id="146" w:name="_Toc191729625"/>
      <w:bookmarkStart w:id="147" w:name="_Toc191729713"/>
      <w:bookmarkStart w:id="148" w:name="_Toc191730092"/>
      <w:bookmarkStart w:id="149" w:name="_Toc193104088"/>
      <w:bookmarkStart w:id="150" w:name="_Toc191729056"/>
      <w:bookmarkStart w:id="151" w:name="_Toc191729125"/>
      <w:bookmarkStart w:id="152" w:name="_Toc191729204"/>
      <w:bookmarkStart w:id="153" w:name="_Toc191729327"/>
      <w:bookmarkStart w:id="154" w:name="_Toc191729449"/>
      <w:bookmarkStart w:id="155" w:name="_Toc191729508"/>
      <w:bookmarkStart w:id="156" w:name="_Toc191729567"/>
      <w:bookmarkStart w:id="157" w:name="_Toc191729626"/>
      <w:bookmarkStart w:id="158" w:name="_Toc191729714"/>
      <w:bookmarkStart w:id="159" w:name="_Toc191730093"/>
      <w:bookmarkStart w:id="160" w:name="_Toc193104089"/>
      <w:bookmarkStart w:id="161" w:name="_Toc191729057"/>
      <w:bookmarkStart w:id="162" w:name="_Toc191729126"/>
      <w:bookmarkStart w:id="163" w:name="_Toc191729205"/>
      <w:bookmarkStart w:id="164" w:name="_Toc191729328"/>
      <w:bookmarkStart w:id="165" w:name="_Toc191729450"/>
      <w:bookmarkStart w:id="166" w:name="_Toc191729509"/>
      <w:bookmarkStart w:id="167" w:name="_Toc191729568"/>
      <w:bookmarkStart w:id="168" w:name="_Toc191729627"/>
      <w:bookmarkStart w:id="169" w:name="_Toc191729715"/>
      <w:bookmarkStart w:id="170" w:name="_Toc191730094"/>
      <w:bookmarkStart w:id="171" w:name="_Toc193104090"/>
      <w:bookmarkStart w:id="172" w:name="_Toc191729058"/>
      <w:bookmarkStart w:id="173" w:name="_Toc191729127"/>
      <w:bookmarkStart w:id="174" w:name="_Toc191729206"/>
      <w:bookmarkStart w:id="175" w:name="_Toc191729329"/>
      <w:bookmarkStart w:id="176" w:name="_Toc191729451"/>
      <w:bookmarkStart w:id="177" w:name="_Toc191729510"/>
      <w:bookmarkStart w:id="178" w:name="_Toc191729569"/>
      <w:bookmarkStart w:id="179" w:name="_Toc191729628"/>
      <w:bookmarkStart w:id="180" w:name="_Toc191729716"/>
      <w:bookmarkStart w:id="181" w:name="_Toc191730095"/>
      <w:bookmarkStart w:id="182" w:name="_Toc193104091"/>
      <w:bookmarkStart w:id="183" w:name="_Toc191729059"/>
      <w:bookmarkStart w:id="184" w:name="_Toc191729128"/>
      <w:bookmarkStart w:id="185" w:name="_Toc191729207"/>
      <w:bookmarkStart w:id="186" w:name="_Toc191729330"/>
      <w:bookmarkStart w:id="187" w:name="_Toc191729452"/>
      <w:bookmarkStart w:id="188" w:name="_Toc191729511"/>
      <w:bookmarkStart w:id="189" w:name="_Toc191729570"/>
      <w:bookmarkStart w:id="190" w:name="_Toc191729629"/>
      <w:bookmarkStart w:id="191" w:name="_Toc191729717"/>
      <w:bookmarkStart w:id="192" w:name="_Toc191730096"/>
      <w:bookmarkStart w:id="193" w:name="_Toc193104092"/>
      <w:bookmarkStart w:id="194" w:name="_Toc191729060"/>
      <w:bookmarkStart w:id="195" w:name="_Toc191729129"/>
      <w:bookmarkStart w:id="196" w:name="_Toc191729208"/>
      <w:bookmarkStart w:id="197" w:name="_Toc191729331"/>
      <w:bookmarkStart w:id="198" w:name="_Toc191729453"/>
      <w:bookmarkStart w:id="199" w:name="_Toc191729512"/>
      <w:bookmarkStart w:id="200" w:name="_Toc191729571"/>
      <w:bookmarkStart w:id="201" w:name="_Toc191729630"/>
      <w:bookmarkStart w:id="202" w:name="_Toc191729718"/>
      <w:bookmarkStart w:id="203" w:name="_Toc191730097"/>
      <w:bookmarkStart w:id="204" w:name="_Toc193104093"/>
      <w:bookmarkStart w:id="205" w:name="_Toc191729061"/>
      <w:bookmarkStart w:id="206" w:name="_Toc191729130"/>
      <w:bookmarkStart w:id="207" w:name="_Toc191729209"/>
      <w:bookmarkStart w:id="208" w:name="_Toc191729332"/>
      <w:bookmarkStart w:id="209" w:name="_Toc191729454"/>
      <w:bookmarkStart w:id="210" w:name="_Toc191729513"/>
      <w:bookmarkStart w:id="211" w:name="_Toc191729572"/>
      <w:bookmarkStart w:id="212" w:name="_Toc191729631"/>
      <w:bookmarkStart w:id="213" w:name="_Toc191729719"/>
      <w:bookmarkStart w:id="214" w:name="_Toc191730098"/>
      <w:bookmarkStart w:id="215" w:name="_Toc193104094"/>
      <w:bookmarkStart w:id="216" w:name="_Toc191729062"/>
      <w:bookmarkStart w:id="217" w:name="_Toc191729131"/>
      <w:bookmarkStart w:id="218" w:name="_Toc191729210"/>
      <w:bookmarkStart w:id="219" w:name="_Toc191729333"/>
      <w:bookmarkStart w:id="220" w:name="_Toc191729455"/>
      <w:bookmarkStart w:id="221" w:name="_Toc191729514"/>
      <w:bookmarkStart w:id="222" w:name="_Toc191729573"/>
      <w:bookmarkStart w:id="223" w:name="_Toc191729632"/>
      <w:bookmarkStart w:id="224" w:name="_Toc191729720"/>
      <w:bookmarkStart w:id="225" w:name="_Toc191730099"/>
      <w:bookmarkStart w:id="226" w:name="_Toc193104095"/>
      <w:bookmarkStart w:id="227" w:name="_Toc191729063"/>
      <w:bookmarkStart w:id="228" w:name="_Toc191729132"/>
      <w:bookmarkStart w:id="229" w:name="_Toc191729211"/>
      <w:bookmarkStart w:id="230" w:name="_Toc191729334"/>
      <w:bookmarkStart w:id="231" w:name="_Toc191729456"/>
      <w:bookmarkStart w:id="232" w:name="_Toc191729515"/>
      <w:bookmarkStart w:id="233" w:name="_Toc191729574"/>
      <w:bookmarkStart w:id="234" w:name="_Toc191729633"/>
      <w:bookmarkStart w:id="235" w:name="_Toc191729721"/>
      <w:bookmarkStart w:id="236" w:name="_Toc191730100"/>
      <w:bookmarkStart w:id="237" w:name="_Toc193104096"/>
      <w:bookmarkStart w:id="238" w:name="_Toc191729064"/>
      <w:bookmarkStart w:id="239" w:name="_Toc191729133"/>
      <w:bookmarkStart w:id="240" w:name="_Toc191729212"/>
      <w:bookmarkStart w:id="241" w:name="_Toc191729335"/>
      <w:bookmarkStart w:id="242" w:name="_Toc191729457"/>
      <w:bookmarkStart w:id="243" w:name="_Toc191729516"/>
      <w:bookmarkStart w:id="244" w:name="_Toc191729575"/>
      <w:bookmarkStart w:id="245" w:name="_Toc191729634"/>
      <w:bookmarkStart w:id="246" w:name="_Toc191729722"/>
      <w:bookmarkStart w:id="247" w:name="_Toc191730101"/>
      <w:bookmarkStart w:id="248" w:name="_Toc193104097"/>
      <w:bookmarkStart w:id="249" w:name="_Toc191729065"/>
      <w:bookmarkStart w:id="250" w:name="_Toc191729134"/>
      <w:bookmarkStart w:id="251" w:name="_Toc191729213"/>
      <w:bookmarkStart w:id="252" w:name="_Toc191729336"/>
      <w:bookmarkStart w:id="253" w:name="_Toc191729458"/>
      <w:bookmarkStart w:id="254" w:name="_Toc191729517"/>
      <w:bookmarkStart w:id="255" w:name="_Toc191729576"/>
      <w:bookmarkStart w:id="256" w:name="_Toc191729635"/>
      <w:bookmarkStart w:id="257" w:name="_Toc191729723"/>
      <w:bookmarkStart w:id="258" w:name="_Toc191730102"/>
      <w:bookmarkStart w:id="259" w:name="_Toc193104098"/>
      <w:bookmarkStart w:id="260" w:name="_Toc191729066"/>
      <w:bookmarkStart w:id="261" w:name="_Toc191729135"/>
      <w:bookmarkStart w:id="262" w:name="_Toc191729214"/>
      <w:bookmarkStart w:id="263" w:name="_Toc191729337"/>
      <w:bookmarkStart w:id="264" w:name="_Toc191729459"/>
      <w:bookmarkStart w:id="265" w:name="_Toc191729518"/>
      <w:bookmarkStart w:id="266" w:name="_Toc191729577"/>
      <w:bookmarkStart w:id="267" w:name="_Toc191729636"/>
      <w:bookmarkStart w:id="268" w:name="_Toc191729724"/>
      <w:bookmarkStart w:id="269" w:name="_Toc191730103"/>
      <w:bookmarkStart w:id="270" w:name="_Toc193104099"/>
      <w:bookmarkStart w:id="271" w:name="_Toc191729067"/>
      <w:bookmarkStart w:id="272" w:name="_Toc191729136"/>
      <w:bookmarkStart w:id="273" w:name="_Toc191729215"/>
      <w:bookmarkStart w:id="274" w:name="_Toc191729338"/>
      <w:bookmarkStart w:id="275" w:name="_Toc191729460"/>
      <w:bookmarkStart w:id="276" w:name="_Toc191729519"/>
      <w:bookmarkStart w:id="277" w:name="_Toc191729578"/>
      <w:bookmarkStart w:id="278" w:name="_Toc191729637"/>
      <w:bookmarkStart w:id="279" w:name="_Toc191729725"/>
      <w:bookmarkStart w:id="280" w:name="_Toc191730104"/>
      <w:bookmarkStart w:id="281" w:name="_Toc193104100"/>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r>
        <w:t>The EPIC 1 System MAY be placed into production service with the HW1 (breadboard) hardware.</w:t>
      </w:r>
    </w:p>
    <w:p w14:paraId="642554FA" w14:textId="5C12D9FC" w:rsidR="00543DA2" w:rsidRDefault="00543DA2">
      <w:pPr>
        <w:pStyle w:val="Step"/>
        <w:numPr>
          <w:ilvl w:val="0"/>
          <w:numId w:val="25"/>
        </w:numPr>
      </w:pPr>
      <w:r>
        <w:t xml:space="preserve">Inspect the Interface </w:t>
      </w:r>
      <w:r w:rsidR="0042019F">
        <w:t>Cabinet</w:t>
      </w:r>
      <w:r>
        <w:t>, check for loose wires, all components are reasonably secure, and strain reliefs are present on all wires that are regularly handled.</w:t>
      </w:r>
    </w:p>
    <w:p w14:paraId="73251535" w14:textId="1E0B6D49" w:rsidR="00543DA2" w:rsidRDefault="006F17D7" w:rsidP="00E3661D">
      <w:pPr>
        <w:pStyle w:val="ZPara"/>
      </w:pPr>
      <w:r>
        <w:t xml:space="preserve">Interface </w:t>
      </w:r>
      <w:r w:rsidR="00543DA2">
        <w:t xml:space="preserve">Type (circle </w:t>
      </w:r>
      <w:proofErr w:type="gramStart"/>
      <w:r w:rsidR="00543DA2">
        <w:t xml:space="preserve">one)   </w:t>
      </w:r>
      <w:proofErr w:type="gramEnd"/>
      <w:r w:rsidR="00543DA2">
        <w:tab/>
      </w:r>
      <w:r w:rsidR="00543DA2">
        <w:tab/>
        <w:t>Prototype</w:t>
      </w:r>
      <w:r w:rsidR="00543DA2">
        <w:tab/>
      </w:r>
      <w:r w:rsidR="00543DA2">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562BAEA" w14:textId="211EE2F6" w:rsidR="006F17D7" w:rsidRDefault="006F17D7" w:rsidP="000D3871">
      <w:pPr>
        <w:pStyle w:val="checkbox"/>
      </w:pPr>
      <w:r>
        <w:t>Cabinet is secure and properly installed</w:t>
      </w:r>
      <w:r w:rsidR="00AD4F94">
        <w:t>.</w:t>
      </w:r>
    </w:p>
    <w:p w14:paraId="40238636" w14:textId="1DAD1B12" w:rsidR="006F17D7" w:rsidRPr="006F17D7" w:rsidRDefault="006F17D7" w:rsidP="000D3871">
      <w:pPr>
        <w:pStyle w:val="checkbox"/>
      </w:pPr>
      <w:r>
        <w:t>The 1K</w:t>
      </w:r>
      <w:r>
        <w:rPr>
          <w:rFonts w:cs="Arial"/>
        </w:rPr>
        <w:t>Ω and 100Ω Calibration Reference resistors are available</w:t>
      </w:r>
    </w:p>
    <w:p w14:paraId="7840C502" w14:textId="1BCB3D4A" w:rsidR="006F17D7" w:rsidRPr="006F17D7" w:rsidRDefault="006F17D7" w:rsidP="000D3871">
      <w:pPr>
        <w:pStyle w:val="checkbox"/>
      </w:pPr>
      <w:r>
        <w:rPr>
          <w:rFonts w:cs="Arial"/>
        </w:rPr>
        <w:t>The 2.00” Gage block is available</w:t>
      </w:r>
    </w:p>
    <w:p w14:paraId="5BD2A80B" w14:textId="4FD64DD1" w:rsidR="006F17D7" w:rsidRPr="006F17D7" w:rsidRDefault="006F17D7" w:rsidP="000D3871">
      <w:pPr>
        <w:pStyle w:val="checkbox"/>
      </w:pPr>
      <w:r>
        <w:rPr>
          <w:rFonts w:cs="Arial"/>
        </w:rPr>
        <w:t>Cable connector with color-coded clip leads is available</w:t>
      </w:r>
    </w:p>
    <w:p w14:paraId="512754E2" w14:textId="16A011A2" w:rsidR="006F17D7" w:rsidRDefault="006F17D7" w:rsidP="000D3871">
      <w:pPr>
        <w:pStyle w:val="checkbox"/>
      </w:pPr>
      <w:r>
        <w:rPr>
          <w:rFonts w:cs="Arial"/>
        </w:rPr>
        <w:t>Precision DC power supply set to 24</w:t>
      </w:r>
      <w:proofErr w:type="gramStart"/>
      <w:r>
        <w:rPr>
          <w:rFonts w:cs="Arial"/>
        </w:rPr>
        <w:t>Vdc @</w:t>
      </w:r>
      <w:proofErr w:type="gramEnd"/>
      <w:r>
        <w:rPr>
          <w:rFonts w:cs="Arial"/>
        </w:rPr>
        <w:t xml:space="preserve"> &gt;</w:t>
      </w:r>
      <w:r w:rsidR="00435F37">
        <w:rPr>
          <w:rFonts w:cs="Arial"/>
        </w:rPr>
        <w:t xml:space="preserve"> 0.200</w:t>
      </w:r>
      <w:r>
        <w:rPr>
          <w:rFonts w:cs="Arial"/>
        </w:rPr>
        <w:t>A</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2" w:name="_Toc191729639"/>
      <w:r>
        <w:t>Tester   __________________      Date ______________       PASS      FAIL</w:t>
      </w:r>
    </w:p>
    <w:bookmarkEnd w:id="282"/>
    <w:p w14:paraId="1F13EEDE" w14:textId="77777777" w:rsidR="00543DA2" w:rsidRDefault="00543DA2" w:rsidP="00E3661D">
      <w:pPr>
        <w:pStyle w:val="ZPara"/>
      </w:pPr>
    </w:p>
    <w:p w14:paraId="1B1D2500" w14:textId="77777777" w:rsidR="00465454" w:rsidRDefault="00465454">
      <w:pPr>
        <w:pStyle w:val="Requirement"/>
        <w:numPr>
          <w:ilvl w:val="0"/>
          <w:numId w:val="86"/>
        </w:numPr>
      </w:pPr>
      <w:r>
        <w:t>Hardware status shall be indicated as Green = Good to test; Red = Bad or Fault; Yellow = Needs attention or not automatic, i.e. in simulation mode.</w:t>
      </w:r>
    </w:p>
    <w:p w14:paraId="5C978AE9" w14:textId="20E70140" w:rsidR="003D25DA" w:rsidRDefault="003D25DA" w:rsidP="003D25DA">
      <w:pPr>
        <w:pStyle w:val="Requirement"/>
        <w:numPr>
          <w:ilvl w:val="0"/>
          <w:numId w:val="0"/>
        </w:numPr>
        <w:ind w:left="720"/>
      </w:pPr>
      <w:r w:rsidRPr="003D25DA">
        <w:t>17</w:t>
      </w:r>
      <w:proofErr w:type="gramStart"/>
      <w:r w:rsidRPr="003D25DA">
        <w:t>)  Shall</w:t>
      </w:r>
      <w:proofErr w:type="gramEnd"/>
      <w:r w:rsidRPr="003D25DA">
        <w:t xml:space="preserve"> display instrument status.</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4DE18817" w:rsidR="00465454" w:rsidRDefault="00465454" w:rsidP="00BA2E11">
      <w:pPr>
        <w:pStyle w:val="Step"/>
        <w:numPr>
          <w:ilvl w:val="0"/>
          <w:numId w:val="14"/>
        </w:numPr>
      </w:pPr>
      <w:r>
        <w:t>On the workstation</w:t>
      </w:r>
      <w:r w:rsidR="00AD4F94">
        <w:t xml:space="preserve"> task bar</w:t>
      </w:r>
      <w:r>
        <w:t>, right-click the start</w:t>
      </w:r>
      <w:r w:rsidR="00AD4F94">
        <w:t xml:space="preserve"> icon</w:t>
      </w:r>
      <w:r>
        <w:t xml:space="preserve"> and select Device Manager.  Verify that each of the units is recognized by the Device Manager.  If not, see the installation procedure in Appendix </w:t>
      </w:r>
      <w:r w:rsidR="000D3871">
        <w:t>II</w:t>
      </w:r>
      <w:r>
        <w:t>.</w:t>
      </w:r>
    </w:p>
    <w:p w14:paraId="66E4A32F" w14:textId="79030909" w:rsidR="00465454" w:rsidRDefault="00AD4F94" w:rsidP="000D3871">
      <w:pPr>
        <w:pStyle w:val="Step"/>
        <w:numPr>
          <w:ilvl w:val="0"/>
          <w:numId w:val="0"/>
        </w:numPr>
        <w:ind w:left="720"/>
      </w:pPr>
      <w:r>
        <w:rPr>
          <w:noProof/>
        </w:rPr>
        <w:lastRenderedPageBreak/>
        <w:drawing>
          <wp:inline distT="0" distB="0" distL="0" distR="0" wp14:anchorId="3FFEEE67" wp14:editId="1A05FE05">
            <wp:extent cx="3283888" cy="2006820"/>
            <wp:effectExtent l="0" t="0" r="0" b="0"/>
            <wp:docPr id="43114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2342" cy="2011987"/>
                    </a:xfrm>
                    <a:prstGeom prst="rect">
                      <a:avLst/>
                    </a:prstGeom>
                    <a:noFill/>
                  </pic:spPr>
                </pic:pic>
              </a:graphicData>
            </a:graphic>
          </wp:inline>
        </w:drawing>
      </w:r>
    </w:p>
    <w:p w14:paraId="20914CF8" w14:textId="20D66E79" w:rsidR="00424F5B" w:rsidRDefault="00424F5B" w:rsidP="00424F5B">
      <w:pPr>
        <w:pStyle w:val="Caption"/>
      </w:pPr>
      <w:r w:rsidRPr="00424F5B">
        <w:t xml:space="preserve">Instruments shown in Device Manager </w:t>
      </w:r>
    </w:p>
    <w:p w14:paraId="1E837AFD" w14:textId="77777777" w:rsidR="00424F5B" w:rsidRPr="00424F5B" w:rsidRDefault="00424F5B" w:rsidP="00424F5B"/>
    <w:p w14:paraId="6C55413A" w14:textId="15D25E3F" w:rsidR="00465454" w:rsidRDefault="000D3871" w:rsidP="000D3871">
      <w:pPr>
        <w:pStyle w:val="checkbox"/>
      </w:pPr>
      <w:r>
        <w:t xml:space="preserve">Verify that the </w:t>
      </w:r>
      <w:r w:rsidRPr="000D3871">
        <w:t>three</w:t>
      </w:r>
      <w:r>
        <w:t xml:space="preserve"> devices </w:t>
      </w:r>
      <w:r w:rsidR="00AD4F94">
        <w:t>(1) DataQ, (2) Pololu, (3) Key</w:t>
      </w:r>
      <w:r w:rsidR="007E0F21">
        <w:t>e</w:t>
      </w:r>
      <w:r w:rsidR="00AD4F94">
        <w:t xml:space="preserve">nce </w:t>
      </w:r>
      <w:r>
        <w:t xml:space="preserve">are </w:t>
      </w:r>
      <w:r w:rsidRPr="000D3871">
        <w:t>shown</w:t>
      </w:r>
      <w:r>
        <w:t xml:space="preserve"> in the Device Manager as shown above.</w:t>
      </w:r>
    </w:p>
    <w:p w14:paraId="1DB43147" w14:textId="54467CEF" w:rsidR="00465454" w:rsidRPr="000D3871" w:rsidRDefault="00465454" w:rsidP="00BA2E11">
      <w:pPr>
        <w:pStyle w:val="Step"/>
        <w:numPr>
          <w:ilvl w:val="0"/>
          <w:numId w:val="14"/>
        </w:numPr>
      </w:pPr>
      <w:r w:rsidRPr="000D3871">
        <w:t xml:space="preserve">Open the </w:t>
      </w:r>
      <w:r w:rsidR="0045118C">
        <w:t>MLOI</w:t>
      </w:r>
      <w:r w:rsidRPr="000D3871">
        <w:t xml:space="preserve"> app</w:t>
      </w:r>
      <w:r w:rsidR="0045118C">
        <w:t>, click OK</w:t>
      </w:r>
      <w:r w:rsidRPr="000D3871">
        <w:t xml:space="preserve">. </w:t>
      </w:r>
    </w:p>
    <w:p w14:paraId="24D33727" w14:textId="09033933" w:rsidR="00465454" w:rsidRDefault="00465454" w:rsidP="000D3871">
      <w:pPr>
        <w:pStyle w:val="checkbox"/>
      </w:pPr>
      <w:r>
        <w:t>Verify</w:t>
      </w:r>
      <w:r w:rsidR="00555820">
        <w:t xml:space="preserve"> the instrument </w:t>
      </w:r>
      <w:r>
        <w:t xml:space="preserve">status light is GREEN. </w:t>
      </w:r>
    </w:p>
    <w:p w14:paraId="55F79C26" w14:textId="552E024A" w:rsidR="00465454" w:rsidRDefault="00465454">
      <w:pPr>
        <w:pStyle w:val="Step"/>
        <w:numPr>
          <w:ilvl w:val="0"/>
          <w:numId w:val="26"/>
        </w:numPr>
      </w:pPr>
      <w:r>
        <w:t xml:space="preserve">Disconnect the USB hub from the </w:t>
      </w:r>
      <w:r w:rsidR="00435F37">
        <w:t xml:space="preserve">PC </w:t>
      </w:r>
      <w:r>
        <w:t>Workstation</w:t>
      </w:r>
      <w:r w:rsidR="00555820">
        <w:t xml:space="preserve"> (see picture)</w:t>
      </w:r>
      <w:r>
        <w:t>.</w:t>
      </w:r>
    </w:p>
    <w:p w14:paraId="172E3480" w14:textId="2CF4779E" w:rsidR="00465454" w:rsidRDefault="00465454" w:rsidP="000D3871">
      <w:pPr>
        <w:pStyle w:val="checkbox"/>
      </w:pPr>
      <w:r>
        <w:t xml:space="preserve">Verify </w:t>
      </w:r>
      <w:r w:rsidR="00555820">
        <w:t>the Instrument Status light</w:t>
      </w:r>
      <w:r>
        <w:t xml:space="preserve"> </w:t>
      </w:r>
      <w:r w:rsidR="00555820">
        <w:t>is</w:t>
      </w:r>
      <w:r>
        <w:t xml:space="preserve"> YELLOW. </w:t>
      </w:r>
    </w:p>
    <w:p w14:paraId="7006FFCF" w14:textId="3653DDB6" w:rsidR="00555820" w:rsidRDefault="00555820" w:rsidP="000D3871">
      <w:pPr>
        <w:pStyle w:val="checkbox"/>
      </w:pPr>
      <w:r>
        <w:t>Verify MLOI starts in Simulated method.</w:t>
      </w:r>
    </w:p>
    <w:p w14:paraId="17BB66B4" w14:textId="3392A059" w:rsidR="00435F37" w:rsidRDefault="00435F37" w:rsidP="00435F37">
      <w:pPr>
        <w:pStyle w:val="checkbox"/>
        <w:numPr>
          <w:ilvl w:val="0"/>
          <w:numId w:val="0"/>
        </w:numPr>
        <w:ind w:left="1267"/>
      </w:pPr>
      <w:r>
        <w:rPr>
          <w:noProof/>
        </w:rPr>
        <w:drawing>
          <wp:inline distT="0" distB="0" distL="0" distR="0" wp14:anchorId="1B1E489B" wp14:editId="0EFABE81">
            <wp:extent cx="3958340" cy="2095018"/>
            <wp:effectExtent l="0" t="0" r="4445" b="635"/>
            <wp:docPr id="16997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2992" cy="2123944"/>
                    </a:xfrm>
                    <a:prstGeom prst="rect">
                      <a:avLst/>
                    </a:prstGeom>
                    <a:noFill/>
                  </pic:spPr>
                </pic:pic>
              </a:graphicData>
            </a:graphic>
          </wp:inline>
        </w:drawing>
      </w:r>
    </w:p>
    <w:p w14:paraId="5018A97B" w14:textId="43EB0977" w:rsidR="00435F37" w:rsidRDefault="00435F37" w:rsidP="00A96E0D">
      <w:pPr>
        <w:pStyle w:val="Caption"/>
      </w:pPr>
      <w:r>
        <w:t>Cabinet contents and PC to USB Hub cable</w:t>
      </w:r>
    </w:p>
    <w:p w14:paraId="163362F2" w14:textId="77777777" w:rsidR="00677400" w:rsidRPr="00677400" w:rsidRDefault="00677400" w:rsidP="00677400"/>
    <w:p w14:paraId="62A0CC0B" w14:textId="77777777" w:rsidR="00465454" w:rsidRPr="0053717C" w:rsidRDefault="00465454" w:rsidP="000D3871">
      <w:pPr>
        <w:pStyle w:val="Step"/>
        <w:rPr>
          <w:highlight w:val="cyan"/>
        </w:rPr>
      </w:pPr>
      <w:r w:rsidRPr="0053717C">
        <w:rPr>
          <w:highlight w:val="cyan"/>
        </w:rPr>
        <w:t>Turn OFF the simulated mode by pressing the SIM button</w:t>
      </w:r>
    </w:p>
    <w:p w14:paraId="5A177E9A" w14:textId="77777777" w:rsidR="00176AAC" w:rsidRDefault="00176AAC" w:rsidP="000D3871">
      <w:pPr>
        <w:pStyle w:val="checkbox"/>
      </w:pPr>
      <w:r>
        <w:t>Must be run in Development environment, select Maintenance Mode.</w:t>
      </w:r>
    </w:p>
    <w:p w14:paraId="7407114E" w14:textId="4309F5AE" w:rsidR="00465454" w:rsidRDefault="00465454" w:rsidP="000D3871">
      <w:pPr>
        <w:pStyle w:val="checkbox"/>
      </w:pPr>
      <w:r>
        <w:t xml:space="preserve">Verify </w:t>
      </w:r>
      <w:r w:rsidR="00176AAC">
        <w:t xml:space="preserve">Instrument Status light is </w:t>
      </w:r>
      <w:r>
        <w:t>RED.</w:t>
      </w:r>
    </w:p>
    <w:p w14:paraId="4E2FC9E8" w14:textId="40FEA9A2" w:rsidR="00465454" w:rsidRDefault="00465454" w:rsidP="000D3871">
      <w:pPr>
        <w:pStyle w:val="Step"/>
        <w:numPr>
          <w:ilvl w:val="0"/>
          <w:numId w:val="0"/>
        </w:numPr>
        <w:ind w:left="720"/>
      </w:pPr>
    </w:p>
    <w:p w14:paraId="1A61AAC4" w14:textId="36AC8303" w:rsidR="00465454" w:rsidRDefault="00A96E0D" w:rsidP="00A96E0D">
      <w:pPr>
        <w:pStyle w:val="ZPara"/>
        <w:jc w:val="center"/>
      </w:pPr>
      <w:r>
        <w:rPr>
          <w:noProof/>
        </w:rPr>
        <w:lastRenderedPageBreak/>
        <w:drawing>
          <wp:inline distT="0" distB="0" distL="0" distR="0" wp14:anchorId="0091828B" wp14:editId="56B94B87">
            <wp:extent cx="4068501" cy="1112367"/>
            <wp:effectExtent l="0" t="0" r="0" b="0"/>
            <wp:docPr id="189635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9185" cy="1139895"/>
                    </a:xfrm>
                    <a:prstGeom prst="rect">
                      <a:avLst/>
                    </a:prstGeom>
                    <a:noFill/>
                  </pic:spPr>
                </pic:pic>
              </a:graphicData>
            </a:graphic>
          </wp:inline>
        </w:drawing>
      </w:r>
    </w:p>
    <w:p w14:paraId="3A8486A4" w14:textId="6AB09870" w:rsidR="00176AAC" w:rsidRDefault="00176AAC" w:rsidP="00176AAC">
      <w:pPr>
        <w:pStyle w:val="Caption"/>
      </w:pPr>
      <w:r w:rsidRPr="00677400">
        <w:t>Instruments Status LED and USB Connection to unplug.</w:t>
      </w:r>
    </w:p>
    <w:p w14:paraId="749CB2CE" w14:textId="77777777" w:rsidR="00176AAC" w:rsidRDefault="00176AAC" w:rsidP="00E3661D">
      <w:pPr>
        <w:pStyle w:val="ZPara"/>
      </w:pPr>
    </w:p>
    <w:p w14:paraId="04BE7356" w14:textId="77777777" w:rsidR="00176AAC" w:rsidRDefault="00176AAC" w:rsidP="00176AAC">
      <w:pPr>
        <w:pStyle w:val="Step"/>
      </w:pPr>
      <w:r>
        <w:t>Reconnect the USB hub at the Workstation.</w:t>
      </w:r>
    </w:p>
    <w:p w14:paraId="3FF05095" w14:textId="6D5B3106" w:rsidR="00677400" w:rsidRDefault="00677400" w:rsidP="00677400">
      <w:pPr>
        <w:pStyle w:val="checkbox"/>
      </w:pPr>
      <w:r>
        <w:t>Verify Instrument Status light is GREEN.</w:t>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48B90825" w:rsidR="00733D68" w:rsidRDefault="00176AAC" w:rsidP="002E6504">
      <w:pPr>
        <w:pStyle w:val="L3Section"/>
      </w:pPr>
      <w:bookmarkStart w:id="283" w:name="_Toc241071537"/>
      <w:r>
        <w:t>Instrument</w:t>
      </w:r>
      <w:r w:rsidR="00733D68">
        <w:t xml:space="preserve"> Inputs:</w:t>
      </w:r>
      <w:bookmarkEnd w:id="283"/>
    </w:p>
    <w:p w14:paraId="000B4856" w14:textId="1B61D8FC" w:rsidR="0064065C" w:rsidRDefault="006F6E8F">
      <w:pPr>
        <w:pStyle w:val="Requirement"/>
        <w:numPr>
          <w:ilvl w:val="0"/>
          <w:numId w:val="87"/>
        </w:numPr>
        <w:rPr>
          <w:highlight w:val="cyan"/>
        </w:rPr>
      </w:pPr>
      <w:bookmarkStart w:id="284" w:name="_Toc191729072"/>
      <w:bookmarkStart w:id="285" w:name="_Toc191729141"/>
      <w:bookmarkStart w:id="286" w:name="_Toc191729073"/>
      <w:bookmarkStart w:id="287" w:name="_Toc191729142"/>
      <w:bookmarkStart w:id="288" w:name="_Toc191729074"/>
      <w:bookmarkStart w:id="289" w:name="_Toc191729143"/>
      <w:bookmarkStart w:id="290" w:name="_Toc191729075"/>
      <w:bookmarkStart w:id="291" w:name="_Toc191729144"/>
      <w:bookmarkStart w:id="292" w:name="_Toc191729076"/>
      <w:bookmarkStart w:id="293" w:name="_Toc191729145"/>
      <w:bookmarkStart w:id="294" w:name="_Toc191729077"/>
      <w:bookmarkStart w:id="295" w:name="_Toc191729146"/>
      <w:bookmarkEnd w:id="284"/>
      <w:bookmarkEnd w:id="285"/>
      <w:bookmarkEnd w:id="286"/>
      <w:bookmarkEnd w:id="287"/>
      <w:bookmarkEnd w:id="288"/>
      <w:bookmarkEnd w:id="289"/>
      <w:bookmarkEnd w:id="290"/>
      <w:bookmarkEnd w:id="291"/>
      <w:bookmarkEnd w:id="292"/>
      <w:bookmarkEnd w:id="293"/>
      <w:bookmarkEnd w:id="294"/>
      <w:bookmarkEnd w:id="295"/>
      <w:r w:rsidRPr="00DB3F1B">
        <w:rPr>
          <w:highlight w:val="cyan"/>
        </w:rPr>
        <w:t>ChA and ChB resistance measurement 0-1700</w:t>
      </w:r>
      <w:r w:rsidRPr="00DB3F1B">
        <w:rPr>
          <w:highlight w:val="cyan"/>
        </w:rPr>
        <w:sym w:font="Symbol" w:char="F057"/>
      </w:r>
      <w:r w:rsidRPr="00DB3F1B">
        <w:rPr>
          <w:highlight w:val="cyan"/>
        </w:rPr>
        <w:t xml:space="preserve"> +/- 1%</w:t>
      </w:r>
    </w:p>
    <w:p w14:paraId="6AFB3663" w14:textId="7AC88791" w:rsidR="005D259E" w:rsidRDefault="005D259E" w:rsidP="005D259E">
      <w:pPr>
        <w:ind w:left="360"/>
      </w:pPr>
      <w:r>
        <w:t>Equipment required:</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258B8BED" w14:textId="77777777" w:rsidR="00464CDA" w:rsidRDefault="00464CDA" w:rsidP="005D259E">
      <w:pPr>
        <w:ind w:left="1080"/>
      </w:pPr>
      <w:r>
        <w:t>Calibrated VOM</w:t>
      </w:r>
    </w:p>
    <w:p w14:paraId="13ED69BE" w14:textId="7397E726" w:rsidR="0053717C" w:rsidRDefault="0053717C" w:rsidP="005D259E">
      <w:pPr>
        <w:ind w:left="1080"/>
      </w:pPr>
      <w:r>
        <w:t>System in calibration</w:t>
      </w:r>
    </w:p>
    <w:p w14:paraId="704E2805" w14:textId="77777777" w:rsidR="00464CDA" w:rsidRDefault="00464CDA" w:rsidP="005D259E">
      <w:pPr>
        <w:ind w:left="1080"/>
      </w:pPr>
    </w:p>
    <w:p w14:paraId="4DDF6E59" w14:textId="77777777" w:rsidR="00464CDA" w:rsidRDefault="00464CDA" w:rsidP="00464CDA">
      <w:pPr>
        <w:pStyle w:val="Step"/>
        <w:numPr>
          <w:ilvl w:val="0"/>
          <w:numId w:val="17"/>
        </w:numPr>
      </w:pPr>
      <w:r>
        <w:t xml:space="preserve">Using </w:t>
      </w:r>
      <w:proofErr w:type="gramStart"/>
      <w:r>
        <w:t>the VOM</w:t>
      </w:r>
      <w:proofErr w:type="gramEnd"/>
      <w:r>
        <w:t xml:space="preserve">, measure and record the </w:t>
      </w:r>
      <w:r w:rsidRPr="00762DC3">
        <w:rPr>
          <w:rFonts w:asciiTheme="majorHAnsi" w:hAnsiTheme="majorHAnsi"/>
          <w:i/>
          <w:iCs/>
        </w:rPr>
        <w:t>reference value</w:t>
      </w:r>
    </w:p>
    <w:p w14:paraId="4ADA11AC" w14:textId="41D71395" w:rsidR="00464CDA" w:rsidRDefault="00464CDA" w:rsidP="00464CDA">
      <w:pPr>
        <w:pStyle w:val="checkbox"/>
      </w:pPr>
      <w:r>
        <w:t xml:space="preserve"> Record 100</w:t>
      </w:r>
      <w:r>
        <w:sym w:font="Symbol" w:char="F057"/>
      </w:r>
      <w:r>
        <w:t xml:space="preserve"> reference resistor ohms in Results Table below. </w:t>
      </w:r>
    </w:p>
    <w:p w14:paraId="5432FDAF" w14:textId="4A9EE6B0" w:rsidR="00476353" w:rsidRDefault="00464CDA" w:rsidP="00241874">
      <w:pPr>
        <w:pStyle w:val="checkbox"/>
      </w:pPr>
      <w:r>
        <w:t>Record 1k</w:t>
      </w:r>
      <w:r>
        <w:sym w:font="Symbol" w:char="F057"/>
      </w:r>
      <w:r>
        <w:t xml:space="preserve"> reference resistor ohms in Results Table below. </w:t>
      </w:r>
    </w:p>
    <w:p w14:paraId="296E4B4B" w14:textId="2E11C42A" w:rsidR="0045118C" w:rsidRDefault="0045118C" w:rsidP="00BA2E11">
      <w:pPr>
        <w:pStyle w:val="Step"/>
        <w:numPr>
          <w:ilvl w:val="0"/>
          <w:numId w:val="17"/>
        </w:numPr>
      </w:pPr>
      <w:r>
        <w:t>Open the MLOI app, click OK</w:t>
      </w:r>
    </w:p>
    <w:p w14:paraId="07EE21C0" w14:textId="28DC607C" w:rsidR="00464CDA" w:rsidRDefault="00551E1B" w:rsidP="00BA2E11">
      <w:pPr>
        <w:pStyle w:val="Step"/>
        <w:numPr>
          <w:ilvl w:val="0"/>
          <w:numId w:val="17"/>
        </w:numPr>
      </w:pPr>
      <w:r>
        <w:t>Connect the 100</w:t>
      </w:r>
      <w:r>
        <w:sym w:font="Symbol" w:char="F057"/>
      </w:r>
      <w:r>
        <w:t xml:space="preserve"> resistor to the front panel </w:t>
      </w:r>
    </w:p>
    <w:p w14:paraId="7BD67CD4" w14:textId="0ED73FB1" w:rsidR="00464CDA" w:rsidRDefault="00464CDA" w:rsidP="00464CDA">
      <w:pPr>
        <w:pStyle w:val="checkbox"/>
      </w:pPr>
      <w:r w:rsidRPr="00464CDA">
        <w:t xml:space="preserve">Record </w:t>
      </w:r>
      <w:r>
        <w:t xml:space="preserve">Ch A 100 </w:t>
      </w:r>
      <w:r w:rsidRPr="00464CDA">
        <w:sym w:font="Symbol" w:char="F057"/>
      </w:r>
      <w:r w:rsidRPr="00464CDA">
        <w:t xml:space="preserve"> reference reading</w:t>
      </w:r>
      <w:r>
        <w:t xml:space="preserve"> </w:t>
      </w:r>
      <w:r w:rsidRPr="00464CDA">
        <w:t xml:space="preserve">in Results Table below. </w:t>
      </w:r>
    </w:p>
    <w:p w14:paraId="51362EBE" w14:textId="5F0191D5" w:rsidR="00464CDA" w:rsidRPr="00464CDA" w:rsidRDefault="00464CDA" w:rsidP="00464CDA">
      <w:pPr>
        <w:pStyle w:val="checkbox"/>
      </w:pPr>
      <w:r w:rsidRPr="00464CDA">
        <w:t xml:space="preserve">Record </w:t>
      </w:r>
      <w:r>
        <w:t xml:space="preserve">Ch </w:t>
      </w:r>
      <w:proofErr w:type="gramStart"/>
      <w:r>
        <w:t xml:space="preserve">B  </w:t>
      </w:r>
      <w:r w:rsidRPr="00464CDA">
        <w:t>100</w:t>
      </w:r>
      <w:proofErr w:type="gramEnd"/>
      <w:r w:rsidRPr="00464CDA">
        <w:sym w:font="Symbol" w:char="F057"/>
      </w:r>
      <w:r w:rsidRPr="00464CDA">
        <w:t xml:space="preserve"> reference reading</w:t>
      </w:r>
      <w:r>
        <w:t xml:space="preserve"> </w:t>
      </w:r>
      <w:r w:rsidRPr="00464CDA">
        <w:t xml:space="preserve">in Results Table below. </w:t>
      </w:r>
    </w:p>
    <w:p w14:paraId="75B2C577" w14:textId="6846A4C7" w:rsidR="00464CDA" w:rsidRDefault="00464CDA" w:rsidP="00464CDA">
      <w:pPr>
        <w:pStyle w:val="Step"/>
        <w:numPr>
          <w:ilvl w:val="0"/>
          <w:numId w:val="17"/>
        </w:numPr>
      </w:pPr>
      <w:r>
        <w:t>Connect the 1k</w:t>
      </w:r>
      <w:r>
        <w:sym w:font="Symbol" w:char="F057"/>
      </w:r>
      <w:r>
        <w:t xml:space="preserve"> resistor to the front panel </w:t>
      </w:r>
    </w:p>
    <w:p w14:paraId="664E6B9A" w14:textId="0EA5229B" w:rsidR="00464CDA" w:rsidRDefault="00464CDA" w:rsidP="00464CDA">
      <w:pPr>
        <w:pStyle w:val="checkbox"/>
      </w:pPr>
      <w:r w:rsidRPr="00464CDA">
        <w:t xml:space="preserve">Record </w:t>
      </w:r>
      <w:r>
        <w:t>Ch A 1k</w:t>
      </w:r>
      <w:r w:rsidRPr="00464CDA">
        <w:sym w:font="Symbol" w:char="F057"/>
      </w:r>
      <w:r w:rsidRPr="00464CDA">
        <w:t xml:space="preserve"> reference reading</w:t>
      </w:r>
      <w:r>
        <w:t xml:space="preserve"> </w:t>
      </w:r>
      <w:r w:rsidRPr="00464CDA">
        <w:t xml:space="preserve">in Results Table below. </w:t>
      </w:r>
    </w:p>
    <w:p w14:paraId="6982D912" w14:textId="14F0F2A4" w:rsidR="00464CDA" w:rsidRPr="00464CDA" w:rsidRDefault="00464CDA" w:rsidP="00464CDA">
      <w:pPr>
        <w:pStyle w:val="checkbox"/>
      </w:pPr>
      <w:r w:rsidRPr="00464CDA">
        <w:t xml:space="preserve">Record </w:t>
      </w:r>
      <w:r>
        <w:t xml:space="preserve">Ch </w:t>
      </w:r>
      <w:proofErr w:type="gramStart"/>
      <w:r>
        <w:t xml:space="preserve">B  </w:t>
      </w:r>
      <w:r w:rsidRPr="00464CDA">
        <w:t>1</w:t>
      </w:r>
      <w:proofErr w:type="gramEnd"/>
      <w:r>
        <w:t>k</w:t>
      </w:r>
      <w:r w:rsidRPr="00464CDA">
        <w:sym w:font="Symbol" w:char="F057"/>
      </w:r>
      <w:r w:rsidRPr="00464CDA">
        <w:t xml:space="preserve"> reference reading</w:t>
      </w:r>
      <w:r>
        <w:t xml:space="preserve"> </w:t>
      </w:r>
      <w:r w:rsidRPr="00464CDA">
        <w:t xml:space="preserve">in Results Table below. </w:t>
      </w:r>
    </w:p>
    <w:p w14:paraId="4AAD6702" w14:textId="26AC0D5C" w:rsidR="00464CDA" w:rsidRPr="00464CDA" w:rsidRDefault="00464CDA" w:rsidP="00464CDA">
      <w:pPr>
        <w:pStyle w:val="checkbox"/>
        <w:numPr>
          <w:ilvl w:val="0"/>
          <w:numId w:val="0"/>
        </w:numPr>
        <w:ind w:left="907"/>
      </w:pP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7268E23F" w14:textId="77777777" w:rsidR="00241874" w:rsidRDefault="00241874" w:rsidP="00241874">
      <w:pPr>
        <w:pStyle w:val="Step"/>
        <w:numPr>
          <w:ilvl w:val="0"/>
          <w:numId w:val="0"/>
        </w:numPr>
        <w:ind w:left="720"/>
      </w:pPr>
    </w:p>
    <w:p w14:paraId="73019ECB" w14:textId="3F20AB84" w:rsidR="00762DC3" w:rsidRPr="00424F5B" w:rsidRDefault="00762DC3">
      <m:oMathPara>
        <m:oMath>
          <m:r>
            <w:rPr>
              <w:rFonts w:ascii="Cambria Math" w:hAnsi="Cambria Math"/>
            </w:rPr>
            <w:lastRenderedPageBreak/>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Ref-Reading</m:t>
                          </m:r>
                        </m:num>
                        <m:den>
                          <m:r>
                            <w:rPr>
                              <w:rFonts w:ascii="Cambria Math" w:hAnsi="Cambria Math"/>
                            </w:rPr>
                            <m:t>Ref</m:t>
                          </m:r>
                        </m:den>
                      </m:f>
                    </m:e>
                  </m:d>
                </m:e>
              </m:d>
              <m:r>
                <w:rPr>
                  <w:rFonts w:ascii="Cambria Math" w:hAnsi="Cambria Math"/>
                </w:rPr>
                <m:t xml:space="preserve"> x 100</m:t>
              </m:r>
            </m:e>
            <m:sup/>
          </m:sSup>
        </m:oMath>
      </m:oMathPara>
    </w:p>
    <w:p w14:paraId="02CBE7A6" w14:textId="77777777" w:rsidR="00424F5B" w:rsidRPr="00762DC3" w:rsidRDefault="00424F5B" w:rsidP="00424F5B">
      <w:pPr>
        <w:pStyle w:val="checkbox"/>
        <w:numPr>
          <w:ilvl w:val="0"/>
          <w:numId w:val="0"/>
        </w:numPr>
        <w:ind w:left="1267"/>
      </w:pPr>
    </w:p>
    <w:p w14:paraId="3420B8D6" w14:textId="3952E703" w:rsidR="00762DC3" w:rsidRDefault="00241874" w:rsidP="00241874">
      <w:pPr>
        <w:jc w:val="center"/>
      </w:pPr>
      <w:r>
        <w:rPr>
          <w:noProof/>
        </w:rPr>
        <w:drawing>
          <wp:inline distT="0" distB="0" distL="0" distR="0" wp14:anchorId="6A5C5AF3" wp14:editId="64C78EAC">
            <wp:extent cx="3882470" cy="2673752"/>
            <wp:effectExtent l="0" t="0" r="3810" b="0"/>
            <wp:docPr id="119295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44198" cy="2716262"/>
                    </a:xfrm>
                    <a:prstGeom prst="rect">
                      <a:avLst/>
                    </a:prstGeom>
                    <a:noFill/>
                  </pic:spPr>
                </pic:pic>
              </a:graphicData>
            </a:graphic>
          </wp:inline>
        </w:drawing>
      </w:r>
    </w:p>
    <w:p w14:paraId="7879F446" w14:textId="13538BBC" w:rsidR="00C90759" w:rsidRDefault="00C90759" w:rsidP="00C90759">
      <w:pPr>
        <w:jc w:val="center"/>
      </w:pPr>
    </w:p>
    <w:p w14:paraId="1D59D029" w14:textId="70DF2909" w:rsidR="00677400" w:rsidRDefault="00C90759" w:rsidP="00706D78">
      <w:pPr>
        <w:pStyle w:val="Caption"/>
      </w:pPr>
      <w:r w:rsidRPr="00424F5B">
        <w:rPr>
          <w:highlight w:val="cyan"/>
        </w:rPr>
        <w:t>Reference Resistors and Measurement Readout.</w:t>
      </w:r>
    </w:p>
    <w:p w14:paraId="0F9229EB" w14:textId="77777777" w:rsidR="00241874" w:rsidRPr="00241874" w:rsidRDefault="00241874" w:rsidP="00241874"/>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7549B51A" w14:textId="77777777" w:rsidR="00241874" w:rsidRDefault="00241874" w:rsidP="00241874">
      <w:pPr>
        <w:pStyle w:val="checkbox"/>
      </w:pPr>
      <w:r>
        <w:t>Record the error for each reading in the Results table.</w:t>
      </w: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F995CA" w14:textId="0DB19649" w:rsidR="000D3871" w:rsidRDefault="008913CD" w:rsidP="00706D78">
      <w:pPr>
        <w:pStyle w:val="checkbox"/>
      </w:pPr>
      <w:r>
        <w:t>Both the 100</w:t>
      </w:r>
      <w:r>
        <w:sym w:font="Symbol" w:char="F057"/>
      </w:r>
      <w:r>
        <w:t xml:space="preserve"> and 1K</w:t>
      </w:r>
      <w:r>
        <w:sym w:font="Symbol" w:char="F057"/>
      </w:r>
      <w:r>
        <w:t xml:space="preserve"> Error for ChB is less than 1.0%.</w:t>
      </w: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073B62D1" w14:textId="77777777" w:rsidR="00706D78" w:rsidRDefault="00706D78" w:rsidP="00151E11"/>
    <w:p w14:paraId="239BBD92" w14:textId="77777777" w:rsidR="00706D78" w:rsidRDefault="00706D78" w:rsidP="00151E11"/>
    <w:p w14:paraId="0C5618AC" w14:textId="77777777" w:rsidR="00706D78" w:rsidRDefault="00706D78" w:rsidP="00151E11"/>
    <w:p w14:paraId="73358E9E" w14:textId="60C55074" w:rsidR="006F6E8F" w:rsidRDefault="006F6E8F">
      <w:pPr>
        <w:pStyle w:val="Requirement"/>
        <w:numPr>
          <w:ilvl w:val="0"/>
          <w:numId w:val="88"/>
        </w:numPr>
      </w:pPr>
      <w:r>
        <w:lastRenderedPageBreak/>
        <w:t>ChA and ChB Current Source 14.7 mA +/- 0.05%</w:t>
      </w:r>
    </w:p>
    <w:p w14:paraId="6843D11C" w14:textId="77777777" w:rsidR="008913CD" w:rsidRDefault="008913CD" w:rsidP="008913CD">
      <w:pPr>
        <w:ind w:left="360"/>
      </w:pPr>
      <w:r>
        <w:t>Equipment required:</w:t>
      </w:r>
    </w:p>
    <w:p w14:paraId="0CBA0980" w14:textId="127A6C83" w:rsidR="008913CD" w:rsidRDefault="00C90759" w:rsidP="008913CD">
      <w:pPr>
        <w:ind w:left="1080"/>
      </w:pPr>
      <w:r>
        <w:t>Am</w:t>
      </w:r>
      <w:r w:rsidR="008913CD">
        <w:t xml:space="preserve">meter  </w:t>
      </w:r>
    </w:p>
    <w:p w14:paraId="3C9CD929" w14:textId="6ACB5413" w:rsidR="008913CD" w:rsidRDefault="00205B1F" w:rsidP="008913CD">
      <w:pPr>
        <w:pStyle w:val="Step"/>
        <w:numPr>
          <w:ilvl w:val="0"/>
          <w:numId w:val="0"/>
        </w:numPr>
        <w:ind w:left="720"/>
      </w:pPr>
      <w:r w:rsidRPr="00205B1F">
        <w:rPr>
          <w:highlight w:val="cyan"/>
        </w:rPr>
        <w:t>100 Ω and 1 kΩ resistor loads</w:t>
      </w:r>
    </w:p>
    <w:p w14:paraId="1158EB4C" w14:textId="2B940167" w:rsidR="007C2B7B" w:rsidRDefault="002E29FE" w:rsidP="007C2B7B">
      <w:pPr>
        <w:pStyle w:val="Step"/>
        <w:numPr>
          <w:ilvl w:val="0"/>
          <w:numId w:val="18"/>
        </w:numPr>
      </w:pPr>
      <w:r>
        <w:t xml:space="preserve">Set the </w:t>
      </w:r>
      <w:r w:rsidR="00176AAC">
        <w:t xml:space="preserve">Ammeter </w:t>
      </w:r>
      <w:r>
        <w:t xml:space="preserve">to the 100mA range and ensure that the probes are set to read current.  </w:t>
      </w:r>
    </w:p>
    <w:p w14:paraId="1073F39F" w14:textId="1C035D82" w:rsidR="002E29FE" w:rsidRPr="00176AAC" w:rsidRDefault="002E29FE" w:rsidP="00BA2E11">
      <w:pPr>
        <w:pStyle w:val="Step"/>
        <w:numPr>
          <w:ilvl w:val="0"/>
          <w:numId w:val="18"/>
        </w:numPr>
      </w:pPr>
      <w:r w:rsidRPr="00176AAC">
        <w:t xml:space="preserve">Connect the AM + (pos) lead to the ChA Orange lead and connect the AM – (neg) lead to the </w:t>
      </w:r>
      <w:r w:rsidR="00176AAC" w:rsidRPr="00176AAC">
        <w:t>ChA Black lead</w:t>
      </w:r>
      <w:r w:rsidRPr="00176AAC">
        <w:t xml:space="preserve">. </w:t>
      </w:r>
    </w:p>
    <w:p w14:paraId="21C78DF7" w14:textId="77777777" w:rsidR="00176AAC" w:rsidRDefault="002E29FE" w:rsidP="00176AAC">
      <w:pPr>
        <w:pStyle w:val="checkbox"/>
      </w:pPr>
      <w:r>
        <w:t>Record the current reading.  ___________________ mA</w:t>
      </w:r>
    </w:p>
    <w:p w14:paraId="38F41F08" w14:textId="5469C3CD" w:rsidR="002E29FE" w:rsidRPr="00176AAC" w:rsidRDefault="00176AAC" w:rsidP="00176AAC">
      <w:pPr>
        <w:pStyle w:val="checkbox"/>
        <w:rPr>
          <w:rFonts w:cs="Arial"/>
        </w:rPr>
      </w:pPr>
      <w:r>
        <w:t>The current reading for ChA was between 14.693 and 14.707 mA</w:t>
      </w:r>
      <w:r w:rsidR="002E29FE">
        <w:t xml:space="preserve"> </w:t>
      </w:r>
    </w:p>
    <w:p w14:paraId="1B37048C" w14:textId="17617021" w:rsidR="002E29FE" w:rsidRDefault="002E29FE" w:rsidP="00BA2E11">
      <w:pPr>
        <w:pStyle w:val="Step"/>
        <w:numPr>
          <w:ilvl w:val="0"/>
          <w:numId w:val="18"/>
        </w:numPr>
      </w:pPr>
      <w:r>
        <w:t>Connect the AM + (pos) lead to the Ch</w:t>
      </w:r>
      <w:r w:rsidR="00176AAC">
        <w:t>B</w:t>
      </w:r>
      <w:r>
        <w:t xml:space="preserve"> Red lead and connect the AM – (neg) lead to </w:t>
      </w:r>
      <w:r w:rsidR="00176AAC">
        <w:t xml:space="preserve">ChB Yellow lead. </w:t>
      </w:r>
    </w:p>
    <w:p w14:paraId="1227C82C" w14:textId="2BB50E8A" w:rsidR="002E29FE" w:rsidRPr="00205B1F" w:rsidRDefault="002E29FE" w:rsidP="00176AAC">
      <w:pPr>
        <w:pStyle w:val="checkbox"/>
      </w:pPr>
      <w:r w:rsidRPr="00205B1F">
        <w:t xml:space="preserve">Record the current reading. ___________________ mA  </w:t>
      </w:r>
    </w:p>
    <w:p w14:paraId="230A0C18" w14:textId="7C727C60" w:rsidR="006A78E8" w:rsidRDefault="006A78E8" w:rsidP="006A78E8">
      <w:pPr>
        <w:pStyle w:val="checkbox"/>
        <w:rPr>
          <w:rFonts w:cs="Arial"/>
        </w:rPr>
      </w:pPr>
      <w:r>
        <w:t>The current reading for ChB was</w:t>
      </w:r>
      <w:r w:rsidR="00176AAC">
        <w:t xml:space="preserve"> between</w:t>
      </w:r>
      <w:r>
        <w:t xml:space="preserve"> 14.693 </w:t>
      </w:r>
      <w:r w:rsidR="00176AAC">
        <w:t>and 1</w:t>
      </w:r>
      <w:r w:rsidRPr="006A78E8">
        <w:rPr>
          <w:rFonts w:cs="Arial"/>
        </w:rPr>
        <w:t>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0AD95F60" w14:textId="77777777" w:rsidR="0088300E" w:rsidRDefault="0088300E" w:rsidP="00151E11"/>
    <w:p w14:paraId="0C2532C4" w14:textId="6224B6CC" w:rsidR="00D571F9" w:rsidRPr="00205B1F" w:rsidRDefault="00D571F9">
      <w:pPr>
        <w:pStyle w:val="Requirement"/>
        <w:numPr>
          <w:ilvl w:val="0"/>
          <w:numId w:val="89"/>
        </w:numPr>
        <w:rPr>
          <w:highlight w:val="cyan"/>
        </w:rPr>
      </w:pPr>
      <w:r w:rsidRPr="00205B1F">
        <w:rPr>
          <w:highlight w:val="cyan"/>
        </w:rPr>
        <w:t>Resistance measurement calibration check shall be enforced monthly.</w:t>
      </w:r>
      <w:r w:rsidR="000F55EF" w:rsidRPr="00205B1F">
        <w:rPr>
          <w:highlight w:val="cyan"/>
        </w:rPr>
        <w:t xml:space="preserve"> Currently not implemented.</w:t>
      </w:r>
    </w:p>
    <w:p w14:paraId="70690BBE" w14:textId="5E706C50" w:rsidR="00205B1F" w:rsidRPr="00205B1F" w:rsidRDefault="00205B1F" w:rsidP="00205B1F">
      <w:pPr>
        <w:rPr>
          <w:highlight w:val="cyan"/>
        </w:rPr>
      </w:pPr>
      <w:r w:rsidRPr="00205B1F">
        <w:rPr>
          <w:highlight w:val="cyan"/>
        </w:rPr>
        <w:t>Annual</w:t>
      </w:r>
    </w:p>
    <w:p w14:paraId="70009B8B" w14:textId="77777777" w:rsidR="0088300E" w:rsidRDefault="0088300E" w:rsidP="00151E11"/>
    <w:p w14:paraId="3BA6FE77" w14:textId="264F0447" w:rsidR="005F4597" w:rsidRPr="005F4597" w:rsidRDefault="006F6E8F">
      <w:pPr>
        <w:pStyle w:val="Requirement"/>
        <w:numPr>
          <w:ilvl w:val="0"/>
          <w:numId w:val="90"/>
        </w:numPr>
        <w:rPr>
          <w:highlight w:val="yellow"/>
        </w:rPr>
      </w:pPr>
      <w:r w:rsidRPr="005F4597">
        <w:rPr>
          <w:highlight w:val="yellow"/>
        </w:rPr>
        <w:t>Level measurement (</w:t>
      </w:r>
      <w:r w:rsidR="00CB0EBB" w:rsidRPr="005F4597">
        <w:rPr>
          <w:highlight w:val="yellow"/>
        </w:rPr>
        <w:t xml:space="preserve">Process Variable </w:t>
      </w:r>
      <w:r w:rsidRPr="005F4597">
        <w:rPr>
          <w:highlight w:val="yellow"/>
        </w:rPr>
        <w:t>PV) 2.5 to 8.5 inches +/- 0.005”</w:t>
      </w:r>
    </w:p>
    <w:p w14:paraId="107CF5BF" w14:textId="77777777" w:rsidR="005F4597" w:rsidRDefault="005F4597">
      <w:pPr>
        <w:pStyle w:val="Step"/>
        <w:numPr>
          <w:ilvl w:val="0"/>
          <w:numId w:val="46"/>
        </w:numPr>
      </w:pPr>
      <w:r>
        <w:t>Run the Level Accuracy and Repeatability evaluation defined in Section 5.2.1.</w:t>
      </w:r>
    </w:p>
    <w:p w14:paraId="24EC640D" w14:textId="77777777" w:rsidR="005F4597" w:rsidRDefault="005F4597" w:rsidP="005F4597">
      <w:pPr>
        <w:pStyle w:val="checkbox"/>
      </w:pPr>
      <w:r>
        <w:t>Level accuracy was successfully demonstrated during the Accuracy and Repeatability evaluation of Section 5.2.1.</w:t>
      </w:r>
    </w:p>
    <w:p w14:paraId="1BC6FB06" w14:textId="77777777" w:rsidR="005F4597" w:rsidRDefault="005F4597" w:rsidP="005F4597">
      <w:pPr>
        <w:pStyle w:val="ZPara"/>
      </w:pPr>
    </w:p>
    <w:p w14:paraId="3B98E6C7" w14:textId="77777777" w:rsidR="005F4597" w:rsidRDefault="005F4597" w:rsidP="005F4597">
      <w:pPr>
        <w:pStyle w:val="checkbox"/>
        <w:numPr>
          <w:ilvl w:val="0"/>
          <w:numId w:val="0"/>
        </w:numPr>
        <w:ind w:left="1260"/>
      </w:pPr>
    </w:p>
    <w:p w14:paraId="73DA32B6" w14:textId="77777777" w:rsidR="005F4597" w:rsidRDefault="005F4597" w:rsidP="005F4597">
      <w:pPr>
        <w:pStyle w:val="ZPara"/>
      </w:pPr>
      <w:r>
        <w:t>Tester   __________________      Date ______________       PASS      FAIL</w:t>
      </w:r>
    </w:p>
    <w:p w14:paraId="14D868D4" w14:textId="77777777" w:rsidR="005F4597" w:rsidRDefault="005F4597" w:rsidP="005F4597">
      <w:pPr>
        <w:pStyle w:val="ZPara"/>
      </w:pPr>
    </w:p>
    <w:p w14:paraId="53D1AECA" w14:textId="77777777" w:rsidR="00706D78" w:rsidRDefault="00706D78" w:rsidP="005F4597">
      <w:pPr>
        <w:pStyle w:val="ZPara"/>
      </w:pPr>
    </w:p>
    <w:p w14:paraId="52AFF801" w14:textId="77777777" w:rsidR="00706D78" w:rsidRDefault="00706D78" w:rsidP="005F4597">
      <w:pPr>
        <w:pStyle w:val="ZPara"/>
      </w:pPr>
    </w:p>
    <w:p w14:paraId="3ABBF850" w14:textId="77777777" w:rsidR="00706D78" w:rsidRDefault="00706D78" w:rsidP="005F4597">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296" w:name="_Toc191729642"/>
      <w:bookmarkStart w:id="297" w:name="_Toc241071538"/>
      <w:r>
        <w:lastRenderedPageBreak/>
        <w:t>Hardware Outputs:</w:t>
      </w:r>
      <w:bookmarkEnd w:id="296"/>
      <w:bookmarkEnd w:id="297"/>
    </w:p>
    <w:p w14:paraId="55E825A0" w14:textId="5253D3F7" w:rsidR="00CB0EBB" w:rsidRDefault="00CB0EBB">
      <w:pPr>
        <w:pStyle w:val="Requirement"/>
        <w:numPr>
          <w:ilvl w:val="0"/>
          <w:numId w:val="91"/>
        </w:numPr>
      </w:pPr>
      <w:r>
        <w:rPr>
          <w:highlight w:val="yellow"/>
        </w:rPr>
        <w:t>Level control (Set Point SP) 2.5 to 8.</w:t>
      </w:r>
      <w:r w:rsidRPr="00476353">
        <w:rPr>
          <w:highlight w:val="yellow"/>
        </w:rPr>
        <w:t>5 inches +/- 0.00</w:t>
      </w:r>
      <w:r w:rsidR="00302915">
        <w:rPr>
          <w:highlight w:val="yellow"/>
        </w:rPr>
        <w:t>5</w:t>
      </w:r>
      <w:r w:rsidRPr="00476353">
        <w:rPr>
          <w:highlight w:val="yellow"/>
        </w:rPr>
        <w:t>”</w:t>
      </w:r>
    </w:p>
    <w:p w14:paraId="790A5867" w14:textId="77777777" w:rsidR="005F4597" w:rsidRDefault="005F4597">
      <w:pPr>
        <w:pStyle w:val="Step"/>
        <w:numPr>
          <w:ilvl w:val="0"/>
          <w:numId w:val="48"/>
        </w:numPr>
      </w:pPr>
      <w:r>
        <w:t xml:space="preserve">Run the MLOI app. </w:t>
      </w:r>
    </w:p>
    <w:p w14:paraId="1CEE557D" w14:textId="77777777" w:rsidR="005F4597" w:rsidRDefault="005F4597" w:rsidP="005F4597">
      <w:pPr>
        <w:pStyle w:val="checkbox"/>
      </w:pPr>
      <w:r>
        <w:t xml:space="preserve">Select </w:t>
      </w:r>
      <w:proofErr w:type="gramStart"/>
      <w:r>
        <w:t>Pre-Pot</w:t>
      </w:r>
      <w:proofErr w:type="gramEnd"/>
      <w:r>
        <w:t xml:space="preserve">, turn OFF Pre-Fill then click OK </w:t>
      </w:r>
    </w:p>
    <w:p w14:paraId="7E526FCD" w14:textId="77777777" w:rsidR="005F4597" w:rsidRDefault="005F4597" w:rsidP="005F4597">
      <w:pPr>
        <w:pStyle w:val="checkbox"/>
      </w:pPr>
      <w:r>
        <w:t xml:space="preserve">Verify the Level Controller is displayed </w:t>
      </w:r>
    </w:p>
    <w:p w14:paraId="3B98120B" w14:textId="77777777" w:rsidR="005F4597" w:rsidRDefault="005F4597" w:rsidP="005F4597">
      <w:pPr>
        <w:pStyle w:val="checkbox"/>
      </w:pPr>
      <w:r>
        <w:t>Wait for Pump Speed to indicate STOP.</w:t>
      </w:r>
    </w:p>
    <w:p w14:paraId="7871E96C" w14:textId="77777777" w:rsidR="00085658" w:rsidRDefault="00085658" w:rsidP="00085658">
      <w:pPr>
        <w:pStyle w:val="checkbox"/>
        <w:numPr>
          <w:ilvl w:val="0"/>
          <w:numId w:val="0"/>
        </w:numPr>
        <w:ind w:left="1267"/>
      </w:pPr>
    </w:p>
    <w:p w14:paraId="53F91287" w14:textId="7E88E9FC" w:rsidR="005F4597" w:rsidRDefault="00085658" w:rsidP="00085658">
      <w:pPr>
        <w:pStyle w:val="checkbox"/>
        <w:numPr>
          <w:ilvl w:val="0"/>
          <w:numId w:val="0"/>
        </w:numPr>
        <w:ind w:left="2160"/>
      </w:pPr>
      <w:r>
        <w:rPr>
          <w:noProof/>
        </w:rPr>
        <w:drawing>
          <wp:inline distT="0" distB="0" distL="0" distR="0" wp14:anchorId="023927B8" wp14:editId="4514DB2E">
            <wp:extent cx="2352204" cy="1105231"/>
            <wp:effectExtent l="0" t="0" r="0" b="0"/>
            <wp:docPr id="97814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59985" cy="1108887"/>
                    </a:xfrm>
                    <a:prstGeom prst="rect">
                      <a:avLst/>
                    </a:prstGeom>
                    <a:noFill/>
                  </pic:spPr>
                </pic:pic>
              </a:graphicData>
            </a:graphic>
          </wp:inline>
        </w:drawing>
      </w:r>
    </w:p>
    <w:p w14:paraId="1548996A" w14:textId="77777777" w:rsidR="005F4597" w:rsidRDefault="005F4597" w:rsidP="00302915">
      <w:pPr>
        <w:pStyle w:val="Caption"/>
      </w:pPr>
      <w:r w:rsidRPr="00302915">
        <w:t>Level Controller</w:t>
      </w:r>
      <w:r>
        <w:t xml:space="preserve"> </w:t>
      </w:r>
    </w:p>
    <w:p w14:paraId="1D323F37" w14:textId="77777777" w:rsidR="005F4597" w:rsidRDefault="005F4597">
      <w:pPr>
        <w:pStyle w:val="Step"/>
        <w:numPr>
          <w:ilvl w:val="0"/>
          <w:numId w:val="48"/>
        </w:numPr>
      </w:pPr>
      <w:r>
        <w:t>Check Level Accuracy measured in Level PV vs Level SP</w:t>
      </w:r>
    </w:p>
    <w:p w14:paraId="2BAFF44D" w14:textId="77777777" w:rsidR="005F4597" w:rsidRDefault="005F4597" w:rsidP="005F4597">
      <w:pPr>
        <w:pStyle w:val="checkbox"/>
      </w:pPr>
      <w:r>
        <w:t xml:space="preserve">Change the set point, Level </w:t>
      </w:r>
      <w:proofErr w:type="gramStart"/>
      <w:r>
        <w:t>SP</w:t>
      </w:r>
      <w:proofErr w:type="gramEnd"/>
      <w:r>
        <w:t xml:space="preserve"> to a Test Level between 2.5 and 8.5</w:t>
      </w:r>
    </w:p>
    <w:p w14:paraId="183C0737" w14:textId="77777777" w:rsidR="005F4597" w:rsidRDefault="005F4597" w:rsidP="005F4597">
      <w:pPr>
        <w:pStyle w:val="checkbox"/>
      </w:pPr>
      <w:r>
        <w:t>Verify the Pump Speed indicates speeds of FAST, SLOW, CREEP and IDLE. NOTE: the Pump Speed may hunt between CREEP and IDLE for several cycles.</w:t>
      </w:r>
    </w:p>
    <w:p w14:paraId="51ED8945" w14:textId="77777777" w:rsidR="005F4597" w:rsidRDefault="005F4597" w:rsidP="005F4597">
      <w:pPr>
        <w:pStyle w:val="checkbox"/>
      </w:pPr>
      <w:r>
        <w:t xml:space="preserve">Verify eventually the Pump Speed indicates STOP and the motor is stopped (i.e., quiet). </w:t>
      </w:r>
    </w:p>
    <w:p w14:paraId="20B7F010" w14:textId="77777777" w:rsidR="005F4597" w:rsidRDefault="005F4597" w:rsidP="005F4597">
      <w:pPr>
        <w:pStyle w:val="checkbox"/>
      </w:pPr>
      <w:r>
        <w:t>Verify the difference between Level SP and Level PV is less than 0.005”</w:t>
      </w:r>
    </w:p>
    <w:p w14:paraId="4B81610A" w14:textId="77777777" w:rsidR="005F4597" w:rsidRDefault="005F4597">
      <w:pPr>
        <w:pStyle w:val="Step"/>
        <w:numPr>
          <w:ilvl w:val="0"/>
          <w:numId w:val="47"/>
        </w:numPr>
      </w:pPr>
      <w:r>
        <w:t>Repeat Step 2 for the following values</w:t>
      </w:r>
    </w:p>
    <w:p w14:paraId="3D74A48F" w14:textId="77777777" w:rsidR="005F4597" w:rsidRDefault="005F4597" w:rsidP="005F4597">
      <w:pPr>
        <w:pStyle w:val="checkbox"/>
      </w:pPr>
      <w:r>
        <w:t>Level SP = 3.00</w:t>
      </w:r>
    </w:p>
    <w:p w14:paraId="3ED9D951" w14:textId="77777777" w:rsidR="005F4597" w:rsidRDefault="005F4597" w:rsidP="005F4597">
      <w:pPr>
        <w:pStyle w:val="checkbox"/>
      </w:pPr>
      <w:r>
        <w:t>Level SP = 5.26</w:t>
      </w:r>
    </w:p>
    <w:p w14:paraId="4672CA53" w14:textId="77777777" w:rsidR="005F4597" w:rsidRDefault="005F4597" w:rsidP="005F4597">
      <w:pPr>
        <w:pStyle w:val="checkbox"/>
      </w:pPr>
      <w:r>
        <w:t>Level SP = 7.50</w:t>
      </w:r>
    </w:p>
    <w:p w14:paraId="76CBFFDA" w14:textId="77777777" w:rsidR="005F4597" w:rsidRDefault="005F4597" w:rsidP="005F4597">
      <w:pPr>
        <w:pStyle w:val="checkbox"/>
        <w:numPr>
          <w:ilvl w:val="0"/>
          <w:numId w:val="0"/>
        </w:numPr>
        <w:ind w:left="1267" w:hanging="360"/>
      </w:pPr>
    </w:p>
    <w:p w14:paraId="6292273F" w14:textId="7550030B" w:rsidR="005F4597" w:rsidRDefault="005F4597" w:rsidP="005F4597">
      <w:pPr>
        <w:pStyle w:val="ZPara"/>
      </w:pPr>
      <w:r>
        <w:t>Tester   __________________      Date ______________       PASS      FAIL</w:t>
      </w:r>
    </w:p>
    <w:p w14:paraId="56920F72" w14:textId="77777777" w:rsidR="00F31BAA" w:rsidRDefault="00F31BAA" w:rsidP="005F4597">
      <w:pPr>
        <w:pStyle w:val="ZPara"/>
      </w:pPr>
    </w:p>
    <w:p w14:paraId="0A32AB80" w14:textId="77777777" w:rsidR="00706D78" w:rsidRDefault="00706D78" w:rsidP="005F4597">
      <w:pPr>
        <w:pStyle w:val="ZPara"/>
      </w:pPr>
    </w:p>
    <w:p w14:paraId="3084C4DF" w14:textId="77777777" w:rsidR="00706D78" w:rsidRPr="00543DA2" w:rsidRDefault="00706D78" w:rsidP="005F4597">
      <w:pPr>
        <w:pStyle w:val="ZPara"/>
      </w:pPr>
    </w:p>
    <w:p w14:paraId="180548B4" w14:textId="382EE62F" w:rsidR="00476353" w:rsidRDefault="00476353">
      <w:pPr>
        <w:pStyle w:val="Requirement"/>
        <w:numPr>
          <w:ilvl w:val="0"/>
          <w:numId w:val="92"/>
        </w:numPr>
      </w:pPr>
      <w:r>
        <w:rPr>
          <w:highlight w:val="yellow"/>
        </w:rPr>
        <w:t>Pump back flow shall be prevented.</w:t>
      </w:r>
    </w:p>
    <w:p w14:paraId="6A1F37E9" w14:textId="31841B06" w:rsidR="005F4597" w:rsidRDefault="005F4597">
      <w:pPr>
        <w:pStyle w:val="Step"/>
        <w:numPr>
          <w:ilvl w:val="0"/>
          <w:numId w:val="49"/>
        </w:numPr>
      </w:pPr>
      <w:r>
        <w:t xml:space="preserve">Open the Cabinet then Run the MLOI app. </w:t>
      </w:r>
    </w:p>
    <w:p w14:paraId="4AB0E087" w14:textId="77777777" w:rsidR="005F4597" w:rsidRDefault="005F4597" w:rsidP="005F4597">
      <w:pPr>
        <w:pStyle w:val="checkbox"/>
      </w:pPr>
      <w:r>
        <w:t xml:space="preserve">Select </w:t>
      </w:r>
      <w:proofErr w:type="gramStart"/>
      <w:r>
        <w:t>Pre-Pot</w:t>
      </w:r>
      <w:proofErr w:type="gramEnd"/>
      <w:r>
        <w:t xml:space="preserve">, turn OFF Pre-Fill then click OK </w:t>
      </w:r>
    </w:p>
    <w:p w14:paraId="7EA270AF" w14:textId="77777777" w:rsidR="005F4597" w:rsidRDefault="005F4597" w:rsidP="005F4597">
      <w:pPr>
        <w:pStyle w:val="checkbox"/>
      </w:pPr>
      <w:r>
        <w:t xml:space="preserve">Verify the Level Controller is displayed </w:t>
      </w:r>
    </w:p>
    <w:p w14:paraId="38C9DB04" w14:textId="77777777" w:rsidR="005F4597" w:rsidRDefault="005F4597" w:rsidP="005F4597">
      <w:pPr>
        <w:pStyle w:val="checkbox"/>
      </w:pPr>
      <w:r>
        <w:t>Wait for Pump Speed to indicate STOP.</w:t>
      </w:r>
    </w:p>
    <w:p w14:paraId="192351B6" w14:textId="11C85889" w:rsidR="00476353" w:rsidRDefault="005F4597">
      <w:pPr>
        <w:pStyle w:val="Step"/>
        <w:numPr>
          <w:ilvl w:val="0"/>
          <w:numId w:val="50"/>
        </w:numPr>
      </w:pPr>
      <w:r>
        <w:t>Check the operation of the back flow preventer valve</w:t>
      </w:r>
    </w:p>
    <w:p w14:paraId="6EA82D1B" w14:textId="3B55F1C8" w:rsidR="005F4597" w:rsidRDefault="005F4597" w:rsidP="005F4597">
      <w:pPr>
        <w:pStyle w:val="checkbox"/>
      </w:pPr>
      <w:r>
        <w:lastRenderedPageBreak/>
        <w:t xml:space="preserve">Verify the Valve SSR </w:t>
      </w:r>
      <w:r w:rsidR="00677D15">
        <w:t>(Solid State Relay)</w:t>
      </w:r>
      <w:r>
        <w:t xml:space="preserve"> red light is ON.</w:t>
      </w:r>
    </w:p>
    <w:p w14:paraId="35B5D3AE" w14:textId="77777777" w:rsidR="005F4597" w:rsidRDefault="005F4597" w:rsidP="005F4597">
      <w:pPr>
        <w:pStyle w:val="checkbox"/>
      </w:pPr>
      <w:r>
        <w:t>Change Level SP, note a clunk sound.</w:t>
      </w:r>
    </w:p>
    <w:p w14:paraId="2111B048" w14:textId="2679FB3D" w:rsidR="005F4597" w:rsidRDefault="005F4597" w:rsidP="00677D15">
      <w:pPr>
        <w:pStyle w:val="checkbox"/>
      </w:pPr>
      <w:r w:rsidRPr="00677D15">
        <w:t xml:space="preserve">Verify the Valve </w:t>
      </w:r>
      <w:proofErr w:type="gramStart"/>
      <w:r w:rsidRPr="00677D15">
        <w:t>SSR  red</w:t>
      </w:r>
      <w:proofErr w:type="gramEnd"/>
      <w:r w:rsidRPr="00677D15">
        <w:t xml:space="preserve"> light is OFF while Pump Spee</w:t>
      </w:r>
      <w:r w:rsidR="00677D15">
        <w:t>d</w:t>
      </w:r>
      <w:r w:rsidRPr="00677D15">
        <w:t xml:space="preserve"> is NOT STOP</w:t>
      </w:r>
    </w:p>
    <w:p w14:paraId="6C69CE8B" w14:textId="43B6B1E8" w:rsidR="00677D15" w:rsidRDefault="00677D15" w:rsidP="00677D15">
      <w:pPr>
        <w:pStyle w:val="checkbox"/>
      </w:pPr>
      <w:r>
        <w:t xml:space="preserve">Verify the Valve </w:t>
      </w:r>
      <w:proofErr w:type="gramStart"/>
      <w:r>
        <w:t>SSR  red</w:t>
      </w:r>
      <w:proofErr w:type="gramEnd"/>
      <w:r>
        <w:t xml:space="preserve"> light is ON when Pump Speed is STOP.</w:t>
      </w:r>
    </w:p>
    <w:p w14:paraId="1B64564A" w14:textId="77777777" w:rsidR="00677D15" w:rsidRDefault="00677D15" w:rsidP="00677D15">
      <w:pPr>
        <w:pStyle w:val="Step"/>
      </w:pPr>
      <w:r>
        <w:t xml:space="preserve">Repeat Step 2 for several Level </w:t>
      </w:r>
      <w:proofErr w:type="gramStart"/>
      <w:r>
        <w:t>SP  values</w:t>
      </w:r>
      <w:proofErr w:type="gramEnd"/>
    </w:p>
    <w:p w14:paraId="7B02641E" w14:textId="04D131D6" w:rsidR="00476353" w:rsidRDefault="00677D15" w:rsidP="00677D15">
      <w:pPr>
        <w:pStyle w:val="checkbox"/>
      </w:pPr>
      <w:r>
        <w:t>Verify correct operation of Valve SSR</w:t>
      </w:r>
      <w:r w:rsidR="005F4597">
        <w:t>.</w:t>
      </w:r>
    </w:p>
    <w:p w14:paraId="61076FB1" w14:textId="6B447DC5" w:rsidR="00677D15" w:rsidRDefault="00677D15" w:rsidP="00677D15">
      <w:pPr>
        <w:pStyle w:val="Step"/>
        <w:numPr>
          <w:ilvl w:val="0"/>
          <w:numId w:val="0"/>
        </w:numPr>
        <w:ind w:left="720"/>
      </w:pPr>
    </w:p>
    <w:p w14:paraId="616A01D7" w14:textId="54495193" w:rsidR="009236F7" w:rsidRDefault="00476353" w:rsidP="00476353">
      <w:pPr>
        <w:pStyle w:val="ZPara"/>
      </w:pPr>
      <w:r>
        <w:t>Tester   __________________      Date ______________       PASS      FAIL</w:t>
      </w:r>
    </w:p>
    <w:p w14:paraId="2CA02276" w14:textId="7E6D1D56" w:rsidR="009236F7" w:rsidRDefault="009236F7" w:rsidP="00476353">
      <w:pPr>
        <w:pStyle w:val="ZPara"/>
      </w:pPr>
    </w:p>
    <w:p w14:paraId="1656DC1E" w14:textId="0E0C7893" w:rsidR="009236F7" w:rsidRDefault="009236F7">
      <w:pPr>
        <w:pStyle w:val="Requirement"/>
        <w:numPr>
          <w:ilvl w:val="0"/>
          <w:numId w:val="93"/>
        </w:numPr>
      </w:pPr>
      <w:r>
        <w:rPr>
          <w:highlight w:val="yellow"/>
        </w:rPr>
        <w:t xml:space="preserve">A Pump E-Stop </w:t>
      </w:r>
      <w:proofErr w:type="gramStart"/>
      <w:r>
        <w:rPr>
          <w:highlight w:val="yellow"/>
        </w:rPr>
        <w:t>shall</w:t>
      </w:r>
      <w:proofErr w:type="gramEnd"/>
      <w:r>
        <w:rPr>
          <w:highlight w:val="yellow"/>
        </w:rPr>
        <w:t xml:space="preserve"> be provided.</w:t>
      </w:r>
    </w:p>
    <w:p w14:paraId="6220BB0A" w14:textId="1B3BBFE3" w:rsidR="009236F7" w:rsidRDefault="009236F7" w:rsidP="009236F7">
      <w:r>
        <w:t>NOTE: The Pololu smart motor controller detects various faults including low voltage IN</w:t>
      </w:r>
      <w:r w:rsidR="00BC6A98">
        <w:t xml:space="preserve"> must be </w:t>
      </w:r>
      <w:proofErr w:type="gramStart"/>
      <w:r w:rsidR="00BC6A98">
        <w:t>on line</w:t>
      </w:r>
      <w:proofErr w:type="gramEnd"/>
      <w:r w:rsidR="00BC6A98">
        <w:t xml:space="preserve"> for this test</w:t>
      </w:r>
      <w:r>
        <w:t xml:space="preserve">. Once a Fault is cleared, the Pololu must be reset, this test is deemed to satisfactorily evaluate the Pololu fault feature. </w:t>
      </w:r>
    </w:p>
    <w:p w14:paraId="03159583" w14:textId="1AD0DDF0" w:rsidR="009236F7" w:rsidRDefault="006E7D7A">
      <w:pPr>
        <w:pStyle w:val="Step"/>
        <w:numPr>
          <w:ilvl w:val="0"/>
          <w:numId w:val="51"/>
        </w:numPr>
      </w:pPr>
      <w:r>
        <w:rPr>
          <w:noProof/>
        </w:rPr>
        <w:drawing>
          <wp:anchor distT="0" distB="0" distL="114300" distR="114300" simplePos="0" relativeHeight="251671552" behindDoc="1" locked="0" layoutInCell="1" allowOverlap="1" wp14:anchorId="756A9B15" wp14:editId="1C78EE91">
            <wp:simplePos x="0" y="0"/>
            <wp:positionH relativeFrom="column">
              <wp:posOffset>3935095</wp:posOffset>
            </wp:positionH>
            <wp:positionV relativeFrom="paragraph">
              <wp:posOffset>172085</wp:posOffset>
            </wp:positionV>
            <wp:extent cx="2240280" cy="2448560"/>
            <wp:effectExtent l="0" t="0" r="7620" b="8890"/>
            <wp:wrapSquare wrapText="bothSides"/>
            <wp:docPr id="211569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0280" cy="2448560"/>
                    </a:xfrm>
                    <a:prstGeom prst="rect">
                      <a:avLst/>
                    </a:prstGeom>
                    <a:noFill/>
                  </pic:spPr>
                </pic:pic>
              </a:graphicData>
            </a:graphic>
            <wp14:sizeRelH relativeFrom="page">
              <wp14:pctWidth>0</wp14:pctWidth>
            </wp14:sizeRelH>
            <wp14:sizeRelV relativeFrom="page">
              <wp14:pctHeight>0</wp14:pctHeight>
            </wp14:sizeRelV>
          </wp:anchor>
        </w:drawing>
      </w:r>
      <w:r w:rsidR="009236F7">
        <w:t>Run the MLOI app. Click OK</w:t>
      </w:r>
    </w:p>
    <w:p w14:paraId="1D4716CF" w14:textId="6CC69F0E" w:rsidR="009236F7" w:rsidRDefault="009236F7">
      <w:pPr>
        <w:pStyle w:val="Step"/>
        <w:numPr>
          <w:ilvl w:val="0"/>
          <w:numId w:val="51"/>
        </w:numPr>
      </w:pPr>
      <w:r>
        <w:t xml:space="preserve">Remove Pump voltage IN. </w:t>
      </w:r>
    </w:p>
    <w:p w14:paraId="74272B49" w14:textId="7152E3A2" w:rsidR="009236F7" w:rsidRDefault="009236F7" w:rsidP="009236F7">
      <w:pPr>
        <w:pStyle w:val="checkbox"/>
      </w:pPr>
      <w:r>
        <w:t xml:space="preserve">Press the Red button on the Cabinet to remove voltage IN. </w:t>
      </w:r>
    </w:p>
    <w:p w14:paraId="4B42C79C" w14:textId="1057394D" w:rsidR="009236F7" w:rsidRDefault="009236F7" w:rsidP="009236F7">
      <w:pPr>
        <w:pStyle w:val="checkbox"/>
      </w:pPr>
      <w:r>
        <w:t>Change Level SP verify the pump will not engage</w:t>
      </w:r>
    </w:p>
    <w:p w14:paraId="52BA5813" w14:textId="303DC29E" w:rsidR="009236F7" w:rsidRDefault="009236F7" w:rsidP="009236F7">
      <w:pPr>
        <w:pStyle w:val="checkbox"/>
      </w:pPr>
      <w:r>
        <w:t>Verify the Motor Control Error message with the Reset button disabled.</w:t>
      </w:r>
    </w:p>
    <w:p w14:paraId="11095AFB" w14:textId="4FDE5A7D" w:rsidR="009236F7" w:rsidRDefault="009236F7">
      <w:pPr>
        <w:pStyle w:val="Step"/>
        <w:numPr>
          <w:ilvl w:val="0"/>
          <w:numId w:val="52"/>
        </w:numPr>
      </w:pPr>
      <w:r>
        <w:t>Restore Pump voltage,</w:t>
      </w:r>
    </w:p>
    <w:p w14:paraId="2DA73E9D" w14:textId="72D07DA6" w:rsidR="009236F7" w:rsidRDefault="009236F7" w:rsidP="009236F7">
      <w:pPr>
        <w:pStyle w:val="checkbox"/>
      </w:pPr>
      <w:r>
        <w:t xml:space="preserve">Turn the Red button on the Cabinet clockwise to restore voltage IN. </w:t>
      </w:r>
    </w:p>
    <w:p w14:paraId="0419D62B" w14:textId="77777777" w:rsidR="009236F7" w:rsidRDefault="009236F7" w:rsidP="009236F7">
      <w:pPr>
        <w:pStyle w:val="checkbox"/>
      </w:pPr>
      <w:r>
        <w:t>Change Level SP verify the pump will not engage</w:t>
      </w:r>
    </w:p>
    <w:p w14:paraId="6E39EDE2" w14:textId="5ABA51B2" w:rsidR="009236F7" w:rsidRDefault="009236F7" w:rsidP="009236F7">
      <w:pPr>
        <w:pStyle w:val="checkbox"/>
      </w:pPr>
      <w:r>
        <w:t xml:space="preserve">Verify the Motor Control Error message with the Reset button </w:t>
      </w:r>
      <w:r w:rsidR="00C776AE">
        <w:t>Enabled</w:t>
      </w:r>
      <w:r>
        <w:t>.</w:t>
      </w:r>
    </w:p>
    <w:p w14:paraId="1347C191" w14:textId="13987668" w:rsidR="00C776AE" w:rsidRDefault="00C776AE" w:rsidP="009236F7">
      <w:pPr>
        <w:pStyle w:val="checkbox"/>
      </w:pPr>
      <w:r>
        <w:t>Press Reset button.</w:t>
      </w:r>
    </w:p>
    <w:p w14:paraId="26335C0D" w14:textId="347CF485" w:rsidR="00C776AE" w:rsidRDefault="00C776AE" w:rsidP="009236F7">
      <w:pPr>
        <w:pStyle w:val="checkbox"/>
      </w:pPr>
      <w:r>
        <w:t>Verify the pop-up is dismissed.</w:t>
      </w:r>
    </w:p>
    <w:p w14:paraId="05B94F6A" w14:textId="1E7B4810" w:rsidR="00C776AE" w:rsidRDefault="00C776AE" w:rsidP="00C776AE">
      <w:pPr>
        <w:pStyle w:val="checkbox"/>
      </w:pPr>
      <w:r>
        <w:t>Change Level SP, verify the pump engages and Level PV is changing.</w:t>
      </w:r>
    </w:p>
    <w:p w14:paraId="322A6015" w14:textId="1C8BFAFC" w:rsidR="00C776AE" w:rsidRDefault="00C776AE" w:rsidP="00C776AE">
      <w:bookmarkStart w:id="298" w:name="_Toc191729080"/>
      <w:bookmarkStart w:id="299" w:name="_Toc191729149"/>
      <w:bookmarkStart w:id="300" w:name="_Toc191729221"/>
      <w:bookmarkStart w:id="301" w:name="_Toc191729344"/>
      <w:bookmarkStart w:id="302" w:name="_Toc191729466"/>
      <w:bookmarkStart w:id="303" w:name="_Toc191729525"/>
      <w:bookmarkStart w:id="304" w:name="_Toc191729584"/>
      <w:bookmarkStart w:id="305" w:name="_Toc191729643"/>
      <w:bookmarkStart w:id="306" w:name="_Toc191729731"/>
      <w:bookmarkStart w:id="307" w:name="_Toc191730110"/>
      <w:bookmarkStart w:id="308" w:name="_Toc193104106"/>
      <w:bookmarkStart w:id="309" w:name="_Toc191729644"/>
      <w:bookmarkEnd w:id="298"/>
      <w:bookmarkEnd w:id="299"/>
      <w:bookmarkEnd w:id="300"/>
      <w:bookmarkEnd w:id="301"/>
      <w:bookmarkEnd w:id="302"/>
      <w:bookmarkEnd w:id="303"/>
      <w:bookmarkEnd w:id="304"/>
      <w:bookmarkEnd w:id="305"/>
      <w:bookmarkEnd w:id="306"/>
      <w:bookmarkEnd w:id="307"/>
      <w:bookmarkEnd w:id="308"/>
    </w:p>
    <w:p w14:paraId="1EB4D2E2" w14:textId="73CF91A5" w:rsidR="00C776AE" w:rsidRDefault="00C776AE" w:rsidP="00C776AE">
      <w:r>
        <w:t>Tester   __________________      Date ______________       PASS      FAIL</w:t>
      </w:r>
    </w:p>
    <w:p w14:paraId="3E06AD8D" w14:textId="0F3BAFE1" w:rsidR="00C776AE" w:rsidRDefault="00C776AE" w:rsidP="00C776AE"/>
    <w:p w14:paraId="1D66BCDA" w14:textId="3EF84B66" w:rsidR="00C776AE" w:rsidRDefault="00BC6A98" w:rsidP="00C776AE">
      <w:r>
        <w:br w:type="page"/>
      </w:r>
    </w:p>
    <w:p w14:paraId="75C378B8" w14:textId="72631DD6" w:rsidR="009808EB" w:rsidRDefault="00CB3A3F" w:rsidP="009808EB">
      <w:pPr>
        <w:pStyle w:val="L3Section"/>
      </w:pPr>
      <w:bookmarkStart w:id="310" w:name="_Toc241071539"/>
      <w:r>
        <w:lastRenderedPageBreak/>
        <w:t xml:space="preserve">Production </w:t>
      </w:r>
      <w:r w:rsidR="0064065C">
        <w:t>HMI:</w:t>
      </w:r>
      <w:bookmarkEnd w:id="309"/>
      <w:bookmarkEnd w:id="310"/>
    </w:p>
    <w:p w14:paraId="19019FB7" w14:textId="77777777" w:rsidR="00BC6A98" w:rsidRDefault="00BC6A98" w:rsidP="00BC6A98"/>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right-click. </w:t>
      </w:r>
    </w:p>
    <w:p w14:paraId="6755C3E9" w14:textId="77777777" w:rsidR="00FA13E0" w:rsidRDefault="00FA13E0" w:rsidP="00FA13E0"/>
    <w:p w14:paraId="4F59A16A" w14:textId="3C9232AE" w:rsidR="00FA13E0" w:rsidRDefault="00FA13E0" w:rsidP="00E840EC">
      <w:pPr>
        <w:jc w:val="center"/>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7E09F9D8" w14:textId="05449908" w:rsidR="001D3CE0" w:rsidRDefault="001D3CE0">
      <w:pPr>
        <w:pStyle w:val="Requirement"/>
        <w:numPr>
          <w:ilvl w:val="0"/>
          <w:numId w:val="94"/>
        </w:numPr>
      </w:pPr>
      <w:r>
        <w:rPr>
          <w:highlight w:val="yellow"/>
        </w:rPr>
        <w:t xml:space="preserve">Shall provide a means to check and set the Level Zero point daily. </w:t>
      </w:r>
    </w:p>
    <w:p w14:paraId="11A9B892" w14:textId="2CBA4540" w:rsidR="001D3CE0" w:rsidRDefault="00693CF6">
      <w:pPr>
        <w:pStyle w:val="Step"/>
        <w:numPr>
          <w:ilvl w:val="0"/>
          <w:numId w:val="29"/>
        </w:numPr>
      </w:pPr>
      <w:r>
        <w:t>Verify the Zero Prompt occurs after Test Info Dialog is dismissed.</w:t>
      </w:r>
      <w:r w:rsidR="001D3CE0">
        <w:t xml:space="preserve"> </w:t>
      </w:r>
    </w:p>
    <w:p w14:paraId="68FAE8B3" w14:textId="3D1D2BC8" w:rsidR="005F1FF7" w:rsidRDefault="005F1FF7" w:rsidP="001D3CE0">
      <w:pPr>
        <w:pStyle w:val="checkbox"/>
      </w:pPr>
      <w:r>
        <w:t xml:space="preserve">Note the value of </w:t>
      </w:r>
      <w:proofErr w:type="spellStart"/>
      <w:r>
        <w:t>Level_Zero_Gage</w:t>
      </w:r>
      <w:proofErr w:type="spellEnd"/>
      <w:r>
        <w:t xml:space="preserv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 xml:space="preserve">Computer\HKEY_CURRENT_USER\Allen </w:t>
      </w:r>
      <w:proofErr w:type="spellStart"/>
      <w:r w:rsidRPr="005F1FF7">
        <w:t>AirCraft</w:t>
      </w:r>
      <w:proofErr w:type="spellEnd"/>
      <w:r w:rsidRPr="005F1FF7">
        <w:t>\MLOI-Elevate</w:t>
      </w:r>
      <w:r>
        <w:t xml:space="preserve"> and select Level Zero Date, Click Edit&gt;Modify set Value Data to a date prior to </w:t>
      </w:r>
      <w:proofErr w:type="gramStart"/>
      <w:r>
        <w:t>today(</w:t>
      </w:r>
      <w:proofErr w:type="gramEnd"/>
      <w:r>
        <w:t>).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 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rPr>
          <w:noProof/>
        </w:rPr>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17"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2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36"/>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lastRenderedPageBreak/>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7B3DBBF8" w14:textId="5EB8C5BD" w:rsidR="00F51AA3" w:rsidRPr="005F1B76" w:rsidRDefault="00F51AA3">
      <w:pPr>
        <w:pStyle w:val="Requirement"/>
        <w:numPr>
          <w:ilvl w:val="0"/>
          <w:numId w:val="95"/>
        </w:numPr>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pPr>
        <w:pStyle w:val="Step"/>
        <w:numPr>
          <w:ilvl w:val="0"/>
          <w:numId w:val="44"/>
        </w:numPr>
      </w:pPr>
      <w:r>
        <w:t>In the Win11 search bar type “</w:t>
      </w:r>
      <w:proofErr w:type="spellStart"/>
      <w:r>
        <w:t>RegEdit</w:t>
      </w:r>
      <w:proofErr w:type="spellEnd"/>
      <w:r>
        <w:t>” and start the Registry Editor.</w:t>
      </w:r>
    </w:p>
    <w:p w14:paraId="4B30DDA1" w14:textId="77777777" w:rsidR="00F51AA3" w:rsidRDefault="00F51AA3">
      <w:pPr>
        <w:pStyle w:val="Step"/>
        <w:numPr>
          <w:ilvl w:val="0"/>
          <w:numId w:val="45"/>
        </w:numPr>
      </w:pPr>
      <w:r>
        <w:t>In the folder tree in the left pane navigate to:</w:t>
      </w:r>
    </w:p>
    <w:p w14:paraId="7289F1F0" w14:textId="09222DEC" w:rsidR="00F51AA3" w:rsidRDefault="00F51AA3" w:rsidP="00F51AA3">
      <w:pPr>
        <w:pStyle w:val="checkbox"/>
      </w:pPr>
      <w:r w:rsidRPr="002E0128">
        <w:t xml:space="preserve">Computer\HKEY_CURRENT_USER\Allen </w:t>
      </w:r>
      <w:proofErr w:type="spellStart"/>
      <w:r w:rsidRPr="002E0128">
        <w:t>AirCraft</w:t>
      </w:r>
      <w:proofErr w:type="spellEnd"/>
      <w:r w:rsidRPr="002E0128">
        <w: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On the menu click Edit&gt;Modify.</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pPr>
        <w:pStyle w:val="Step"/>
        <w:numPr>
          <w:ilvl w:val="0"/>
          <w:numId w:val="45"/>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t xml:space="preserve">Editor </w:t>
      </w:r>
      <w:r w:rsidR="00F51AA3">
        <w:t xml:space="preserve">Start the MLOI application, Click OK </w:t>
      </w:r>
    </w:p>
    <w:p w14:paraId="722B15C5" w14:textId="77777777" w:rsidR="00F51AA3" w:rsidRDefault="00F51AA3" w:rsidP="00F51AA3">
      <w:pPr>
        <w:pStyle w:val="checkbox"/>
      </w:pPr>
      <w:r>
        <w:t>Verify there was no prompt to perform a Level calibration.</w:t>
      </w:r>
    </w:p>
    <w:p w14:paraId="79EF1455" w14:textId="77777777" w:rsidR="00F51AA3" w:rsidRDefault="00F51AA3" w:rsidP="005F1B76">
      <w:pPr>
        <w:pStyle w:val="checkbox"/>
      </w:pPr>
      <w:r>
        <w:lastRenderedPageBreak/>
        <w:t xml:space="preserve">Stop the MLOI application </w:t>
      </w:r>
    </w:p>
    <w:p w14:paraId="14CF9CA0" w14:textId="1AFED075" w:rsidR="005F1B76" w:rsidRDefault="005F1B76">
      <w:pPr>
        <w:pStyle w:val="Step"/>
        <w:numPr>
          <w:ilvl w:val="0"/>
          <w:numId w:val="45"/>
        </w:numPr>
      </w:pPr>
      <w:r>
        <w:t>With the Registry’s Level Cal Date Set to any date but today’s date.</w:t>
      </w:r>
    </w:p>
    <w:p w14:paraId="7BB85301" w14:textId="6373B79B" w:rsidR="005F1B76" w:rsidRDefault="005F1B76" w:rsidP="005F1B76">
      <w:pPr>
        <w:pStyle w:val="checkbox"/>
      </w:pPr>
      <w:r>
        <w:t>Perform Step 2 with entering today's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74C12B1C" w14:textId="2AD191FB" w:rsidR="00BF4556" w:rsidRDefault="00BF4556">
      <w:pPr>
        <w:pStyle w:val="Requirement"/>
        <w:numPr>
          <w:ilvl w:val="0"/>
          <w:numId w:val="96"/>
        </w:numPr>
      </w:pPr>
      <w:r>
        <w:rPr>
          <w:highlight w:val="yellow"/>
        </w:rPr>
        <w:t xml:space="preserve">Shall provide a means to check correct application version is used with the selected Configuration File. </w:t>
      </w:r>
    </w:p>
    <w:p w14:paraId="21ECC437" w14:textId="0DF5B3B3" w:rsidR="003D25DA" w:rsidRDefault="003D25DA" w:rsidP="003D25DA">
      <w:pPr>
        <w:pStyle w:val="Requirement"/>
        <w:numPr>
          <w:ilvl w:val="0"/>
          <w:numId w:val="0"/>
        </w:numPr>
        <w:ind w:left="720"/>
      </w:pPr>
      <w:r>
        <w:t>24</w:t>
      </w:r>
      <w:r w:rsidR="00D5454A">
        <w:t xml:space="preserve">) </w:t>
      </w:r>
      <w:r>
        <w:t>The test plan shall contain the configurable test bench parameters as determined by the test bench design.</w:t>
      </w:r>
    </w:p>
    <w:p w14:paraId="0D083FA5" w14:textId="5C47BD4F" w:rsidR="003D25DA" w:rsidRDefault="003D25DA" w:rsidP="00037382">
      <w:pPr>
        <w:pStyle w:val="Requirement"/>
        <w:numPr>
          <w:ilvl w:val="0"/>
          <w:numId w:val="0"/>
        </w:numPr>
        <w:ind w:left="1080" w:hanging="360"/>
      </w:pPr>
      <w:r>
        <w:t>25</w:t>
      </w:r>
      <w:r w:rsidR="00D5454A">
        <w:t xml:space="preserve">) </w:t>
      </w:r>
      <w:r>
        <w:t>Tabular data should be copied and pasted from the reference Test Document (ATP) into the XL Test Plan document for loading as an LV parameter.</w:t>
      </w:r>
    </w:p>
    <w:p w14:paraId="189FC24E" w14:textId="1932554B" w:rsidR="00037382" w:rsidRDefault="00037382" w:rsidP="00037382">
      <w:pPr>
        <w:pStyle w:val="Requirement"/>
        <w:numPr>
          <w:ilvl w:val="0"/>
          <w:numId w:val="0"/>
        </w:numPr>
        <w:ind w:left="1080" w:hanging="360"/>
      </w:pPr>
      <w:r>
        <w:t>26</w:t>
      </w:r>
      <w:r w:rsidR="00D5454A">
        <w:t xml:space="preserve">) </w:t>
      </w:r>
      <w:r>
        <w:t>The test plan shall contain the referenced test protocol test bench parameters as determined by the test bench design.</w:t>
      </w:r>
    </w:p>
    <w:p w14:paraId="43EDDC3D" w14:textId="50CAE34A" w:rsidR="00037382" w:rsidRDefault="00037382" w:rsidP="00037382">
      <w:pPr>
        <w:pStyle w:val="Requirement"/>
        <w:numPr>
          <w:ilvl w:val="0"/>
          <w:numId w:val="0"/>
        </w:numPr>
        <w:ind w:left="1080" w:hanging="360"/>
      </w:pPr>
      <w:r>
        <w:t>27</w:t>
      </w:r>
      <w:r w:rsidR="00D5454A">
        <w:t xml:space="preserve">) </w:t>
      </w:r>
      <w:r>
        <w:t>The test bench parameters should be copied and pasted into the XL Test Plan document.</w:t>
      </w:r>
    </w:p>
    <w:p w14:paraId="6FA154D8" w14:textId="29227714" w:rsidR="00037382" w:rsidRDefault="00037382" w:rsidP="00037382">
      <w:pPr>
        <w:pStyle w:val="Requirement"/>
        <w:numPr>
          <w:ilvl w:val="0"/>
          <w:numId w:val="0"/>
        </w:numPr>
        <w:ind w:left="1080" w:hanging="360"/>
      </w:pPr>
      <w:r>
        <w:t>28</w:t>
      </w:r>
      <w:r w:rsidR="00D5454A">
        <w:t xml:space="preserve">) </w:t>
      </w:r>
      <w:r>
        <w:t>The Test Plan shall contain a template of each test report generated on a separate sheet in the test plan XL workbook.</w:t>
      </w:r>
    </w:p>
    <w:p w14:paraId="7A512867" w14:textId="57D88CB3" w:rsidR="00037382" w:rsidRDefault="00037382" w:rsidP="00037382">
      <w:pPr>
        <w:pStyle w:val="Requirement"/>
        <w:numPr>
          <w:ilvl w:val="0"/>
          <w:numId w:val="0"/>
        </w:numPr>
        <w:ind w:left="1080" w:hanging="360"/>
      </w:pPr>
      <w:r w:rsidRPr="00037382">
        <w:t>32</w:t>
      </w:r>
      <w:r w:rsidR="00D5454A" w:rsidRPr="00037382">
        <w:t xml:space="preserve">) </w:t>
      </w:r>
      <w:r w:rsidRPr="00037382">
        <w:t>These Bench calibrations shall be saved and linked to the Test Plan.</w:t>
      </w:r>
    </w:p>
    <w:p w14:paraId="78E230C2" w14:textId="3E36072F" w:rsidR="00D5454A" w:rsidRPr="00D5454A" w:rsidRDefault="00D5454A" w:rsidP="00D5454A">
      <w:pPr>
        <w:pStyle w:val="Requirement"/>
        <w:numPr>
          <w:ilvl w:val="0"/>
          <w:numId w:val="0"/>
        </w:numPr>
        <w:ind w:left="720"/>
        <w:rPr>
          <w:highlight w:val="cyan"/>
        </w:rPr>
      </w:pPr>
      <w:r w:rsidRPr="00D5454A">
        <w:t>38</w:t>
      </w:r>
      <w:r w:rsidRPr="00D5454A">
        <w:t>) Maintenance</w:t>
      </w:r>
      <w:r w:rsidRPr="00D5454A">
        <w:t xml:space="preserve"> User exclusive controls and Indicators shall be hidden in Test mode</w:t>
      </w:r>
    </w:p>
    <w:p w14:paraId="16CAB082" w14:textId="77777777" w:rsidR="00D5454A" w:rsidRDefault="00D5454A" w:rsidP="00037382">
      <w:pPr>
        <w:pStyle w:val="Requirement"/>
        <w:numPr>
          <w:ilvl w:val="0"/>
          <w:numId w:val="0"/>
        </w:numPr>
        <w:ind w:left="1080" w:hanging="360"/>
      </w:pPr>
    </w:p>
    <w:p w14:paraId="69D05DD7" w14:textId="16622B66" w:rsidR="00D15CDB" w:rsidRDefault="00D15CDB">
      <w:pPr>
        <w:pStyle w:val="Step"/>
        <w:numPr>
          <w:ilvl w:val="0"/>
          <w:numId w:val="42"/>
        </w:numPr>
      </w:pPr>
      <w:r>
        <w:t>Start builds ..\builds\</w:t>
      </w:r>
      <w:proofErr w:type="spellStart"/>
      <w:r>
        <w:t>MLOI_Elevate</w:t>
      </w:r>
      <w:proofErr w:type="spellEnd"/>
      <w:r>
        <w:t>\MLOI_Elevate.exe</w:t>
      </w:r>
      <w:r w:rsidR="00166B01">
        <w:t>, click OK.</w:t>
      </w:r>
    </w:p>
    <w:p w14:paraId="793B31DB" w14:textId="479DF998" w:rsidR="00D15CDB" w:rsidRDefault="00D15CDB" w:rsidP="00D15CDB">
      <w:pPr>
        <w:pStyle w:val="checkbox"/>
      </w:pPr>
      <w:r>
        <w:t>On the menu select View&gt;Files &amp; Paths.</w:t>
      </w:r>
    </w:p>
    <w:p w14:paraId="65EBF64A" w14:textId="4EEAFC6B" w:rsidR="00D15CDB" w:rsidRDefault="00D15CDB" w:rsidP="00D15CDB">
      <w:pPr>
        <w:pStyle w:val="checkbox"/>
      </w:pPr>
      <w:r>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Cell B50) to be some version number i.e.,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43"/>
        </w:numPr>
      </w:pPr>
      <w:r w:rsidRPr="00814781">
        <w:t xml:space="preserve">Close the Office file. </w:t>
      </w:r>
    </w:p>
    <w:p w14:paraId="1ED7E635" w14:textId="73D17FA6" w:rsidR="00814781" w:rsidRPr="00814781" w:rsidRDefault="00814781">
      <w:pPr>
        <w:pStyle w:val="checkbox"/>
        <w:numPr>
          <w:ilvl w:val="0"/>
          <w:numId w:val="43"/>
        </w:numPr>
      </w:pPr>
      <w:r w:rsidRPr="00814781">
        <w:t xml:space="preserve">In File Explorer, right-click the </w:t>
      </w:r>
      <w:proofErr w:type="gramStart"/>
      <w:r w:rsidRPr="00814781">
        <w:t>file</w:t>
      </w:r>
      <w:proofErr w:type="gramEnd"/>
      <w:r w:rsidRPr="00814781">
        <w:t>.</w:t>
      </w:r>
    </w:p>
    <w:p w14:paraId="5BA73F64" w14:textId="3A00BF27" w:rsidR="00814781" w:rsidRPr="00814781" w:rsidRDefault="00814781">
      <w:pPr>
        <w:pStyle w:val="checkbox"/>
        <w:numPr>
          <w:ilvl w:val="0"/>
          <w:numId w:val="43"/>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43"/>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43"/>
        </w:numPr>
      </w:pPr>
      <w:r w:rsidRPr="00814781">
        <w:t xml:space="preserve">Check </w:t>
      </w:r>
      <w:r w:rsidRPr="00814781">
        <w:rPr>
          <w:b/>
          <w:bCs/>
        </w:rPr>
        <w:t>Unblock</w:t>
      </w:r>
      <w:r w:rsidRPr="00814781">
        <w:t>.</w:t>
      </w:r>
    </w:p>
    <w:p w14:paraId="385F1A1C" w14:textId="06F37557" w:rsidR="00D15CDB" w:rsidRDefault="00D15CDB" w:rsidP="00D15CDB">
      <w:pPr>
        <w:pStyle w:val="checkbox"/>
      </w:pPr>
      <w:r>
        <w:t>Save the ConfigFile.xlsx</w:t>
      </w:r>
      <w:r w:rsidR="00814781">
        <w:t xml:space="preserve">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42"/>
        </w:numPr>
      </w:pPr>
      <w:r>
        <w:lastRenderedPageBreak/>
        <w:t>Check that Version mismatch warning is displayed.</w:t>
      </w:r>
    </w:p>
    <w:p w14:paraId="4449034B" w14:textId="5910967F" w:rsidR="00166B01" w:rsidRDefault="00166B01" w:rsidP="00166B01">
      <w:pPr>
        <w:pStyle w:val="checkbox"/>
      </w:pPr>
      <w:r>
        <w:t xml:space="preserve">Start </w:t>
      </w:r>
      <w:proofErr w:type="spellStart"/>
      <w:r>
        <w:t>MLOI_Elevate</w:t>
      </w:r>
      <w:proofErr w:type="spellEnd"/>
      <w:r>
        <w:t xml:space="preserve"> click OK</w:t>
      </w:r>
    </w:p>
    <w:p w14:paraId="49D695A3" w14:textId="23C46058" w:rsidR="00166B01" w:rsidRDefault="00166B01" w:rsidP="00166B01">
      <w:pPr>
        <w:pStyle w:val="checkbox"/>
      </w:pPr>
      <w:r>
        <w:t>Verify that Version mismatch warning is displayed with Expected Version is the value entered above i.e.,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 xml:space="preserve">Start </w:t>
      </w:r>
      <w:proofErr w:type="spellStart"/>
      <w:r>
        <w:t>MLOI_Elevate</w:t>
      </w:r>
      <w:proofErr w:type="spellEnd"/>
      <w:r>
        <w:t xml:space="preserve"> click OK</w:t>
      </w:r>
    </w:p>
    <w:p w14:paraId="31B6228F" w14:textId="5724CA88" w:rsidR="00166B01" w:rsidRDefault="00166B01" w:rsidP="00166B01">
      <w:pPr>
        <w:pStyle w:val="checkbox"/>
      </w:pPr>
      <w:r w:rsidRPr="00166B01">
        <w:t>Verify that Version mismatch warning is displayed with Expected Version is the value entered above i.e., 00.11.22.33 and Found Version is the Version of the MLOI app.</w:t>
      </w:r>
    </w:p>
    <w:p w14:paraId="7BB71D5D" w14:textId="1A36F591" w:rsidR="00166B01" w:rsidRDefault="00166B01" w:rsidP="00166B01">
      <w:pPr>
        <w:pStyle w:val="checkbox"/>
      </w:pPr>
      <w:r>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42"/>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 xml:space="preserve">Start </w:t>
      </w:r>
      <w:proofErr w:type="spellStart"/>
      <w:r>
        <w:t>MLOI_Elevate</w:t>
      </w:r>
      <w:proofErr w:type="spellEnd"/>
      <w:r>
        <w:t xml:space="preserve"> click OK</w:t>
      </w:r>
    </w:p>
    <w:p w14:paraId="3B340E52" w14:textId="77777777" w:rsidR="00AC2D9B" w:rsidRDefault="00AC2D9B" w:rsidP="00AC2D9B">
      <w:pPr>
        <w:pStyle w:val="checkbox"/>
      </w:pPr>
      <w:r>
        <w:t>Verify that Version mismatch warning is NOT displayed.</w:t>
      </w:r>
    </w:p>
    <w:p w14:paraId="781F6B9C" w14:textId="59CAFF91" w:rsidR="00AC2D9B" w:rsidRDefault="00037382" w:rsidP="00037382">
      <w:pPr>
        <w:pStyle w:val="Step"/>
        <w:numPr>
          <w:ilvl w:val="0"/>
          <w:numId w:val="129"/>
        </w:numPr>
      </w:pPr>
      <w:r>
        <w:t>Verify that the configuration file matches the specified ATP and specified parameters.</w:t>
      </w:r>
    </w:p>
    <w:p w14:paraId="3B41929D" w14:textId="221A5B7C" w:rsidR="00037382" w:rsidRDefault="00037382" w:rsidP="00037382">
      <w:pPr>
        <w:pStyle w:val="checkbox"/>
      </w:pPr>
      <w:r>
        <w:t>The Transition table is the same as the reference ATP document.</w:t>
      </w:r>
    </w:p>
    <w:p w14:paraId="3B593DFD" w14:textId="60FE9CC4" w:rsidR="00037382" w:rsidRDefault="00037382" w:rsidP="00037382">
      <w:pPr>
        <w:pStyle w:val="checkbox"/>
      </w:pPr>
      <w:r>
        <w:t>The Calibration Constants are from the specified calibration table.</w:t>
      </w:r>
    </w:p>
    <w:p w14:paraId="46A71DDC" w14:textId="00CC1C7C" w:rsidR="00037382" w:rsidRDefault="00037382" w:rsidP="00037382">
      <w:pPr>
        <w:pStyle w:val="checkbox"/>
      </w:pPr>
      <w:r>
        <w:t>The Pump Parameters meet configuration specifications.</w:t>
      </w:r>
    </w:p>
    <w:p w14:paraId="308747CA" w14:textId="13A6B0E8" w:rsidR="00037382" w:rsidRDefault="00037382" w:rsidP="00037382">
      <w:pPr>
        <w:pStyle w:val="checkbox"/>
      </w:pPr>
      <w:r>
        <w:t xml:space="preserve">The correct Report Template is referenced </w:t>
      </w:r>
    </w:p>
    <w:p w14:paraId="4D13C1C3" w14:textId="4F8FB9A1" w:rsidR="00037382" w:rsidRDefault="00037382" w:rsidP="00037382">
      <w:pPr>
        <w:pStyle w:val="checkbox"/>
        <w:numPr>
          <w:ilvl w:val="0"/>
          <w:numId w:val="0"/>
        </w:numPr>
        <w:ind w:left="1267"/>
      </w:pPr>
    </w:p>
    <w:p w14:paraId="0D28D12D" w14:textId="77777777" w:rsidR="00037382" w:rsidRDefault="00037382" w:rsidP="00037382">
      <w:pPr>
        <w:pStyle w:val="checkbox"/>
        <w:numPr>
          <w:ilvl w:val="0"/>
          <w:numId w:val="0"/>
        </w:numPr>
        <w:ind w:left="1267"/>
      </w:pPr>
    </w:p>
    <w:p w14:paraId="68703322" w14:textId="77777777" w:rsidR="00AC2D9B" w:rsidRDefault="00AC2D9B" w:rsidP="00AC2D9B">
      <w:pPr>
        <w:pStyle w:val="ZPara"/>
      </w:pPr>
      <w:r>
        <w:t>Tester   __________________      Date ______________       PASS      FAIL</w:t>
      </w:r>
    </w:p>
    <w:p w14:paraId="6AE6377B" w14:textId="77777777" w:rsidR="00845652" w:rsidRDefault="00845652" w:rsidP="00693CF6"/>
    <w:p w14:paraId="573B7F76" w14:textId="77777777" w:rsidR="008A1B1E" w:rsidRDefault="008A1B1E">
      <w:pPr>
        <w:pStyle w:val="Requirement"/>
        <w:numPr>
          <w:ilvl w:val="0"/>
          <w:numId w:val="97"/>
        </w:numPr>
      </w:pPr>
      <w:proofErr w:type="gramStart"/>
      <w:r>
        <w:t>Shall</w:t>
      </w:r>
      <w:proofErr w:type="gramEnd"/>
      <w:r>
        <w:t xml:space="preserve"> not require operator to enter redundant information.</w:t>
      </w:r>
    </w:p>
    <w:p w14:paraId="3A755099" w14:textId="75A9EE5D" w:rsidR="00D5454A" w:rsidRDefault="00D5454A" w:rsidP="00D5454A">
      <w:pPr>
        <w:pStyle w:val="Requirement"/>
        <w:numPr>
          <w:ilvl w:val="0"/>
          <w:numId w:val="0"/>
        </w:numPr>
        <w:ind w:left="720"/>
      </w:pPr>
      <w:r w:rsidRPr="00D5454A">
        <w:t>39</w:t>
      </w:r>
      <w:proofErr w:type="gramStart"/>
      <w:r w:rsidRPr="00D5454A">
        <w:t xml:space="preserve">)  </w:t>
      </w:r>
      <w:r w:rsidRPr="00D5454A">
        <w:tab/>
      </w:r>
      <w:proofErr w:type="gramEnd"/>
      <w:r w:rsidRPr="00D5454A">
        <w:t>All Test Parameter options must be presented as discrete choices (e.g., d</w:t>
      </w:r>
      <w:r w:rsidR="00B34208" w:rsidRPr="00B34208">
        <w:t xml:space="preserve"> </w:t>
      </w:r>
      <w:r w:rsidR="00B34208" w:rsidRPr="00B34208">
        <w:t xml:space="preserve">40)  </w:t>
      </w:r>
      <w:r w:rsidR="00B34208">
        <w:t>40)</w:t>
      </w:r>
      <w:r w:rsidR="00B34208" w:rsidRPr="00B34208">
        <w:tab/>
        <w:t xml:space="preserve">Path to valid XL test plans shall be saved in a non-volatile means and presented as a choice by Test name configured by the Maintenance User.   </w:t>
      </w:r>
      <w:proofErr w:type="spellStart"/>
      <w:r w:rsidRPr="00D5454A">
        <w:t>ropdown</w:t>
      </w:r>
      <w:proofErr w:type="spellEnd"/>
      <w:r w:rsidRPr="00D5454A">
        <w:t xml:space="preserve"> menus, pick lists, or radio buttons).</w:t>
      </w:r>
    </w:p>
    <w:p w14:paraId="1C07118F" w14:textId="77777777" w:rsidR="00B34208" w:rsidRDefault="00B34208" w:rsidP="00B34208">
      <w:pPr>
        <w:pStyle w:val="Requirement"/>
        <w:numPr>
          <w:ilvl w:val="0"/>
          <w:numId w:val="0"/>
        </w:numPr>
        <w:ind w:left="720"/>
      </w:pPr>
      <w:r>
        <w:t>42</w:t>
      </w:r>
      <w:proofErr w:type="gramStart"/>
      <w:r>
        <w:t xml:space="preserve">)  </w:t>
      </w:r>
      <w:r>
        <w:tab/>
      </w:r>
      <w:proofErr w:type="gramEnd"/>
      <w:r>
        <w:t xml:space="preserve">Engineering shall provide an ATP Test report template that provides the reference for the required DUT Test Information. </w:t>
      </w:r>
    </w:p>
    <w:p w14:paraId="56395FCF" w14:textId="77777777" w:rsidR="00B34208" w:rsidRDefault="00B34208" w:rsidP="00B34208">
      <w:pPr>
        <w:pStyle w:val="Requirement"/>
        <w:numPr>
          <w:ilvl w:val="0"/>
          <w:numId w:val="0"/>
        </w:numPr>
        <w:ind w:left="720"/>
      </w:pPr>
      <w:r>
        <w:t>43</w:t>
      </w:r>
      <w:proofErr w:type="gramStart"/>
      <w:r>
        <w:t xml:space="preserve">)  </w:t>
      </w:r>
      <w:r>
        <w:tab/>
      </w:r>
      <w:proofErr w:type="gramEnd"/>
      <w:r>
        <w:t xml:space="preserve">There shall be a single dialog box to enter the required DUT test information. </w:t>
      </w:r>
    </w:p>
    <w:p w14:paraId="615AE2FA" w14:textId="721D5F43" w:rsidR="00B34208" w:rsidRDefault="00B34208" w:rsidP="00B34208">
      <w:pPr>
        <w:pStyle w:val="Requirement"/>
        <w:numPr>
          <w:ilvl w:val="0"/>
          <w:numId w:val="0"/>
        </w:numPr>
        <w:ind w:left="720"/>
      </w:pPr>
      <w:r>
        <w:t xml:space="preserve">44)  </w:t>
      </w:r>
      <w:r>
        <w:tab/>
        <w:t xml:space="preserve">The DUT information input shall be displayed for confirmation in an “Are you sure?” prompt with YES and NO choices. On a NO response, the user must be able </w:t>
      </w:r>
      <w:r>
        <w:lastRenderedPageBreak/>
        <w:t>to update the retained, editable input.</w:t>
      </w:r>
    </w:p>
    <w:p w14:paraId="58DF2952" w14:textId="5F17ECC5" w:rsidR="003B416A" w:rsidRDefault="003B416A" w:rsidP="00B34208">
      <w:pPr>
        <w:pStyle w:val="Requirement"/>
        <w:numPr>
          <w:ilvl w:val="0"/>
          <w:numId w:val="0"/>
        </w:numPr>
        <w:ind w:left="720"/>
      </w:pPr>
      <w:r w:rsidRPr="003B416A">
        <w:t>47</w:t>
      </w:r>
      <w:proofErr w:type="gramStart"/>
      <w:r w:rsidRPr="003B416A">
        <w:t xml:space="preserve">)  </w:t>
      </w:r>
      <w:r w:rsidRPr="003B416A">
        <w:tab/>
      </w:r>
      <w:proofErr w:type="gramEnd"/>
      <w:r w:rsidRPr="003B416A">
        <w:t>The Test protocol shall implement the ACCEPTANCE TEST PROCEDURE FOR ALLEN 8005571.05, Report# 200333.  (attached)</w:t>
      </w:r>
    </w:p>
    <w:p w14:paraId="23C3FBBA" w14:textId="77777777" w:rsidR="00B34208" w:rsidRDefault="00B34208" w:rsidP="00D5454A">
      <w:pPr>
        <w:pStyle w:val="Requirement"/>
        <w:numPr>
          <w:ilvl w:val="0"/>
          <w:numId w:val="0"/>
        </w:numPr>
        <w:ind w:left="720"/>
      </w:pPr>
    </w:p>
    <w:p w14:paraId="3FC6141C" w14:textId="2E3EDC55" w:rsidR="006805DD" w:rsidRDefault="00970F67" w:rsidP="00E314C7">
      <w:r>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0D5FE776">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35"/>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16D32CD6" w14:textId="10226926" w:rsidR="00D5454A" w:rsidRDefault="00D5454A" w:rsidP="00A80C29">
      <w:pPr>
        <w:pStyle w:val="checkbox"/>
      </w:pPr>
      <w:r>
        <w:t>Verify all program options are selected from discrete choice or from a list.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27"/>
        </w:numPr>
      </w:pPr>
      <w:r>
        <w:t xml:space="preserve">Evaluate Test Configuration File dropdown. </w:t>
      </w:r>
    </w:p>
    <w:p w14:paraId="47A1DCA5" w14:textId="23C7D6D1" w:rsidR="006805DD" w:rsidRDefault="00F10271" w:rsidP="00F10271">
      <w:pPr>
        <w:pStyle w:val="checkbox"/>
      </w:pPr>
      <w:r>
        <w:t xml:space="preserve">Click the dropdown, then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name, then verify each</w:t>
      </w:r>
      <w:r>
        <w:t xml:space="preserve"> is selected indicated by a check mark and presented in the test box</w:t>
      </w:r>
      <w:r w:rsidR="006805DD">
        <w:t xml:space="preserve"> when the dropdown is closed</w:t>
      </w:r>
      <w:r>
        <w:t>.</w:t>
      </w:r>
    </w:p>
    <w:p w14:paraId="44026CAB" w14:textId="231DB66B" w:rsidR="00650358" w:rsidRDefault="006805DD" w:rsidP="00650358">
      <w:pPr>
        <w:pStyle w:val="checkbox"/>
      </w:pPr>
      <w:r>
        <w:t xml:space="preserve">Click OK then </w:t>
      </w:r>
      <w:r w:rsidR="00B54E82">
        <w:t>EXIT</w:t>
      </w:r>
      <w:r w:rsidR="00650358">
        <w:t xml:space="preserve"> </w:t>
      </w:r>
      <w:r w:rsidR="00A942A0">
        <w:t>to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34"/>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t xml:space="preserve">Click CANCEL, then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34"/>
        </w:numPr>
      </w:pPr>
      <w:r>
        <w:t>Evaluate Pre-Fill Lube disable.</w:t>
      </w:r>
    </w:p>
    <w:p w14:paraId="2BDDB29F" w14:textId="77777777" w:rsidR="00771265" w:rsidRDefault="00970F67" w:rsidP="00970F67">
      <w:pPr>
        <w:pStyle w:val="checkbox"/>
      </w:pPr>
      <w:r>
        <w:t xml:space="preserve">With the </w:t>
      </w:r>
      <w:r w:rsidR="00771265">
        <w:t>“Pre-Fill” light illuminated GREEN, Click OK</w:t>
      </w:r>
    </w:p>
    <w:p w14:paraId="1F6B2538" w14:textId="7A2EFB2F" w:rsidR="00771265" w:rsidRDefault="00771265" w:rsidP="00970F67">
      <w:pPr>
        <w:pStyle w:val="checkbox"/>
      </w:pPr>
      <w:r>
        <w:t xml:space="preserve">Verify the Program starts and “Pre-Fill is indicated in the TEST State Out box. </w:t>
      </w:r>
    </w:p>
    <w:p w14:paraId="09877E16" w14:textId="2090F262" w:rsidR="00771265" w:rsidRDefault="00771265" w:rsidP="001447A7">
      <w:pPr>
        <w:ind w:left="1267"/>
      </w:pPr>
      <w:r>
        <w:rPr>
          <w:noProof/>
        </w:rPr>
        <w:drawing>
          <wp:inline distT="0" distB="0" distL="0" distR="0" wp14:anchorId="7DD215CC" wp14:editId="2137ADE3">
            <wp:extent cx="2032000" cy="846284"/>
            <wp:effectExtent l="0" t="0" r="6350"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57771" cy="857017"/>
                    </a:xfrm>
                    <a:prstGeom prst="rect">
                      <a:avLst/>
                    </a:prstGeom>
                    <a:noFill/>
                  </pic:spPr>
                </pic:pic>
              </a:graphicData>
            </a:graphic>
          </wp:inline>
        </w:drawing>
      </w: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lastRenderedPageBreak/>
        <w:t>Click on the “Pre-Fill” light to turn it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34"/>
        </w:numPr>
      </w:pPr>
      <w:proofErr w:type="gramStart"/>
      <w:r>
        <w:t>Evaluate</w:t>
      </w:r>
      <w:proofErr w:type="gramEnd"/>
      <w:r>
        <w:t xml:space="preserv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34"/>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t xml:space="preserve"> </w:t>
      </w:r>
      <w:r w:rsidR="004F421C">
        <w:rPr>
          <w:noProof/>
        </w:rPr>
        <w:drawing>
          <wp:inline distT="0" distB="0" distL="0" distR="0" wp14:anchorId="3A7469A1" wp14:editId="14C33E3F">
            <wp:extent cx="4050025" cy="17589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91665" cy="1777035"/>
                    </a:xfrm>
                    <a:prstGeom prst="rect">
                      <a:avLst/>
                    </a:prstGeom>
                    <a:noFill/>
                  </pic:spPr>
                </pic:pic>
              </a:graphicData>
            </a:graphic>
          </wp:inline>
        </w:drawing>
      </w: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32161BD9" w14:textId="27F8E0C2" w:rsidR="008C4D8F" w:rsidRDefault="004F421C" w:rsidP="001447A7">
      <w:pPr>
        <w:pStyle w:val="ZPara"/>
      </w:pPr>
      <w:r>
        <w:t xml:space="preserve">Tester   __________________      Date ______________       PASS      </w:t>
      </w:r>
      <w:r w:rsidRPr="00543DA2">
        <w:t>FAIL</w:t>
      </w:r>
    </w:p>
    <w:p w14:paraId="6191F5C0" w14:textId="140378CE" w:rsidR="008A0AF9" w:rsidRDefault="00037382" w:rsidP="00037382">
      <w:pPr>
        <w:pStyle w:val="Requirement"/>
        <w:numPr>
          <w:ilvl w:val="0"/>
          <w:numId w:val="0"/>
        </w:numPr>
        <w:ind w:left="1080"/>
      </w:pPr>
      <w:r>
        <w:rPr>
          <w:highlight w:val="yellow"/>
        </w:rPr>
        <w:t xml:space="preserve">16A) </w:t>
      </w:r>
      <w:r w:rsidR="008A0AF9">
        <w:rPr>
          <w:highlight w:val="yellow"/>
        </w:rPr>
        <w:t xml:space="preserve">Shall provide help for each control and indicator. </w:t>
      </w:r>
    </w:p>
    <w:p w14:paraId="37DB8751" w14:textId="6DBCE527" w:rsidR="008A0AF9" w:rsidRDefault="001208CC">
      <w:pPr>
        <w:pStyle w:val="Step"/>
        <w:numPr>
          <w:ilvl w:val="0"/>
          <w:numId w:val="39"/>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w:t>
      </w:r>
      <w:proofErr w:type="gramStart"/>
      <w:r w:rsidR="008A0AF9">
        <w:t>right-clicked</w:t>
      </w:r>
      <w:proofErr w:type="gramEnd"/>
      <w:r w:rsidR="008A0AF9">
        <w:t xml:space="preserve"> and “</w:t>
      </w:r>
      <w:r>
        <w:t>Description</w:t>
      </w:r>
      <w:r w:rsidR="008A0AF9">
        <w:t xml:space="preserve"> &amp; Tip” is selected.</w:t>
      </w:r>
    </w:p>
    <w:p w14:paraId="6F7DA2C8" w14:textId="41BCE8E5" w:rsidR="001208CC" w:rsidRDefault="008C4D8F" w:rsidP="007A7C3F">
      <w:pPr>
        <w:pStyle w:val="checkbox"/>
      </w:pPr>
      <w:r>
        <w:rPr>
          <w:noProof/>
        </w:rPr>
        <w:lastRenderedPageBreak/>
        <w:drawing>
          <wp:anchor distT="0" distB="0" distL="114300" distR="114300" simplePos="0" relativeHeight="251663360" behindDoc="0" locked="0" layoutInCell="1" allowOverlap="1" wp14:anchorId="007F4EC7" wp14:editId="04FA3214">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4"/>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0CF86A7C" w14:textId="77777777" w:rsidR="00C22D80" w:rsidRDefault="00C22D80" w:rsidP="008C4D8F">
      <w:pPr>
        <w:pStyle w:val="ZPara"/>
      </w:pPr>
    </w:p>
    <w:p w14:paraId="44D76FB9" w14:textId="77777777" w:rsidR="00C22D80" w:rsidRDefault="00C22D80" w:rsidP="008C4D8F">
      <w:pPr>
        <w:pStyle w:val="ZPara"/>
      </w:pPr>
    </w:p>
    <w:p w14:paraId="4020529E" w14:textId="7518C985" w:rsidR="008C4D8F" w:rsidRDefault="00C22D80">
      <w:pPr>
        <w:pStyle w:val="Requirement"/>
        <w:numPr>
          <w:ilvl w:val="0"/>
          <w:numId w:val="99"/>
        </w:numPr>
        <w:ind w:left="994" w:hanging="634"/>
      </w:pPr>
      <w:r w:rsidRPr="005D5497">
        <w:t>Shall provide a menu means to launch secondary methods.</w:t>
      </w:r>
    </w:p>
    <w:p w14:paraId="104644A0" w14:textId="72C36F63" w:rsidR="003D25DA" w:rsidRDefault="003D25DA" w:rsidP="003D25DA">
      <w:pPr>
        <w:pStyle w:val="Requirement"/>
        <w:numPr>
          <w:ilvl w:val="0"/>
          <w:numId w:val="0"/>
        </w:numPr>
        <w:ind w:left="1080"/>
      </w:pPr>
      <w:r w:rsidRPr="003D25DA">
        <w:rPr>
          <w:highlight w:val="yellow"/>
        </w:rPr>
        <w:t xml:space="preserve">18A) </w:t>
      </w:r>
      <w:r w:rsidRPr="003D25DA">
        <w:rPr>
          <w:highlight w:val="yellow"/>
        </w:rPr>
        <w:t>Shall provide a menu driven means to access features.</w:t>
      </w:r>
      <w:r w:rsidRPr="003D25DA">
        <w:t xml:space="preserve"> </w:t>
      </w:r>
    </w:p>
    <w:p w14:paraId="0DBA4D20" w14:textId="04184974" w:rsidR="003D25DA" w:rsidRPr="003D25DA" w:rsidRDefault="003D25DA" w:rsidP="003D25DA">
      <w:pPr>
        <w:pStyle w:val="Requirement"/>
        <w:numPr>
          <w:ilvl w:val="0"/>
          <w:numId w:val="0"/>
        </w:numPr>
      </w:pPr>
      <w:r>
        <w:t xml:space="preserve">      23) </w:t>
      </w:r>
      <w:r w:rsidRPr="003D25DA">
        <w:t>There shall be a means to add/include the test plan path into the user prompt.</w:t>
      </w:r>
    </w:p>
    <w:p w14:paraId="57636594" w14:textId="064AEB22" w:rsidR="003D25DA" w:rsidRDefault="003D25DA" w:rsidP="003D25DA">
      <w:pPr>
        <w:pStyle w:val="Requirement"/>
        <w:numPr>
          <w:ilvl w:val="0"/>
          <w:numId w:val="0"/>
        </w:numPr>
        <w:ind w:left="1080"/>
      </w:pPr>
    </w:p>
    <w:p w14:paraId="71FE6E08" w14:textId="77777777" w:rsidR="00752D22" w:rsidRDefault="00752D22">
      <w:pPr>
        <w:pStyle w:val="Step"/>
        <w:numPr>
          <w:ilvl w:val="0"/>
          <w:numId w:val="41"/>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25" w:history="1">
        <w:hyperlink r:id="rId26" w:history="1">
          <w:r>
            <w:rPr>
              <w:rStyle w:val="Hyperlink"/>
            </w:rPr>
            <w:t>https://github.com/AllenAircraft/PWC-OLS</w:t>
          </w:r>
        </w:hyperlink>
      </w:hyperlink>
      <w:r>
        <w:t xml:space="preserve">   </w:t>
      </w:r>
    </w:p>
    <w:p w14:paraId="30F1D4B2" w14:textId="77777777" w:rsidR="00157EA5" w:rsidRDefault="00752D22" w:rsidP="00752D22">
      <w:pPr>
        <w:pStyle w:val="checkbox"/>
      </w:pPr>
      <w:r>
        <w:t>Open MLOI by clicking on</w:t>
      </w:r>
      <w:proofErr w:type="gramStart"/>
      <w:r>
        <w:t xml:space="preserve"> </w:t>
      </w:r>
      <w:r w:rsidR="00157EA5">
        <w:t>..</w:t>
      </w:r>
      <w:proofErr w:type="gramEnd"/>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lastRenderedPageBreak/>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1CD0024D" w:rsidR="00D831D7" w:rsidRDefault="00401B24" w:rsidP="009C559A">
      <w:pPr>
        <w:pStyle w:val="checkbox"/>
      </w:pPr>
      <w:r>
        <w:t xml:space="preserve">Open file &lt;Issue Path&gt;\BugLog.txt and verify that the sample data entered is correct. </w:t>
      </w:r>
    </w:p>
    <w:p w14:paraId="367B8340" w14:textId="46E0375E" w:rsidR="00E8109C" w:rsidRDefault="00E8109C" w:rsidP="009C559A">
      <w:pPr>
        <w:pStyle w:val="checkbox"/>
      </w:pPr>
      <w:r>
        <w:t xml:space="preserve">Delete file &lt;Issue Path&gt;\BugLog.txt </w:t>
      </w:r>
    </w:p>
    <w:p w14:paraId="0ACF3CF7" w14:textId="77777777" w:rsidR="00E8109C" w:rsidRDefault="00E8109C" w:rsidP="00E8109C">
      <w:pPr>
        <w:pStyle w:val="checkbox"/>
      </w:pPr>
      <w:r>
        <w:t>Click on File&gt;Issue Log, Enter sample data in the Issue Dialog form. Click OK</w:t>
      </w:r>
    </w:p>
    <w:p w14:paraId="7A904EDB" w14:textId="177A2CFB" w:rsidR="00E8109C" w:rsidRDefault="00E8109C" w:rsidP="00E8109C">
      <w:pPr>
        <w:pStyle w:val="checkbox"/>
      </w:pPr>
      <w:r>
        <w:t>Verify that the File dialog opens and creates &lt;Issue Path&gt;\BugLog.txt</w:t>
      </w:r>
    </w:p>
    <w:p w14:paraId="66129EA5" w14:textId="77777777" w:rsidR="00E8109C" w:rsidRDefault="00E8109C" w:rsidP="00E8109C">
      <w:pPr>
        <w:pStyle w:val="checkbox"/>
      </w:pPr>
      <w:r>
        <w:t xml:space="preserve">Open file &lt;Issue Path&gt;\BugLog.txt and verify that the sample data entered is correct. </w:t>
      </w:r>
    </w:p>
    <w:p w14:paraId="533484D1" w14:textId="77777777" w:rsidR="00E8109C" w:rsidRDefault="00E8109C" w:rsidP="00E8109C">
      <w:pPr>
        <w:pStyle w:val="checkbox"/>
      </w:pPr>
      <w:r>
        <w:t>Repeat the above Step in User Mode.</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lastRenderedPageBreak/>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t>Repeat the above Step in User Mode.</w:t>
      </w:r>
    </w:p>
    <w:p w14:paraId="18F8C20D" w14:textId="7D91D1BA" w:rsidR="00B77D2B" w:rsidRDefault="00B77D2B" w:rsidP="009C559A">
      <w:pPr>
        <w:pStyle w:val="Step"/>
      </w:pPr>
      <w:r>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&lt;Config Path&gt; and open the Excel Configuration file.</w:t>
      </w:r>
      <w:r w:rsidR="009D2D5E">
        <w:t xml:space="preserve"> </w:t>
      </w:r>
      <w:r>
        <w:t xml:space="preserve">Note the values </w:t>
      </w:r>
      <w:r w:rsidR="004A3817">
        <w:t>in the table below.</w:t>
      </w: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302915">
        <w:tc>
          <w:tcPr>
            <w:tcW w:w="978" w:type="dxa"/>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bottom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Pr>
          <w:p w14:paraId="5D1C0DF5" w14:textId="77777777" w:rsidR="00302915" w:rsidRDefault="004A3817" w:rsidP="004A3817">
            <w:pPr>
              <w:pStyle w:val="checkbox"/>
              <w:numPr>
                <w:ilvl w:val="0"/>
                <w:numId w:val="0"/>
              </w:numPr>
              <w:rPr>
                <w:sz w:val="18"/>
                <w:szCs w:val="18"/>
              </w:rPr>
            </w:pPr>
            <w:r w:rsidRPr="004A3817">
              <w:rPr>
                <w:sz w:val="18"/>
                <w:szCs w:val="18"/>
              </w:rPr>
              <w:t xml:space="preserve">AI2 </w:t>
            </w:r>
          </w:p>
          <w:p w14:paraId="1C4E111E" w14:textId="00D09621" w:rsidR="004A3817" w:rsidRPr="004A3817" w:rsidRDefault="004A3817" w:rsidP="004A3817">
            <w:pPr>
              <w:pStyle w:val="checkbox"/>
              <w:numPr>
                <w:ilvl w:val="0"/>
                <w:numId w:val="0"/>
              </w:numPr>
              <w:rPr>
                <w:sz w:val="18"/>
                <w:szCs w:val="18"/>
              </w:rPr>
            </w:pPr>
            <w:r w:rsidRPr="004A3817">
              <w:rPr>
                <w:sz w:val="18"/>
                <w:szCs w:val="18"/>
              </w:rPr>
              <w:t>Slope</w:t>
            </w:r>
          </w:p>
        </w:tc>
        <w:tc>
          <w:tcPr>
            <w:tcW w:w="963" w:type="dxa"/>
            <w:tcBorders>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302915">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Borders>
              <w:top w:val="single" w:sz="4" w:space="0" w:color="auto"/>
              <w:bottom w:val="single" w:sz="4" w:space="0" w:color="auto"/>
            </w:tcBorders>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top w:val="single" w:sz="4" w:space="0" w:color="auto"/>
              <w:bottom w:val="single" w:sz="4" w:space="0" w:color="auto"/>
            </w:tcBorders>
          </w:tcPr>
          <w:p w14:paraId="7AC1C407" w14:textId="77777777" w:rsidR="004A3817" w:rsidRPr="004A3817" w:rsidRDefault="004A3817" w:rsidP="00302915">
            <w:pPr>
              <w:pStyle w:val="checkbox"/>
              <w:numPr>
                <w:ilvl w:val="0"/>
                <w:numId w:val="0"/>
              </w:numPr>
              <w:jc w:val="center"/>
              <w:rPr>
                <w:sz w:val="20"/>
              </w:rPr>
            </w:pPr>
          </w:p>
        </w:tc>
        <w:tc>
          <w:tcPr>
            <w:tcW w:w="1031" w:type="dxa"/>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bottom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Params dialog is displayed.</w:t>
      </w:r>
    </w:p>
    <w:p w14:paraId="0BD84B22" w14:textId="2F383476" w:rsidR="008D7CC4" w:rsidRDefault="008D7CC4" w:rsidP="008D7CC4">
      <w:pPr>
        <w:pStyle w:val="checkbox"/>
      </w:pPr>
      <w:r>
        <w:t>Verify AI1 Slope, AI1 Offset, AI2 Slope, AI2 Offset, Laser Slope, Laser Offset and Laser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proofErr w:type="gramStart"/>
      <w:r>
        <w:t>Wait</w:t>
      </w:r>
      <w:proofErr w:type="gramEnd"/>
      <w:r>
        <w:t xml:space="preserve"> about 10 seconds for the laser not found error to be displayed then press Continue.</w:t>
      </w:r>
    </w:p>
    <w:p w14:paraId="224D43BB" w14:textId="11A98E78" w:rsidR="00626CF7" w:rsidRDefault="00401DB8" w:rsidP="00401DB8">
      <w:pPr>
        <w:pStyle w:val="checkbox"/>
      </w:pPr>
      <w:r>
        <w:lastRenderedPageBreak/>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t>Click Calibrate&gt;Resistance, verify Resistance Calibrat</w:t>
      </w:r>
      <w:r w:rsidR="00A81111">
        <w:t>ion</w:t>
      </w:r>
      <w:r>
        <w:t xml:space="preserve"> dialog is displayed.</w:t>
      </w:r>
    </w:p>
    <w:p w14:paraId="16786EBA" w14:textId="16F83E4B" w:rsidR="0064083D" w:rsidRDefault="0064083D" w:rsidP="00A81111">
      <w:pPr>
        <w:pStyle w:val="checkbox"/>
      </w:pPr>
      <w:r>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 xml:space="preserve">Navigate to &lt;Config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lastRenderedPageBreak/>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t>Evaluate Maintenance&gt;Test Tank</w:t>
      </w:r>
    </w:p>
    <w:p w14:paraId="2FEBEA7F" w14:textId="77777777" w:rsidR="00096A83" w:rsidRDefault="00096A83" w:rsidP="00096A83">
      <w:pPr>
        <w:pStyle w:val="checkbox"/>
      </w:pPr>
      <w:r>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460DA12C" w14:textId="2C8711A4" w:rsidR="003A7C96" w:rsidRDefault="008F4D62" w:rsidP="00096A83">
      <w:pPr>
        <w:pStyle w:val="checkbox"/>
      </w:pPr>
      <w:r>
        <w:t>Click on Help&gt;Instruction, verify the file ...\$Help\</w:t>
      </w:r>
      <w:r w:rsidRPr="008F4D62">
        <w:t xml:space="preserve"> HELP_Instruction</w:t>
      </w:r>
      <w:r>
        <w:t>.</w:t>
      </w:r>
      <w:r w:rsidR="003A7C96">
        <w:t>pdf</w:t>
      </w:r>
    </w:p>
    <w:p w14:paraId="632A2ED4" w14:textId="57FCB535" w:rsidR="008F4D62" w:rsidRDefault="008F4D62" w:rsidP="00096A83">
      <w:pPr>
        <w:pStyle w:val="checkbox"/>
      </w:pPr>
      <w:r>
        <w:t xml:space="preserve">opens in the system browser. </w:t>
      </w:r>
    </w:p>
    <w:p w14:paraId="5A5C782E" w14:textId="77777777" w:rsidR="003A7C96" w:rsidRDefault="003A7C96" w:rsidP="00096A83">
      <w:pPr>
        <w:pStyle w:val="checkbox"/>
      </w:pPr>
      <w:r>
        <w:t>Rename ...\$Help\</w:t>
      </w:r>
      <w:r w:rsidRPr="008F4D62">
        <w:t xml:space="preserve"> </w:t>
      </w:r>
      <w:proofErr w:type="gramStart"/>
      <w:r w:rsidRPr="008F4D62">
        <w:t>HELP_Instruction</w:t>
      </w:r>
      <w:r>
        <w:t>.pdf  to</w:t>
      </w:r>
      <w:proofErr w:type="gramEnd"/>
      <w:r>
        <w:t xml:space="preserve"> ...\$Help\</w:t>
      </w:r>
      <w:r w:rsidRPr="008F4D62">
        <w:t xml:space="preserve"> </w:t>
      </w:r>
      <w:proofErr w:type="spellStart"/>
      <w:r w:rsidRPr="008F4D62">
        <w:t>HELP_Instruction</w:t>
      </w:r>
      <w:r>
        <w:t>.TST</w:t>
      </w:r>
      <w:proofErr w:type="spellEnd"/>
    </w:p>
    <w:p w14:paraId="698F1EF3" w14:textId="435AFF5E" w:rsidR="003A7C96" w:rsidRDefault="003A7C96" w:rsidP="00096A83">
      <w:pPr>
        <w:pStyle w:val="checkbox"/>
      </w:pPr>
      <w:r>
        <w:t>Click on Help&gt;Instruction, verify the “Place the Instruction file to $Help folder message” is displayed.</w:t>
      </w:r>
    </w:p>
    <w:p w14:paraId="1E63FB49" w14:textId="2D12AECD" w:rsidR="003A7C96" w:rsidRDefault="003A7C96" w:rsidP="003A7C96">
      <w:pPr>
        <w:pStyle w:val="checkbox"/>
      </w:pPr>
      <w:r>
        <w:t>Rename ...\$Help\</w:t>
      </w:r>
      <w:r w:rsidRPr="008F4D62">
        <w:t xml:space="preserve"> </w:t>
      </w:r>
      <w:proofErr w:type="spellStart"/>
      <w:proofErr w:type="gramStart"/>
      <w:r w:rsidRPr="008F4D62">
        <w:t>HELP_Instruction</w:t>
      </w:r>
      <w:r>
        <w:t>.TST</w:t>
      </w:r>
      <w:proofErr w:type="spellEnd"/>
      <w:r>
        <w:t xml:space="preserve">  to</w:t>
      </w:r>
      <w:proofErr w:type="gramEnd"/>
      <w:r>
        <w:t xml:space="preserve"> ...\$Help\</w:t>
      </w:r>
      <w:r w:rsidRPr="008F4D62">
        <w:t xml:space="preserve"> HELP_Instruction</w:t>
      </w:r>
      <w:r>
        <w:t>.pdf</w:t>
      </w:r>
    </w:p>
    <w:p w14:paraId="14EFE135" w14:textId="368A5968" w:rsidR="003A7C96" w:rsidRDefault="00096A83" w:rsidP="003A7C96">
      <w:pPr>
        <w:pStyle w:val="checkbox"/>
      </w:pPr>
      <w:r>
        <w:t>Repeat the above Step</w:t>
      </w:r>
      <w:r w:rsidR="003A7C96">
        <w:t>s</w:t>
      </w:r>
      <w:r>
        <w:t xml:space="preserve"> in User Mode.</w:t>
      </w:r>
    </w:p>
    <w:p w14:paraId="371B9799" w14:textId="6E3DF7BD" w:rsidR="008A1B1E" w:rsidRDefault="008A1B1E" w:rsidP="008A1B1E">
      <w:pPr>
        <w:pStyle w:val="Step"/>
      </w:pPr>
      <w:r>
        <w:t xml:space="preserve">Evaluate Help&gt;About menu </w:t>
      </w:r>
      <w:proofErr w:type="gramStart"/>
      <w:r>
        <w:t>item</w:t>
      </w:r>
      <w:proofErr w:type="gramEnd"/>
      <w:r>
        <w:t>. (Production)</w:t>
      </w:r>
    </w:p>
    <w:p w14:paraId="38939130" w14:textId="77777777" w:rsidR="008A1B1E" w:rsidRDefault="008A1B1E" w:rsidP="008A1B1E">
      <w:pPr>
        <w:pStyle w:val="checkbox"/>
      </w:pPr>
      <w:r>
        <w:t>In Production (Run-time) Environment, run ..</w:t>
      </w:r>
      <w:proofErr w:type="spellStart"/>
      <w:r>
        <w:t>MLOI_Elevate</w:t>
      </w:r>
      <w:proofErr w:type="spellEnd"/>
      <w:r>
        <w:t>\MLOI_Elevate.exe, \</w:t>
      </w:r>
    </w:p>
    <w:p w14:paraId="1035B8A8" w14:textId="77777777" w:rsidR="008A1B1E" w:rsidRDefault="008A1B1E" w:rsidP="008A1B1E">
      <w:pPr>
        <w:pStyle w:val="checkbox"/>
      </w:pPr>
      <w:r>
        <w:t>Click OK.  On the menu select View&gt;Files &amp; Paths.</w:t>
      </w:r>
    </w:p>
    <w:p w14:paraId="77F9ACD1"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4067B913" w14:textId="77777777" w:rsidR="008A1B1E" w:rsidRDefault="008A1B1E" w:rsidP="008A1B1E">
      <w:pPr>
        <w:pStyle w:val="checkbox"/>
      </w:pPr>
      <w:r>
        <w:t xml:space="preserve">Navigate to &lt;Config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6633DE26" w14:textId="77777777" w:rsidR="008A1B1E" w:rsidRDefault="008A1B1E" w:rsidP="008A1B1E">
      <w:pPr>
        <w:pStyle w:val="checkbox"/>
      </w:pPr>
      <w:r>
        <w:t xml:space="preserve">If available, navigate to the PWC_OLS project folder, click on </w:t>
      </w:r>
      <w:proofErr w:type="spellStart"/>
      <w:r>
        <w:t>MLOI_OLS.lvprj</w:t>
      </w:r>
      <w:proofErr w:type="spellEnd"/>
      <w:r>
        <w:t xml:space="preserve">. expand Build Specifications, then click on </w:t>
      </w:r>
      <w:proofErr w:type="spellStart"/>
      <w:r>
        <w:t>MLOI_Elevate</w:t>
      </w:r>
      <w:proofErr w:type="spellEnd"/>
    </w:p>
    <w:p w14:paraId="6EDE463F" w14:textId="77777777" w:rsidR="008A1B1E" w:rsidRDefault="008A1B1E" w:rsidP="008A1B1E">
      <w:pPr>
        <w:pStyle w:val="checkbox"/>
      </w:pPr>
      <w:r>
        <w:t xml:space="preserve">In the left-hand pane, click on Version Information and. </w:t>
      </w:r>
    </w:p>
    <w:p w14:paraId="6039D50C" w14:textId="77777777" w:rsidR="008A1B1E" w:rsidRDefault="008A1B1E" w:rsidP="008A1B1E">
      <w:pPr>
        <w:pStyle w:val="checkbox"/>
      </w:pPr>
      <w:r>
        <w:t xml:space="preserve">Else navigate to </w:t>
      </w:r>
      <w:hyperlink r:id="rId27" w:history="1">
        <w:r>
          <w:rPr>
            <w:rStyle w:val="Hyperlink"/>
          </w:rPr>
          <w:t>https://github.com/AllenAircraft/PWC-OLS</w:t>
        </w:r>
      </w:hyperlink>
      <w:r>
        <w:t xml:space="preserve"> and Note the Version Number found in the release notes.</w:t>
      </w:r>
    </w:p>
    <w:p w14:paraId="25AF186F" w14:textId="77777777" w:rsidR="008A1B1E" w:rsidRDefault="008A1B1E" w:rsidP="008A1B1E">
      <w:pPr>
        <w:pStyle w:val="checkbox"/>
      </w:pPr>
      <w:r>
        <w:t>Click on Help&gt;About, verify:</w:t>
      </w:r>
    </w:p>
    <w:p w14:paraId="49492374" w14:textId="77777777" w:rsidR="008A1B1E" w:rsidRDefault="008A1B1E" w:rsidP="008A1B1E">
      <w:pPr>
        <w:pStyle w:val="checkbox"/>
        <w:numPr>
          <w:ilvl w:val="3"/>
          <w:numId w:val="12"/>
        </w:numPr>
      </w:pPr>
      <w:r>
        <w:t xml:space="preserve"> Product is MLOI Elevate; </w:t>
      </w:r>
    </w:p>
    <w:p w14:paraId="15E1FDC6" w14:textId="77777777" w:rsidR="008A1B1E" w:rsidRDefault="008A1B1E" w:rsidP="008A1B1E">
      <w:pPr>
        <w:pStyle w:val="checkbox"/>
        <w:numPr>
          <w:ilvl w:val="3"/>
          <w:numId w:val="12"/>
        </w:numPr>
      </w:pPr>
      <w:r>
        <w:t xml:space="preserve">Expected Version is the Config File </w:t>
      </w:r>
      <w:r w:rsidRPr="00F40E86">
        <w:t>Version</w:t>
      </w:r>
      <w:r>
        <w:t xml:space="preserve"> noted above; </w:t>
      </w:r>
    </w:p>
    <w:p w14:paraId="19D1463C" w14:textId="77777777" w:rsidR="008A1B1E" w:rsidRDefault="008A1B1E" w:rsidP="008A1B1E">
      <w:pPr>
        <w:pStyle w:val="checkbox"/>
        <w:numPr>
          <w:ilvl w:val="3"/>
          <w:numId w:val="12"/>
        </w:numPr>
      </w:pPr>
      <w:r>
        <w:t xml:space="preserve">Found Version is the version number found in the build specification or the </w:t>
      </w:r>
      <w:proofErr w:type="spellStart"/>
      <w:r>
        <w:t>Github</w:t>
      </w:r>
      <w:proofErr w:type="spellEnd"/>
      <w:r>
        <w:t xml:space="preserve"> Release Notes. </w:t>
      </w:r>
    </w:p>
    <w:p w14:paraId="0C803335" w14:textId="77777777" w:rsidR="008A1B1E" w:rsidRDefault="008A1B1E" w:rsidP="008A1B1E">
      <w:pPr>
        <w:pStyle w:val="checkbox"/>
        <w:numPr>
          <w:ilvl w:val="3"/>
          <w:numId w:val="12"/>
        </w:numPr>
      </w:pPr>
      <w:r>
        <w:t xml:space="preserve">Company is Allen Aircraft Products and </w:t>
      </w:r>
    </w:p>
    <w:p w14:paraId="2D392FB4" w14:textId="77777777" w:rsidR="008A1B1E" w:rsidRDefault="008A1B1E" w:rsidP="008A1B1E">
      <w:pPr>
        <w:pStyle w:val="checkbox"/>
        <w:numPr>
          <w:ilvl w:val="3"/>
          <w:numId w:val="12"/>
        </w:numPr>
      </w:pPr>
      <w:r>
        <w:t>Date is 7/28/2026.</w:t>
      </w:r>
    </w:p>
    <w:p w14:paraId="7F7142C6" w14:textId="77777777" w:rsidR="008A1B1E" w:rsidRPr="008A1B1E" w:rsidRDefault="008A1B1E" w:rsidP="008A1B1E">
      <w:pPr>
        <w:pStyle w:val="checkbox"/>
        <w:numPr>
          <w:ilvl w:val="0"/>
          <w:numId w:val="0"/>
        </w:numPr>
        <w:ind w:left="907"/>
      </w:pPr>
    </w:p>
    <w:p w14:paraId="64E8DD7D" w14:textId="4A95CFA8" w:rsidR="008F4D62" w:rsidRDefault="008F4D62" w:rsidP="008F4D62">
      <w:pPr>
        <w:pStyle w:val="Step"/>
      </w:pPr>
      <w:r>
        <w:t>Evaluate Help&gt;About</w:t>
      </w:r>
      <w:r w:rsidR="008A1B1E">
        <w:t xml:space="preserve"> (Development)</w:t>
      </w:r>
    </w:p>
    <w:p w14:paraId="4F993311" w14:textId="2CDCEACB" w:rsidR="008A1B1E" w:rsidRDefault="008A1B1E" w:rsidP="008A1B1E">
      <w:pPr>
        <w:pStyle w:val="checkbox"/>
      </w:pPr>
      <w:r>
        <w:lastRenderedPageBreak/>
        <w:t>In Development Environment, run ..</w:t>
      </w:r>
      <w:proofErr w:type="spellStart"/>
      <w:r>
        <w:t>MLOI_Elevate</w:t>
      </w:r>
      <w:proofErr w:type="spellEnd"/>
      <w:r>
        <w:t>\MLOI_Elevate.exe, \</w:t>
      </w:r>
    </w:p>
    <w:p w14:paraId="4348EC0A" w14:textId="77777777" w:rsidR="008A1B1E" w:rsidRDefault="008A1B1E" w:rsidP="008A1B1E">
      <w:pPr>
        <w:pStyle w:val="checkbox"/>
      </w:pPr>
      <w:r>
        <w:t>Click OK.  On the menu select View&gt;Files &amp; Paths.</w:t>
      </w:r>
    </w:p>
    <w:p w14:paraId="5F9425CE"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517B386F" w14:textId="77777777" w:rsidR="008A1B1E" w:rsidRDefault="008A1B1E" w:rsidP="008A1B1E">
      <w:pPr>
        <w:pStyle w:val="checkbox"/>
      </w:pPr>
      <w:r>
        <w:t xml:space="preserve">Navigate to &lt;Config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26E902AC" w14:textId="77777777" w:rsidR="00C22D80" w:rsidRDefault="00C22D80" w:rsidP="00C22D80">
      <w:pPr>
        <w:pStyle w:val="checkbox"/>
      </w:pPr>
      <w:r>
        <w:t>Click on Help&gt;About, verify:</w:t>
      </w:r>
    </w:p>
    <w:p w14:paraId="541841F9" w14:textId="77777777" w:rsidR="00C22D80" w:rsidRDefault="00C22D80" w:rsidP="00C22D80">
      <w:pPr>
        <w:pStyle w:val="checkbox"/>
        <w:numPr>
          <w:ilvl w:val="3"/>
          <w:numId w:val="12"/>
        </w:numPr>
      </w:pPr>
      <w:r>
        <w:t xml:space="preserve"> Product is MLOI Elevate; </w:t>
      </w:r>
    </w:p>
    <w:p w14:paraId="41A7BDDB" w14:textId="77777777" w:rsidR="00C22D80" w:rsidRDefault="00C22D80" w:rsidP="00C22D80">
      <w:pPr>
        <w:pStyle w:val="checkbox"/>
        <w:numPr>
          <w:ilvl w:val="3"/>
          <w:numId w:val="12"/>
        </w:numPr>
      </w:pPr>
      <w:r>
        <w:t xml:space="preserve">Expected Version is the Config File </w:t>
      </w:r>
      <w:r w:rsidRPr="00F40E86">
        <w:t>Version</w:t>
      </w:r>
      <w:r>
        <w:t xml:space="preserve"> noted above; </w:t>
      </w:r>
    </w:p>
    <w:p w14:paraId="5B2B5093" w14:textId="2D9E0FD7" w:rsidR="00C22D80" w:rsidRDefault="00C22D80" w:rsidP="00C22D80">
      <w:pPr>
        <w:pStyle w:val="checkbox"/>
        <w:numPr>
          <w:ilvl w:val="3"/>
          <w:numId w:val="12"/>
        </w:numPr>
      </w:pPr>
      <w:r>
        <w:t>Development Mode:</w:t>
      </w:r>
    </w:p>
    <w:p w14:paraId="27BF0553" w14:textId="77777777" w:rsidR="00C22D80" w:rsidRDefault="00C22D80" w:rsidP="00C22D80">
      <w:pPr>
        <w:pStyle w:val="checkbox"/>
        <w:numPr>
          <w:ilvl w:val="3"/>
          <w:numId w:val="12"/>
        </w:numPr>
      </w:pPr>
      <w:r>
        <w:t xml:space="preserve">Company is Allen Aircraft Products and </w:t>
      </w:r>
    </w:p>
    <w:p w14:paraId="663C0689" w14:textId="77777777" w:rsidR="00C22D80" w:rsidRDefault="00C22D80" w:rsidP="00C22D80">
      <w:pPr>
        <w:pStyle w:val="checkbox"/>
        <w:numPr>
          <w:ilvl w:val="3"/>
          <w:numId w:val="12"/>
        </w:numPr>
      </w:pPr>
      <w:r>
        <w:t>Date is 7/28/2026.</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3326E58A" w14:textId="77777777" w:rsidR="00C3639F" w:rsidRDefault="00C3639F">
      <w:pPr>
        <w:pStyle w:val="Requirement"/>
        <w:numPr>
          <w:ilvl w:val="0"/>
          <w:numId w:val="101"/>
        </w:numPr>
      </w:pPr>
      <w:r>
        <w:t>Shall provide a one-button means for starting the automated test.</w:t>
      </w:r>
    </w:p>
    <w:p w14:paraId="3F86D85B" w14:textId="77777777" w:rsidR="00C3639F" w:rsidRDefault="00C3639F" w:rsidP="00C3639F">
      <w:pPr>
        <w:ind w:left="360"/>
      </w:pPr>
    </w:p>
    <w:p w14:paraId="749878CD" w14:textId="07C22EB7" w:rsidR="00C3639F" w:rsidRDefault="00C3639F" w:rsidP="00C3639F">
      <w:pPr>
        <w:ind w:left="360"/>
      </w:pPr>
      <w:r>
        <w:t>NOTE</w:t>
      </w:r>
      <w:proofErr w:type="gramStart"/>
      <w:r>
        <w:t>:  There</w:t>
      </w:r>
      <w:proofErr w:type="gramEnd"/>
      <w:r>
        <w:t xml:space="preserve"> are two Test Types:</w:t>
      </w:r>
    </w:p>
    <w:p w14:paraId="185F546D" w14:textId="77777777" w:rsidR="00C3639F" w:rsidRDefault="00C3639F">
      <w:pPr>
        <w:pStyle w:val="ListParagraph"/>
        <w:numPr>
          <w:ilvl w:val="0"/>
          <w:numId w:val="53"/>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1C368821" w14:textId="77777777" w:rsidR="00C3639F" w:rsidRPr="007B4DD2" w:rsidRDefault="00C3639F">
      <w:pPr>
        <w:pStyle w:val="ListParagraph"/>
        <w:numPr>
          <w:ilvl w:val="0"/>
          <w:numId w:val="53"/>
        </w:numPr>
        <w:rPr>
          <w:b/>
          <w:bCs/>
        </w:rPr>
      </w:pPr>
      <w:r w:rsidRPr="007B4DD2">
        <w:rPr>
          <w:b/>
          <w:bCs/>
        </w:rPr>
        <w:t>Post-</w:t>
      </w:r>
      <w:proofErr w:type="gramStart"/>
      <w:r w:rsidRPr="007B4DD2">
        <w:rPr>
          <w:b/>
          <w:bCs/>
        </w:rPr>
        <w:t>Pot</w:t>
      </w:r>
      <w:r>
        <w:t xml:space="preserve">  This</w:t>
      </w:r>
      <w:proofErr w:type="gramEnd"/>
      <w:r>
        <w:t xml:space="preserve"> is the ATP Test. It can be either automatically or manually started based on Test Information setting. When running, it executes the Stepped Test Protocol driven by the Test State Machine.  </w:t>
      </w:r>
    </w:p>
    <w:p w14:paraId="73112C1B" w14:textId="77777777" w:rsidR="00C3639F" w:rsidRPr="007B4DD2" w:rsidRDefault="00C3639F">
      <w:pPr>
        <w:pStyle w:val="ListParagraph"/>
        <w:numPr>
          <w:ilvl w:val="0"/>
          <w:numId w:val="53"/>
        </w:numPr>
        <w:rPr>
          <w:b/>
          <w:bCs/>
        </w:rPr>
      </w:pPr>
      <w:r>
        <w:rPr>
          <w:b/>
          <w:bCs/>
        </w:rPr>
        <w:t xml:space="preserve">Pre-Fill </w:t>
      </w:r>
      <w:r>
        <w:t xml:space="preserve">This is a fast fill and empty of the tank to lubricate the sensor prior to test unless disabled by the user.  </w:t>
      </w:r>
    </w:p>
    <w:p w14:paraId="054C8D89" w14:textId="77777777" w:rsidR="00C3639F" w:rsidRDefault="00C3639F" w:rsidP="00C3639F">
      <w:pPr>
        <w:ind w:left="360"/>
      </w:pPr>
      <w:r>
        <w:t>NOTE</w:t>
      </w:r>
      <w:proofErr w:type="gramStart"/>
      <w:r>
        <w:t>:  A</w:t>
      </w:r>
      <w:proofErr w:type="gramEnd"/>
      <w:r>
        <w:t xml:space="preserve"> Post-Pot Test auto-start option has been added in the Test Information Settings.</w:t>
      </w:r>
    </w:p>
    <w:p w14:paraId="44552F9D" w14:textId="77777777" w:rsidR="00C3639F" w:rsidRDefault="00C3639F" w:rsidP="00C3639F">
      <w:pPr>
        <w:ind w:left="360"/>
      </w:pPr>
    </w:p>
    <w:p w14:paraId="74D60B01" w14:textId="45A304F6" w:rsidR="00C3639F" w:rsidRDefault="00C3639F" w:rsidP="00C3639F">
      <w:pPr>
        <w:ind w:left="360"/>
      </w:pPr>
      <w:r>
        <w:t xml:space="preserve">NOTE:  Test Cases 20 – 23 shall </w:t>
      </w:r>
      <w:r w:rsidR="00691589">
        <w:t>demonstrate</w:t>
      </w:r>
      <w:r>
        <w:t xml:space="preserve"> the Post-Pot Test</w:t>
      </w:r>
      <w:r w:rsidR="00691589">
        <w:t xml:space="preserve"> for functional evaluation.</w:t>
      </w:r>
      <w:r>
        <w:t xml:space="preserve">  </w:t>
      </w:r>
    </w:p>
    <w:p w14:paraId="527127AA" w14:textId="77777777" w:rsidR="00C3639F" w:rsidRDefault="00C3639F" w:rsidP="00C3639F">
      <w:pPr>
        <w:ind w:left="360"/>
        <w:rPr>
          <w:b/>
          <w:bCs/>
        </w:rPr>
      </w:pPr>
    </w:p>
    <w:p w14:paraId="218912A0" w14:textId="77777777" w:rsidR="00A42FF2" w:rsidRPr="007B4DD2" w:rsidRDefault="00A42FF2" w:rsidP="00C3639F">
      <w:pPr>
        <w:ind w:left="360"/>
        <w:rPr>
          <w:b/>
          <w:bCs/>
        </w:rPr>
      </w:pPr>
    </w:p>
    <w:p w14:paraId="6B7503C7" w14:textId="77777777" w:rsidR="00451DD6" w:rsidRDefault="00451DD6">
      <w:pPr>
        <w:pStyle w:val="Requirement"/>
        <w:numPr>
          <w:ilvl w:val="0"/>
          <w:numId w:val="102"/>
        </w:numPr>
      </w:pPr>
      <w:r>
        <w:t>Shall display the current ChA and ChB measurement to 0.1</w:t>
      </w:r>
      <w:r>
        <w:sym w:font="Symbol" w:char="F057"/>
      </w:r>
    </w:p>
    <w:p w14:paraId="031EC71B" w14:textId="77777777" w:rsidR="00451DD6" w:rsidRDefault="00451DD6">
      <w:pPr>
        <w:pStyle w:val="Requirement"/>
        <w:numPr>
          <w:ilvl w:val="0"/>
          <w:numId w:val="103"/>
        </w:numPr>
      </w:pPr>
      <w:r>
        <w:t>Shall display the level measurement to 0.001”</w:t>
      </w:r>
    </w:p>
    <w:p w14:paraId="4EC91A2B" w14:textId="10C83938" w:rsidR="00451DD6" w:rsidRDefault="00451DD6">
      <w:pPr>
        <w:pStyle w:val="Requirement"/>
        <w:numPr>
          <w:ilvl w:val="0"/>
          <w:numId w:val="104"/>
        </w:numPr>
      </w:pPr>
      <w:r>
        <w:t xml:space="preserve">Shall provide time-based plot of </w:t>
      </w:r>
      <w:r w:rsidR="007D6E10">
        <w:t>resistance</w:t>
      </w:r>
      <w:r>
        <w:t xml:space="preserve"> for both ChA and ChB, and tank Level.</w:t>
      </w:r>
    </w:p>
    <w:p w14:paraId="79E91A58" w14:textId="77777777" w:rsidR="00B34208" w:rsidRDefault="00B34208" w:rsidP="00B34208">
      <w:pPr>
        <w:pStyle w:val="Requirement"/>
        <w:numPr>
          <w:ilvl w:val="0"/>
          <w:numId w:val="0"/>
        </w:numPr>
        <w:ind w:left="720"/>
      </w:pPr>
      <w:r>
        <w:t>48</w:t>
      </w:r>
      <w:proofErr w:type="gramStart"/>
      <w:r>
        <w:t xml:space="preserve">)  </w:t>
      </w:r>
      <w:r>
        <w:tab/>
      </w:r>
      <w:proofErr w:type="gramEnd"/>
      <w:r>
        <w:t>The oil level shall be cycled from empty to full to empty prior to testing.</w:t>
      </w:r>
    </w:p>
    <w:p w14:paraId="7EA48E03" w14:textId="77777777" w:rsidR="00B34208" w:rsidRDefault="00B34208" w:rsidP="00B34208">
      <w:pPr>
        <w:pStyle w:val="Requirement"/>
        <w:numPr>
          <w:ilvl w:val="0"/>
          <w:numId w:val="0"/>
        </w:numPr>
        <w:ind w:left="1080" w:hanging="360"/>
      </w:pPr>
      <w:r>
        <w:t>49</w:t>
      </w:r>
      <w:proofErr w:type="gramStart"/>
      <w:r>
        <w:t xml:space="preserve">)  </w:t>
      </w:r>
      <w:r>
        <w:tab/>
      </w:r>
      <w:proofErr w:type="gramEnd"/>
      <w:r>
        <w:t>The oil level shall be filled from empty to the Target Test Point.</w:t>
      </w:r>
    </w:p>
    <w:p w14:paraId="09E90699" w14:textId="77777777" w:rsidR="00B34208" w:rsidRDefault="00B34208" w:rsidP="00B34208">
      <w:pPr>
        <w:pStyle w:val="Requirement"/>
        <w:numPr>
          <w:ilvl w:val="0"/>
          <w:numId w:val="0"/>
        </w:numPr>
        <w:ind w:left="1080" w:hanging="360"/>
      </w:pPr>
      <w:r>
        <w:t>50</w:t>
      </w:r>
      <w:proofErr w:type="gramStart"/>
      <w:r>
        <w:t xml:space="preserve">)  </w:t>
      </w:r>
      <w:r>
        <w:tab/>
      </w:r>
      <w:proofErr w:type="gramEnd"/>
      <w:r>
        <w:t>The Resistance shall be measured after any level variations subside to the specified criteria.</w:t>
      </w:r>
    </w:p>
    <w:p w14:paraId="4BAED8A6" w14:textId="77777777" w:rsidR="00B34208" w:rsidRDefault="00B34208" w:rsidP="00B34208">
      <w:pPr>
        <w:pStyle w:val="Requirement"/>
        <w:numPr>
          <w:ilvl w:val="0"/>
          <w:numId w:val="0"/>
        </w:numPr>
        <w:ind w:left="1080" w:hanging="360"/>
      </w:pPr>
      <w:r>
        <w:lastRenderedPageBreak/>
        <w:t>51</w:t>
      </w:r>
      <w:proofErr w:type="gramStart"/>
      <w:r>
        <w:t xml:space="preserve">)  </w:t>
      </w:r>
      <w:r>
        <w:tab/>
      </w:r>
      <w:proofErr w:type="gramEnd"/>
      <w:r>
        <w:t>If the measured resistance is within the specified tolerance, the test at this level is PASS; otherwise, a FAIL shall be logged.</w:t>
      </w:r>
    </w:p>
    <w:p w14:paraId="0DBA3392" w14:textId="77777777" w:rsidR="00B34208" w:rsidRDefault="00B34208" w:rsidP="00B34208">
      <w:pPr>
        <w:pStyle w:val="Requirement"/>
        <w:numPr>
          <w:ilvl w:val="0"/>
          <w:numId w:val="0"/>
        </w:numPr>
        <w:ind w:left="1080" w:hanging="360"/>
      </w:pPr>
      <w:r>
        <w:t>52</w:t>
      </w:r>
      <w:proofErr w:type="gramStart"/>
      <w:r>
        <w:t xml:space="preserve">)  </w:t>
      </w:r>
      <w:r>
        <w:tab/>
      </w:r>
      <w:proofErr w:type="gramEnd"/>
      <w:r>
        <w:t>The above three steps are repeated for each Low Fill Limit alternating between measuring ChA and ChB.</w:t>
      </w:r>
    </w:p>
    <w:p w14:paraId="3B5924A8" w14:textId="77777777" w:rsidR="00B34208" w:rsidRDefault="00B34208" w:rsidP="00B34208">
      <w:pPr>
        <w:pStyle w:val="Requirement"/>
        <w:numPr>
          <w:ilvl w:val="0"/>
          <w:numId w:val="0"/>
        </w:numPr>
        <w:ind w:left="1080" w:hanging="360"/>
      </w:pPr>
      <w:r>
        <w:t>53</w:t>
      </w:r>
      <w:proofErr w:type="gramStart"/>
      <w:r>
        <w:t xml:space="preserve">)  </w:t>
      </w:r>
      <w:r>
        <w:tab/>
      </w:r>
      <w:proofErr w:type="gramEnd"/>
      <w:r>
        <w:t>The oil level shall be drained from full to the Target Test Point.</w:t>
      </w:r>
    </w:p>
    <w:p w14:paraId="65E018D8" w14:textId="77777777" w:rsidR="00B34208" w:rsidRDefault="00B34208" w:rsidP="00B34208">
      <w:pPr>
        <w:pStyle w:val="Requirement"/>
        <w:numPr>
          <w:ilvl w:val="0"/>
          <w:numId w:val="0"/>
        </w:numPr>
        <w:ind w:left="1080" w:hanging="360"/>
      </w:pPr>
      <w:r>
        <w:t>54</w:t>
      </w:r>
      <w:proofErr w:type="gramStart"/>
      <w:r>
        <w:t xml:space="preserve">)  </w:t>
      </w:r>
      <w:r>
        <w:tab/>
      </w:r>
      <w:proofErr w:type="gramEnd"/>
      <w:r>
        <w:t>The Resistance shall be measured after any level variations subside to the specified criteria.</w:t>
      </w:r>
    </w:p>
    <w:p w14:paraId="24B53B5F" w14:textId="6126122C" w:rsidR="00B34208" w:rsidRDefault="00B34208" w:rsidP="00B34208">
      <w:pPr>
        <w:pStyle w:val="Requirement"/>
        <w:numPr>
          <w:ilvl w:val="0"/>
          <w:numId w:val="0"/>
        </w:numPr>
        <w:ind w:left="1080" w:hanging="360"/>
      </w:pPr>
      <w:r>
        <w:t>55</w:t>
      </w:r>
      <w:proofErr w:type="gramStart"/>
      <w:r>
        <w:t xml:space="preserve">)  </w:t>
      </w:r>
      <w:r>
        <w:tab/>
      </w:r>
      <w:proofErr w:type="gramEnd"/>
      <w:r>
        <w:t>If the measured resistance is within the specified tolerance, the test at this level is PASS; otherwise, a FAIL shall be logged.</w:t>
      </w:r>
    </w:p>
    <w:p w14:paraId="12FF3770" w14:textId="77777777" w:rsidR="00B34208" w:rsidRDefault="00B34208" w:rsidP="00B34208">
      <w:pPr>
        <w:pStyle w:val="Requirement"/>
        <w:numPr>
          <w:ilvl w:val="0"/>
          <w:numId w:val="0"/>
        </w:numPr>
        <w:ind w:left="1080" w:hanging="360"/>
      </w:pPr>
      <w:r>
        <w:t>56</w:t>
      </w:r>
      <w:proofErr w:type="gramStart"/>
      <w:r>
        <w:t xml:space="preserve">)  </w:t>
      </w:r>
      <w:r>
        <w:tab/>
      </w:r>
      <w:proofErr w:type="gramEnd"/>
      <w:r>
        <w:t>The above three steps are repeated for each High Drain Limit, alternating between measuring ChA and ChB.</w:t>
      </w:r>
    </w:p>
    <w:p w14:paraId="63FE7776" w14:textId="77777777" w:rsidR="00B34208" w:rsidRDefault="00B34208" w:rsidP="00B34208">
      <w:pPr>
        <w:pStyle w:val="Requirement"/>
        <w:numPr>
          <w:ilvl w:val="0"/>
          <w:numId w:val="0"/>
        </w:numPr>
        <w:ind w:left="1080" w:hanging="360"/>
      </w:pPr>
      <w:r>
        <w:t>57</w:t>
      </w:r>
      <w:proofErr w:type="gramStart"/>
      <w:r>
        <w:t xml:space="preserve">)  </w:t>
      </w:r>
      <w:r>
        <w:tab/>
      </w:r>
      <w:proofErr w:type="gramEnd"/>
      <w:r>
        <w:t>The DUT shall be recorded as PASS if no FAILs are recorded.</w:t>
      </w:r>
    </w:p>
    <w:p w14:paraId="3439D76A" w14:textId="77777777" w:rsidR="00B34208" w:rsidRDefault="00B34208" w:rsidP="00B34208">
      <w:pPr>
        <w:pStyle w:val="Requirement"/>
        <w:numPr>
          <w:ilvl w:val="0"/>
          <w:numId w:val="0"/>
        </w:numPr>
        <w:ind w:left="1080" w:hanging="360"/>
      </w:pPr>
      <w:r>
        <w:t>58</w:t>
      </w:r>
      <w:proofErr w:type="gramStart"/>
      <w:r>
        <w:t xml:space="preserve">)  </w:t>
      </w:r>
      <w:r>
        <w:tab/>
      </w:r>
      <w:proofErr w:type="gramEnd"/>
      <w:r>
        <w:t xml:space="preserve">The test status shall graphically display Ch A &amp; Ch B resistance in ohms and display the Level in inches.  </w:t>
      </w:r>
    </w:p>
    <w:p w14:paraId="2A09C66A" w14:textId="77777777" w:rsidR="00B34208" w:rsidRDefault="00B34208" w:rsidP="00B34208">
      <w:pPr>
        <w:pStyle w:val="Requirement"/>
        <w:numPr>
          <w:ilvl w:val="0"/>
          <w:numId w:val="0"/>
        </w:numPr>
        <w:ind w:left="1080" w:hanging="360"/>
      </w:pPr>
      <w:r>
        <w:t>59</w:t>
      </w:r>
      <w:proofErr w:type="gramStart"/>
      <w:r>
        <w:t xml:space="preserve">)  </w:t>
      </w:r>
      <w:r>
        <w:tab/>
      </w:r>
      <w:proofErr w:type="gramEnd"/>
      <w:r>
        <w:t>All three traces shall be scaled so that they are overlaid at a similar size. The chart scale is a configurable test parameter.</w:t>
      </w:r>
    </w:p>
    <w:p w14:paraId="540DA03B" w14:textId="77777777" w:rsidR="00B34208" w:rsidRDefault="00B34208" w:rsidP="00B34208">
      <w:pPr>
        <w:pStyle w:val="Requirement"/>
        <w:numPr>
          <w:ilvl w:val="0"/>
          <w:numId w:val="0"/>
        </w:numPr>
        <w:ind w:left="1080" w:hanging="360"/>
      </w:pPr>
      <w:r>
        <w:t>60</w:t>
      </w:r>
      <w:proofErr w:type="gramStart"/>
      <w:r>
        <w:t xml:space="preserve">)  </w:t>
      </w:r>
      <w:r>
        <w:tab/>
      </w:r>
      <w:proofErr w:type="gramEnd"/>
      <w:r>
        <w:t>A display shall indicate each switch status as NOT TESTED (gray), PASS (green), FAIL (red), or ERROR (yellow) for a detected procedural problem.</w:t>
      </w:r>
    </w:p>
    <w:p w14:paraId="29C8DB77" w14:textId="77777777" w:rsidR="00B34208" w:rsidRDefault="00B34208" w:rsidP="00B34208">
      <w:pPr>
        <w:pStyle w:val="Requirement"/>
        <w:numPr>
          <w:ilvl w:val="0"/>
          <w:numId w:val="0"/>
        </w:numPr>
        <w:ind w:left="1080" w:hanging="360"/>
      </w:pPr>
      <w:r>
        <w:t>61</w:t>
      </w:r>
      <w:proofErr w:type="gramStart"/>
      <w:r>
        <w:t xml:space="preserve">)  </w:t>
      </w:r>
      <w:r>
        <w:tab/>
      </w:r>
      <w:proofErr w:type="gramEnd"/>
      <w:r>
        <w:t xml:space="preserve">A display shall indicate the measured Target Test Point and the actual resistance measured there. </w:t>
      </w:r>
    </w:p>
    <w:p w14:paraId="19982A84" w14:textId="77777777" w:rsidR="00B34208" w:rsidRDefault="00B34208" w:rsidP="00B34208">
      <w:pPr>
        <w:pStyle w:val="Requirement"/>
        <w:numPr>
          <w:ilvl w:val="0"/>
          <w:numId w:val="0"/>
        </w:numPr>
        <w:ind w:left="1080" w:hanging="360"/>
      </w:pPr>
      <w:r>
        <w:t>62</w:t>
      </w:r>
      <w:proofErr w:type="gramStart"/>
      <w:r>
        <w:t xml:space="preserve">)  </w:t>
      </w:r>
      <w:r>
        <w:tab/>
      </w:r>
      <w:proofErr w:type="gramEnd"/>
      <w:r>
        <w:t>The User must have the means to monitor the Test bench health during testing.</w:t>
      </w:r>
    </w:p>
    <w:p w14:paraId="7DA3CBF6" w14:textId="77777777" w:rsidR="00B34208" w:rsidRDefault="00B34208" w:rsidP="00B34208">
      <w:pPr>
        <w:pStyle w:val="Requirement"/>
        <w:numPr>
          <w:ilvl w:val="0"/>
          <w:numId w:val="0"/>
        </w:numPr>
        <w:ind w:left="1080" w:hanging="360"/>
      </w:pPr>
      <w:r>
        <w:t>63</w:t>
      </w:r>
      <w:proofErr w:type="gramStart"/>
      <w:r>
        <w:t xml:space="preserve">)  </w:t>
      </w:r>
      <w:r>
        <w:tab/>
      </w:r>
      <w:proofErr w:type="gramEnd"/>
      <w:r>
        <w:t xml:space="preserve">Users must have a means to PAUSE the test. </w:t>
      </w:r>
    </w:p>
    <w:p w14:paraId="0FD49D8C" w14:textId="77777777" w:rsidR="00B34208" w:rsidRDefault="00B34208" w:rsidP="00B34208">
      <w:pPr>
        <w:pStyle w:val="Requirement"/>
        <w:numPr>
          <w:ilvl w:val="0"/>
          <w:numId w:val="0"/>
        </w:numPr>
        <w:ind w:left="1080" w:hanging="360"/>
      </w:pPr>
      <w:r>
        <w:t>64</w:t>
      </w:r>
      <w:proofErr w:type="gramStart"/>
      <w:r>
        <w:t xml:space="preserve">)  </w:t>
      </w:r>
      <w:r>
        <w:tab/>
      </w:r>
      <w:proofErr w:type="gramEnd"/>
      <w:r>
        <w:t>Users must have a means to ABORT the test.</w:t>
      </w:r>
    </w:p>
    <w:p w14:paraId="6AACBD07" w14:textId="77777777" w:rsidR="00B34208" w:rsidRDefault="00B34208" w:rsidP="00B34208">
      <w:pPr>
        <w:pStyle w:val="Requirement"/>
        <w:numPr>
          <w:ilvl w:val="0"/>
          <w:numId w:val="0"/>
        </w:numPr>
        <w:ind w:left="1080" w:hanging="360"/>
      </w:pPr>
      <w:r>
        <w:t>65</w:t>
      </w:r>
      <w:proofErr w:type="gramStart"/>
      <w:r>
        <w:t xml:space="preserve">)  </w:t>
      </w:r>
      <w:r>
        <w:tab/>
      </w:r>
      <w:proofErr w:type="gramEnd"/>
      <w:r>
        <w:t xml:space="preserve">Users must have the option to RERUN the test. </w:t>
      </w:r>
    </w:p>
    <w:p w14:paraId="7FDCA615" w14:textId="77777777" w:rsidR="00B34208" w:rsidRDefault="00B34208" w:rsidP="00B34208">
      <w:pPr>
        <w:pStyle w:val="Requirement"/>
        <w:numPr>
          <w:ilvl w:val="0"/>
          <w:numId w:val="0"/>
        </w:numPr>
        <w:ind w:left="1080" w:hanging="360"/>
      </w:pPr>
      <w:r>
        <w:t>66</w:t>
      </w:r>
      <w:proofErr w:type="gramStart"/>
      <w:r>
        <w:t xml:space="preserve">)  </w:t>
      </w:r>
      <w:r>
        <w:tab/>
      </w:r>
      <w:proofErr w:type="gramEnd"/>
      <w:r>
        <w:t>Users must have the option to run the level in manual or automatic modes.</w:t>
      </w:r>
    </w:p>
    <w:p w14:paraId="716110C9" w14:textId="4EDC6D16" w:rsidR="00B34208" w:rsidRDefault="00B34208" w:rsidP="00B34208">
      <w:pPr>
        <w:pStyle w:val="Requirement"/>
        <w:numPr>
          <w:ilvl w:val="0"/>
          <w:numId w:val="0"/>
        </w:numPr>
        <w:ind w:left="1080" w:hanging="360"/>
      </w:pPr>
      <w:r>
        <w:t>67</w:t>
      </w:r>
      <w:proofErr w:type="gramStart"/>
      <w:r>
        <w:t xml:space="preserve">)  </w:t>
      </w:r>
      <w:r>
        <w:tab/>
      </w:r>
      <w:proofErr w:type="gramEnd"/>
      <w:r>
        <w:t>The default test mode is automatic</w:t>
      </w:r>
    </w:p>
    <w:p w14:paraId="2286CF67" w14:textId="77777777" w:rsidR="00C53C96" w:rsidRDefault="00C53C96">
      <w:pPr>
        <w:pStyle w:val="Step"/>
        <w:numPr>
          <w:ilvl w:val="0"/>
          <w:numId w:val="23"/>
        </w:numPr>
      </w:pPr>
      <w:r>
        <w:t>Disconnect the Instruments</w:t>
      </w:r>
    </w:p>
    <w:p w14:paraId="6C9EF8A5" w14:textId="19FC60CA" w:rsidR="00351C22" w:rsidRDefault="00351C22" w:rsidP="00351C22">
      <w:pPr>
        <w:spacing w:before="120"/>
        <w:ind w:left="360"/>
      </w:pPr>
      <w:r>
        <w:t>NOTE</w:t>
      </w:r>
      <w:r w:rsidR="007D6E10">
        <w:t>: This</w:t>
      </w:r>
      <w:r>
        <w:t xml:space="preserve"> test may be run with Instruments and an OLS sensor installed but result values and indicator may vary.</w:t>
      </w:r>
    </w:p>
    <w:p w14:paraId="0A0C4D04" w14:textId="77777777" w:rsidR="00451DD6" w:rsidRDefault="00451DD6">
      <w:pPr>
        <w:pStyle w:val="Step"/>
        <w:numPr>
          <w:ilvl w:val="0"/>
          <w:numId w:val="23"/>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51DD6" w:rsidRPr="00543DA8" w14:paraId="4C5990E4" w14:textId="77777777" w:rsidTr="00451DD6">
        <w:tc>
          <w:tcPr>
            <w:tcW w:w="2484" w:type="dxa"/>
          </w:tcPr>
          <w:p w14:paraId="14F35A50" w14:textId="77777777" w:rsidR="00451DD6" w:rsidRPr="00BE2370" w:rsidRDefault="00451DD6" w:rsidP="00E13D20">
            <w:pPr>
              <w:pStyle w:val="checkbox"/>
              <w:numPr>
                <w:ilvl w:val="0"/>
                <w:numId w:val="0"/>
              </w:numPr>
              <w:ind w:left="288"/>
              <w:rPr>
                <w:sz w:val="20"/>
              </w:rPr>
            </w:pPr>
            <w:r w:rsidRPr="00BE2370">
              <w:rPr>
                <w:sz w:val="20"/>
              </w:rPr>
              <w:t>Test</w:t>
            </w:r>
          </w:p>
        </w:tc>
        <w:tc>
          <w:tcPr>
            <w:tcW w:w="917" w:type="dxa"/>
          </w:tcPr>
          <w:p w14:paraId="56DC69F4" w14:textId="77777777" w:rsidR="00451DD6" w:rsidRPr="00BE2370" w:rsidRDefault="00451DD6" w:rsidP="00E13D20">
            <w:pPr>
              <w:pStyle w:val="checkbox"/>
              <w:numPr>
                <w:ilvl w:val="0"/>
                <w:numId w:val="0"/>
              </w:numPr>
              <w:jc w:val="center"/>
              <w:rPr>
                <w:sz w:val="20"/>
              </w:rPr>
            </w:pPr>
            <w:r w:rsidRPr="00BE2370">
              <w:rPr>
                <w:sz w:val="20"/>
              </w:rPr>
              <w:t>Post-Pot</w:t>
            </w:r>
          </w:p>
        </w:tc>
        <w:tc>
          <w:tcPr>
            <w:tcW w:w="348" w:type="dxa"/>
          </w:tcPr>
          <w:p w14:paraId="60D9AD00" w14:textId="77777777" w:rsidR="00451DD6" w:rsidRPr="00BE2370" w:rsidRDefault="00451DD6" w:rsidP="00E13D20">
            <w:pPr>
              <w:pStyle w:val="checkbox"/>
              <w:numPr>
                <w:ilvl w:val="0"/>
                <w:numId w:val="0"/>
              </w:numPr>
              <w:ind w:left="1620"/>
              <w:rPr>
                <w:sz w:val="20"/>
              </w:rPr>
            </w:pPr>
          </w:p>
        </w:tc>
        <w:tc>
          <w:tcPr>
            <w:tcW w:w="2500" w:type="dxa"/>
          </w:tcPr>
          <w:p w14:paraId="19CEC067" w14:textId="77777777" w:rsidR="00451DD6" w:rsidRPr="00BE2370" w:rsidRDefault="00451DD6" w:rsidP="00E13D20">
            <w:pPr>
              <w:pStyle w:val="checkbox"/>
              <w:numPr>
                <w:ilvl w:val="0"/>
                <w:numId w:val="0"/>
              </w:numPr>
              <w:ind w:left="288"/>
              <w:rPr>
                <w:sz w:val="20"/>
              </w:rPr>
            </w:pPr>
            <w:r w:rsidRPr="00BE2370">
              <w:rPr>
                <w:sz w:val="20"/>
              </w:rPr>
              <w:t xml:space="preserve">Pre-Fill to </w:t>
            </w:r>
          </w:p>
        </w:tc>
        <w:tc>
          <w:tcPr>
            <w:tcW w:w="1149" w:type="dxa"/>
          </w:tcPr>
          <w:p w14:paraId="2BB7FC5F" w14:textId="77777777" w:rsidR="00451DD6" w:rsidRPr="00BE2370" w:rsidRDefault="00451DD6" w:rsidP="00E13D20">
            <w:pPr>
              <w:pStyle w:val="checkbox"/>
              <w:numPr>
                <w:ilvl w:val="0"/>
                <w:numId w:val="0"/>
              </w:numPr>
              <w:jc w:val="center"/>
              <w:rPr>
                <w:sz w:val="20"/>
              </w:rPr>
            </w:pPr>
            <w:r w:rsidRPr="00BE2370">
              <w:rPr>
                <w:sz w:val="20"/>
              </w:rPr>
              <w:t>OFF</w:t>
            </w:r>
          </w:p>
        </w:tc>
      </w:tr>
    </w:tbl>
    <w:p w14:paraId="23A9FB42" w14:textId="4CF8A022" w:rsidR="00451DD6" w:rsidRDefault="00451DD6" w:rsidP="00451DD6">
      <w:pPr>
        <w:pStyle w:val="checkbox"/>
      </w:pPr>
      <w:r w:rsidRPr="00A3768F">
        <w:t xml:space="preserve">Click OK, </w:t>
      </w:r>
    </w:p>
    <w:p w14:paraId="2C966FF8" w14:textId="295FC8F5" w:rsidR="00C53C96" w:rsidRDefault="00C53C96" w:rsidP="00451DD6">
      <w:pPr>
        <w:pStyle w:val="checkbox"/>
      </w:pPr>
      <w:r>
        <w:t>Verify the Instruments LED is Yellow indicating the Simulation Mode.</w:t>
      </w:r>
    </w:p>
    <w:p w14:paraId="6A708FD5" w14:textId="4170ED82" w:rsidR="00C3639F" w:rsidRDefault="00C3639F" w:rsidP="00C3639F">
      <w:pPr>
        <w:pStyle w:val="checkbox"/>
      </w:pPr>
      <w:r>
        <w:t>On the menu select View&gt;Files &amp; Paths and note the path to the report files folder</w:t>
      </w:r>
    </w:p>
    <w:p w14:paraId="572E1871" w14:textId="5B39C41B" w:rsidR="003F22C9" w:rsidRDefault="003F22C9" w:rsidP="003F22C9">
      <w:pPr>
        <w:pStyle w:val="checkbox"/>
      </w:pPr>
      <w:r>
        <w:t>Verify that Current Test State Out is sequencing through the test protocol.</w:t>
      </w:r>
    </w:p>
    <w:p w14:paraId="3AF8D1DF" w14:textId="77777777" w:rsidR="00451DD6" w:rsidRPr="00A3768F" w:rsidRDefault="00451DD6" w:rsidP="00451DD6">
      <w:pPr>
        <w:pStyle w:val="checkbox"/>
        <w:numPr>
          <w:ilvl w:val="0"/>
          <w:numId w:val="0"/>
        </w:numPr>
        <w:ind w:left="1267"/>
      </w:pPr>
    </w:p>
    <w:p w14:paraId="529EBB49" w14:textId="6C9E2495" w:rsidR="00C53C96" w:rsidRDefault="00C53C96">
      <w:pPr>
        <w:pStyle w:val="Step"/>
        <w:numPr>
          <w:ilvl w:val="0"/>
          <w:numId w:val="23"/>
        </w:numPr>
      </w:pPr>
      <w:r>
        <w:lastRenderedPageBreak/>
        <w:t xml:space="preserve">Allow the Post-Pot test to run for several moments to develop a data plot </w:t>
      </w:r>
      <w:r w:rsidR="003F22C9">
        <w:t>in the Test Progress Display</w:t>
      </w:r>
    </w:p>
    <w:p w14:paraId="2B46CD20" w14:textId="00AEDBB3" w:rsidR="003F22C9" w:rsidRDefault="00C53C96" w:rsidP="003F22C9">
      <w:pPr>
        <w:pStyle w:val="checkbox"/>
      </w:pPr>
      <w:r>
        <w:t xml:space="preserve">Verify Ch </w:t>
      </w:r>
      <w:proofErr w:type="gramStart"/>
      <w:r>
        <w:t>A</w:t>
      </w:r>
      <w:proofErr w:type="gramEnd"/>
      <w:r>
        <w:t xml:space="preserve"> Ohms, Ch B Ohms</w:t>
      </w:r>
      <w:r w:rsidR="003F22C9">
        <w:t xml:space="preserve"> show a value with </w:t>
      </w:r>
      <w:proofErr w:type="spellStart"/>
      <w:r w:rsidR="003F22C9">
        <w:t>xxx.x</w:t>
      </w:r>
      <w:proofErr w:type="spellEnd"/>
      <w:r w:rsidR="003F22C9">
        <w:t xml:space="preserve"> format above the chart and change with the charted data.</w:t>
      </w:r>
    </w:p>
    <w:p w14:paraId="10674491" w14:textId="7DD8A622" w:rsidR="003F22C9" w:rsidRDefault="003F22C9" w:rsidP="003F22C9">
      <w:pPr>
        <w:pStyle w:val="checkbox"/>
      </w:pPr>
      <w:r>
        <w:t xml:space="preserve">Verify </w:t>
      </w:r>
      <w:r w:rsidR="00C53C96">
        <w:t xml:space="preserve">Level </w:t>
      </w:r>
      <w:r>
        <w:t xml:space="preserve">Inches show a value with </w:t>
      </w:r>
      <w:proofErr w:type="spellStart"/>
      <w:r>
        <w:t>x.xxx</w:t>
      </w:r>
      <w:proofErr w:type="spellEnd"/>
      <w:r>
        <w:t xml:space="preserve"> format above the chart and change with the charted data.</w:t>
      </w:r>
    </w:p>
    <w:p w14:paraId="346542E5" w14:textId="64BE1CFB" w:rsidR="00C53C96" w:rsidRDefault="00C53C96" w:rsidP="001056B2">
      <w:pPr>
        <w:pStyle w:val="checkbox"/>
      </w:pPr>
      <w:r>
        <w:t>Verify a green stair-step plot on the chart representing the Level data.</w:t>
      </w:r>
    </w:p>
    <w:p w14:paraId="40A38FDC" w14:textId="77777777" w:rsidR="00C53C96" w:rsidRDefault="00C53C96" w:rsidP="00C53C96">
      <w:pPr>
        <w:pStyle w:val="checkbox"/>
      </w:pPr>
      <w:r>
        <w:t xml:space="preserve">Verify a white stair-step plot on the chart representing Ch </w:t>
      </w:r>
      <w:proofErr w:type="gramStart"/>
      <w:r>
        <w:t>A</w:t>
      </w:r>
      <w:proofErr w:type="gramEnd"/>
      <w:r>
        <w:t xml:space="preserve"> Ohms</w:t>
      </w:r>
    </w:p>
    <w:p w14:paraId="25D5AC69" w14:textId="77777777" w:rsidR="003F22C9" w:rsidRDefault="00C53C96" w:rsidP="00C53C96">
      <w:pPr>
        <w:pStyle w:val="checkbox"/>
      </w:pPr>
      <w:r>
        <w:t>Verify a red stair-step plot on the chart representing Ch B Ohms</w:t>
      </w:r>
    </w:p>
    <w:p w14:paraId="782F9164" w14:textId="54C50821" w:rsidR="00C53C96" w:rsidRDefault="003F22C9" w:rsidP="003F22C9">
      <w:r>
        <w:rPr>
          <w:noProof/>
        </w:rPr>
        <w:drawing>
          <wp:inline distT="0" distB="0" distL="0" distR="0" wp14:anchorId="12AB1F97" wp14:editId="49E79828">
            <wp:extent cx="5855970" cy="3210314"/>
            <wp:effectExtent l="0" t="0" r="0" b="9525"/>
            <wp:docPr id="88659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69866" cy="3217932"/>
                    </a:xfrm>
                    <a:prstGeom prst="rect">
                      <a:avLst/>
                    </a:prstGeom>
                    <a:noFill/>
                  </pic:spPr>
                </pic:pic>
              </a:graphicData>
            </a:graphic>
          </wp:inline>
        </w:drawing>
      </w:r>
    </w:p>
    <w:p w14:paraId="39CE73AF" w14:textId="4A4A4C15" w:rsidR="003F22C9" w:rsidRDefault="003F22C9" w:rsidP="003F22C9">
      <w:pPr>
        <w:pStyle w:val="Caption"/>
      </w:pPr>
      <w:r>
        <w:t>Test Progress Display</w:t>
      </w:r>
    </w:p>
    <w:p w14:paraId="4315BDB5" w14:textId="2C3050D0" w:rsidR="00C3639F" w:rsidRPr="00C3639F" w:rsidRDefault="00C3639F">
      <w:pPr>
        <w:pStyle w:val="Step"/>
        <w:numPr>
          <w:ilvl w:val="0"/>
          <w:numId w:val="55"/>
        </w:numPr>
      </w:pPr>
      <w:r>
        <w:t>Skip to step 3 of Test Case 22.</w:t>
      </w:r>
    </w:p>
    <w:p w14:paraId="7BB5D47B" w14:textId="77777777" w:rsidR="000A40C4" w:rsidRPr="000A40C4" w:rsidRDefault="000A40C4" w:rsidP="000A40C4"/>
    <w:p w14:paraId="350E782D" w14:textId="77777777" w:rsidR="00451DD6" w:rsidRDefault="00451DD6">
      <w:pPr>
        <w:pStyle w:val="Requirement"/>
        <w:numPr>
          <w:ilvl w:val="0"/>
          <w:numId w:val="105"/>
        </w:numPr>
      </w:pPr>
      <w:r>
        <w:t>Shall display the Pass/Fail status and progress of the test.</w:t>
      </w:r>
    </w:p>
    <w:p w14:paraId="35AACB61" w14:textId="77777777" w:rsidR="003F22C9" w:rsidRDefault="003F22C9">
      <w:pPr>
        <w:pStyle w:val="Step"/>
        <w:numPr>
          <w:ilvl w:val="0"/>
          <w:numId w:val="54"/>
        </w:numPr>
      </w:pPr>
      <w:r>
        <w:t>Disconnect the Instruments</w:t>
      </w:r>
    </w:p>
    <w:p w14:paraId="74492466" w14:textId="77777777" w:rsidR="003F22C9" w:rsidRDefault="003F22C9">
      <w:pPr>
        <w:pStyle w:val="Step"/>
        <w:numPr>
          <w:ilvl w:val="0"/>
          <w:numId w:val="54"/>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3F22C9" w:rsidRPr="00543DA8" w14:paraId="052FB85C" w14:textId="77777777" w:rsidTr="00E13D20">
        <w:tc>
          <w:tcPr>
            <w:tcW w:w="2484" w:type="dxa"/>
          </w:tcPr>
          <w:p w14:paraId="350646EE" w14:textId="77777777" w:rsidR="003F22C9" w:rsidRPr="00BE2370" w:rsidRDefault="003F22C9" w:rsidP="00E13D20">
            <w:pPr>
              <w:pStyle w:val="checkbox"/>
              <w:numPr>
                <w:ilvl w:val="0"/>
                <w:numId w:val="0"/>
              </w:numPr>
              <w:ind w:left="288"/>
              <w:rPr>
                <w:sz w:val="20"/>
              </w:rPr>
            </w:pPr>
            <w:r w:rsidRPr="00BE2370">
              <w:rPr>
                <w:sz w:val="20"/>
              </w:rPr>
              <w:t>Test</w:t>
            </w:r>
          </w:p>
        </w:tc>
        <w:tc>
          <w:tcPr>
            <w:tcW w:w="917" w:type="dxa"/>
          </w:tcPr>
          <w:p w14:paraId="4CDBE543" w14:textId="77777777" w:rsidR="003F22C9" w:rsidRPr="00BE2370" w:rsidRDefault="003F22C9" w:rsidP="00E13D20">
            <w:pPr>
              <w:pStyle w:val="checkbox"/>
              <w:numPr>
                <w:ilvl w:val="0"/>
                <w:numId w:val="0"/>
              </w:numPr>
              <w:jc w:val="center"/>
              <w:rPr>
                <w:sz w:val="20"/>
              </w:rPr>
            </w:pPr>
            <w:r w:rsidRPr="00BE2370">
              <w:rPr>
                <w:sz w:val="20"/>
              </w:rPr>
              <w:t>Post-Pot</w:t>
            </w:r>
          </w:p>
        </w:tc>
        <w:tc>
          <w:tcPr>
            <w:tcW w:w="348" w:type="dxa"/>
          </w:tcPr>
          <w:p w14:paraId="2AF71C26" w14:textId="77777777" w:rsidR="003F22C9" w:rsidRPr="00BE2370" w:rsidRDefault="003F22C9" w:rsidP="00E13D20">
            <w:pPr>
              <w:pStyle w:val="checkbox"/>
              <w:numPr>
                <w:ilvl w:val="0"/>
                <w:numId w:val="0"/>
              </w:numPr>
              <w:ind w:left="1620"/>
              <w:rPr>
                <w:sz w:val="20"/>
              </w:rPr>
            </w:pPr>
          </w:p>
        </w:tc>
        <w:tc>
          <w:tcPr>
            <w:tcW w:w="2500" w:type="dxa"/>
          </w:tcPr>
          <w:p w14:paraId="64FFAB5B" w14:textId="77777777" w:rsidR="003F22C9" w:rsidRPr="00BE2370" w:rsidRDefault="003F22C9" w:rsidP="00E13D20">
            <w:pPr>
              <w:pStyle w:val="checkbox"/>
              <w:numPr>
                <w:ilvl w:val="0"/>
                <w:numId w:val="0"/>
              </w:numPr>
              <w:ind w:left="288"/>
              <w:rPr>
                <w:sz w:val="20"/>
              </w:rPr>
            </w:pPr>
            <w:r w:rsidRPr="00BE2370">
              <w:rPr>
                <w:sz w:val="20"/>
              </w:rPr>
              <w:t xml:space="preserve">Pre-Fill to </w:t>
            </w:r>
          </w:p>
        </w:tc>
        <w:tc>
          <w:tcPr>
            <w:tcW w:w="1149" w:type="dxa"/>
          </w:tcPr>
          <w:p w14:paraId="3F5D9BD3" w14:textId="77777777" w:rsidR="003F22C9" w:rsidRPr="00BE2370" w:rsidRDefault="003F22C9" w:rsidP="00E13D20">
            <w:pPr>
              <w:pStyle w:val="checkbox"/>
              <w:numPr>
                <w:ilvl w:val="0"/>
                <w:numId w:val="0"/>
              </w:numPr>
              <w:jc w:val="center"/>
              <w:rPr>
                <w:sz w:val="20"/>
              </w:rPr>
            </w:pPr>
            <w:r w:rsidRPr="00BE2370">
              <w:rPr>
                <w:sz w:val="20"/>
              </w:rPr>
              <w:t>OFF</w:t>
            </w:r>
          </w:p>
        </w:tc>
      </w:tr>
    </w:tbl>
    <w:p w14:paraId="12C05892" w14:textId="77777777" w:rsidR="003F22C9" w:rsidRDefault="003F22C9" w:rsidP="003F22C9">
      <w:pPr>
        <w:pStyle w:val="checkbox"/>
      </w:pPr>
      <w:r w:rsidRPr="00A3768F">
        <w:t xml:space="preserve">Click OK, </w:t>
      </w:r>
    </w:p>
    <w:p w14:paraId="7812A6E3" w14:textId="77777777" w:rsidR="003F22C9" w:rsidRDefault="003F22C9" w:rsidP="003F22C9">
      <w:pPr>
        <w:pStyle w:val="checkbox"/>
      </w:pPr>
      <w:r>
        <w:t>Verify the Instruments LED is Yellow indicating the Simulation Mode.</w:t>
      </w:r>
    </w:p>
    <w:p w14:paraId="6C5FADAF" w14:textId="6B9C778F" w:rsidR="000A40C4" w:rsidRDefault="000A40C4" w:rsidP="000A40C4">
      <w:pPr>
        <w:pStyle w:val="checkbox"/>
      </w:pPr>
      <w:r>
        <w:t>On the menu select View&gt;Files &amp; Paths and note the path to the report files folder</w:t>
      </w:r>
    </w:p>
    <w:p w14:paraId="7E994819" w14:textId="792CA451" w:rsidR="003F22C9" w:rsidRPr="00A3768F" w:rsidRDefault="003F22C9" w:rsidP="000A40C4">
      <w:pPr>
        <w:pStyle w:val="checkbox"/>
      </w:pPr>
      <w:r>
        <w:t>Verify that Current Test State Out is sequencing through the test protocol.</w:t>
      </w:r>
    </w:p>
    <w:p w14:paraId="596FEE2D" w14:textId="4CEDF36A" w:rsidR="003F22C9" w:rsidRDefault="003F22C9">
      <w:pPr>
        <w:pStyle w:val="Step"/>
        <w:numPr>
          <w:ilvl w:val="0"/>
          <w:numId w:val="54"/>
        </w:numPr>
      </w:pPr>
      <w:r>
        <w:lastRenderedPageBreak/>
        <w:t>Allow the Post-Pot test to run for several moments to develop a Status Table in the Test Progress Display (shown above)</w:t>
      </w:r>
    </w:p>
    <w:p w14:paraId="20D2BD1D" w14:textId="66BFFE7B" w:rsidR="003F22C9" w:rsidRDefault="003F22C9" w:rsidP="003F22C9">
      <w:pPr>
        <w:pStyle w:val="checkbox"/>
      </w:pPr>
      <w:r>
        <w:t xml:space="preserve">Verify that Ch </w:t>
      </w:r>
      <w:proofErr w:type="gramStart"/>
      <w:r>
        <w:t>A</w:t>
      </w:r>
      <w:proofErr w:type="gramEnd"/>
      <w:r>
        <w:t xml:space="preserve"> Ohms, Ch B Ohms </w:t>
      </w:r>
      <w:r w:rsidR="000A40C4">
        <w:t xml:space="preserve">Measured Resistance </w:t>
      </w:r>
      <w:r>
        <w:t xml:space="preserve">and </w:t>
      </w:r>
      <w:r w:rsidR="000A40C4">
        <w:t xml:space="preserve">Measured </w:t>
      </w:r>
      <w:r>
        <w:t>Target Level Values for each step.</w:t>
      </w:r>
    </w:p>
    <w:p w14:paraId="0797DAAD" w14:textId="77777777" w:rsidR="000A40C4" w:rsidRDefault="000A40C4" w:rsidP="000A40C4">
      <w:pPr>
        <w:pStyle w:val="checkbox"/>
      </w:pPr>
      <w:r>
        <w:t>Verify both the Fill and Drain status lights indicate test status as the test progresses.</w:t>
      </w:r>
    </w:p>
    <w:p w14:paraId="598B1039" w14:textId="32F1A93E" w:rsidR="00451DD6" w:rsidRDefault="003F22C9" w:rsidP="000A40C4">
      <w:pPr>
        <w:pStyle w:val="checkbox"/>
      </w:pPr>
      <w:r>
        <w:t xml:space="preserve">Verify </w:t>
      </w:r>
      <w:r w:rsidR="000A40C4">
        <w:t>the FILL and DRAIN Status lights change from dark to green as the test progresses.</w:t>
      </w:r>
    </w:p>
    <w:p w14:paraId="223C99B1" w14:textId="511433A3" w:rsidR="00451DD6" w:rsidRDefault="000A40C4">
      <w:pPr>
        <w:pStyle w:val="Step"/>
      </w:pPr>
      <w:r>
        <w:t>Wait until the test is completed (DONE state) and the app closes.</w:t>
      </w:r>
    </w:p>
    <w:p w14:paraId="15D8BB60" w14:textId="0AFE9FCA" w:rsidR="00451DD6" w:rsidRDefault="00451DD6" w:rsidP="00C3639F">
      <w:pPr>
        <w:pStyle w:val="checkbox"/>
      </w:pPr>
      <w:r w:rsidRPr="00C3639F">
        <w:t xml:space="preserve">Verify that a report is generated and saved as an XL workbook </w:t>
      </w:r>
      <w:r w:rsidR="000A40C4" w:rsidRPr="00C3639F">
        <w:t>in the noted report folder.</w:t>
      </w:r>
    </w:p>
    <w:p w14:paraId="04528700" w14:textId="77777777" w:rsidR="00C3639F" w:rsidRDefault="00C3639F" w:rsidP="00C3639F"/>
    <w:p w14:paraId="5E9C8AC8" w14:textId="77777777" w:rsidR="00C3639F" w:rsidRPr="00C3639F" w:rsidRDefault="00C3639F" w:rsidP="00C3639F"/>
    <w:p w14:paraId="36990534" w14:textId="77777777" w:rsidR="00451DD6" w:rsidRDefault="00451DD6" w:rsidP="00451DD6">
      <w:pPr>
        <w:pStyle w:val="ZPara"/>
      </w:pPr>
      <w:r>
        <w:t>Tester   __________________      Date ______________       PASS      FAIL</w:t>
      </w:r>
    </w:p>
    <w:p w14:paraId="4C5EC9EA" w14:textId="77777777" w:rsidR="00451DD6" w:rsidRDefault="00451DD6" w:rsidP="00B77D2B">
      <w:pPr>
        <w:pStyle w:val="Step"/>
        <w:numPr>
          <w:ilvl w:val="0"/>
          <w:numId w:val="0"/>
        </w:numPr>
        <w:ind w:left="720"/>
      </w:pPr>
    </w:p>
    <w:p w14:paraId="6374986F" w14:textId="4EE5DF47" w:rsidR="00A942A0" w:rsidRDefault="00A942A0" w:rsidP="00FA6432">
      <w:pPr>
        <w:pStyle w:val="Heading3"/>
      </w:pPr>
    </w:p>
    <w:p w14:paraId="684670A2" w14:textId="70721E2A" w:rsidR="00A2175C" w:rsidRDefault="00A2175C">
      <w:pPr>
        <w:pStyle w:val="Requirement"/>
        <w:numPr>
          <w:ilvl w:val="0"/>
          <w:numId w:val="106"/>
        </w:numPr>
      </w:pPr>
      <w:r>
        <w:rPr>
          <w:highlight w:val="yellow"/>
        </w:rPr>
        <w:t xml:space="preserve">Shall provide </w:t>
      </w:r>
      <w:r w:rsidR="00691589">
        <w:rPr>
          <w:highlight w:val="yellow"/>
        </w:rPr>
        <w:t>a means to determine the initial PCB set depth.</w:t>
      </w:r>
    </w:p>
    <w:p w14:paraId="70B5704E" w14:textId="43F23168" w:rsidR="00B54E82" w:rsidRDefault="00691589">
      <w:pPr>
        <w:pStyle w:val="Requirement"/>
        <w:numPr>
          <w:ilvl w:val="0"/>
          <w:numId w:val="107"/>
        </w:numPr>
      </w:pPr>
      <w:r>
        <w:rPr>
          <w:highlight w:val="yellow"/>
        </w:rPr>
        <w:t>Shall provide a means to determine sensor viability before potting process.</w:t>
      </w:r>
    </w:p>
    <w:p w14:paraId="2C1AE507" w14:textId="6AF785E9" w:rsidR="007B4DD2" w:rsidRDefault="007B4DD2">
      <w:pPr>
        <w:pStyle w:val="ListParagraph"/>
        <w:numPr>
          <w:ilvl w:val="0"/>
          <w:numId w:val="56"/>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26D79D01" w14:textId="2FA4630F" w:rsidR="007B4DD2" w:rsidRPr="007B4DD2" w:rsidRDefault="007B4DD2">
      <w:pPr>
        <w:pStyle w:val="ListParagraph"/>
        <w:numPr>
          <w:ilvl w:val="0"/>
          <w:numId w:val="57"/>
        </w:numPr>
        <w:rPr>
          <w:b/>
          <w:bCs/>
        </w:rPr>
      </w:pPr>
      <w:r>
        <w:rPr>
          <w:b/>
          <w:bCs/>
        </w:rPr>
        <w:t xml:space="preserve">Pre-Fill </w:t>
      </w:r>
      <w:r>
        <w:t xml:space="preserve">This is a fast fill and empty of the tank to lubricate the sensor prior to test unless disabled by the user.  </w:t>
      </w:r>
    </w:p>
    <w:p w14:paraId="3080A829" w14:textId="77777777" w:rsidR="007B4DD2" w:rsidRPr="007B4DD2" w:rsidRDefault="007B4DD2" w:rsidP="007B4DD2">
      <w:pPr>
        <w:ind w:left="360"/>
        <w:rPr>
          <w:b/>
          <w:bCs/>
        </w:rPr>
      </w:pPr>
    </w:p>
    <w:p w14:paraId="6F3847E8" w14:textId="77777777" w:rsidR="00351C22" w:rsidRDefault="00351C22">
      <w:pPr>
        <w:pStyle w:val="Step"/>
        <w:numPr>
          <w:ilvl w:val="0"/>
          <w:numId w:val="58"/>
        </w:numPr>
      </w:pPr>
      <w:r>
        <w:t>Disconnect the Instruments</w:t>
      </w:r>
    </w:p>
    <w:p w14:paraId="5D2B8E35" w14:textId="3687804A" w:rsidR="00351C22" w:rsidRDefault="00351C22" w:rsidP="00351C22">
      <w:pPr>
        <w:spacing w:before="120"/>
        <w:ind w:left="360"/>
      </w:pPr>
      <w:r>
        <w:t>NOTE</w:t>
      </w:r>
      <w:proofErr w:type="gramStart"/>
      <w:r>
        <w:t>:  This</w:t>
      </w:r>
      <w:proofErr w:type="gramEnd"/>
      <w:r>
        <w:t xml:space="preserve"> test may be run with Instruments and an OLS sensor installed but result values and indicator may vary.</w:t>
      </w:r>
    </w:p>
    <w:p w14:paraId="19728D30" w14:textId="3732A168" w:rsidR="00302915" w:rsidRDefault="00BE2370">
      <w:pPr>
        <w:pStyle w:val="checkbox"/>
        <w:numPr>
          <w:ilvl w:val="0"/>
          <w:numId w:val="58"/>
        </w:numPr>
      </w:pPr>
      <w:r>
        <w:t>Start the MLOI Program</w:t>
      </w:r>
      <w:r w:rsidR="00351C22">
        <w:t xml:space="preserve"> and wait for the Level to STOP.</w:t>
      </w:r>
      <w:r>
        <w:t xml:space="preserve"> </w:t>
      </w:r>
    </w:p>
    <w:p w14:paraId="7DF6EAC0" w14:textId="16CB89CF" w:rsidR="00BE2370" w:rsidRPr="00302915" w:rsidRDefault="00BE2370" w:rsidP="00302915">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2EE030FE" w:rsidR="00BE2370" w:rsidRPr="00BE2370" w:rsidRDefault="00351C22" w:rsidP="00F963C6">
            <w:pPr>
              <w:pStyle w:val="checkbox"/>
              <w:numPr>
                <w:ilvl w:val="0"/>
                <w:numId w:val="0"/>
              </w:numPr>
              <w:jc w:val="center"/>
              <w:rPr>
                <w:sz w:val="20"/>
              </w:rPr>
            </w:pPr>
            <w:r>
              <w:rPr>
                <w:sz w:val="20"/>
              </w:rPr>
              <w:t>Pre-Pot</w:t>
            </w:r>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t xml:space="preserve">Verify the application </w:t>
      </w:r>
      <w:r w:rsidR="009808EB">
        <w:t xml:space="preserve">is </w:t>
      </w:r>
      <w:r>
        <w:t xml:space="preserve">open and running and </w:t>
      </w:r>
      <w:r w:rsidR="00882F04">
        <w:t xml:space="preserve">TEST State Out is in MANUAL mode. </w:t>
      </w:r>
    </w:p>
    <w:p w14:paraId="0745025E" w14:textId="7F955672" w:rsidR="00351C22" w:rsidRDefault="00351C22" w:rsidP="00351C22">
      <w:pPr>
        <w:pStyle w:val="checkbox"/>
      </w:pPr>
      <w:r>
        <w:t>On the menu select View&gt;Files &amp; Paths and note the path to the report files folder</w:t>
      </w:r>
    </w:p>
    <w:p w14:paraId="4F4E2EA8" w14:textId="4D93B628" w:rsidR="00351C22" w:rsidRDefault="00351C22" w:rsidP="00351C22">
      <w:pPr>
        <w:pStyle w:val="checkbox"/>
      </w:pPr>
      <w:r>
        <w:t>Verify the Level Controller is visible.</w:t>
      </w:r>
    </w:p>
    <w:p w14:paraId="42AFC4E4" w14:textId="77777777" w:rsidR="004C478C" w:rsidRDefault="00351C22" w:rsidP="004C478C">
      <w:pPr>
        <w:pStyle w:val="checkbox"/>
        <w:rPr>
          <w:noProof/>
        </w:rPr>
      </w:pPr>
      <w:r>
        <w:t>Verify the Level drives to Empty (~8.4”) and the Speed is STOP.</w:t>
      </w:r>
      <w:r w:rsidR="004C478C" w:rsidRPr="004C478C">
        <w:rPr>
          <w:noProof/>
        </w:rPr>
        <w:t xml:space="preserve"> </w:t>
      </w:r>
    </w:p>
    <w:p w14:paraId="316A6CB8" w14:textId="77777777" w:rsidR="004C478C" w:rsidRDefault="004C478C" w:rsidP="004C478C"/>
    <w:p w14:paraId="7F2A375C" w14:textId="4211DF49" w:rsidR="00351C22" w:rsidRDefault="004C478C" w:rsidP="004C478C">
      <w:pPr>
        <w:ind w:left="2160"/>
      </w:pPr>
      <w:r>
        <w:rPr>
          <w:noProof/>
        </w:rPr>
        <w:lastRenderedPageBreak/>
        <w:drawing>
          <wp:inline distT="0" distB="0" distL="0" distR="0" wp14:anchorId="5C0465F5" wp14:editId="4DCFF636">
            <wp:extent cx="2818058" cy="2624403"/>
            <wp:effectExtent l="0" t="0" r="1905" b="5080"/>
            <wp:docPr id="133542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41502" cy="2646236"/>
                    </a:xfrm>
                    <a:prstGeom prst="rect">
                      <a:avLst/>
                    </a:prstGeom>
                    <a:noFill/>
                  </pic:spPr>
                </pic:pic>
              </a:graphicData>
            </a:graphic>
          </wp:inline>
        </w:drawing>
      </w:r>
    </w:p>
    <w:p w14:paraId="4A24C684" w14:textId="4386FEA3" w:rsidR="004C478C" w:rsidRDefault="004C478C" w:rsidP="004C478C">
      <w:pPr>
        <w:pStyle w:val="Caption"/>
      </w:pPr>
      <w:r>
        <w:t>Pre-Pot Test Display</w:t>
      </w:r>
    </w:p>
    <w:p w14:paraId="31D4F62E" w14:textId="77777777" w:rsidR="004C478C" w:rsidRPr="004C478C" w:rsidRDefault="004C478C" w:rsidP="004C478C"/>
    <w:p w14:paraId="4FDA2C8D" w14:textId="57DCAEE9" w:rsidR="00753E04" w:rsidRDefault="00351C22">
      <w:pPr>
        <w:pStyle w:val="Step"/>
        <w:numPr>
          <w:ilvl w:val="0"/>
          <w:numId w:val="58"/>
        </w:numPr>
      </w:pPr>
      <w:r>
        <w:t>Change the Level SP (Set Point)</w:t>
      </w:r>
      <w:r w:rsidR="00753E04">
        <w:t>.</w:t>
      </w:r>
    </w:p>
    <w:p w14:paraId="76BE3D64" w14:textId="12AF560B" w:rsidR="004C478C" w:rsidRDefault="004C478C" w:rsidP="00753E04">
      <w:pPr>
        <w:pStyle w:val="checkbox"/>
      </w:pPr>
      <w:r>
        <w:t>Verify plot and readings indicate level driving to Level SP</w:t>
      </w:r>
    </w:p>
    <w:p w14:paraId="6468ABA8" w14:textId="2939FF75" w:rsidR="004C478C" w:rsidRDefault="004C478C" w:rsidP="00753E04">
      <w:pPr>
        <w:pStyle w:val="checkbox"/>
      </w:pPr>
      <w:r>
        <w:t xml:space="preserve">Verify that Pump Speed STOPs and </w:t>
      </w:r>
      <w:r w:rsidR="006F12A1">
        <w:t>Level PV</w:t>
      </w:r>
      <w:r>
        <w:t xml:space="preserve"> (Process Value) </w:t>
      </w:r>
      <w:proofErr w:type="gramStart"/>
      <w:r w:rsidR="006F12A1">
        <w:t>is</w:t>
      </w:r>
      <w:proofErr w:type="gramEnd"/>
      <w:r w:rsidR="006F12A1">
        <w:t xml:space="preserve"> </w:t>
      </w:r>
      <w:r>
        <w:t>approximately equal to Level SP</w:t>
      </w:r>
    </w:p>
    <w:p w14:paraId="0A70AA9E" w14:textId="2FA0FB28" w:rsidR="004C478C" w:rsidRDefault="004C478C">
      <w:pPr>
        <w:pStyle w:val="Step"/>
        <w:numPr>
          <w:ilvl w:val="0"/>
          <w:numId w:val="59"/>
        </w:numPr>
      </w:pPr>
      <w:r>
        <w:t>Repeat Step 3 for at least 5 values of Level SP.  For each trial:</w:t>
      </w:r>
    </w:p>
    <w:p w14:paraId="55547F9A" w14:textId="77777777" w:rsidR="004C478C" w:rsidRPr="004C478C" w:rsidRDefault="004C478C" w:rsidP="004C478C">
      <w:pPr>
        <w:pStyle w:val="checkbox"/>
      </w:pPr>
      <w:r w:rsidRPr="004C478C">
        <w:t>Verify plot and readings indicate level driving to Level SP</w:t>
      </w:r>
    </w:p>
    <w:p w14:paraId="25B019B4" w14:textId="0C46FD38" w:rsidR="004C478C" w:rsidRDefault="004C478C" w:rsidP="004C478C">
      <w:pPr>
        <w:pStyle w:val="checkbox"/>
      </w:pPr>
      <w:r w:rsidRPr="004C478C">
        <w:t xml:space="preserve">Verify that Pump Speed STOPs and </w:t>
      </w:r>
      <w:r w:rsidR="006F12A1" w:rsidRPr="004C478C">
        <w:t>Level PV</w:t>
      </w:r>
      <w:r w:rsidRPr="004C478C">
        <w:t xml:space="preserve"> (Process Value) </w:t>
      </w:r>
      <w:proofErr w:type="gramStart"/>
      <w:r w:rsidR="006F12A1">
        <w:t>is</w:t>
      </w:r>
      <w:proofErr w:type="gramEnd"/>
      <w:r w:rsidR="006F12A1">
        <w:t xml:space="preserve"> </w:t>
      </w:r>
      <w:r w:rsidR="006F12A1" w:rsidRPr="004C478C">
        <w:t>approximately</w:t>
      </w:r>
      <w:r w:rsidRPr="004C478C">
        <w:t xml:space="preserve"> equal to Level SP</w:t>
      </w:r>
    </w:p>
    <w:p w14:paraId="775D73E9" w14:textId="77124C56" w:rsidR="006F12A1" w:rsidRDefault="006F12A1" w:rsidP="006F12A1">
      <w:r>
        <w:t>NOTE: It is this function that allows the user to manually adjust the height of the PCB by observing switching characteristic at the user determined Level SP.</w:t>
      </w:r>
    </w:p>
    <w:p w14:paraId="38A0938E" w14:textId="6F0C5F5D" w:rsidR="007D6E10" w:rsidRDefault="007D6E10" w:rsidP="00EF6C73">
      <w:pPr>
        <w:spacing w:before="120"/>
      </w:pPr>
      <w:r>
        <w:t>NOTE</w:t>
      </w:r>
      <w:r w:rsidR="00EF6C73">
        <w:t>: It</w:t>
      </w:r>
      <w:r>
        <w:t xml:space="preserve"> may be more convenient to validate the PCB optimization setting after running report generation test in section 5.1.</w:t>
      </w:r>
      <w:r w:rsidR="00972E09">
        <w:t>7</w:t>
      </w:r>
      <w:r w:rsidR="00EF6C73">
        <w:t>.</w:t>
      </w:r>
    </w:p>
    <w:p w14:paraId="1B5F04A2" w14:textId="1CC77355" w:rsidR="006F12A1" w:rsidRDefault="006F12A1">
      <w:pPr>
        <w:pStyle w:val="Step"/>
        <w:numPr>
          <w:ilvl w:val="0"/>
          <w:numId w:val="59"/>
        </w:numPr>
      </w:pPr>
      <w:r>
        <w:t>Press the START button.</w:t>
      </w:r>
    </w:p>
    <w:p w14:paraId="25CD5D4C" w14:textId="77777777" w:rsidR="006F12A1" w:rsidRDefault="006F12A1" w:rsidP="006F12A1">
      <w:pPr>
        <w:pStyle w:val="checkbox"/>
      </w:pPr>
      <w:r>
        <w:t>Verify the chart expands to hide the Level Controller</w:t>
      </w:r>
    </w:p>
    <w:p w14:paraId="42A49F89" w14:textId="77777777" w:rsidR="006F12A1" w:rsidRDefault="006F12A1" w:rsidP="006F12A1">
      <w:pPr>
        <w:pStyle w:val="checkbox"/>
      </w:pPr>
      <w:r>
        <w:t xml:space="preserve">Verify that the Level drives to Empty (about 8.4”) </w:t>
      </w:r>
    </w:p>
    <w:p w14:paraId="27417FB6" w14:textId="3AC3B483" w:rsidR="006F12A1" w:rsidRDefault="006F12A1" w:rsidP="006F12A1">
      <w:pPr>
        <w:pStyle w:val="checkbox"/>
      </w:pPr>
      <w:r>
        <w:t>Verify the Test State out indicates the Post-Pot Test protocol is executed.</w:t>
      </w:r>
    </w:p>
    <w:p w14:paraId="28278C85" w14:textId="77777777" w:rsidR="00E23E1E" w:rsidRPr="00E23E1E" w:rsidRDefault="00E23E1E">
      <w:pPr>
        <w:pStyle w:val="Step"/>
        <w:numPr>
          <w:ilvl w:val="0"/>
          <w:numId w:val="75"/>
        </w:numPr>
      </w:pPr>
      <w:r w:rsidRPr="00E23E1E">
        <w:t>When the test is completed, open the Report File At completion of the test, Open the report file noted above and select the Analysis Sheet.</w:t>
      </w:r>
    </w:p>
    <w:p w14:paraId="10469DB7" w14:textId="03C8F31E" w:rsidR="00E23E1E" w:rsidRPr="00E23E1E" w:rsidRDefault="00E23E1E" w:rsidP="00E23E1E">
      <w:pPr>
        <w:pStyle w:val="checkbox"/>
      </w:pPr>
      <w:r>
        <w:t>Verify a</w:t>
      </w:r>
      <w:r w:rsidRPr="00E23E1E">
        <w:t xml:space="preserve">t the top of the sheet the recommended Set Depth generated from the Optimized PCB Setting graph of the level switch point deviation. </w:t>
      </w:r>
    </w:p>
    <w:p w14:paraId="001D2F54" w14:textId="77777777" w:rsidR="00E23E1E" w:rsidRDefault="00E23E1E" w:rsidP="00E23E1E">
      <w:pPr>
        <w:ind w:left="907"/>
      </w:pPr>
      <w:r>
        <w:rPr>
          <w:noProof/>
        </w:rPr>
        <w:lastRenderedPageBreak/>
        <w:drawing>
          <wp:inline distT="0" distB="0" distL="0" distR="0" wp14:anchorId="7AAD65AE" wp14:editId="6922BEF1">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2984D3E9" w14:textId="4C2267B5" w:rsidR="0062161A" w:rsidRDefault="00E23E1E" w:rsidP="00E23E1E">
      <w:pPr>
        <w:pStyle w:val="Caption"/>
      </w:pPr>
      <w:r>
        <w:t>Report File Analysis Sheet Showing PCB set depth</w:t>
      </w:r>
    </w:p>
    <w:p w14:paraId="44898954" w14:textId="77777777" w:rsidR="00E23E1E" w:rsidRDefault="00E23E1E">
      <w:pPr>
        <w:pStyle w:val="checkbox"/>
        <w:numPr>
          <w:ilvl w:val="0"/>
          <w:numId w:val="60"/>
        </w:numPr>
      </w:pPr>
      <w:r>
        <w:t xml:space="preserve">Start the MLOI Program and wait for the Level to STOP. </w:t>
      </w:r>
    </w:p>
    <w:p w14:paraId="6B662CF6" w14:textId="77777777" w:rsidR="00E23E1E" w:rsidRPr="00302915" w:rsidRDefault="00E23E1E" w:rsidP="00E23E1E">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E23E1E" w:rsidRPr="00543DA8" w14:paraId="01299F5B" w14:textId="77777777" w:rsidTr="00E13D20">
        <w:tc>
          <w:tcPr>
            <w:tcW w:w="2484" w:type="dxa"/>
          </w:tcPr>
          <w:p w14:paraId="49D7C437" w14:textId="77777777" w:rsidR="00E23E1E" w:rsidRPr="00BE2370" w:rsidRDefault="00E23E1E" w:rsidP="00E13D20">
            <w:pPr>
              <w:pStyle w:val="checkbox"/>
              <w:numPr>
                <w:ilvl w:val="0"/>
                <w:numId w:val="0"/>
              </w:numPr>
              <w:ind w:left="288"/>
              <w:rPr>
                <w:sz w:val="20"/>
              </w:rPr>
            </w:pPr>
            <w:r w:rsidRPr="00BE2370">
              <w:rPr>
                <w:sz w:val="20"/>
              </w:rPr>
              <w:t>Test</w:t>
            </w:r>
          </w:p>
        </w:tc>
        <w:tc>
          <w:tcPr>
            <w:tcW w:w="889" w:type="dxa"/>
          </w:tcPr>
          <w:p w14:paraId="758F4CB7" w14:textId="77777777" w:rsidR="00E23E1E" w:rsidRPr="00BE2370" w:rsidRDefault="00E23E1E" w:rsidP="00E13D20">
            <w:pPr>
              <w:pStyle w:val="checkbox"/>
              <w:numPr>
                <w:ilvl w:val="0"/>
                <w:numId w:val="0"/>
              </w:numPr>
              <w:jc w:val="center"/>
              <w:rPr>
                <w:sz w:val="20"/>
              </w:rPr>
            </w:pPr>
            <w:r>
              <w:rPr>
                <w:sz w:val="20"/>
              </w:rPr>
              <w:t>Pre-Pot</w:t>
            </w:r>
          </w:p>
        </w:tc>
        <w:tc>
          <w:tcPr>
            <w:tcW w:w="348" w:type="dxa"/>
          </w:tcPr>
          <w:p w14:paraId="157F0769" w14:textId="77777777" w:rsidR="00E23E1E" w:rsidRPr="00BE2370" w:rsidRDefault="00E23E1E" w:rsidP="00E13D20">
            <w:pPr>
              <w:pStyle w:val="checkbox"/>
              <w:numPr>
                <w:ilvl w:val="0"/>
                <w:numId w:val="0"/>
              </w:numPr>
              <w:ind w:left="1620"/>
              <w:rPr>
                <w:sz w:val="20"/>
              </w:rPr>
            </w:pPr>
          </w:p>
        </w:tc>
        <w:tc>
          <w:tcPr>
            <w:tcW w:w="2500" w:type="dxa"/>
          </w:tcPr>
          <w:p w14:paraId="454C1598" w14:textId="77777777" w:rsidR="00E23E1E" w:rsidRPr="00BE2370" w:rsidRDefault="00E23E1E" w:rsidP="00E13D20">
            <w:pPr>
              <w:pStyle w:val="checkbox"/>
              <w:numPr>
                <w:ilvl w:val="0"/>
                <w:numId w:val="0"/>
              </w:numPr>
              <w:ind w:left="288"/>
              <w:rPr>
                <w:sz w:val="20"/>
              </w:rPr>
            </w:pPr>
            <w:r w:rsidRPr="00BE2370">
              <w:rPr>
                <w:sz w:val="20"/>
              </w:rPr>
              <w:t xml:space="preserve">Pre-Fill to </w:t>
            </w:r>
          </w:p>
        </w:tc>
        <w:tc>
          <w:tcPr>
            <w:tcW w:w="1149" w:type="dxa"/>
          </w:tcPr>
          <w:p w14:paraId="12E548E1" w14:textId="10692CF1" w:rsidR="00E23E1E" w:rsidRPr="00BE2370" w:rsidRDefault="00E23E1E" w:rsidP="00E13D20">
            <w:pPr>
              <w:pStyle w:val="checkbox"/>
              <w:numPr>
                <w:ilvl w:val="0"/>
                <w:numId w:val="0"/>
              </w:numPr>
              <w:jc w:val="center"/>
              <w:rPr>
                <w:sz w:val="20"/>
              </w:rPr>
            </w:pPr>
            <w:r>
              <w:rPr>
                <w:sz w:val="20"/>
              </w:rPr>
              <w:t>ON</w:t>
            </w:r>
          </w:p>
        </w:tc>
      </w:tr>
    </w:tbl>
    <w:p w14:paraId="740EDCCE" w14:textId="7C03992C" w:rsidR="00E23E1E" w:rsidRDefault="00E23E1E" w:rsidP="00E23E1E">
      <w:pPr>
        <w:pStyle w:val="checkbox"/>
      </w:pPr>
      <w:r>
        <w:t xml:space="preserve">Verify the application is open and running and TEST State Out is in START mode. </w:t>
      </w:r>
    </w:p>
    <w:p w14:paraId="07DDB85D" w14:textId="5C27F2C9" w:rsidR="00E23E1E" w:rsidRDefault="00E23E1E" w:rsidP="00E23E1E">
      <w:pPr>
        <w:pStyle w:val="checkbox"/>
      </w:pPr>
      <w:r>
        <w:t xml:space="preserve">Verify </w:t>
      </w:r>
      <w:r w:rsidR="00577F1E">
        <w:t>Run Test is RUNNING and Green.</w:t>
      </w:r>
    </w:p>
    <w:p w14:paraId="0A801AC2" w14:textId="56F9F637" w:rsidR="00577F1E" w:rsidRDefault="00577F1E" w:rsidP="00E23E1E">
      <w:pPr>
        <w:pStyle w:val="checkbox"/>
      </w:pPr>
      <w:r>
        <w:t xml:space="preserve">Verify Test </w:t>
      </w:r>
      <w:proofErr w:type="gramStart"/>
      <w:r>
        <w:t>State out</w:t>
      </w:r>
      <w:proofErr w:type="gramEnd"/>
      <w:r>
        <w:t xml:space="preserve"> indicates Pre Fill or </w:t>
      </w:r>
      <w:proofErr w:type="gramStart"/>
      <w:r>
        <w:t>Pre Drain</w:t>
      </w:r>
      <w:proofErr w:type="gramEnd"/>
      <w:r>
        <w:t xml:space="preserve"> as appropriate.</w:t>
      </w:r>
    </w:p>
    <w:p w14:paraId="361E6B75" w14:textId="6A76DBBB" w:rsidR="00577F1E" w:rsidRDefault="00577F1E" w:rsidP="00577F1E">
      <w:pPr>
        <w:pStyle w:val="checkbox"/>
      </w:pPr>
      <w:r>
        <w:t xml:space="preserve">Verify the linear Level profile as shown in </w:t>
      </w:r>
      <w:proofErr w:type="gramStart"/>
      <w:r>
        <w:t>Pre-Lube</w:t>
      </w:r>
      <w:proofErr w:type="gramEnd"/>
      <w:r>
        <w:t xml:space="preserve"> chart below.</w:t>
      </w:r>
    </w:p>
    <w:p w14:paraId="3726E139" w14:textId="5D73E165" w:rsidR="00577F1E" w:rsidRDefault="00577F1E" w:rsidP="00577F1E">
      <w:pPr>
        <w:ind w:left="2160"/>
      </w:pPr>
      <w:r>
        <w:rPr>
          <w:noProof/>
        </w:rPr>
        <w:drawing>
          <wp:inline distT="0" distB="0" distL="0" distR="0" wp14:anchorId="7290AC13" wp14:editId="4E677DD6">
            <wp:extent cx="3035300" cy="2665604"/>
            <wp:effectExtent l="0" t="0" r="0" b="1905"/>
            <wp:docPr id="72321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46175" cy="2675155"/>
                    </a:xfrm>
                    <a:prstGeom prst="rect">
                      <a:avLst/>
                    </a:prstGeom>
                    <a:noFill/>
                  </pic:spPr>
                </pic:pic>
              </a:graphicData>
            </a:graphic>
          </wp:inline>
        </w:drawing>
      </w:r>
    </w:p>
    <w:p w14:paraId="0CBC3BAD" w14:textId="6CD89655" w:rsidR="00577F1E" w:rsidRDefault="00577F1E" w:rsidP="00577F1E">
      <w:pPr>
        <w:pStyle w:val="Caption"/>
      </w:pPr>
      <w:r>
        <w:t>Pre-Lube Chart</w:t>
      </w:r>
    </w:p>
    <w:p w14:paraId="0F3C04D8" w14:textId="77777777" w:rsidR="00577F1E" w:rsidRDefault="00577F1E">
      <w:pPr>
        <w:pStyle w:val="checkbox"/>
        <w:numPr>
          <w:ilvl w:val="0"/>
          <w:numId w:val="61"/>
        </w:numPr>
      </w:pPr>
      <w:r>
        <w:t>Wait until the prefill completes with the tank EMPTY.</w:t>
      </w:r>
    </w:p>
    <w:p w14:paraId="1C1FE83A" w14:textId="73F61864" w:rsidR="00577F1E" w:rsidRDefault="00577F1E" w:rsidP="00577F1E">
      <w:pPr>
        <w:pStyle w:val="checkbox"/>
      </w:pPr>
      <w:r>
        <w:t>Verify the Chart shrinks to show the Level Controller</w:t>
      </w:r>
    </w:p>
    <w:p w14:paraId="401A71C7" w14:textId="6A7F950A" w:rsidR="00577F1E" w:rsidRDefault="00577F1E" w:rsidP="00577F1E">
      <w:pPr>
        <w:pStyle w:val="checkbox"/>
      </w:pPr>
      <w:r>
        <w:t>Verify the Test State out is Manual</w:t>
      </w:r>
    </w:p>
    <w:p w14:paraId="0DDD216C" w14:textId="76DD7150" w:rsidR="00577F1E" w:rsidRDefault="00577F1E" w:rsidP="00577F1E">
      <w:pPr>
        <w:pStyle w:val="checkbox"/>
      </w:pPr>
      <w:r>
        <w:t>Verify the Run Test button is grey and START</w:t>
      </w:r>
    </w:p>
    <w:p w14:paraId="763B5E0E" w14:textId="62429366" w:rsidR="008B055C" w:rsidRDefault="008B055C">
      <w:pPr>
        <w:pStyle w:val="Step"/>
        <w:numPr>
          <w:ilvl w:val="0"/>
          <w:numId w:val="62"/>
        </w:numPr>
      </w:pPr>
      <w:r>
        <w:t>Set Level SP to Full Tank, while the motor is running press the EXIT button.</w:t>
      </w:r>
    </w:p>
    <w:p w14:paraId="5E942B95" w14:textId="42F6EF33" w:rsidR="008B055C" w:rsidRDefault="008B055C" w:rsidP="008B055C">
      <w:pPr>
        <w:pStyle w:val="checkbox"/>
      </w:pPr>
      <w:r>
        <w:t>Verify the pump stops.</w:t>
      </w:r>
    </w:p>
    <w:p w14:paraId="2E114648" w14:textId="5C33E5DA" w:rsidR="008B055C" w:rsidRDefault="008B055C" w:rsidP="008B055C">
      <w:pPr>
        <w:pStyle w:val="checkbox"/>
      </w:pPr>
      <w:r>
        <w:lastRenderedPageBreak/>
        <w:t>Verify the app closes.</w:t>
      </w:r>
    </w:p>
    <w:p w14:paraId="4E22120D" w14:textId="33931D11" w:rsidR="008B055C" w:rsidRDefault="008B055C" w:rsidP="008B055C">
      <w:r>
        <w:t xml:space="preserve">NOTE: If the pump continues to run after the app exits, then press the panel E-Stop button. </w:t>
      </w:r>
    </w:p>
    <w:p w14:paraId="4620BA2D" w14:textId="77777777" w:rsidR="00577F1E" w:rsidRPr="00577F1E" w:rsidRDefault="00577F1E" w:rsidP="00577F1E">
      <w:pPr>
        <w:pStyle w:val="checkbox"/>
        <w:numPr>
          <w:ilvl w:val="0"/>
          <w:numId w:val="0"/>
        </w:numPr>
        <w:ind w:left="1267"/>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Default="0088300E" w:rsidP="00E3661D">
      <w:pPr>
        <w:pStyle w:val="ZPara"/>
      </w:pPr>
    </w:p>
    <w:p w14:paraId="003D9F93" w14:textId="53D73723" w:rsidR="00151C4E" w:rsidRPr="00543DA2" w:rsidRDefault="00151C4E" w:rsidP="00151C4E">
      <w:r>
        <w:t xml:space="preserve">NOTE: All the </w:t>
      </w:r>
      <w:r w:rsidR="002B1671">
        <w:t>preceding</w:t>
      </w:r>
      <w:r>
        <w:t xml:space="preserve"> tests of section 5.1.4 can be run with the instruments </w:t>
      </w:r>
      <w:r w:rsidR="008B055C">
        <w:t xml:space="preserve">online, </w:t>
      </w:r>
      <w:r>
        <w:t xml:space="preserve">using an OLS sensor with the caveat the results will reflect the </w:t>
      </w:r>
      <w:r w:rsidR="002B1671">
        <w:t>status of th</w:t>
      </w:r>
      <w:r w:rsidR="008B055C">
        <w:t>at</w:t>
      </w:r>
      <w:r w:rsidR="002B1671">
        <w:t xml:space="preserve"> </w:t>
      </w:r>
      <w:r w:rsidR="008B055C">
        <w:t>OLS</w:t>
      </w:r>
      <w:r w:rsidR="002B1671">
        <w:t xml:space="preserve"> sensor.</w:t>
      </w:r>
    </w:p>
    <w:p w14:paraId="4778060E" w14:textId="77777777" w:rsidR="0088300E" w:rsidRDefault="0088300E" w:rsidP="00151E11"/>
    <w:p w14:paraId="5ACE81BC" w14:textId="77777777" w:rsidR="002B1671" w:rsidRDefault="002B1671">
      <w:pPr>
        <w:rPr>
          <w:u w:val="single"/>
        </w:rPr>
      </w:pPr>
      <w:r>
        <w:br w:type="page"/>
      </w:r>
    </w:p>
    <w:p w14:paraId="24F1F3B4" w14:textId="14E2C5E4" w:rsidR="00C22D80" w:rsidRDefault="00C22D80" w:rsidP="00C22D80">
      <w:pPr>
        <w:pStyle w:val="L3Section"/>
      </w:pPr>
      <w:bookmarkStart w:id="311" w:name="_Toc241071540"/>
      <w:r>
        <w:lastRenderedPageBreak/>
        <w:t>Development HMI:</w:t>
      </w:r>
      <w:bookmarkEnd w:id="311"/>
    </w:p>
    <w:p w14:paraId="711F11C3" w14:textId="77777777" w:rsidR="00C22D80" w:rsidRDefault="00C22D80" w:rsidP="00C22D80"/>
    <w:p w14:paraId="4FF949B8" w14:textId="77777777" w:rsidR="00C22D80" w:rsidRDefault="00C22D80" w:rsidP="00C22D80">
      <w:r>
        <w:t xml:space="preserve">NOTE:  In the Development environment, these HMI test in the user mode are identical to the user mode in the Production environment except as noted. </w:t>
      </w:r>
    </w:p>
    <w:p w14:paraId="298DF6A1" w14:textId="77777777" w:rsidR="00C22D80" w:rsidRDefault="00C22D80" w:rsidP="00C22D80"/>
    <w:p w14:paraId="463B4FB6" w14:textId="77777777" w:rsidR="00C22D80" w:rsidRDefault="00C22D80" w:rsidP="00C22D80">
      <w:r>
        <w:t xml:space="preserve">NOTE: These HMI tests of software requirements may be evaluated in either test (with instrumentation) or simulated (without instrumentation) methods.  The following tests may be evaluated in SIM mode except as noted. </w:t>
      </w:r>
    </w:p>
    <w:p w14:paraId="6C6DCF0F" w14:textId="77777777" w:rsidR="00C22D80" w:rsidRDefault="00C22D80" w:rsidP="00C22D80">
      <w:pPr>
        <w:pStyle w:val="L3Section"/>
        <w:numPr>
          <w:ilvl w:val="0"/>
          <w:numId w:val="0"/>
        </w:numPr>
      </w:pPr>
    </w:p>
    <w:p w14:paraId="152AC5C6" w14:textId="77777777" w:rsidR="00C22D80" w:rsidRDefault="00C22D80" w:rsidP="00151E11"/>
    <w:p w14:paraId="02FC0C72" w14:textId="7B3CD864" w:rsidR="00CB0EBB" w:rsidRDefault="00CB0EBB">
      <w:pPr>
        <w:pStyle w:val="Requirement"/>
        <w:numPr>
          <w:ilvl w:val="0"/>
          <w:numId w:val="108"/>
        </w:numPr>
      </w:pPr>
      <w:r>
        <w:t>Shall provide a means to manually control the Tank Level.</w:t>
      </w:r>
    </w:p>
    <w:p w14:paraId="619FF77D" w14:textId="5F6B7F3D" w:rsidR="00A42FF2" w:rsidRDefault="00A42FF2">
      <w:pPr>
        <w:pStyle w:val="Step"/>
        <w:numPr>
          <w:ilvl w:val="0"/>
          <w:numId w:val="19"/>
        </w:numPr>
      </w:pPr>
      <w:r>
        <w:t>Disconnect the instruments.</w:t>
      </w:r>
    </w:p>
    <w:p w14:paraId="76EC97EC" w14:textId="229C4F6E" w:rsidR="00AC7924" w:rsidRDefault="00AC7924">
      <w:pPr>
        <w:pStyle w:val="Step"/>
        <w:numPr>
          <w:ilvl w:val="0"/>
          <w:numId w:val="19"/>
        </w:numPr>
      </w:pPr>
      <w:r>
        <w:t xml:space="preserve">Run MLOI program, </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A42FF2" w:rsidRPr="00543DA8" w14:paraId="7D29C450" w14:textId="77777777" w:rsidTr="000627C6">
        <w:tc>
          <w:tcPr>
            <w:tcW w:w="2484" w:type="dxa"/>
          </w:tcPr>
          <w:p w14:paraId="5C1F5CD7" w14:textId="77777777" w:rsidR="00A42FF2" w:rsidRPr="00BE2370" w:rsidRDefault="00A42FF2" w:rsidP="000627C6">
            <w:pPr>
              <w:pStyle w:val="checkbox"/>
              <w:numPr>
                <w:ilvl w:val="0"/>
                <w:numId w:val="0"/>
              </w:numPr>
              <w:ind w:left="288"/>
              <w:rPr>
                <w:sz w:val="20"/>
              </w:rPr>
            </w:pPr>
            <w:r w:rsidRPr="00BE2370">
              <w:rPr>
                <w:sz w:val="20"/>
              </w:rPr>
              <w:t>Test</w:t>
            </w:r>
          </w:p>
        </w:tc>
        <w:tc>
          <w:tcPr>
            <w:tcW w:w="889" w:type="dxa"/>
          </w:tcPr>
          <w:p w14:paraId="3A397D59" w14:textId="77AEF654" w:rsidR="00A42FF2" w:rsidRPr="00BE2370" w:rsidRDefault="00A42FF2" w:rsidP="000627C6">
            <w:pPr>
              <w:pStyle w:val="checkbox"/>
              <w:numPr>
                <w:ilvl w:val="0"/>
                <w:numId w:val="0"/>
              </w:numPr>
              <w:jc w:val="center"/>
              <w:rPr>
                <w:sz w:val="20"/>
              </w:rPr>
            </w:pPr>
            <w:r>
              <w:rPr>
                <w:sz w:val="20"/>
              </w:rPr>
              <w:t>Post-Pot</w:t>
            </w:r>
          </w:p>
        </w:tc>
        <w:tc>
          <w:tcPr>
            <w:tcW w:w="348" w:type="dxa"/>
          </w:tcPr>
          <w:p w14:paraId="4A8A7F9F" w14:textId="77777777" w:rsidR="00A42FF2" w:rsidRPr="00BE2370" w:rsidRDefault="00A42FF2" w:rsidP="000627C6">
            <w:pPr>
              <w:pStyle w:val="checkbox"/>
              <w:numPr>
                <w:ilvl w:val="0"/>
                <w:numId w:val="0"/>
              </w:numPr>
              <w:ind w:left="1620"/>
              <w:rPr>
                <w:sz w:val="20"/>
              </w:rPr>
            </w:pPr>
          </w:p>
        </w:tc>
        <w:tc>
          <w:tcPr>
            <w:tcW w:w="2500" w:type="dxa"/>
          </w:tcPr>
          <w:p w14:paraId="3E4ECAC2" w14:textId="77777777" w:rsidR="00A42FF2" w:rsidRPr="00BE2370" w:rsidRDefault="00A42FF2" w:rsidP="000627C6">
            <w:pPr>
              <w:pStyle w:val="checkbox"/>
              <w:numPr>
                <w:ilvl w:val="0"/>
                <w:numId w:val="0"/>
              </w:numPr>
              <w:ind w:left="288"/>
              <w:rPr>
                <w:sz w:val="20"/>
              </w:rPr>
            </w:pPr>
            <w:r w:rsidRPr="00BE2370">
              <w:rPr>
                <w:sz w:val="20"/>
              </w:rPr>
              <w:t xml:space="preserve">Pre-Fill to </w:t>
            </w:r>
          </w:p>
        </w:tc>
        <w:tc>
          <w:tcPr>
            <w:tcW w:w="1149" w:type="dxa"/>
          </w:tcPr>
          <w:p w14:paraId="6FC53FB4" w14:textId="77777777" w:rsidR="00A42FF2" w:rsidRPr="00BE2370" w:rsidRDefault="00A42FF2" w:rsidP="000627C6">
            <w:pPr>
              <w:pStyle w:val="checkbox"/>
              <w:numPr>
                <w:ilvl w:val="0"/>
                <w:numId w:val="0"/>
              </w:numPr>
              <w:jc w:val="center"/>
              <w:rPr>
                <w:sz w:val="20"/>
              </w:rPr>
            </w:pPr>
            <w:r>
              <w:rPr>
                <w:sz w:val="20"/>
              </w:rPr>
              <w:t>ON</w:t>
            </w:r>
          </w:p>
        </w:tc>
      </w:tr>
    </w:tbl>
    <w:p w14:paraId="74B6AE8B" w14:textId="77777777" w:rsidR="00AC7924" w:rsidRDefault="00AC7924">
      <w:pPr>
        <w:pStyle w:val="Step"/>
        <w:numPr>
          <w:ilvl w:val="0"/>
          <w:numId w:val="19"/>
        </w:numPr>
      </w:pPr>
      <w:r>
        <w:t>Display the Motor Control</w:t>
      </w:r>
    </w:p>
    <w:p w14:paraId="4C9B0BB5" w14:textId="1AA2870D" w:rsidR="00AC7924" w:rsidRDefault="00AC7924" w:rsidP="00AC7924">
      <w:pPr>
        <w:pStyle w:val="checkbox"/>
      </w:pPr>
      <w:r>
        <w:t>Click on the Running button.</w:t>
      </w:r>
    </w:p>
    <w:p w14:paraId="3BC7C968" w14:textId="163E5ADE" w:rsidR="00AC7924" w:rsidRDefault="00AC7924" w:rsidP="00AC7924">
      <w:pPr>
        <w:pStyle w:val="checkbox"/>
      </w:pPr>
      <w:r>
        <w:t>Verify the chart becomes narrower and Motor Controls are displayed.</w:t>
      </w:r>
    </w:p>
    <w:p w14:paraId="71F8AAEF" w14:textId="3B8A0BE9" w:rsidR="00AC7924" w:rsidRDefault="00AC7924" w:rsidP="00AC7924">
      <w:pPr>
        <w:pStyle w:val="checkbox"/>
      </w:pPr>
      <w:r>
        <w:t>Change Level SP, verify the Level PV drives to the Level SP value</w:t>
      </w:r>
    </w:p>
    <w:p w14:paraId="71BCD616" w14:textId="275DB88E" w:rsidR="00AC7924" w:rsidRDefault="00AC7924" w:rsidP="00AC7924">
      <w:pPr>
        <w:pStyle w:val="checkbox"/>
      </w:pPr>
      <w:r>
        <w:t>Repeat for several Level SP values.</w:t>
      </w:r>
    </w:p>
    <w:p w14:paraId="2E0B2232" w14:textId="37FFCA81" w:rsidR="00AC7924" w:rsidRDefault="00AC7924">
      <w:pPr>
        <w:pStyle w:val="Step"/>
        <w:numPr>
          <w:ilvl w:val="0"/>
          <w:numId w:val="19"/>
        </w:numPr>
      </w:pPr>
      <w:r>
        <w:t xml:space="preserve">Restart MLOI program, </w:t>
      </w:r>
    </w:p>
    <w:p w14:paraId="7C2BB36C" w14:textId="6AB7398C" w:rsidR="00AC7924" w:rsidRDefault="00AC7924" w:rsidP="00AC7924">
      <w:pPr>
        <w:pStyle w:val="checkbox"/>
      </w:pPr>
      <w:r>
        <w:t xml:space="preserve">Select </w:t>
      </w:r>
      <w:proofErr w:type="gramStart"/>
      <w:r>
        <w:t>Post-Pot</w:t>
      </w:r>
      <w:proofErr w:type="gramEnd"/>
      <w:r>
        <w:t>, turn off Pre-Fill, Click OK</w:t>
      </w:r>
    </w:p>
    <w:p w14:paraId="20CEA01E" w14:textId="77777777" w:rsidR="00AC7924" w:rsidRDefault="00AC7924">
      <w:pPr>
        <w:pStyle w:val="Step"/>
        <w:numPr>
          <w:ilvl w:val="0"/>
          <w:numId w:val="19"/>
        </w:numPr>
      </w:pPr>
      <w:r>
        <w:t>Display the Motor Control</w:t>
      </w:r>
    </w:p>
    <w:p w14:paraId="31E1535A" w14:textId="77777777" w:rsidR="00AC7924" w:rsidRDefault="00AC7924" w:rsidP="00AC7924">
      <w:pPr>
        <w:pStyle w:val="checkbox"/>
      </w:pPr>
      <w:r>
        <w:t>Click on the Running button.</w:t>
      </w:r>
    </w:p>
    <w:p w14:paraId="2C4773DF" w14:textId="77777777" w:rsidR="00AC7924" w:rsidRDefault="00AC7924" w:rsidP="00AC7924">
      <w:pPr>
        <w:pStyle w:val="checkbox"/>
      </w:pPr>
      <w:r>
        <w:t>Verify the chart becomes narrower and Motor Controls are displayed.</w:t>
      </w:r>
    </w:p>
    <w:p w14:paraId="4C34F320" w14:textId="77777777" w:rsidR="00AC7924" w:rsidRDefault="00AC7924" w:rsidP="00AC7924">
      <w:pPr>
        <w:pStyle w:val="checkbox"/>
      </w:pPr>
      <w:r>
        <w:t>Change Level SP, verify the Level PV drives to the Level SP value</w:t>
      </w:r>
    </w:p>
    <w:p w14:paraId="1DB12C53" w14:textId="32655573" w:rsidR="00AC7924" w:rsidRDefault="00AC7924" w:rsidP="00A42FF2">
      <w:pPr>
        <w:pStyle w:val="checkbox"/>
      </w:pPr>
      <w:r>
        <w:t>Repeat for several Level SP values.</w:t>
      </w:r>
    </w:p>
    <w:p w14:paraId="24D8BE12" w14:textId="77777777" w:rsidR="00AC7924" w:rsidRDefault="00AC7924" w:rsidP="00AC7924">
      <w:pPr>
        <w:pStyle w:val="checkbox"/>
        <w:numPr>
          <w:ilvl w:val="0"/>
          <w:numId w:val="0"/>
        </w:numPr>
        <w:ind w:left="1267" w:hanging="360"/>
      </w:pPr>
    </w:p>
    <w:p w14:paraId="10142996" w14:textId="3D019957" w:rsidR="00846FB2" w:rsidRDefault="00A42FF2">
      <w:pPr>
        <w:pStyle w:val="Step"/>
        <w:numPr>
          <w:ilvl w:val="0"/>
          <w:numId w:val="19"/>
        </w:numPr>
      </w:pPr>
      <w:r>
        <w:t>Set the Mode to Maintenance, Restart the MLOI program</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02144D" w:rsidRPr="00543DA8" w14:paraId="37E30B67" w14:textId="77777777" w:rsidTr="000627C6">
        <w:tc>
          <w:tcPr>
            <w:tcW w:w="2484" w:type="dxa"/>
          </w:tcPr>
          <w:p w14:paraId="022591ED" w14:textId="77777777" w:rsidR="0002144D" w:rsidRPr="00BE2370" w:rsidRDefault="0002144D" w:rsidP="000627C6">
            <w:pPr>
              <w:pStyle w:val="checkbox"/>
              <w:numPr>
                <w:ilvl w:val="0"/>
                <w:numId w:val="0"/>
              </w:numPr>
              <w:ind w:left="288"/>
              <w:rPr>
                <w:sz w:val="20"/>
              </w:rPr>
            </w:pPr>
            <w:r w:rsidRPr="00BE2370">
              <w:rPr>
                <w:sz w:val="20"/>
              </w:rPr>
              <w:t>Test</w:t>
            </w:r>
          </w:p>
        </w:tc>
        <w:tc>
          <w:tcPr>
            <w:tcW w:w="889" w:type="dxa"/>
          </w:tcPr>
          <w:p w14:paraId="765BD669" w14:textId="77777777" w:rsidR="0002144D" w:rsidRPr="00BE2370" w:rsidRDefault="0002144D" w:rsidP="000627C6">
            <w:pPr>
              <w:pStyle w:val="checkbox"/>
              <w:numPr>
                <w:ilvl w:val="0"/>
                <w:numId w:val="0"/>
              </w:numPr>
              <w:jc w:val="center"/>
              <w:rPr>
                <w:sz w:val="20"/>
              </w:rPr>
            </w:pPr>
            <w:r>
              <w:rPr>
                <w:sz w:val="20"/>
              </w:rPr>
              <w:t>Post-Pot</w:t>
            </w:r>
          </w:p>
        </w:tc>
        <w:tc>
          <w:tcPr>
            <w:tcW w:w="348" w:type="dxa"/>
          </w:tcPr>
          <w:p w14:paraId="3C3D6585" w14:textId="77777777" w:rsidR="0002144D" w:rsidRPr="00BE2370" w:rsidRDefault="0002144D" w:rsidP="000627C6">
            <w:pPr>
              <w:pStyle w:val="checkbox"/>
              <w:numPr>
                <w:ilvl w:val="0"/>
                <w:numId w:val="0"/>
              </w:numPr>
              <w:ind w:left="1620"/>
              <w:rPr>
                <w:sz w:val="20"/>
              </w:rPr>
            </w:pPr>
          </w:p>
        </w:tc>
        <w:tc>
          <w:tcPr>
            <w:tcW w:w="2500" w:type="dxa"/>
          </w:tcPr>
          <w:p w14:paraId="1A6C74F6" w14:textId="77777777" w:rsidR="0002144D" w:rsidRPr="00BE2370" w:rsidRDefault="0002144D" w:rsidP="000627C6">
            <w:pPr>
              <w:pStyle w:val="checkbox"/>
              <w:numPr>
                <w:ilvl w:val="0"/>
                <w:numId w:val="0"/>
              </w:numPr>
              <w:ind w:left="288"/>
              <w:rPr>
                <w:sz w:val="20"/>
              </w:rPr>
            </w:pPr>
            <w:r w:rsidRPr="00BE2370">
              <w:rPr>
                <w:sz w:val="20"/>
              </w:rPr>
              <w:t xml:space="preserve">Pre-Fill to </w:t>
            </w:r>
          </w:p>
        </w:tc>
        <w:tc>
          <w:tcPr>
            <w:tcW w:w="1149" w:type="dxa"/>
          </w:tcPr>
          <w:p w14:paraId="4DCFCC72" w14:textId="77777777" w:rsidR="0002144D" w:rsidRPr="00BE2370" w:rsidRDefault="0002144D" w:rsidP="000627C6">
            <w:pPr>
              <w:pStyle w:val="checkbox"/>
              <w:numPr>
                <w:ilvl w:val="0"/>
                <w:numId w:val="0"/>
              </w:numPr>
              <w:jc w:val="center"/>
              <w:rPr>
                <w:sz w:val="20"/>
              </w:rPr>
            </w:pPr>
            <w:r>
              <w:rPr>
                <w:sz w:val="20"/>
              </w:rPr>
              <w:t>ON</w:t>
            </w:r>
          </w:p>
        </w:tc>
      </w:tr>
      <w:tr w:rsidR="0002144D" w:rsidRPr="00543DA8" w14:paraId="11B4D80B" w14:textId="77777777" w:rsidTr="000627C6">
        <w:tc>
          <w:tcPr>
            <w:tcW w:w="2484" w:type="dxa"/>
          </w:tcPr>
          <w:p w14:paraId="29482BC9" w14:textId="5384BC9A" w:rsidR="0002144D" w:rsidRPr="00BE2370" w:rsidRDefault="0002144D" w:rsidP="000627C6">
            <w:pPr>
              <w:pStyle w:val="checkbox"/>
              <w:numPr>
                <w:ilvl w:val="0"/>
                <w:numId w:val="0"/>
              </w:numPr>
              <w:ind w:left="288"/>
              <w:rPr>
                <w:sz w:val="20"/>
              </w:rPr>
            </w:pPr>
            <w:r>
              <w:rPr>
                <w:sz w:val="20"/>
              </w:rPr>
              <w:t xml:space="preserve">Auto Start </w:t>
            </w:r>
          </w:p>
        </w:tc>
        <w:tc>
          <w:tcPr>
            <w:tcW w:w="889" w:type="dxa"/>
          </w:tcPr>
          <w:p w14:paraId="50C47BFC" w14:textId="641673FC" w:rsidR="0002144D" w:rsidRDefault="0002144D" w:rsidP="000627C6">
            <w:pPr>
              <w:pStyle w:val="checkbox"/>
              <w:numPr>
                <w:ilvl w:val="0"/>
                <w:numId w:val="0"/>
              </w:numPr>
              <w:jc w:val="center"/>
              <w:rPr>
                <w:sz w:val="20"/>
              </w:rPr>
            </w:pPr>
            <w:r>
              <w:rPr>
                <w:sz w:val="20"/>
              </w:rPr>
              <w:t>OFF</w:t>
            </w:r>
          </w:p>
        </w:tc>
        <w:tc>
          <w:tcPr>
            <w:tcW w:w="348" w:type="dxa"/>
          </w:tcPr>
          <w:p w14:paraId="1CD554B5" w14:textId="789B55DF" w:rsidR="0002144D" w:rsidRPr="00BE2370" w:rsidRDefault="0002144D" w:rsidP="000627C6">
            <w:pPr>
              <w:pStyle w:val="checkbox"/>
              <w:numPr>
                <w:ilvl w:val="0"/>
                <w:numId w:val="0"/>
              </w:numPr>
              <w:ind w:left="1620"/>
              <w:rPr>
                <w:sz w:val="20"/>
              </w:rPr>
            </w:pPr>
          </w:p>
        </w:tc>
        <w:tc>
          <w:tcPr>
            <w:tcW w:w="2500" w:type="dxa"/>
          </w:tcPr>
          <w:p w14:paraId="3F1F5548" w14:textId="368EA037" w:rsidR="0002144D" w:rsidRPr="00BE2370" w:rsidRDefault="0002144D" w:rsidP="000627C6">
            <w:pPr>
              <w:pStyle w:val="checkbox"/>
              <w:numPr>
                <w:ilvl w:val="0"/>
                <w:numId w:val="0"/>
              </w:numPr>
              <w:ind w:left="288"/>
              <w:rPr>
                <w:sz w:val="20"/>
              </w:rPr>
            </w:pPr>
            <w:r>
              <w:rPr>
                <w:sz w:val="20"/>
              </w:rPr>
              <w:t>JOG</w:t>
            </w:r>
          </w:p>
        </w:tc>
        <w:tc>
          <w:tcPr>
            <w:tcW w:w="1149" w:type="dxa"/>
          </w:tcPr>
          <w:p w14:paraId="30178778" w14:textId="3C18684E" w:rsidR="0002144D" w:rsidRDefault="0002144D" w:rsidP="000627C6">
            <w:pPr>
              <w:pStyle w:val="checkbox"/>
              <w:numPr>
                <w:ilvl w:val="0"/>
                <w:numId w:val="0"/>
              </w:numPr>
              <w:jc w:val="center"/>
              <w:rPr>
                <w:sz w:val="20"/>
              </w:rPr>
            </w:pPr>
            <w:r>
              <w:rPr>
                <w:sz w:val="20"/>
              </w:rPr>
              <w:t>ON</w:t>
            </w:r>
          </w:p>
        </w:tc>
      </w:tr>
    </w:tbl>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19"/>
        </w:numPr>
      </w:pPr>
      <w:r>
        <w:t>Press the FILL Button</w:t>
      </w:r>
    </w:p>
    <w:p w14:paraId="60C3CB68" w14:textId="10D432FA" w:rsidR="00BF63C8" w:rsidRDefault="00BF63C8" w:rsidP="00BF63C8">
      <w:pPr>
        <w:pStyle w:val="checkbox"/>
      </w:pPr>
      <w:r>
        <w:lastRenderedPageBreak/>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19"/>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19"/>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19"/>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19"/>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pPr>
        <w:pStyle w:val="Step"/>
        <w:numPr>
          <w:ilvl w:val="0"/>
          <w:numId w:val="19"/>
        </w:numPr>
      </w:pPr>
      <w:r>
        <w:lastRenderedPageBreak/>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2"/>
        </w:numPr>
      </w:pPr>
      <w:r>
        <w:t>Set Pump JOG to OFF (gray).  Set the SP slider to various Level Values.</w:t>
      </w:r>
    </w:p>
    <w:p w14:paraId="49918712" w14:textId="77777777" w:rsidR="00FA6432" w:rsidRDefault="00FA6432">
      <w:pPr>
        <w:pStyle w:val="ListParagraph"/>
        <w:numPr>
          <w:ilvl w:val="0"/>
          <w:numId w:val="22"/>
        </w:numPr>
      </w:pP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pPr>
        <w:pStyle w:val="Step"/>
        <w:numPr>
          <w:ilvl w:val="0"/>
          <w:numId w:val="20"/>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0"/>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4A43D80C" w14:textId="1873263B" w:rsidR="0064065C" w:rsidRDefault="00CB0EBB">
      <w:pPr>
        <w:pStyle w:val="Requirement"/>
        <w:numPr>
          <w:ilvl w:val="0"/>
          <w:numId w:val="109"/>
        </w:numPr>
      </w:pPr>
      <w:r>
        <w:t xml:space="preserve">Shall </w:t>
      </w:r>
      <w:r w:rsidR="00A2175C">
        <w:t>display the current ChA and ChB measurement to 0.1</w:t>
      </w:r>
      <w:r w:rsidR="00A2175C">
        <w:sym w:font="Symbol" w:char="F057"/>
      </w:r>
    </w:p>
    <w:p w14:paraId="58B2297A" w14:textId="656460DE" w:rsidR="001941B3" w:rsidRDefault="001941B3">
      <w:pPr>
        <w:pStyle w:val="Requirement"/>
        <w:numPr>
          <w:ilvl w:val="0"/>
          <w:numId w:val="110"/>
        </w:numPr>
      </w:pPr>
      <w:r>
        <w:t>Shall display the level measurement to 0.001”</w:t>
      </w:r>
    </w:p>
    <w:p w14:paraId="2A46A31F" w14:textId="760CAAA1" w:rsidR="005D5497" w:rsidRDefault="001941B3">
      <w:pPr>
        <w:pStyle w:val="Requirement"/>
        <w:numPr>
          <w:ilvl w:val="0"/>
          <w:numId w:val="111"/>
        </w:numPr>
      </w:pPr>
      <w:r>
        <w:t>Shall provide time-based plot of the resistance for both ChA and ChB, and tank Level.</w:t>
      </w:r>
    </w:p>
    <w:p w14:paraId="1EBB5D94" w14:textId="77777777" w:rsidR="005D5497" w:rsidRDefault="005D5497">
      <w:pPr>
        <w:pStyle w:val="Step"/>
        <w:numPr>
          <w:ilvl w:val="0"/>
          <w:numId w:val="54"/>
        </w:numPr>
      </w:pPr>
      <w:r>
        <w:t xml:space="preserve">Verify Resistor and Level Measurement in SIM mode. </w:t>
      </w:r>
    </w:p>
    <w:p w14:paraId="047B331F" w14:textId="5A189A8B" w:rsidR="00BE2370" w:rsidRDefault="005D5497">
      <w:pPr>
        <w:pStyle w:val="Step"/>
        <w:numPr>
          <w:ilvl w:val="0"/>
          <w:numId w:val="54"/>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r w:rsidRPr="00BE2370">
              <w:rPr>
                <w:sz w:val="20"/>
              </w:rPr>
              <w:t>Post-Pot</w:t>
            </w:r>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lastRenderedPageBreak/>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54"/>
        </w:numPr>
      </w:pPr>
      <w:r>
        <w:t xml:space="preserve">Verify Resistor and Level Measurement in TEST mode. Connect the instruments and USB Hub.  </w:t>
      </w:r>
    </w:p>
    <w:p w14:paraId="3C28FA04" w14:textId="357776BA" w:rsidR="00A3768F" w:rsidRDefault="005D5497">
      <w:pPr>
        <w:pStyle w:val="Step"/>
        <w:numPr>
          <w:ilvl w:val="0"/>
          <w:numId w:val="54"/>
        </w:numPr>
      </w:pPr>
      <w:r>
        <w:t xml:space="preserve">Run MLOI. </w:t>
      </w:r>
      <w:r w:rsidRPr="00A3768F">
        <w:t xml:space="preserve">On the Enter Test Information dialog, select </w:t>
      </w:r>
      <w:proofErr w:type="gramStart"/>
      <w:r w:rsidRPr="00A3768F">
        <w:t>Post-Pot</w:t>
      </w:r>
      <w:proofErr w:type="gramEnd"/>
      <w:r w:rsidRPr="00A3768F">
        <w:t xml:space="preserve">, set the </w:t>
      </w:r>
      <w:proofErr w:type="gramStart"/>
      <w:r w:rsidRPr="00A3768F">
        <w:t>Pre-Fill</w:t>
      </w:r>
      <w:proofErr w:type="gramEnd"/>
      <w:r w:rsidRPr="00A3768F">
        <w:t xml:space="preserve"> to OFF, Auto Start option to </w:t>
      </w:r>
      <w:proofErr w:type="gramStart"/>
      <w:r w:rsidRPr="00A3768F">
        <w:t>OFF,  Start</w:t>
      </w:r>
      <w:proofErr w:type="gramEnd"/>
      <w:r w:rsidRPr="00A3768F">
        <w:t xml:space="preserve"> in JOG to OFF and Replicates to 0.  Click OK, Simulate and Continue</w:t>
      </w:r>
      <w:r>
        <w:t>.</w:t>
      </w:r>
    </w:p>
    <w:p w14:paraId="04DFD5FB" w14:textId="159CD1CA" w:rsidR="003F19C1" w:rsidRDefault="003F19C1">
      <w:pPr>
        <w:pStyle w:val="Step"/>
        <w:numPr>
          <w:ilvl w:val="0"/>
          <w:numId w:val="54"/>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54"/>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pPr>
        <w:pStyle w:val="Requirement"/>
        <w:numPr>
          <w:ilvl w:val="0"/>
          <w:numId w:val="112"/>
        </w:numPr>
      </w:pPr>
      <w:r>
        <w:t>Shall display the Pass/Fail status and progress of the test.</w:t>
      </w:r>
    </w:p>
    <w:p w14:paraId="73E6CB99" w14:textId="77777777" w:rsidR="007F1051" w:rsidRDefault="007F1051">
      <w:pPr>
        <w:pStyle w:val="Step"/>
        <w:numPr>
          <w:ilvl w:val="0"/>
          <w:numId w:val="30"/>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r w:rsidRPr="00BE2370">
              <w:rPr>
                <w:sz w:val="20"/>
              </w:rPr>
              <w:t>Post-Pot</w:t>
            </w:r>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r w:rsidRPr="00BE2370">
              <w:rPr>
                <w:sz w:val="20"/>
              </w:rPr>
              <w:t xml:space="preserve">Pre-Fill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30"/>
        </w:numPr>
      </w:pPr>
      <w:r w:rsidRPr="00A3768F">
        <w:t>Click OK, Simulate and Continue</w:t>
      </w:r>
      <w:r>
        <w:t>.</w:t>
      </w:r>
    </w:p>
    <w:p w14:paraId="70E00823" w14:textId="14755CDE" w:rsidR="00234AC2" w:rsidRDefault="00234AC2" w:rsidP="00234AC2">
      <w:pPr>
        <w:pStyle w:val="checkbox"/>
      </w:pPr>
      <w:r>
        <w:lastRenderedPageBreak/>
        <w:t xml:space="preserve">Verify the application is open and running and TEST State Out is in MANUAL mode. </w:t>
      </w:r>
    </w:p>
    <w:p w14:paraId="2344A3C5" w14:textId="6C616EAE" w:rsidR="00984A2F" w:rsidRDefault="003E21EC">
      <w:pPr>
        <w:pStyle w:val="Step"/>
        <w:numPr>
          <w:ilvl w:val="0"/>
          <w:numId w:val="31"/>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12" w:name="_Toc191729082"/>
      <w:bookmarkStart w:id="313" w:name="_Toc191729151"/>
      <w:bookmarkStart w:id="314" w:name="_Toc191729223"/>
      <w:bookmarkStart w:id="315" w:name="_Toc191729346"/>
      <w:bookmarkStart w:id="316" w:name="_Toc191729468"/>
      <w:bookmarkStart w:id="317" w:name="_Toc191729527"/>
      <w:bookmarkStart w:id="318" w:name="_Toc191729586"/>
      <w:bookmarkStart w:id="319" w:name="_Toc191729645"/>
      <w:bookmarkStart w:id="320" w:name="_Toc191729733"/>
      <w:bookmarkStart w:id="321" w:name="_Toc191730112"/>
      <w:bookmarkStart w:id="322" w:name="_Toc193104108"/>
      <w:bookmarkStart w:id="323" w:name="_Toc191729083"/>
      <w:bookmarkStart w:id="324" w:name="_Toc191729152"/>
      <w:bookmarkStart w:id="325" w:name="_Toc191729224"/>
      <w:bookmarkStart w:id="326" w:name="_Toc191729347"/>
      <w:bookmarkStart w:id="327" w:name="_Toc191729469"/>
      <w:bookmarkStart w:id="328" w:name="_Toc191729528"/>
      <w:bookmarkStart w:id="329" w:name="_Toc191729587"/>
      <w:bookmarkStart w:id="330" w:name="_Toc191729646"/>
      <w:bookmarkStart w:id="331" w:name="_Toc191729734"/>
      <w:bookmarkStart w:id="332" w:name="_Toc191730113"/>
      <w:bookmarkStart w:id="333" w:name="_Toc193104109"/>
      <w:bookmarkStart w:id="334" w:name="_Toc191729084"/>
      <w:bookmarkStart w:id="335" w:name="_Toc191729153"/>
      <w:bookmarkStart w:id="336" w:name="_Toc191729225"/>
      <w:bookmarkStart w:id="337" w:name="_Toc191729348"/>
      <w:bookmarkStart w:id="338" w:name="_Toc191729470"/>
      <w:bookmarkStart w:id="339" w:name="_Toc191729529"/>
      <w:bookmarkStart w:id="340" w:name="_Toc191729588"/>
      <w:bookmarkStart w:id="341" w:name="_Toc191729647"/>
      <w:bookmarkStart w:id="342" w:name="_Toc191729735"/>
      <w:bookmarkStart w:id="343" w:name="_Toc191730114"/>
      <w:bookmarkStart w:id="344" w:name="_Toc193104110"/>
      <w:bookmarkStart w:id="345" w:name="_Toc191729085"/>
      <w:bookmarkStart w:id="346" w:name="_Toc191729154"/>
      <w:bookmarkStart w:id="347" w:name="_Toc191729226"/>
      <w:bookmarkStart w:id="348" w:name="_Toc191729349"/>
      <w:bookmarkStart w:id="349" w:name="_Toc191729471"/>
      <w:bookmarkStart w:id="350" w:name="_Toc191729530"/>
      <w:bookmarkStart w:id="351" w:name="_Toc191729589"/>
      <w:bookmarkStart w:id="352" w:name="_Toc191729648"/>
      <w:bookmarkStart w:id="353" w:name="_Toc191729736"/>
      <w:bookmarkStart w:id="354" w:name="_Toc191730115"/>
      <w:bookmarkStart w:id="355" w:name="_Toc193104111"/>
      <w:bookmarkStart w:id="356" w:name="_Toc191729086"/>
      <w:bookmarkStart w:id="357" w:name="_Toc191729155"/>
      <w:bookmarkStart w:id="358" w:name="_Toc191729227"/>
      <w:bookmarkStart w:id="359" w:name="_Toc191729350"/>
      <w:bookmarkStart w:id="360" w:name="_Toc191729472"/>
      <w:bookmarkStart w:id="361" w:name="_Toc191729531"/>
      <w:bookmarkStart w:id="362" w:name="_Toc191729590"/>
      <w:bookmarkStart w:id="363" w:name="_Toc191729649"/>
      <w:bookmarkStart w:id="364" w:name="_Toc191729737"/>
      <w:bookmarkStart w:id="365" w:name="_Toc191730116"/>
      <w:bookmarkStart w:id="366" w:name="_Toc193104112"/>
      <w:bookmarkStart w:id="367" w:name="_Toc191729087"/>
      <w:bookmarkStart w:id="368" w:name="_Toc191729156"/>
      <w:bookmarkStart w:id="369" w:name="_Toc191729228"/>
      <w:bookmarkStart w:id="370" w:name="_Toc191729351"/>
      <w:bookmarkStart w:id="371" w:name="_Toc191729473"/>
      <w:bookmarkStart w:id="372" w:name="_Toc191729532"/>
      <w:bookmarkStart w:id="373" w:name="_Toc191729591"/>
      <w:bookmarkStart w:id="374" w:name="_Toc191729650"/>
      <w:bookmarkStart w:id="375" w:name="_Toc191729738"/>
      <w:bookmarkStart w:id="376" w:name="_Toc191730117"/>
      <w:bookmarkStart w:id="377" w:name="_Toc193104113"/>
      <w:bookmarkStart w:id="378" w:name="_Toc191729088"/>
      <w:bookmarkStart w:id="379" w:name="_Toc191729157"/>
      <w:bookmarkStart w:id="380" w:name="_Toc191729229"/>
      <w:bookmarkStart w:id="381" w:name="_Toc191729352"/>
      <w:bookmarkStart w:id="382" w:name="_Toc191729474"/>
      <w:bookmarkStart w:id="383" w:name="_Toc191729533"/>
      <w:bookmarkStart w:id="384" w:name="_Toc191729592"/>
      <w:bookmarkStart w:id="385" w:name="_Toc191729651"/>
      <w:bookmarkStart w:id="386" w:name="_Toc191729739"/>
      <w:bookmarkStart w:id="387" w:name="_Toc191730118"/>
      <w:bookmarkStart w:id="388" w:name="_Toc193104114"/>
      <w:bookmarkStart w:id="389" w:name="_Toc191729089"/>
      <w:bookmarkStart w:id="390" w:name="_Toc191729158"/>
      <w:bookmarkStart w:id="391" w:name="_Toc191729230"/>
      <w:bookmarkStart w:id="392" w:name="_Toc191729353"/>
      <w:bookmarkStart w:id="393" w:name="_Toc191729475"/>
      <w:bookmarkStart w:id="394" w:name="_Toc191729534"/>
      <w:bookmarkStart w:id="395" w:name="_Toc191729593"/>
      <w:bookmarkStart w:id="396" w:name="_Toc191729652"/>
      <w:bookmarkStart w:id="397" w:name="_Toc191729740"/>
      <w:bookmarkStart w:id="398" w:name="_Toc191730119"/>
      <w:bookmarkStart w:id="399" w:name="_Toc193104115"/>
      <w:bookmarkStart w:id="400" w:name="_Toc191729090"/>
      <w:bookmarkStart w:id="401" w:name="_Toc191729159"/>
      <w:bookmarkStart w:id="402" w:name="_Toc191729231"/>
      <w:bookmarkStart w:id="403" w:name="_Toc191729354"/>
      <w:bookmarkStart w:id="404" w:name="_Toc191729476"/>
      <w:bookmarkStart w:id="405" w:name="_Toc191729535"/>
      <w:bookmarkStart w:id="406" w:name="_Toc191729594"/>
      <w:bookmarkStart w:id="407" w:name="_Toc191729653"/>
      <w:bookmarkStart w:id="408" w:name="_Toc191729741"/>
      <w:bookmarkStart w:id="409" w:name="_Toc191730120"/>
      <w:bookmarkStart w:id="410" w:name="_Toc193104116"/>
      <w:bookmarkStart w:id="411" w:name="_Toc191729091"/>
      <w:bookmarkStart w:id="412" w:name="_Toc191729160"/>
      <w:bookmarkStart w:id="413" w:name="_Toc191729232"/>
      <w:bookmarkStart w:id="414" w:name="_Toc191729355"/>
      <w:bookmarkStart w:id="415" w:name="_Toc191729477"/>
      <w:bookmarkStart w:id="416" w:name="_Toc191729536"/>
      <w:bookmarkStart w:id="417" w:name="_Toc191729595"/>
      <w:bookmarkStart w:id="418" w:name="_Toc191729654"/>
      <w:bookmarkStart w:id="419" w:name="_Toc191729742"/>
      <w:bookmarkStart w:id="420" w:name="_Toc191730121"/>
      <w:bookmarkStart w:id="421" w:name="_Toc193104117"/>
      <w:bookmarkStart w:id="422" w:name="_Toc191729092"/>
      <w:bookmarkStart w:id="423" w:name="_Toc191729161"/>
      <w:bookmarkStart w:id="424" w:name="_Toc191729233"/>
      <w:bookmarkStart w:id="425" w:name="_Toc191729356"/>
      <w:bookmarkStart w:id="426" w:name="_Toc191729478"/>
      <w:bookmarkStart w:id="427" w:name="_Toc191729537"/>
      <w:bookmarkStart w:id="428" w:name="_Toc191729596"/>
      <w:bookmarkStart w:id="429" w:name="_Toc191729655"/>
      <w:bookmarkStart w:id="430" w:name="_Toc191729743"/>
      <w:bookmarkStart w:id="431" w:name="_Toc191730122"/>
      <w:bookmarkStart w:id="432" w:name="_Toc193104118"/>
      <w:bookmarkStart w:id="433" w:name="_Toc191729093"/>
      <w:bookmarkStart w:id="434" w:name="_Toc191729162"/>
      <w:bookmarkStart w:id="435" w:name="_Toc191729234"/>
      <w:bookmarkStart w:id="436" w:name="_Toc191729357"/>
      <w:bookmarkStart w:id="437" w:name="_Toc191729479"/>
      <w:bookmarkStart w:id="438" w:name="_Toc191729538"/>
      <w:bookmarkStart w:id="439" w:name="_Toc191729597"/>
      <w:bookmarkStart w:id="440" w:name="_Toc191729656"/>
      <w:bookmarkStart w:id="441" w:name="_Toc191729744"/>
      <w:bookmarkStart w:id="442" w:name="_Toc191730123"/>
      <w:bookmarkStart w:id="443" w:name="_Toc193104119"/>
      <w:bookmarkStart w:id="444" w:name="_Toc191729094"/>
      <w:bookmarkStart w:id="445" w:name="_Toc191729163"/>
      <w:bookmarkStart w:id="446" w:name="_Toc191729235"/>
      <w:bookmarkStart w:id="447" w:name="_Toc191729358"/>
      <w:bookmarkStart w:id="448" w:name="_Toc191729480"/>
      <w:bookmarkStart w:id="449" w:name="_Toc191729539"/>
      <w:bookmarkStart w:id="450" w:name="_Toc191729598"/>
      <w:bookmarkStart w:id="451" w:name="_Toc191729657"/>
      <w:bookmarkStart w:id="452" w:name="_Toc191729745"/>
      <w:bookmarkStart w:id="453" w:name="_Toc191730124"/>
      <w:bookmarkStart w:id="454" w:name="_Toc193104120"/>
      <w:bookmarkStart w:id="455" w:name="_Toc191729095"/>
      <w:bookmarkStart w:id="456" w:name="_Toc191729164"/>
      <w:bookmarkStart w:id="457" w:name="_Toc191729236"/>
      <w:bookmarkStart w:id="458" w:name="_Toc191729359"/>
      <w:bookmarkStart w:id="459" w:name="_Toc191729481"/>
      <w:bookmarkStart w:id="460" w:name="_Toc191729540"/>
      <w:bookmarkStart w:id="461" w:name="_Toc191729599"/>
      <w:bookmarkStart w:id="462" w:name="_Toc191729658"/>
      <w:bookmarkStart w:id="463" w:name="_Toc191729746"/>
      <w:bookmarkStart w:id="464" w:name="_Toc191730125"/>
      <w:bookmarkStart w:id="465" w:name="_Toc193104121"/>
      <w:bookmarkStart w:id="466" w:name="_Toc191729096"/>
      <w:bookmarkStart w:id="467" w:name="_Toc191729165"/>
      <w:bookmarkStart w:id="468" w:name="_Toc191729237"/>
      <w:bookmarkStart w:id="469" w:name="_Toc191729360"/>
      <w:bookmarkStart w:id="470" w:name="_Toc191729482"/>
      <w:bookmarkStart w:id="471" w:name="_Toc191729541"/>
      <w:bookmarkStart w:id="472" w:name="_Toc191729600"/>
      <w:bookmarkStart w:id="473" w:name="_Toc191729659"/>
      <w:bookmarkStart w:id="474" w:name="_Toc191729747"/>
      <w:bookmarkStart w:id="475" w:name="_Toc191730126"/>
      <w:bookmarkStart w:id="476" w:name="_Toc193104122"/>
      <w:bookmarkStart w:id="477" w:name="_Toc191729097"/>
      <w:bookmarkStart w:id="478" w:name="_Toc191729166"/>
      <w:bookmarkStart w:id="479" w:name="_Toc191729238"/>
      <w:bookmarkStart w:id="480" w:name="_Toc191729361"/>
      <w:bookmarkStart w:id="481" w:name="_Toc191729483"/>
      <w:bookmarkStart w:id="482" w:name="_Toc191729542"/>
      <w:bookmarkStart w:id="483" w:name="_Toc191729601"/>
      <w:bookmarkStart w:id="484" w:name="_Toc191729660"/>
      <w:bookmarkStart w:id="485" w:name="_Toc191729748"/>
      <w:bookmarkStart w:id="486" w:name="_Toc191730127"/>
      <w:bookmarkStart w:id="487" w:name="_Toc193104123"/>
      <w:bookmarkStart w:id="488" w:name="_Toc191729098"/>
      <w:bookmarkStart w:id="489" w:name="_Toc191729167"/>
      <w:bookmarkStart w:id="490" w:name="_Toc191729239"/>
      <w:bookmarkStart w:id="491" w:name="_Toc191729362"/>
      <w:bookmarkStart w:id="492" w:name="_Toc191729484"/>
      <w:bookmarkStart w:id="493" w:name="_Toc191729543"/>
      <w:bookmarkStart w:id="494" w:name="_Toc191729602"/>
      <w:bookmarkStart w:id="495" w:name="_Toc191729661"/>
      <w:bookmarkStart w:id="496" w:name="_Toc191729749"/>
      <w:bookmarkStart w:id="497" w:name="_Toc191730128"/>
      <w:bookmarkStart w:id="498" w:name="_Toc193104124"/>
      <w:bookmarkStart w:id="499" w:name="_Toc191729099"/>
      <w:bookmarkStart w:id="500" w:name="_Toc191729168"/>
      <w:bookmarkStart w:id="501" w:name="_Toc191729240"/>
      <w:bookmarkStart w:id="502" w:name="_Toc191729363"/>
      <w:bookmarkStart w:id="503" w:name="_Toc191729485"/>
      <w:bookmarkStart w:id="504" w:name="_Toc191729544"/>
      <w:bookmarkStart w:id="505" w:name="_Toc191729603"/>
      <w:bookmarkStart w:id="506" w:name="_Toc191729662"/>
      <w:bookmarkStart w:id="507" w:name="_Toc191729750"/>
      <w:bookmarkStart w:id="508" w:name="_Toc191730129"/>
      <w:bookmarkStart w:id="509" w:name="_Toc193104125"/>
      <w:bookmarkStart w:id="510" w:name="_Toc191729100"/>
      <w:bookmarkStart w:id="511" w:name="_Toc191729169"/>
      <w:bookmarkStart w:id="512" w:name="_Toc191729241"/>
      <w:bookmarkStart w:id="513" w:name="_Toc191729364"/>
      <w:bookmarkStart w:id="514" w:name="_Toc191729486"/>
      <w:bookmarkStart w:id="515" w:name="_Toc191729545"/>
      <w:bookmarkStart w:id="516" w:name="_Toc191729604"/>
      <w:bookmarkStart w:id="517" w:name="_Toc191729663"/>
      <w:bookmarkStart w:id="518" w:name="_Toc191729751"/>
      <w:bookmarkStart w:id="519" w:name="_Toc191730130"/>
      <w:bookmarkStart w:id="520" w:name="_Toc193104126"/>
      <w:bookmarkStart w:id="521" w:name="_Toc193210475"/>
      <w:bookmarkStart w:id="522" w:name="_Toc24107154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r>
        <w:t>Document management</w:t>
      </w:r>
      <w:bookmarkEnd w:id="522"/>
    </w:p>
    <w:p w14:paraId="3C1FAE38" w14:textId="7FC8F5AE" w:rsidR="0064065C" w:rsidRDefault="0064065C">
      <w:pPr>
        <w:pStyle w:val="Requirement"/>
        <w:numPr>
          <w:ilvl w:val="0"/>
          <w:numId w:val="113"/>
        </w:numPr>
      </w:pPr>
      <w:r>
        <w:t xml:space="preserve">The </w:t>
      </w:r>
      <w:r w:rsidRPr="00BD4C10">
        <w:rPr>
          <w:highlight w:val="magenta"/>
        </w:rPr>
        <w:t>test pla</w:t>
      </w:r>
      <w:r w:rsidR="00BD4C10" w:rsidRPr="00BD4C10">
        <w:rPr>
          <w:highlight w:val="magenta"/>
        </w:rPr>
        <w:t>n-&gt;</w:t>
      </w:r>
      <w:r w:rsidR="00BD4C10">
        <w:t xml:space="preserve"> </w:t>
      </w:r>
      <w:r>
        <w:t xml:space="preserve"> </w:t>
      </w:r>
      <w:r w:rsidR="00BD4C10">
        <w:t xml:space="preserve">Configuration File </w:t>
      </w:r>
      <w:r>
        <w:t>shall be an XL workbook named to be traceable the test protocol implemented.</w:t>
      </w:r>
    </w:p>
    <w:p w14:paraId="32C2D7C0" w14:textId="77777777" w:rsidR="00BD4C10" w:rsidRDefault="00BD4C10">
      <w:pPr>
        <w:pStyle w:val="Requirement"/>
        <w:numPr>
          <w:ilvl w:val="0"/>
          <w:numId w:val="114"/>
        </w:numPr>
      </w:pPr>
      <w:r>
        <w:t xml:space="preserve">The </w:t>
      </w:r>
      <w:r w:rsidRPr="00BD4C10">
        <w:rPr>
          <w:highlight w:val="magenta"/>
        </w:rPr>
        <w:t>test plan-</w:t>
      </w:r>
      <w:proofErr w:type="gramStart"/>
      <w:r w:rsidRPr="00BD4C10">
        <w:rPr>
          <w:highlight w:val="magenta"/>
        </w:rPr>
        <w:t>&gt;</w:t>
      </w:r>
      <w:r>
        <w:t xml:space="preserve">  Configuration</w:t>
      </w:r>
      <w:proofErr w:type="gramEnd"/>
      <w:r>
        <w:t xml:space="preserve"> File shall be version controlled in the Test repository per AAP QUAM.</w:t>
      </w:r>
    </w:p>
    <w:p w14:paraId="307C2A5E" w14:textId="77777777" w:rsidR="009A6F60" w:rsidRDefault="009A6F60" w:rsidP="009A6F60">
      <w:pPr>
        <w:pStyle w:val="Requirement"/>
        <w:numPr>
          <w:ilvl w:val="0"/>
          <w:numId w:val="0"/>
        </w:numPr>
        <w:ind w:left="1080" w:hanging="360"/>
      </w:pPr>
    </w:p>
    <w:p w14:paraId="0AD9D4E2" w14:textId="34CD246D" w:rsidR="004F7AFA" w:rsidRDefault="003D08BE">
      <w:pPr>
        <w:pStyle w:val="Requirement"/>
        <w:numPr>
          <w:ilvl w:val="0"/>
          <w:numId w:val="115"/>
        </w:numPr>
      </w:pPr>
      <w:r>
        <w:t xml:space="preserve">The </w:t>
      </w:r>
      <w:r w:rsidRPr="00BD4C10">
        <w:rPr>
          <w:highlight w:val="magenta"/>
        </w:rPr>
        <w:t>test plan-</w:t>
      </w:r>
      <w:proofErr w:type="gramStart"/>
      <w:r w:rsidRPr="00BD4C10">
        <w:rPr>
          <w:highlight w:val="magenta"/>
        </w:rPr>
        <w:t>&gt;</w:t>
      </w:r>
      <w:r>
        <w:t xml:space="preserve">  Configuration</w:t>
      </w:r>
      <w:proofErr w:type="gramEnd"/>
      <w:r>
        <w:t xml:space="preserve"> File shall be capable of containing multiple templates to accommodate recording multiple test points or variations of test protocol.</w:t>
      </w:r>
    </w:p>
    <w:p w14:paraId="0BD8CE13" w14:textId="77777777" w:rsidR="0032568D" w:rsidRDefault="0032568D" w:rsidP="0032568D">
      <w:pPr>
        <w:pStyle w:val="Requirement"/>
        <w:numPr>
          <w:ilvl w:val="0"/>
          <w:numId w:val="0"/>
        </w:numPr>
      </w:pPr>
    </w:p>
    <w:p w14:paraId="176162F2" w14:textId="77777777" w:rsidR="009A6F60" w:rsidRDefault="009A6F60">
      <w:pPr>
        <w:pStyle w:val="Step"/>
        <w:numPr>
          <w:ilvl w:val="0"/>
          <w:numId w:val="64"/>
        </w:numPr>
      </w:pPr>
      <w:r>
        <w:rPr>
          <w:rStyle w:val="StepChar"/>
        </w:rPr>
        <w:t xml:space="preserve">On the AAP network, navigate to the </w:t>
      </w:r>
      <w:r>
        <w:t>Configuration document in the form of an XL workbook (Config File) located in AAP Controlled Documents Vault located at M</w:t>
      </w:r>
      <w:r w:rsidRPr="00F50721">
        <w:rPr>
          <w:highlight w:val="yellow"/>
        </w:rPr>
        <w:t>:\&lt;Path to Controlled Documents Vault&gt;</w:t>
      </w:r>
      <w:r>
        <w:t>.</w:t>
      </w:r>
    </w:p>
    <w:p w14:paraId="0E1DAEC4" w14:textId="77777777" w:rsidR="009A6F60" w:rsidRDefault="009A6F60" w:rsidP="009A6F60">
      <w:pPr>
        <w:pStyle w:val="checkbox"/>
      </w:pPr>
      <w:r>
        <w:t>Verify that the Config File was approved by Engineering and Quality Assurance.</w:t>
      </w:r>
    </w:p>
    <w:p w14:paraId="23C6484E" w14:textId="77777777" w:rsidR="009A6F60" w:rsidRDefault="009A6F60" w:rsidP="009A6F60">
      <w:pPr>
        <w:pStyle w:val="checkbox"/>
      </w:pPr>
      <w:r>
        <w:t>Verify that the current version of the Config File is saved in the AAP Controlled Documents Vault located at M</w:t>
      </w:r>
      <w:r w:rsidRPr="009D0212">
        <w:rPr>
          <w:highlight w:val="yellow"/>
        </w:rPr>
        <w:t>:\&lt;Path to Controlled Documents Vault&gt;</w:t>
      </w:r>
      <w:r>
        <w:t>.</w:t>
      </w:r>
    </w:p>
    <w:p w14:paraId="08D0AD88" w14:textId="439AA5D1" w:rsidR="009A6F60" w:rsidRDefault="009A6F60" w:rsidP="009A6F60">
      <w:pPr>
        <w:pStyle w:val="checkbox"/>
      </w:pPr>
      <w:r>
        <w:t>Verify the Config File name contains the common part number of the product associated with this test protocol configuration</w:t>
      </w:r>
      <w:r w:rsidR="0032568D">
        <w:t xml:space="preserve"> named to include the product ID</w:t>
      </w:r>
      <w:r>
        <w:t xml:space="preserve">.  </w:t>
      </w:r>
    </w:p>
    <w:p w14:paraId="489E020A" w14:textId="77777777" w:rsidR="009A6F60" w:rsidRDefault="009A6F60" w:rsidP="009A6F60">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0C105FB" w14:textId="77777777" w:rsidR="009A6F60" w:rsidRDefault="009A6F60" w:rsidP="009A6F60">
      <w:pPr>
        <w:pStyle w:val="checkbox"/>
      </w:pPr>
      <w:r>
        <w:t>If necessary, create a second test file by creating a copy of the existing Config File and rename it to CFG_1234_Dummy.xlsm</w:t>
      </w:r>
    </w:p>
    <w:p w14:paraId="380F71E9" w14:textId="77777777" w:rsidR="009A6F60" w:rsidRDefault="009A6F60" w:rsidP="009A6F60">
      <w:pPr>
        <w:pStyle w:val="checkbox"/>
      </w:pPr>
      <w:r>
        <w:t xml:space="preserve">Open Test Config </w:t>
      </w:r>
      <w:proofErr w:type="gramStart"/>
      <w:r>
        <w:t>File  CFG_1234_Dummy.xlsm</w:t>
      </w:r>
      <w:proofErr w:type="gramEnd"/>
      <w:r>
        <w:t xml:space="preserve"> and change Test Type (Cell B4) to TEST001.</w:t>
      </w:r>
    </w:p>
    <w:p w14:paraId="4391B7B5" w14:textId="77777777" w:rsidR="009A6F60" w:rsidRDefault="009A6F60" w:rsidP="009A6F60">
      <w:pPr>
        <w:pStyle w:val="checkbox"/>
      </w:pPr>
      <w:r>
        <w:t xml:space="preserve">Save and close Config </w:t>
      </w:r>
      <w:proofErr w:type="gramStart"/>
      <w:r>
        <w:t>File  CFG_1234_Dummy.xlsm</w:t>
      </w:r>
      <w:proofErr w:type="gramEnd"/>
      <w:r>
        <w:t xml:space="preserve">, click </w:t>
      </w:r>
    </w:p>
    <w:p w14:paraId="6FDD49B4" w14:textId="1343A53E" w:rsidR="009A6F60" w:rsidRDefault="009A6F60" w:rsidP="0032568D">
      <w:pPr>
        <w:pStyle w:val="checkbox"/>
      </w:pPr>
      <w:r>
        <w:t>Verify that a CSV file named CFG_1234_Dummy.csv is created in the $ConfigFile folder.</w:t>
      </w:r>
    </w:p>
    <w:p w14:paraId="31AE583F" w14:textId="59918B5F" w:rsidR="0032568D" w:rsidRDefault="0032568D" w:rsidP="0032568D">
      <w:r>
        <w:t>Initialize the path to the folder containing the Configuration Files</w:t>
      </w:r>
    </w:p>
    <w:p w14:paraId="658ED699" w14:textId="087C25F5" w:rsidR="00B85A64" w:rsidRDefault="00B85A64">
      <w:pPr>
        <w:pStyle w:val="Step"/>
        <w:numPr>
          <w:ilvl w:val="0"/>
          <w:numId w:val="64"/>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85A64" w:rsidRPr="00543DA8" w14:paraId="268BE417" w14:textId="77777777" w:rsidTr="00B85A64">
        <w:tc>
          <w:tcPr>
            <w:tcW w:w="2484" w:type="dxa"/>
          </w:tcPr>
          <w:p w14:paraId="33CB87BF" w14:textId="77777777" w:rsidR="00B85A64" w:rsidRPr="00BE2370" w:rsidRDefault="00B85A64" w:rsidP="00B170EC">
            <w:pPr>
              <w:pStyle w:val="checkbox"/>
              <w:numPr>
                <w:ilvl w:val="0"/>
                <w:numId w:val="0"/>
              </w:numPr>
              <w:ind w:left="288"/>
              <w:rPr>
                <w:sz w:val="20"/>
              </w:rPr>
            </w:pPr>
            <w:r w:rsidRPr="00BE2370">
              <w:rPr>
                <w:sz w:val="20"/>
              </w:rPr>
              <w:t>Test</w:t>
            </w:r>
          </w:p>
        </w:tc>
        <w:tc>
          <w:tcPr>
            <w:tcW w:w="917" w:type="dxa"/>
          </w:tcPr>
          <w:p w14:paraId="22236DE6" w14:textId="77777777" w:rsidR="00B85A64" w:rsidRPr="00BE2370" w:rsidRDefault="00B85A64" w:rsidP="00B170EC">
            <w:pPr>
              <w:pStyle w:val="checkbox"/>
              <w:numPr>
                <w:ilvl w:val="0"/>
                <w:numId w:val="0"/>
              </w:numPr>
              <w:jc w:val="center"/>
              <w:rPr>
                <w:sz w:val="20"/>
              </w:rPr>
            </w:pPr>
            <w:r w:rsidRPr="00BE2370">
              <w:rPr>
                <w:sz w:val="20"/>
              </w:rPr>
              <w:t>Post-Pot</w:t>
            </w:r>
          </w:p>
        </w:tc>
        <w:tc>
          <w:tcPr>
            <w:tcW w:w="348" w:type="dxa"/>
          </w:tcPr>
          <w:p w14:paraId="443BDD48" w14:textId="77777777" w:rsidR="00B85A64" w:rsidRPr="00BE2370" w:rsidRDefault="00B85A64" w:rsidP="00B170EC">
            <w:pPr>
              <w:pStyle w:val="checkbox"/>
              <w:numPr>
                <w:ilvl w:val="0"/>
                <w:numId w:val="0"/>
              </w:numPr>
              <w:ind w:left="1620"/>
              <w:rPr>
                <w:sz w:val="20"/>
              </w:rPr>
            </w:pPr>
          </w:p>
        </w:tc>
        <w:tc>
          <w:tcPr>
            <w:tcW w:w="2500" w:type="dxa"/>
          </w:tcPr>
          <w:p w14:paraId="47A4ECFF" w14:textId="77777777" w:rsidR="00B85A64" w:rsidRPr="00BE2370" w:rsidRDefault="00B85A64" w:rsidP="00B170EC">
            <w:pPr>
              <w:pStyle w:val="checkbox"/>
              <w:numPr>
                <w:ilvl w:val="0"/>
                <w:numId w:val="0"/>
              </w:numPr>
              <w:ind w:left="288"/>
              <w:rPr>
                <w:sz w:val="20"/>
              </w:rPr>
            </w:pPr>
            <w:r w:rsidRPr="00BE2370">
              <w:rPr>
                <w:sz w:val="20"/>
              </w:rPr>
              <w:t xml:space="preserve">Pre-Fill to </w:t>
            </w:r>
          </w:p>
        </w:tc>
        <w:tc>
          <w:tcPr>
            <w:tcW w:w="1149" w:type="dxa"/>
          </w:tcPr>
          <w:p w14:paraId="1D24C450" w14:textId="77777777" w:rsidR="00B85A64" w:rsidRPr="00BE2370" w:rsidRDefault="00B85A64" w:rsidP="00B170EC">
            <w:pPr>
              <w:pStyle w:val="checkbox"/>
              <w:numPr>
                <w:ilvl w:val="0"/>
                <w:numId w:val="0"/>
              </w:numPr>
              <w:jc w:val="center"/>
              <w:rPr>
                <w:sz w:val="20"/>
              </w:rPr>
            </w:pPr>
            <w:r w:rsidRPr="00BE2370">
              <w:rPr>
                <w:sz w:val="20"/>
              </w:rPr>
              <w:t>OFF</w:t>
            </w:r>
          </w:p>
        </w:tc>
      </w:tr>
    </w:tbl>
    <w:p w14:paraId="5DF5F768" w14:textId="77777777" w:rsidR="00B85A64" w:rsidRDefault="00B85A64" w:rsidP="00B85A64">
      <w:pPr>
        <w:pStyle w:val="checkbox"/>
      </w:pPr>
      <w:r w:rsidRPr="00B85A64">
        <w:t>Click OK, Simulate and Continue.</w:t>
      </w:r>
    </w:p>
    <w:p w14:paraId="6917D21A" w14:textId="474B4DF1" w:rsidR="0032568D" w:rsidRDefault="0032568D" w:rsidP="00B85A64">
      <w:pPr>
        <w:pStyle w:val="checkbox"/>
      </w:pPr>
      <w:r>
        <w:t>Click on Menu&gt;Maintenance&gt;Initialize</w:t>
      </w:r>
    </w:p>
    <w:p w14:paraId="477667C1" w14:textId="2F67B0D1" w:rsidR="0032568D" w:rsidRDefault="0032568D" w:rsidP="00B85A64">
      <w:pPr>
        <w:pStyle w:val="checkbox"/>
      </w:pPr>
      <w:r>
        <w:t>Enter access code 1492, Click OK</w:t>
      </w:r>
    </w:p>
    <w:p w14:paraId="6AA59EA8" w14:textId="77777777" w:rsidR="00CC0C50" w:rsidRDefault="00CC0C50">
      <w:pPr>
        <w:pStyle w:val="Step"/>
        <w:numPr>
          <w:ilvl w:val="0"/>
          <w:numId w:val="65"/>
        </w:numPr>
      </w:pPr>
      <w:r>
        <w:t>Click on Test Configuration to open the dropdown list of files.</w:t>
      </w:r>
    </w:p>
    <w:p w14:paraId="6EC4964E" w14:textId="77777777" w:rsidR="00CC0C50" w:rsidRDefault="00CC0C50" w:rsidP="00CC0C50"/>
    <w:p w14:paraId="06C7112C" w14:textId="77777777" w:rsidR="00CC0C50" w:rsidRDefault="00CC0C50" w:rsidP="00CC0C50">
      <w:pPr>
        <w:jc w:val="center"/>
      </w:pPr>
      <w:r>
        <w:rPr>
          <w:noProof/>
        </w:rPr>
        <w:lastRenderedPageBreak/>
        <w:drawing>
          <wp:inline distT="0" distB="0" distL="0" distR="0" wp14:anchorId="215D4564" wp14:editId="70574724">
            <wp:extent cx="3484405" cy="2190750"/>
            <wp:effectExtent l="0" t="0" r="1905" b="0"/>
            <wp:docPr id="581624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41987"/>
                    <a:stretch>
                      <a:fillRect/>
                    </a:stretch>
                  </pic:blipFill>
                  <pic:spPr bwMode="auto">
                    <a:xfrm>
                      <a:off x="0" y="0"/>
                      <a:ext cx="3493252" cy="2196312"/>
                    </a:xfrm>
                    <a:prstGeom prst="rect">
                      <a:avLst/>
                    </a:prstGeom>
                    <a:noFill/>
                    <a:ln>
                      <a:noFill/>
                    </a:ln>
                    <a:extLst>
                      <a:ext uri="{53640926-AAD7-44D8-BBD7-CCE9431645EC}">
                        <a14:shadowObscured xmlns:a14="http://schemas.microsoft.com/office/drawing/2010/main"/>
                      </a:ext>
                    </a:extLst>
                  </pic:spPr>
                </pic:pic>
              </a:graphicData>
            </a:graphic>
          </wp:inline>
        </w:drawing>
      </w:r>
    </w:p>
    <w:p w14:paraId="1DEA6894" w14:textId="07A30450" w:rsidR="00CC0C50" w:rsidRDefault="00CC0C50" w:rsidP="00CC0C50">
      <w:pPr>
        <w:pStyle w:val="Caption"/>
      </w:pPr>
      <w:r>
        <w:t>Configuration File Folder Selection</w:t>
      </w:r>
    </w:p>
    <w:p w14:paraId="71AD197E" w14:textId="77777777" w:rsidR="00CC0C50" w:rsidRPr="00CC0C50" w:rsidRDefault="00CC0C50" w:rsidP="00CC0C50"/>
    <w:p w14:paraId="18E657CA" w14:textId="631CBB15" w:rsidR="00CC0C50" w:rsidRDefault="00CC0C50" w:rsidP="00CC0C50">
      <w:pPr>
        <w:pStyle w:val="Step"/>
      </w:pPr>
      <w:r>
        <w:t xml:space="preserve">Click on “**Search**” in the dropdown list to navigate to </w:t>
      </w:r>
      <w:proofErr w:type="gramStart"/>
      <w:r>
        <w:t>a the</w:t>
      </w:r>
      <w:proofErr w:type="gramEnd"/>
      <w:r>
        <w:t xml:space="preserve"> folder from step 1 folder, select CFG_&lt;</w:t>
      </w:r>
      <w:proofErr w:type="spellStart"/>
      <w:r>
        <w:t>ProductID</w:t>
      </w:r>
      <w:proofErr w:type="spellEnd"/>
      <w:r>
        <w:t xml:space="preserve">&gt;.csv ConfigFile. </w:t>
      </w:r>
    </w:p>
    <w:p w14:paraId="44BAB3F5" w14:textId="1112CA44" w:rsidR="00CC0C50" w:rsidRDefault="00CC0C50" w:rsidP="00CC0C50">
      <w:pPr>
        <w:pStyle w:val="checkbox"/>
      </w:pPr>
      <w:r>
        <w:t>Press OK.</w:t>
      </w:r>
    </w:p>
    <w:p w14:paraId="66065BF9" w14:textId="011AA61F" w:rsidR="00CC0C50" w:rsidRDefault="00CC0C50" w:rsidP="00CC0C50">
      <w:pPr>
        <w:pStyle w:val="checkbox"/>
      </w:pPr>
      <w:r>
        <w:t>Click Restart</w:t>
      </w:r>
    </w:p>
    <w:p w14:paraId="1A79C151" w14:textId="77777777" w:rsidR="004F7AFA" w:rsidRDefault="004F7AFA">
      <w:pPr>
        <w:pStyle w:val="Step"/>
        <w:numPr>
          <w:ilvl w:val="0"/>
          <w:numId w:val="66"/>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F7AFA" w:rsidRPr="00543DA8" w14:paraId="17E1307F" w14:textId="77777777" w:rsidTr="00B170EC">
        <w:tc>
          <w:tcPr>
            <w:tcW w:w="2484" w:type="dxa"/>
          </w:tcPr>
          <w:p w14:paraId="4BFA1039" w14:textId="77777777" w:rsidR="004F7AFA" w:rsidRPr="00BE2370" w:rsidRDefault="004F7AFA" w:rsidP="00B170EC">
            <w:pPr>
              <w:pStyle w:val="checkbox"/>
              <w:numPr>
                <w:ilvl w:val="0"/>
                <w:numId w:val="0"/>
              </w:numPr>
              <w:ind w:left="288"/>
              <w:rPr>
                <w:sz w:val="20"/>
              </w:rPr>
            </w:pPr>
            <w:r w:rsidRPr="00BE2370">
              <w:rPr>
                <w:sz w:val="20"/>
              </w:rPr>
              <w:t>Test</w:t>
            </w:r>
          </w:p>
        </w:tc>
        <w:tc>
          <w:tcPr>
            <w:tcW w:w="917" w:type="dxa"/>
          </w:tcPr>
          <w:p w14:paraId="534D45B4" w14:textId="77777777" w:rsidR="004F7AFA" w:rsidRPr="00BE2370" w:rsidRDefault="004F7AFA" w:rsidP="00B170EC">
            <w:pPr>
              <w:pStyle w:val="checkbox"/>
              <w:numPr>
                <w:ilvl w:val="0"/>
                <w:numId w:val="0"/>
              </w:numPr>
              <w:jc w:val="center"/>
              <w:rPr>
                <w:sz w:val="20"/>
              </w:rPr>
            </w:pPr>
            <w:r w:rsidRPr="00BE2370">
              <w:rPr>
                <w:sz w:val="20"/>
              </w:rPr>
              <w:t>Post-Pot</w:t>
            </w:r>
          </w:p>
        </w:tc>
        <w:tc>
          <w:tcPr>
            <w:tcW w:w="348" w:type="dxa"/>
          </w:tcPr>
          <w:p w14:paraId="5677F2EA" w14:textId="77777777" w:rsidR="004F7AFA" w:rsidRPr="00BE2370" w:rsidRDefault="004F7AFA" w:rsidP="00B170EC">
            <w:pPr>
              <w:pStyle w:val="checkbox"/>
              <w:numPr>
                <w:ilvl w:val="0"/>
                <w:numId w:val="0"/>
              </w:numPr>
              <w:ind w:left="1620"/>
              <w:rPr>
                <w:sz w:val="20"/>
              </w:rPr>
            </w:pPr>
          </w:p>
        </w:tc>
        <w:tc>
          <w:tcPr>
            <w:tcW w:w="2500" w:type="dxa"/>
          </w:tcPr>
          <w:p w14:paraId="52AEE3C2" w14:textId="77777777" w:rsidR="004F7AFA" w:rsidRPr="00BE2370" w:rsidRDefault="004F7AFA" w:rsidP="00B170EC">
            <w:pPr>
              <w:pStyle w:val="checkbox"/>
              <w:numPr>
                <w:ilvl w:val="0"/>
                <w:numId w:val="0"/>
              </w:numPr>
              <w:ind w:left="288"/>
              <w:rPr>
                <w:sz w:val="20"/>
              </w:rPr>
            </w:pPr>
            <w:r w:rsidRPr="00BE2370">
              <w:rPr>
                <w:sz w:val="20"/>
              </w:rPr>
              <w:t xml:space="preserve">Pre-Fill to </w:t>
            </w:r>
          </w:p>
        </w:tc>
        <w:tc>
          <w:tcPr>
            <w:tcW w:w="1149" w:type="dxa"/>
          </w:tcPr>
          <w:p w14:paraId="1A6460C5" w14:textId="77777777" w:rsidR="004F7AFA" w:rsidRPr="00BE2370" w:rsidRDefault="004F7AFA" w:rsidP="00B170EC">
            <w:pPr>
              <w:pStyle w:val="checkbox"/>
              <w:numPr>
                <w:ilvl w:val="0"/>
                <w:numId w:val="0"/>
              </w:numPr>
              <w:jc w:val="center"/>
              <w:rPr>
                <w:sz w:val="20"/>
              </w:rPr>
            </w:pPr>
            <w:r w:rsidRPr="00BE2370">
              <w:rPr>
                <w:sz w:val="20"/>
              </w:rPr>
              <w:t>OFF</w:t>
            </w:r>
          </w:p>
        </w:tc>
      </w:tr>
    </w:tbl>
    <w:p w14:paraId="69D44031" w14:textId="6DF101FA" w:rsidR="00C72C97" w:rsidRDefault="004F7AFA" w:rsidP="00C72C97">
      <w:pPr>
        <w:pStyle w:val="checkbox"/>
      </w:pPr>
      <w:r>
        <w:t>On the Test Configuration File dropdown</w:t>
      </w:r>
      <w:r w:rsidR="00C72C97">
        <w:t xml:space="preserve">. </w:t>
      </w:r>
      <w:r>
        <w:t xml:space="preserve">Select </w:t>
      </w:r>
      <w:r w:rsidR="00C72C97">
        <w:t>CFG_1234_Dummy.csv,</w:t>
      </w:r>
    </w:p>
    <w:p w14:paraId="0EAF94C9" w14:textId="77777777" w:rsidR="00C72C97" w:rsidRPr="00B85A64" w:rsidRDefault="00C72C97" w:rsidP="00C72C97">
      <w:pPr>
        <w:pStyle w:val="checkbox"/>
      </w:pPr>
      <w:r w:rsidRPr="00B85A64">
        <w:t>Click OK, Simulate and Continue.</w:t>
      </w:r>
    </w:p>
    <w:p w14:paraId="59826048" w14:textId="3BED856E" w:rsidR="004F7AFA" w:rsidRDefault="00C72C97" w:rsidP="00DE6EEA">
      <w:pPr>
        <w:pStyle w:val="checkbox"/>
      </w:pPr>
      <w:r>
        <w:t>Verity the Test Type parameter (TEST001) is displayed as prefix to Test Name</w:t>
      </w:r>
    </w:p>
    <w:p w14:paraId="68D6D95C" w14:textId="77777777" w:rsidR="00C72C97" w:rsidRDefault="00C72C97" w:rsidP="00C72C97">
      <w:pPr>
        <w:jc w:val="center"/>
      </w:pPr>
    </w:p>
    <w:p w14:paraId="5D601CD4" w14:textId="73BA4CAB" w:rsidR="004F7AFA" w:rsidRDefault="00C72C97" w:rsidP="00C72C97">
      <w:pPr>
        <w:jc w:val="center"/>
      </w:pPr>
      <w:r>
        <w:rPr>
          <w:noProof/>
        </w:rPr>
        <w:drawing>
          <wp:inline distT="0" distB="0" distL="0" distR="0" wp14:anchorId="287EFDDD" wp14:editId="2224A108">
            <wp:extent cx="4487162" cy="2432050"/>
            <wp:effectExtent l="0" t="0" r="8890" b="6350"/>
            <wp:docPr id="204794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83" t="214" r="-283" b="17966"/>
                    <a:stretch>
                      <a:fillRect/>
                    </a:stretch>
                  </pic:blipFill>
                  <pic:spPr bwMode="auto">
                    <a:xfrm>
                      <a:off x="0" y="0"/>
                      <a:ext cx="4496854" cy="2437303"/>
                    </a:xfrm>
                    <a:prstGeom prst="rect">
                      <a:avLst/>
                    </a:prstGeom>
                    <a:noFill/>
                    <a:ln>
                      <a:noFill/>
                    </a:ln>
                    <a:extLst>
                      <a:ext uri="{53640926-AAD7-44D8-BBD7-CCE9431645EC}">
                        <a14:shadowObscured xmlns:a14="http://schemas.microsoft.com/office/drawing/2010/main"/>
                      </a:ext>
                    </a:extLst>
                  </pic:spPr>
                </pic:pic>
              </a:graphicData>
            </a:graphic>
          </wp:inline>
        </w:drawing>
      </w:r>
    </w:p>
    <w:p w14:paraId="57EFA20F" w14:textId="3893D022" w:rsidR="00C72C97" w:rsidRDefault="00C72C97" w:rsidP="00C72C97">
      <w:pPr>
        <w:pStyle w:val="Caption"/>
      </w:pPr>
      <w:r>
        <w:t>Selecting a Configuration File</w:t>
      </w:r>
    </w:p>
    <w:p w14:paraId="57B31D01" w14:textId="77777777" w:rsidR="00C72C97" w:rsidRPr="00C72C97" w:rsidRDefault="00C72C97" w:rsidP="00C72C97"/>
    <w:p w14:paraId="14F1F4FC" w14:textId="77777777" w:rsidR="00C72C97" w:rsidRDefault="00C72C97" w:rsidP="00C72C97">
      <w:pPr>
        <w:pStyle w:val="checkbox"/>
      </w:pPr>
      <w:r>
        <w:t xml:space="preserve">Exit MLOI, </w:t>
      </w:r>
    </w:p>
    <w:p w14:paraId="43E3DAB6" w14:textId="08833699" w:rsidR="00C72C97" w:rsidRDefault="00C72C97">
      <w:pPr>
        <w:pStyle w:val="Step"/>
        <w:numPr>
          <w:ilvl w:val="0"/>
          <w:numId w:val="67"/>
        </w:numPr>
      </w:pPr>
      <w:r>
        <w:t>Set Mode to User</w:t>
      </w:r>
      <w:r w:rsidR="003D08BE">
        <w:t>.</w:t>
      </w:r>
      <w:r>
        <w:t xml:space="preserv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72C97" w:rsidRPr="00543DA8" w14:paraId="25956633" w14:textId="77777777" w:rsidTr="00B170EC">
        <w:tc>
          <w:tcPr>
            <w:tcW w:w="2484" w:type="dxa"/>
          </w:tcPr>
          <w:p w14:paraId="174A5E79" w14:textId="77777777" w:rsidR="00C72C97" w:rsidRPr="00BE2370" w:rsidRDefault="00C72C97" w:rsidP="00B170EC">
            <w:pPr>
              <w:pStyle w:val="checkbox"/>
              <w:numPr>
                <w:ilvl w:val="0"/>
                <w:numId w:val="0"/>
              </w:numPr>
              <w:ind w:left="288"/>
              <w:rPr>
                <w:sz w:val="20"/>
              </w:rPr>
            </w:pPr>
            <w:r w:rsidRPr="00BE2370">
              <w:rPr>
                <w:sz w:val="20"/>
              </w:rPr>
              <w:t>Test</w:t>
            </w:r>
          </w:p>
        </w:tc>
        <w:tc>
          <w:tcPr>
            <w:tcW w:w="917" w:type="dxa"/>
          </w:tcPr>
          <w:p w14:paraId="1B170015" w14:textId="77777777" w:rsidR="00C72C97" w:rsidRPr="00BE2370" w:rsidRDefault="00C72C97" w:rsidP="00B170EC">
            <w:pPr>
              <w:pStyle w:val="checkbox"/>
              <w:numPr>
                <w:ilvl w:val="0"/>
                <w:numId w:val="0"/>
              </w:numPr>
              <w:jc w:val="center"/>
              <w:rPr>
                <w:sz w:val="20"/>
              </w:rPr>
            </w:pPr>
            <w:r w:rsidRPr="00BE2370">
              <w:rPr>
                <w:sz w:val="20"/>
              </w:rPr>
              <w:t>Post-Pot</w:t>
            </w:r>
          </w:p>
        </w:tc>
        <w:tc>
          <w:tcPr>
            <w:tcW w:w="348" w:type="dxa"/>
          </w:tcPr>
          <w:p w14:paraId="5C6ADAFA" w14:textId="77777777" w:rsidR="00C72C97" w:rsidRPr="00BE2370" w:rsidRDefault="00C72C97" w:rsidP="00B170EC">
            <w:pPr>
              <w:pStyle w:val="checkbox"/>
              <w:numPr>
                <w:ilvl w:val="0"/>
                <w:numId w:val="0"/>
              </w:numPr>
              <w:ind w:left="1620"/>
              <w:rPr>
                <w:sz w:val="20"/>
              </w:rPr>
            </w:pPr>
          </w:p>
        </w:tc>
        <w:tc>
          <w:tcPr>
            <w:tcW w:w="2500" w:type="dxa"/>
          </w:tcPr>
          <w:p w14:paraId="0A5F8F40" w14:textId="77777777" w:rsidR="00C72C97" w:rsidRPr="00BE2370" w:rsidRDefault="00C72C97" w:rsidP="00B170EC">
            <w:pPr>
              <w:pStyle w:val="checkbox"/>
              <w:numPr>
                <w:ilvl w:val="0"/>
                <w:numId w:val="0"/>
              </w:numPr>
              <w:ind w:left="288"/>
              <w:rPr>
                <w:sz w:val="20"/>
              </w:rPr>
            </w:pPr>
            <w:r w:rsidRPr="00BE2370">
              <w:rPr>
                <w:sz w:val="20"/>
              </w:rPr>
              <w:t xml:space="preserve">Pre-Fill to </w:t>
            </w:r>
          </w:p>
        </w:tc>
        <w:tc>
          <w:tcPr>
            <w:tcW w:w="1149" w:type="dxa"/>
          </w:tcPr>
          <w:p w14:paraId="0F074958" w14:textId="77777777" w:rsidR="00C72C97" w:rsidRPr="00BE2370" w:rsidRDefault="00C72C97" w:rsidP="00B170EC">
            <w:pPr>
              <w:pStyle w:val="checkbox"/>
              <w:numPr>
                <w:ilvl w:val="0"/>
                <w:numId w:val="0"/>
              </w:numPr>
              <w:jc w:val="center"/>
              <w:rPr>
                <w:sz w:val="20"/>
              </w:rPr>
            </w:pPr>
            <w:r w:rsidRPr="00BE2370">
              <w:rPr>
                <w:sz w:val="20"/>
              </w:rPr>
              <w:t>OFF</w:t>
            </w:r>
          </w:p>
        </w:tc>
      </w:tr>
    </w:tbl>
    <w:p w14:paraId="6F7E72F7" w14:textId="77777777" w:rsidR="00C72C97" w:rsidRDefault="00C72C97" w:rsidP="00C72C97">
      <w:pPr>
        <w:pStyle w:val="checkbox"/>
      </w:pPr>
      <w:r>
        <w:t>On the Test Configuration File dropdown. Select CFG_1234_Dummy.csv,</w:t>
      </w:r>
    </w:p>
    <w:p w14:paraId="610ABB54" w14:textId="4224ABA6" w:rsidR="00C72C97" w:rsidRDefault="00C72C97" w:rsidP="00C72C97">
      <w:pPr>
        <w:pStyle w:val="checkbox"/>
      </w:pPr>
      <w:r>
        <w:t xml:space="preserve">Select </w:t>
      </w:r>
      <w:r w:rsidRPr="00C72C97">
        <w:t>CFG_8005571-05 Elevate OLS</w:t>
      </w:r>
      <w:r>
        <w:t>.csv</w:t>
      </w:r>
    </w:p>
    <w:p w14:paraId="7BAD4251" w14:textId="77777777" w:rsidR="00C72C97" w:rsidRPr="00B85A64" w:rsidRDefault="00C72C97" w:rsidP="00C72C97">
      <w:pPr>
        <w:pStyle w:val="checkbox"/>
      </w:pPr>
      <w:r w:rsidRPr="00B85A64">
        <w:t>Click OK, Simulate and Continue.</w:t>
      </w:r>
    </w:p>
    <w:p w14:paraId="40D610E4" w14:textId="6ABC958D" w:rsidR="00C72C97" w:rsidRDefault="00C72C97" w:rsidP="00C72C97">
      <w:pPr>
        <w:pStyle w:val="checkbox"/>
      </w:pPr>
      <w:r>
        <w:t>Verity the Test Type parameter (OLS001) is displayed as prefix to Test Name</w:t>
      </w:r>
    </w:p>
    <w:p w14:paraId="369B6DE3" w14:textId="0FE30D6E" w:rsidR="00C72C97" w:rsidRDefault="00C72C97" w:rsidP="00C72C97">
      <w:pPr>
        <w:pStyle w:val="checkbox"/>
      </w:pPr>
      <w:r>
        <w:t>Exit MLOI</w:t>
      </w:r>
    </w:p>
    <w:p w14:paraId="3B83B6D7" w14:textId="77777777" w:rsidR="009A6F60" w:rsidRDefault="009A6F60" w:rsidP="009A6F60">
      <w:pPr>
        <w:pStyle w:val="checkbox"/>
        <w:numPr>
          <w:ilvl w:val="0"/>
          <w:numId w:val="0"/>
        </w:numPr>
      </w:pP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t>Tester   __________________      Date ______________       PASS      FAIL</w:t>
      </w:r>
    </w:p>
    <w:p w14:paraId="17B2E409" w14:textId="77777777" w:rsidR="0088300E" w:rsidRDefault="0088300E" w:rsidP="00BA2E11"/>
    <w:p w14:paraId="4CE92B5F" w14:textId="77777777" w:rsidR="00D123E8" w:rsidRDefault="00D123E8" w:rsidP="00BA2E11"/>
    <w:p w14:paraId="5B5F5153" w14:textId="77777777" w:rsidR="0088300E" w:rsidRDefault="0088300E" w:rsidP="000B2EC8"/>
    <w:p w14:paraId="425F76E0" w14:textId="77777777" w:rsidR="00972E09" w:rsidRDefault="00972E09">
      <w:pPr>
        <w:rPr>
          <w:u w:val="single"/>
        </w:rPr>
      </w:pPr>
      <w:bookmarkStart w:id="523" w:name="_Toc191729669"/>
      <w:r>
        <w:br w:type="page"/>
      </w:r>
    </w:p>
    <w:p w14:paraId="7F974460" w14:textId="476D2CE0" w:rsidR="0064065C" w:rsidRDefault="0064065C" w:rsidP="002E6504">
      <w:pPr>
        <w:pStyle w:val="L3Section"/>
      </w:pPr>
      <w:bookmarkStart w:id="524" w:name="_Toc241071542"/>
      <w:r>
        <w:lastRenderedPageBreak/>
        <w:t>Generate DUT Test Report</w:t>
      </w:r>
      <w:bookmarkEnd w:id="523"/>
      <w:bookmarkEnd w:id="524"/>
    </w:p>
    <w:p w14:paraId="692724DD" w14:textId="36EF84F0" w:rsidR="0064065C" w:rsidRDefault="00AF1C1B">
      <w:pPr>
        <w:pStyle w:val="Requirement"/>
        <w:numPr>
          <w:ilvl w:val="0"/>
          <w:numId w:val="116"/>
        </w:numPr>
      </w:pPr>
      <w:r>
        <w:t xml:space="preserve">The Test results and the Product information for each test shall be saved in </w:t>
      </w:r>
      <w:r w:rsidR="0064065C">
        <w:t xml:space="preserve">one XL workbook </w:t>
      </w:r>
      <w:r>
        <w:t xml:space="preserve">at the option of the operator. </w:t>
      </w:r>
    </w:p>
    <w:p w14:paraId="400619E3" w14:textId="77777777" w:rsidR="0088300E" w:rsidRDefault="0088300E" w:rsidP="000B2EC8"/>
    <w:p w14:paraId="5471D8C1" w14:textId="77777777" w:rsidR="00FA08A6" w:rsidRDefault="00AF1C1B">
      <w:pPr>
        <w:pStyle w:val="Requirement"/>
        <w:numPr>
          <w:ilvl w:val="0"/>
          <w:numId w:val="117"/>
        </w:numPr>
      </w:pPr>
      <w:r>
        <w:t>The ATP Test Report shall be on one sheet labeled “ATP Report” as specified in the Report Template supplied by Engineering.</w:t>
      </w:r>
    </w:p>
    <w:p w14:paraId="7AEF0999" w14:textId="1A3A459C" w:rsidR="006C0403" w:rsidRDefault="006C0403">
      <w:pPr>
        <w:pStyle w:val="Step"/>
        <w:numPr>
          <w:ilvl w:val="0"/>
          <w:numId w:val="68"/>
        </w:numPr>
      </w:pPr>
      <w:r>
        <w:rPr>
          <w:rStyle w:val="StepChar"/>
        </w:rPr>
        <w:t xml:space="preserve">On the AAP network, navigate to the </w:t>
      </w:r>
      <w:r>
        <w:t>Report Template document in the form of an XL workbook (Config File) located in AAP Controlled Documents Vault located at M</w:t>
      </w:r>
      <w:r w:rsidRPr="00F50721">
        <w:rPr>
          <w:highlight w:val="yellow"/>
        </w:rPr>
        <w:t>:\&lt;Path to Controlled Documents Vault&gt;</w:t>
      </w:r>
      <w:r>
        <w:t>.</w:t>
      </w:r>
    </w:p>
    <w:p w14:paraId="3F501D48" w14:textId="6D78D8AE" w:rsidR="006C0403" w:rsidRDefault="006C0403" w:rsidP="006C0403">
      <w:pPr>
        <w:pStyle w:val="checkbox"/>
      </w:pPr>
      <w:r>
        <w:t xml:space="preserve">Verify that the </w:t>
      </w:r>
      <w:proofErr w:type="spellStart"/>
      <w:r w:rsidRPr="006C0403">
        <w:t>RPT_Template</w:t>
      </w:r>
      <w:proofErr w:type="spellEnd"/>
      <w:r w:rsidRPr="006C0403">
        <w:t>_</w:t>
      </w:r>
      <w:r>
        <w:t>&lt;Rev Number&gt;</w:t>
      </w:r>
      <w:r w:rsidRPr="006C0403">
        <w:t>.xlsx</w:t>
      </w:r>
      <w:r>
        <w:t xml:space="preserve"> was approved by Engineering and Quality Assurance.</w:t>
      </w:r>
    </w:p>
    <w:p w14:paraId="7F801FCE" w14:textId="511DCC4A" w:rsidR="006C0403" w:rsidRDefault="006C0403" w:rsidP="006C0403">
      <w:pPr>
        <w:pStyle w:val="checkbox"/>
      </w:pPr>
      <w:r>
        <w:t xml:space="preserve">Verify that the current version of the </w:t>
      </w:r>
      <w:proofErr w:type="spellStart"/>
      <w:r w:rsidRPr="006C0403">
        <w:t>RPT_Template</w:t>
      </w:r>
      <w:proofErr w:type="spellEnd"/>
      <w:r w:rsidRPr="006C0403">
        <w:t>_</w:t>
      </w:r>
      <w:r>
        <w:t xml:space="preserve">&lt;Rev </w:t>
      </w:r>
      <w:proofErr w:type="gramStart"/>
      <w:r>
        <w:t>Number&gt;</w:t>
      </w:r>
      <w:r w:rsidRPr="006C0403">
        <w:t>.xlsx</w:t>
      </w:r>
      <w:r>
        <w:t xml:space="preserve">  File</w:t>
      </w:r>
      <w:proofErr w:type="gramEnd"/>
      <w:r>
        <w:t xml:space="preserve"> is saved in the AAP Controlled Documents Vault located at M</w:t>
      </w:r>
      <w:r w:rsidRPr="009D0212">
        <w:rPr>
          <w:highlight w:val="yellow"/>
        </w:rPr>
        <w:t>:\&lt;</w:t>
      </w:r>
      <w:r w:rsidR="00E121F4">
        <w:rPr>
          <w:highlight w:val="yellow"/>
        </w:rPr>
        <w:t>Path to Configuration Files folder</w:t>
      </w:r>
      <w:r w:rsidRPr="009D0212">
        <w:rPr>
          <w:highlight w:val="yellow"/>
        </w:rPr>
        <w:t>&gt;</w:t>
      </w:r>
      <w:r w:rsidR="00E121F4">
        <w:t>\$ConfigFile folder.</w:t>
      </w:r>
    </w:p>
    <w:p w14:paraId="4235E279" w14:textId="59E64F8D" w:rsidR="00E121F4" w:rsidRDefault="00E121F4" w:rsidP="006C0403">
      <w:pPr>
        <w:pStyle w:val="checkbox"/>
      </w:pPr>
      <w:r>
        <w:t>Verify a folder to receive the Report Files has been created at M</w:t>
      </w:r>
      <w:r w:rsidRPr="009D0212">
        <w:rPr>
          <w:highlight w:val="yellow"/>
        </w:rPr>
        <w:t xml:space="preserve">:\&lt;Path to </w:t>
      </w:r>
      <w:r>
        <w:rPr>
          <w:highlight w:val="yellow"/>
        </w:rPr>
        <w:t xml:space="preserve">Report </w:t>
      </w:r>
      <w:proofErr w:type="spellStart"/>
      <w:r>
        <w:rPr>
          <w:highlight w:val="yellow"/>
        </w:rPr>
        <w:t>Files</w:t>
      </w:r>
      <w:r w:rsidRPr="009D0212">
        <w:rPr>
          <w:highlight w:val="yellow"/>
        </w:rPr>
        <w:t>t</w:t>
      </w:r>
      <w:proofErr w:type="spellEnd"/>
      <w:r w:rsidRPr="009D0212">
        <w:rPr>
          <w:highlight w:val="yellow"/>
        </w:rPr>
        <w:t>&gt;</w:t>
      </w:r>
      <w:r>
        <w:t>\$</w:t>
      </w:r>
      <w:proofErr w:type="spellStart"/>
      <w:r>
        <w:t>ReportFiles</w:t>
      </w:r>
      <w:proofErr w:type="spellEnd"/>
      <w:r>
        <w:t xml:space="preserve"> folder.</w:t>
      </w:r>
    </w:p>
    <w:p w14:paraId="5CAC53CF" w14:textId="77777777" w:rsidR="006C0403" w:rsidRDefault="006C0403" w:rsidP="006C0403">
      <w:pPr>
        <w:pStyle w:val="checkbox"/>
        <w:numPr>
          <w:ilvl w:val="0"/>
          <w:numId w:val="0"/>
        </w:numPr>
        <w:ind w:left="1267"/>
      </w:pPr>
    </w:p>
    <w:p w14:paraId="307D0A0A" w14:textId="32B5E3B5" w:rsidR="006C0403" w:rsidRDefault="006C0403" w:rsidP="006C0403">
      <w:r>
        <w:t>Initialize the path to the folder containing the Report Files</w:t>
      </w:r>
    </w:p>
    <w:p w14:paraId="47F6FF98" w14:textId="77777777" w:rsidR="006C0403" w:rsidRDefault="006C0403">
      <w:pPr>
        <w:pStyle w:val="Step"/>
        <w:numPr>
          <w:ilvl w:val="0"/>
          <w:numId w:val="68"/>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6C0403" w:rsidRPr="00543DA8" w14:paraId="62962F8E" w14:textId="77777777" w:rsidTr="00956269">
        <w:tc>
          <w:tcPr>
            <w:tcW w:w="2484" w:type="dxa"/>
          </w:tcPr>
          <w:p w14:paraId="69B83B84" w14:textId="77777777" w:rsidR="006C0403" w:rsidRPr="00BE2370" w:rsidRDefault="006C0403" w:rsidP="00956269">
            <w:pPr>
              <w:pStyle w:val="checkbox"/>
              <w:numPr>
                <w:ilvl w:val="0"/>
                <w:numId w:val="0"/>
              </w:numPr>
              <w:ind w:left="288"/>
              <w:rPr>
                <w:sz w:val="20"/>
              </w:rPr>
            </w:pPr>
            <w:r w:rsidRPr="00BE2370">
              <w:rPr>
                <w:sz w:val="20"/>
              </w:rPr>
              <w:t>Test</w:t>
            </w:r>
          </w:p>
        </w:tc>
        <w:tc>
          <w:tcPr>
            <w:tcW w:w="917" w:type="dxa"/>
          </w:tcPr>
          <w:p w14:paraId="5BD013DD" w14:textId="77777777" w:rsidR="006C0403" w:rsidRPr="00BE2370" w:rsidRDefault="006C0403" w:rsidP="00956269">
            <w:pPr>
              <w:pStyle w:val="checkbox"/>
              <w:numPr>
                <w:ilvl w:val="0"/>
                <w:numId w:val="0"/>
              </w:numPr>
              <w:jc w:val="center"/>
              <w:rPr>
                <w:sz w:val="20"/>
              </w:rPr>
            </w:pPr>
            <w:r w:rsidRPr="00BE2370">
              <w:rPr>
                <w:sz w:val="20"/>
              </w:rPr>
              <w:t>Post-Pot</w:t>
            </w:r>
          </w:p>
        </w:tc>
        <w:tc>
          <w:tcPr>
            <w:tcW w:w="348" w:type="dxa"/>
          </w:tcPr>
          <w:p w14:paraId="5896E81D" w14:textId="77777777" w:rsidR="006C0403" w:rsidRPr="00BE2370" w:rsidRDefault="006C0403" w:rsidP="00956269">
            <w:pPr>
              <w:pStyle w:val="checkbox"/>
              <w:numPr>
                <w:ilvl w:val="0"/>
                <w:numId w:val="0"/>
              </w:numPr>
              <w:ind w:left="1620"/>
              <w:rPr>
                <w:sz w:val="20"/>
              </w:rPr>
            </w:pPr>
          </w:p>
        </w:tc>
        <w:tc>
          <w:tcPr>
            <w:tcW w:w="2500" w:type="dxa"/>
          </w:tcPr>
          <w:p w14:paraId="305390C7" w14:textId="77777777" w:rsidR="006C0403" w:rsidRPr="00BE2370" w:rsidRDefault="006C0403" w:rsidP="00956269">
            <w:pPr>
              <w:pStyle w:val="checkbox"/>
              <w:numPr>
                <w:ilvl w:val="0"/>
                <w:numId w:val="0"/>
              </w:numPr>
              <w:ind w:left="288"/>
              <w:rPr>
                <w:sz w:val="20"/>
              </w:rPr>
            </w:pPr>
            <w:r w:rsidRPr="00BE2370">
              <w:rPr>
                <w:sz w:val="20"/>
              </w:rPr>
              <w:t xml:space="preserve">Pre-Fill to </w:t>
            </w:r>
          </w:p>
        </w:tc>
        <w:tc>
          <w:tcPr>
            <w:tcW w:w="1149" w:type="dxa"/>
          </w:tcPr>
          <w:p w14:paraId="10E5FFE2" w14:textId="77777777" w:rsidR="006C0403" w:rsidRPr="00BE2370" w:rsidRDefault="006C0403" w:rsidP="00956269">
            <w:pPr>
              <w:pStyle w:val="checkbox"/>
              <w:numPr>
                <w:ilvl w:val="0"/>
                <w:numId w:val="0"/>
              </w:numPr>
              <w:jc w:val="center"/>
              <w:rPr>
                <w:sz w:val="20"/>
              </w:rPr>
            </w:pPr>
            <w:r w:rsidRPr="00BE2370">
              <w:rPr>
                <w:sz w:val="20"/>
              </w:rPr>
              <w:t>OFF</w:t>
            </w:r>
          </w:p>
        </w:tc>
      </w:tr>
    </w:tbl>
    <w:p w14:paraId="36AB4C1A" w14:textId="77777777" w:rsidR="006C0403" w:rsidRDefault="006C0403" w:rsidP="006C0403">
      <w:pPr>
        <w:pStyle w:val="checkbox"/>
      </w:pPr>
      <w:r w:rsidRPr="00B85A64">
        <w:t>Click OK, Simulate and Continue.</w:t>
      </w:r>
    </w:p>
    <w:p w14:paraId="64936267" w14:textId="77777777" w:rsidR="006C0403" w:rsidRDefault="006C0403" w:rsidP="006C0403">
      <w:pPr>
        <w:pStyle w:val="checkbox"/>
      </w:pPr>
      <w:r>
        <w:t>Click on Menu&gt;Maintenance&gt;Initialize</w:t>
      </w:r>
    </w:p>
    <w:p w14:paraId="0532E4E9" w14:textId="77777777" w:rsidR="006C0403" w:rsidRDefault="006C0403" w:rsidP="006C0403">
      <w:pPr>
        <w:pStyle w:val="checkbox"/>
      </w:pPr>
      <w:r>
        <w:t>Enter access code 1492, Click OK</w:t>
      </w:r>
    </w:p>
    <w:p w14:paraId="0C8469CF" w14:textId="0EC8846B" w:rsidR="006C0403" w:rsidRDefault="006C0403">
      <w:pPr>
        <w:pStyle w:val="Step"/>
        <w:numPr>
          <w:ilvl w:val="0"/>
          <w:numId w:val="69"/>
        </w:numPr>
      </w:pPr>
      <w:r>
        <w:t>Click on Test Report Save Folder to open the dropdown list of files.</w:t>
      </w:r>
    </w:p>
    <w:p w14:paraId="4EDBCF4A" w14:textId="77777777" w:rsidR="006C0403" w:rsidRDefault="006C0403" w:rsidP="006C0403"/>
    <w:p w14:paraId="61AC2059" w14:textId="485F693E" w:rsidR="006C0403" w:rsidRDefault="006C0403" w:rsidP="006C0403">
      <w:pPr>
        <w:jc w:val="center"/>
      </w:pPr>
      <w:r w:rsidRPr="006C0403">
        <w:rPr>
          <w:noProof/>
        </w:rPr>
        <w:drawing>
          <wp:inline distT="0" distB="0" distL="0" distR="0" wp14:anchorId="0F5545FE" wp14:editId="2D48861E">
            <wp:extent cx="2273300" cy="1716118"/>
            <wp:effectExtent l="0" t="0" r="0" b="0"/>
            <wp:docPr id="15448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218" name=""/>
                    <pic:cNvPicPr/>
                  </pic:nvPicPr>
                  <pic:blipFill>
                    <a:blip r:embed="rId37"/>
                    <a:stretch>
                      <a:fillRect/>
                    </a:stretch>
                  </pic:blipFill>
                  <pic:spPr>
                    <a:xfrm>
                      <a:off x="0" y="0"/>
                      <a:ext cx="2291964" cy="1730208"/>
                    </a:xfrm>
                    <a:prstGeom prst="rect">
                      <a:avLst/>
                    </a:prstGeom>
                  </pic:spPr>
                </pic:pic>
              </a:graphicData>
            </a:graphic>
          </wp:inline>
        </w:drawing>
      </w:r>
    </w:p>
    <w:p w14:paraId="2361E7B3" w14:textId="7B26D531" w:rsidR="006C0403" w:rsidRDefault="00E121F4" w:rsidP="006C0403">
      <w:pPr>
        <w:pStyle w:val="Caption"/>
      </w:pPr>
      <w:r>
        <w:t>Test Report Save</w:t>
      </w:r>
      <w:r w:rsidR="006C0403">
        <w:t xml:space="preserve"> Folder Selection</w:t>
      </w:r>
    </w:p>
    <w:p w14:paraId="7E02910B" w14:textId="77777777" w:rsidR="006C0403" w:rsidRPr="00CC0C50" w:rsidRDefault="006C0403" w:rsidP="006C0403"/>
    <w:p w14:paraId="43835D17" w14:textId="6B2A926A" w:rsidR="006C0403" w:rsidRDefault="006C0403" w:rsidP="006C0403">
      <w:pPr>
        <w:pStyle w:val="Step"/>
      </w:pPr>
      <w:r>
        <w:lastRenderedPageBreak/>
        <w:t xml:space="preserve">Click on “**Search**” in the dropdown list to navigate to the </w:t>
      </w:r>
      <w:r w:rsidR="00E121F4">
        <w:t>$</w:t>
      </w:r>
      <w:proofErr w:type="spellStart"/>
      <w:r w:rsidR="00E121F4">
        <w:t>ReportFiles</w:t>
      </w:r>
      <w:proofErr w:type="spellEnd"/>
      <w:r w:rsidR="00E121F4">
        <w:t xml:space="preserve"> </w:t>
      </w:r>
      <w:r>
        <w:t>folder from step 1 folder</w:t>
      </w:r>
      <w:r w:rsidR="00E121F4">
        <w:t>.</w:t>
      </w:r>
      <w:r>
        <w:t xml:space="preserve"> </w:t>
      </w:r>
    </w:p>
    <w:p w14:paraId="21970C35" w14:textId="632621F1" w:rsidR="006C0403" w:rsidRDefault="006C0403" w:rsidP="006C0403">
      <w:pPr>
        <w:pStyle w:val="checkbox"/>
      </w:pPr>
      <w:r>
        <w:t xml:space="preserve">Press </w:t>
      </w:r>
      <w:r w:rsidR="00E121F4">
        <w:t xml:space="preserve">Select Folder, Click </w:t>
      </w:r>
      <w:r>
        <w:t>OK.</w:t>
      </w:r>
    </w:p>
    <w:p w14:paraId="7E8597CF" w14:textId="691B75FA" w:rsidR="006C0403" w:rsidRDefault="006C0403" w:rsidP="00E121F4">
      <w:pPr>
        <w:pStyle w:val="checkbox"/>
      </w:pPr>
      <w:r>
        <w:t>Click Restart</w:t>
      </w:r>
    </w:p>
    <w:p w14:paraId="136A56F6" w14:textId="285A03DB" w:rsidR="00AF1C1B" w:rsidRDefault="00AF1C1B" w:rsidP="000B2EC8"/>
    <w:p w14:paraId="38183C3E" w14:textId="77777777" w:rsidR="00E121F4" w:rsidRDefault="00E121F4">
      <w:pPr>
        <w:pStyle w:val="Step"/>
        <w:numPr>
          <w:ilvl w:val="0"/>
          <w:numId w:val="70"/>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985" w:type="dxa"/>
        <w:tblLook w:val="04A0" w:firstRow="1" w:lastRow="0" w:firstColumn="1" w:lastColumn="0" w:noHBand="0" w:noVBand="1"/>
      </w:tblPr>
      <w:tblGrid>
        <w:gridCol w:w="2360"/>
        <w:gridCol w:w="1995"/>
        <w:gridCol w:w="328"/>
        <w:gridCol w:w="2275"/>
        <w:gridCol w:w="1065"/>
      </w:tblGrid>
      <w:tr w:rsidR="00E121F4" w:rsidRPr="00543DA8" w14:paraId="5F6C5900" w14:textId="77777777" w:rsidTr="003B4ABB">
        <w:tc>
          <w:tcPr>
            <w:tcW w:w="2360" w:type="dxa"/>
          </w:tcPr>
          <w:p w14:paraId="28A4DBE6" w14:textId="37F07F05" w:rsidR="00E121F4" w:rsidRPr="00BE2370" w:rsidRDefault="00E121F4" w:rsidP="00956269">
            <w:pPr>
              <w:pStyle w:val="checkbox"/>
              <w:numPr>
                <w:ilvl w:val="0"/>
                <w:numId w:val="0"/>
              </w:numPr>
              <w:ind w:left="288"/>
              <w:rPr>
                <w:sz w:val="20"/>
              </w:rPr>
            </w:pPr>
            <w:r>
              <w:rPr>
                <w:sz w:val="20"/>
              </w:rPr>
              <w:t>Configuration File</w:t>
            </w:r>
          </w:p>
        </w:tc>
        <w:tc>
          <w:tcPr>
            <w:tcW w:w="1995" w:type="dxa"/>
          </w:tcPr>
          <w:p w14:paraId="5794E0C4" w14:textId="52B160CE" w:rsidR="00E121F4" w:rsidRPr="00BE2370" w:rsidRDefault="00E121F4" w:rsidP="00956269">
            <w:pPr>
              <w:pStyle w:val="checkbox"/>
              <w:numPr>
                <w:ilvl w:val="0"/>
                <w:numId w:val="0"/>
              </w:numPr>
              <w:jc w:val="center"/>
              <w:rPr>
                <w:sz w:val="20"/>
              </w:rPr>
            </w:pPr>
            <w:r>
              <w:rPr>
                <w:sz w:val="20"/>
              </w:rPr>
              <w:t>CFG_1234_Dummy</w:t>
            </w:r>
          </w:p>
        </w:tc>
        <w:tc>
          <w:tcPr>
            <w:tcW w:w="328" w:type="dxa"/>
          </w:tcPr>
          <w:p w14:paraId="057FB3B8" w14:textId="77777777" w:rsidR="00E121F4" w:rsidRPr="00BE2370" w:rsidRDefault="00E121F4" w:rsidP="00956269">
            <w:pPr>
              <w:pStyle w:val="checkbox"/>
              <w:numPr>
                <w:ilvl w:val="0"/>
                <w:numId w:val="0"/>
              </w:numPr>
              <w:ind w:left="1620"/>
              <w:rPr>
                <w:sz w:val="20"/>
              </w:rPr>
            </w:pPr>
          </w:p>
        </w:tc>
        <w:tc>
          <w:tcPr>
            <w:tcW w:w="2275" w:type="dxa"/>
          </w:tcPr>
          <w:p w14:paraId="0F1E5EA2" w14:textId="55941AD9" w:rsidR="00E121F4" w:rsidRPr="00BE2370" w:rsidRDefault="003B4ABB" w:rsidP="00956269">
            <w:pPr>
              <w:pStyle w:val="checkbox"/>
              <w:numPr>
                <w:ilvl w:val="0"/>
                <w:numId w:val="0"/>
              </w:numPr>
              <w:ind w:left="288"/>
              <w:rPr>
                <w:sz w:val="20"/>
              </w:rPr>
            </w:pPr>
            <w:r>
              <w:rPr>
                <w:sz w:val="20"/>
              </w:rPr>
              <w:t>Job Number</w:t>
            </w:r>
          </w:p>
        </w:tc>
        <w:tc>
          <w:tcPr>
            <w:tcW w:w="1065" w:type="dxa"/>
          </w:tcPr>
          <w:p w14:paraId="1B211697" w14:textId="6A3B1307" w:rsidR="00E121F4" w:rsidRPr="00BE2370" w:rsidRDefault="003B4ABB" w:rsidP="00956269">
            <w:pPr>
              <w:pStyle w:val="checkbox"/>
              <w:numPr>
                <w:ilvl w:val="0"/>
                <w:numId w:val="0"/>
              </w:numPr>
              <w:jc w:val="center"/>
              <w:rPr>
                <w:sz w:val="20"/>
              </w:rPr>
            </w:pPr>
            <w:r>
              <w:rPr>
                <w:sz w:val="20"/>
              </w:rPr>
              <w:t>QTP</w:t>
            </w:r>
          </w:p>
        </w:tc>
      </w:tr>
      <w:tr w:rsidR="003B4ABB" w:rsidRPr="00543DA8" w14:paraId="3E6F17CA" w14:textId="77777777" w:rsidTr="003B4ABB">
        <w:tc>
          <w:tcPr>
            <w:tcW w:w="2360" w:type="dxa"/>
          </w:tcPr>
          <w:p w14:paraId="275C81A6" w14:textId="06A3AA15" w:rsidR="003B4ABB" w:rsidRDefault="003B4ABB" w:rsidP="00956269">
            <w:pPr>
              <w:pStyle w:val="checkbox"/>
              <w:numPr>
                <w:ilvl w:val="0"/>
                <w:numId w:val="0"/>
              </w:numPr>
              <w:ind w:left="288"/>
              <w:rPr>
                <w:sz w:val="20"/>
              </w:rPr>
            </w:pPr>
            <w:r>
              <w:rPr>
                <w:sz w:val="20"/>
              </w:rPr>
              <w:t xml:space="preserve">Unit Number </w:t>
            </w:r>
          </w:p>
        </w:tc>
        <w:tc>
          <w:tcPr>
            <w:tcW w:w="1995" w:type="dxa"/>
          </w:tcPr>
          <w:p w14:paraId="22E68131" w14:textId="1F537736" w:rsidR="003B4ABB" w:rsidRDefault="003B4ABB" w:rsidP="00956269">
            <w:pPr>
              <w:pStyle w:val="checkbox"/>
              <w:numPr>
                <w:ilvl w:val="0"/>
                <w:numId w:val="0"/>
              </w:numPr>
              <w:jc w:val="center"/>
              <w:rPr>
                <w:sz w:val="20"/>
              </w:rPr>
            </w:pPr>
            <w:r>
              <w:rPr>
                <w:sz w:val="20"/>
              </w:rPr>
              <w:t>992</w:t>
            </w:r>
          </w:p>
        </w:tc>
        <w:tc>
          <w:tcPr>
            <w:tcW w:w="328" w:type="dxa"/>
          </w:tcPr>
          <w:p w14:paraId="7FF6FE01" w14:textId="77777777" w:rsidR="003B4ABB" w:rsidRPr="00BE2370" w:rsidRDefault="003B4ABB" w:rsidP="00956269">
            <w:pPr>
              <w:pStyle w:val="checkbox"/>
              <w:numPr>
                <w:ilvl w:val="0"/>
                <w:numId w:val="0"/>
              </w:numPr>
              <w:ind w:left="1620"/>
              <w:rPr>
                <w:sz w:val="20"/>
              </w:rPr>
            </w:pPr>
          </w:p>
        </w:tc>
        <w:tc>
          <w:tcPr>
            <w:tcW w:w="2275" w:type="dxa"/>
          </w:tcPr>
          <w:p w14:paraId="417B57F6" w14:textId="24F94A46" w:rsidR="003B4ABB" w:rsidRDefault="003B4ABB" w:rsidP="00956269">
            <w:pPr>
              <w:pStyle w:val="checkbox"/>
              <w:numPr>
                <w:ilvl w:val="0"/>
                <w:numId w:val="0"/>
              </w:numPr>
              <w:ind w:left="288"/>
              <w:rPr>
                <w:sz w:val="20"/>
              </w:rPr>
            </w:pPr>
            <w:r>
              <w:rPr>
                <w:sz w:val="20"/>
              </w:rPr>
              <w:t>Serial Number</w:t>
            </w:r>
          </w:p>
        </w:tc>
        <w:tc>
          <w:tcPr>
            <w:tcW w:w="1065" w:type="dxa"/>
          </w:tcPr>
          <w:p w14:paraId="33EA4BEA" w14:textId="0AA328CA" w:rsidR="003B4ABB" w:rsidRDefault="003B4ABB" w:rsidP="00956269">
            <w:pPr>
              <w:pStyle w:val="checkbox"/>
              <w:numPr>
                <w:ilvl w:val="0"/>
                <w:numId w:val="0"/>
              </w:numPr>
              <w:jc w:val="center"/>
              <w:rPr>
                <w:sz w:val="20"/>
              </w:rPr>
            </w:pPr>
            <w:r>
              <w:rPr>
                <w:sz w:val="20"/>
              </w:rPr>
              <w:t>9</w:t>
            </w:r>
          </w:p>
        </w:tc>
      </w:tr>
      <w:tr w:rsidR="003B4ABB" w:rsidRPr="00543DA8" w14:paraId="32258F12" w14:textId="77777777" w:rsidTr="003B4ABB">
        <w:tc>
          <w:tcPr>
            <w:tcW w:w="2360" w:type="dxa"/>
          </w:tcPr>
          <w:p w14:paraId="4D77752C" w14:textId="16A0743D" w:rsidR="003B4ABB" w:rsidRDefault="003B4ABB" w:rsidP="00956269">
            <w:pPr>
              <w:pStyle w:val="checkbox"/>
              <w:numPr>
                <w:ilvl w:val="0"/>
                <w:numId w:val="0"/>
              </w:numPr>
              <w:ind w:left="288"/>
              <w:rPr>
                <w:sz w:val="20"/>
              </w:rPr>
            </w:pPr>
            <w:r>
              <w:rPr>
                <w:sz w:val="20"/>
              </w:rPr>
              <w:t>Technician</w:t>
            </w:r>
          </w:p>
        </w:tc>
        <w:tc>
          <w:tcPr>
            <w:tcW w:w="1995" w:type="dxa"/>
          </w:tcPr>
          <w:p w14:paraId="7AD6FAFD" w14:textId="4AF469E8" w:rsidR="003B4ABB" w:rsidRDefault="003B4ABB" w:rsidP="00956269">
            <w:pPr>
              <w:pStyle w:val="checkbox"/>
              <w:numPr>
                <w:ilvl w:val="0"/>
                <w:numId w:val="0"/>
              </w:numPr>
              <w:jc w:val="center"/>
              <w:rPr>
                <w:sz w:val="20"/>
              </w:rPr>
            </w:pPr>
            <w:r>
              <w:rPr>
                <w:sz w:val="20"/>
              </w:rPr>
              <w:t>Tester</w:t>
            </w:r>
          </w:p>
        </w:tc>
        <w:tc>
          <w:tcPr>
            <w:tcW w:w="328" w:type="dxa"/>
          </w:tcPr>
          <w:p w14:paraId="2467AC3B" w14:textId="77777777" w:rsidR="003B4ABB" w:rsidRPr="00BE2370" w:rsidRDefault="003B4ABB" w:rsidP="00956269">
            <w:pPr>
              <w:pStyle w:val="checkbox"/>
              <w:numPr>
                <w:ilvl w:val="0"/>
                <w:numId w:val="0"/>
              </w:numPr>
              <w:ind w:left="1620"/>
              <w:rPr>
                <w:sz w:val="20"/>
              </w:rPr>
            </w:pPr>
          </w:p>
        </w:tc>
        <w:tc>
          <w:tcPr>
            <w:tcW w:w="2275" w:type="dxa"/>
          </w:tcPr>
          <w:p w14:paraId="384711B3" w14:textId="77777777" w:rsidR="003B4ABB" w:rsidRDefault="003B4ABB" w:rsidP="00956269">
            <w:pPr>
              <w:pStyle w:val="checkbox"/>
              <w:numPr>
                <w:ilvl w:val="0"/>
                <w:numId w:val="0"/>
              </w:numPr>
              <w:ind w:left="288"/>
              <w:rPr>
                <w:sz w:val="20"/>
              </w:rPr>
            </w:pPr>
          </w:p>
        </w:tc>
        <w:tc>
          <w:tcPr>
            <w:tcW w:w="1065" w:type="dxa"/>
          </w:tcPr>
          <w:p w14:paraId="197ED7B2" w14:textId="77777777" w:rsidR="003B4ABB" w:rsidRDefault="003B4ABB" w:rsidP="00956269">
            <w:pPr>
              <w:pStyle w:val="checkbox"/>
              <w:numPr>
                <w:ilvl w:val="0"/>
                <w:numId w:val="0"/>
              </w:numPr>
              <w:jc w:val="center"/>
              <w:rPr>
                <w:sz w:val="20"/>
              </w:rPr>
            </w:pPr>
          </w:p>
        </w:tc>
      </w:tr>
      <w:tr w:rsidR="00E121F4" w:rsidRPr="00543DA8" w14:paraId="0CFD6D6A" w14:textId="77777777" w:rsidTr="003B4ABB">
        <w:tc>
          <w:tcPr>
            <w:tcW w:w="2360" w:type="dxa"/>
          </w:tcPr>
          <w:p w14:paraId="14CBE281" w14:textId="77777777" w:rsidR="00E121F4" w:rsidRPr="00BE2370" w:rsidRDefault="00E121F4" w:rsidP="00956269">
            <w:pPr>
              <w:pStyle w:val="checkbox"/>
              <w:numPr>
                <w:ilvl w:val="0"/>
                <w:numId w:val="0"/>
              </w:numPr>
              <w:ind w:left="288"/>
              <w:rPr>
                <w:sz w:val="20"/>
              </w:rPr>
            </w:pPr>
            <w:r w:rsidRPr="00BE2370">
              <w:rPr>
                <w:sz w:val="20"/>
              </w:rPr>
              <w:t>Test</w:t>
            </w:r>
          </w:p>
        </w:tc>
        <w:tc>
          <w:tcPr>
            <w:tcW w:w="1995" w:type="dxa"/>
          </w:tcPr>
          <w:p w14:paraId="6CBD2961" w14:textId="77777777" w:rsidR="00E121F4" w:rsidRPr="00BE2370" w:rsidRDefault="00E121F4" w:rsidP="00956269">
            <w:pPr>
              <w:pStyle w:val="checkbox"/>
              <w:numPr>
                <w:ilvl w:val="0"/>
                <w:numId w:val="0"/>
              </w:numPr>
              <w:jc w:val="center"/>
              <w:rPr>
                <w:sz w:val="20"/>
              </w:rPr>
            </w:pPr>
            <w:r w:rsidRPr="00BE2370">
              <w:rPr>
                <w:sz w:val="20"/>
              </w:rPr>
              <w:t>Post-Pot</w:t>
            </w:r>
          </w:p>
        </w:tc>
        <w:tc>
          <w:tcPr>
            <w:tcW w:w="328" w:type="dxa"/>
          </w:tcPr>
          <w:p w14:paraId="2FE9691F" w14:textId="77777777" w:rsidR="00E121F4" w:rsidRPr="00BE2370" w:rsidRDefault="00E121F4" w:rsidP="00956269">
            <w:pPr>
              <w:pStyle w:val="checkbox"/>
              <w:numPr>
                <w:ilvl w:val="0"/>
                <w:numId w:val="0"/>
              </w:numPr>
              <w:ind w:left="1620"/>
              <w:rPr>
                <w:sz w:val="20"/>
              </w:rPr>
            </w:pPr>
          </w:p>
        </w:tc>
        <w:tc>
          <w:tcPr>
            <w:tcW w:w="2275" w:type="dxa"/>
          </w:tcPr>
          <w:p w14:paraId="28729FE8" w14:textId="77777777" w:rsidR="00E121F4" w:rsidRPr="00BE2370" w:rsidRDefault="00E121F4" w:rsidP="00956269">
            <w:pPr>
              <w:pStyle w:val="checkbox"/>
              <w:numPr>
                <w:ilvl w:val="0"/>
                <w:numId w:val="0"/>
              </w:numPr>
              <w:ind w:left="288"/>
              <w:rPr>
                <w:sz w:val="20"/>
              </w:rPr>
            </w:pPr>
            <w:r w:rsidRPr="00BE2370">
              <w:rPr>
                <w:sz w:val="20"/>
              </w:rPr>
              <w:t xml:space="preserve">Pre-Fill to </w:t>
            </w:r>
          </w:p>
        </w:tc>
        <w:tc>
          <w:tcPr>
            <w:tcW w:w="1065" w:type="dxa"/>
          </w:tcPr>
          <w:p w14:paraId="506D525C" w14:textId="77777777" w:rsidR="00E121F4" w:rsidRPr="00BE2370" w:rsidRDefault="00E121F4" w:rsidP="00956269">
            <w:pPr>
              <w:pStyle w:val="checkbox"/>
              <w:numPr>
                <w:ilvl w:val="0"/>
                <w:numId w:val="0"/>
              </w:numPr>
              <w:jc w:val="center"/>
              <w:rPr>
                <w:sz w:val="20"/>
              </w:rPr>
            </w:pPr>
            <w:r w:rsidRPr="00BE2370">
              <w:rPr>
                <w:sz w:val="20"/>
              </w:rPr>
              <w:t>OFF</w:t>
            </w:r>
          </w:p>
        </w:tc>
      </w:tr>
    </w:tbl>
    <w:p w14:paraId="715B34C0" w14:textId="77777777" w:rsidR="00E121F4" w:rsidRDefault="00E121F4" w:rsidP="00E121F4">
      <w:pPr>
        <w:pStyle w:val="checkbox"/>
      </w:pPr>
      <w:r>
        <w:t>On the Test Configuration File dropdown. Select CFG_1234_Dummy.csv,</w:t>
      </w:r>
    </w:p>
    <w:p w14:paraId="5303A143" w14:textId="77777777" w:rsidR="00E121F4" w:rsidRDefault="00E121F4" w:rsidP="00E121F4">
      <w:pPr>
        <w:pStyle w:val="checkbox"/>
      </w:pPr>
      <w:r w:rsidRPr="00B85A64">
        <w:t>Click OK, Simulate and Continue.</w:t>
      </w:r>
    </w:p>
    <w:p w14:paraId="3DB76B26" w14:textId="1BF23B17" w:rsidR="003B4ABB" w:rsidRDefault="003B4ABB">
      <w:pPr>
        <w:pStyle w:val="Step"/>
        <w:numPr>
          <w:ilvl w:val="0"/>
          <w:numId w:val="71"/>
        </w:numPr>
        <w:rPr>
          <w:rStyle w:val="StepChar"/>
        </w:rPr>
      </w:pPr>
      <w:r>
        <w:rPr>
          <w:rStyle w:val="StepChar"/>
        </w:rPr>
        <w:t>On the Main Menu click each of the View options.</w:t>
      </w:r>
    </w:p>
    <w:p w14:paraId="25D3ACAD" w14:textId="0BF46D24" w:rsidR="00C60244" w:rsidRDefault="00C60244" w:rsidP="00C60244">
      <w:pPr>
        <w:pStyle w:val="checkbox"/>
        <w:rPr>
          <w:rStyle w:val="StepChar"/>
        </w:rPr>
      </w:pPr>
      <w:r>
        <w:rPr>
          <w:rStyle w:val="StepChar"/>
        </w:rPr>
        <w:t>Verify that the Files &amp; Paths indicated the selected Files and Paths.</w:t>
      </w:r>
    </w:p>
    <w:p w14:paraId="4C5692DC" w14:textId="3FBFACA7" w:rsidR="00C60244" w:rsidRDefault="00C60244" w:rsidP="00C60244">
      <w:pPr>
        <w:pStyle w:val="checkbox"/>
        <w:rPr>
          <w:rStyle w:val="StepChar"/>
        </w:rPr>
      </w:pPr>
      <w:r>
        <w:rPr>
          <w:rStyle w:val="StepChar"/>
        </w:rPr>
        <w:t>Verify the Test Info indicates the entered Test Information</w:t>
      </w:r>
    </w:p>
    <w:p w14:paraId="79AE23A1" w14:textId="3D405C52" w:rsidR="00C60244" w:rsidRDefault="00C60244" w:rsidP="00C60244">
      <w:pPr>
        <w:pStyle w:val="checkbox"/>
        <w:rPr>
          <w:rStyle w:val="StepChar"/>
        </w:rPr>
      </w:pPr>
      <w:r>
        <w:rPr>
          <w:rStyle w:val="StepChar"/>
        </w:rPr>
        <w:t xml:space="preserve">Verify the Calibration </w:t>
      </w:r>
      <w:proofErr w:type="spellStart"/>
      <w:r>
        <w:rPr>
          <w:rStyle w:val="StepChar"/>
        </w:rPr>
        <w:t>Parametes</w:t>
      </w:r>
      <w:proofErr w:type="spellEnd"/>
      <w:r>
        <w:rPr>
          <w:rStyle w:val="StepChar"/>
        </w:rPr>
        <w:t xml:space="preserve"> indicated the values saved in the CFG_1234_Dummy.xlsm.</w:t>
      </w:r>
    </w:p>
    <w:p w14:paraId="6AEA7839" w14:textId="3630E848" w:rsidR="00C60244" w:rsidRDefault="00C60244" w:rsidP="00C60244">
      <w:pPr>
        <w:jc w:val="center"/>
        <w:rPr>
          <w:rStyle w:val="StepChar"/>
        </w:rPr>
      </w:pPr>
      <w:r>
        <w:rPr>
          <w:rStyle w:val="StepChar"/>
          <w:noProof/>
        </w:rPr>
        <w:drawing>
          <wp:inline distT="0" distB="0" distL="0" distR="0" wp14:anchorId="0CE11BA3" wp14:editId="5EF651C3">
            <wp:extent cx="5640070" cy="1695450"/>
            <wp:effectExtent l="0" t="0" r="0" b="0"/>
            <wp:docPr id="77381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3588"/>
                    <a:stretch>
                      <a:fillRect/>
                    </a:stretch>
                  </pic:blipFill>
                  <pic:spPr bwMode="auto">
                    <a:xfrm>
                      <a:off x="0" y="0"/>
                      <a:ext cx="5691236" cy="1710831"/>
                    </a:xfrm>
                    <a:prstGeom prst="rect">
                      <a:avLst/>
                    </a:prstGeom>
                    <a:noFill/>
                    <a:ln>
                      <a:noFill/>
                    </a:ln>
                    <a:extLst>
                      <a:ext uri="{53640926-AAD7-44D8-BBD7-CCE9431645EC}">
                        <a14:shadowObscured xmlns:a14="http://schemas.microsoft.com/office/drawing/2010/main"/>
                      </a:ext>
                    </a:extLst>
                  </pic:spPr>
                </pic:pic>
              </a:graphicData>
            </a:graphic>
          </wp:inline>
        </w:drawing>
      </w:r>
    </w:p>
    <w:p w14:paraId="30F83C1C" w14:textId="05E2922B" w:rsidR="00C60244" w:rsidRDefault="00C60244" w:rsidP="00C60244">
      <w:pPr>
        <w:pStyle w:val="Caption"/>
        <w:rPr>
          <w:rStyle w:val="StepChar"/>
        </w:rPr>
      </w:pPr>
      <w:r>
        <w:rPr>
          <w:rStyle w:val="StepChar"/>
        </w:rPr>
        <w:t>Menu View Expected Response</w:t>
      </w:r>
    </w:p>
    <w:p w14:paraId="211258EB" w14:textId="373BFEF4" w:rsidR="00C60244" w:rsidRDefault="00C60244">
      <w:pPr>
        <w:pStyle w:val="Step"/>
        <w:numPr>
          <w:ilvl w:val="0"/>
          <w:numId w:val="71"/>
        </w:numPr>
      </w:pPr>
      <w:r>
        <w:t>When the simulated test competes, if presented, press SAVE report.</w:t>
      </w:r>
    </w:p>
    <w:p w14:paraId="2861CCFA" w14:textId="2E956A9C" w:rsidR="003B4ABB" w:rsidRDefault="00C60244" w:rsidP="00F467FB">
      <w:pPr>
        <w:pStyle w:val="checkbox"/>
      </w:pPr>
      <w:r>
        <w:t xml:space="preserve">Verify the Report file named </w:t>
      </w:r>
      <w:r w:rsidRPr="00C60244">
        <w:t>RPT_TEST001{QTP}992#1%</w:t>
      </w:r>
      <w:r>
        <w:t>&lt;</w:t>
      </w:r>
      <w:proofErr w:type="spellStart"/>
      <w:r>
        <w:t>TimeStamp_yymmddhhmm</w:t>
      </w:r>
      <w:proofErr w:type="spellEnd"/>
      <w:r>
        <w:t>&gt;</w:t>
      </w:r>
      <w:r w:rsidRPr="00C60244">
        <w:t>.xlsx</w:t>
      </w:r>
      <w:r>
        <w:t xml:space="preserve"> </w:t>
      </w:r>
      <w:proofErr w:type="gramStart"/>
      <w:r>
        <w:t>is located in</w:t>
      </w:r>
      <w:proofErr w:type="gramEnd"/>
      <w:r>
        <w:t xml:space="preserve"> </w:t>
      </w:r>
      <w:r w:rsidR="00F467FB">
        <w:t>folder &lt;path from step 1&gt;\$</w:t>
      </w:r>
      <w:proofErr w:type="spellStart"/>
      <w:r w:rsidR="00F467FB">
        <w:t>ReportFiles</w:t>
      </w:r>
      <w:proofErr w:type="spellEnd"/>
      <w:r w:rsidR="00F467FB">
        <w:t>\QTP</w:t>
      </w:r>
      <w:r>
        <w:t xml:space="preserve"> </w:t>
      </w:r>
    </w:p>
    <w:p w14:paraId="5F9D61A1" w14:textId="77777777" w:rsidR="00F467FB" w:rsidRDefault="00F467FB" w:rsidP="00F467FB">
      <w:pPr>
        <w:pStyle w:val="ZPara"/>
      </w:pPr>
    </w:p>
    <w:p w14:paraId="33B751A1" w14:textId="77777777" w:rsidR="00F467FB" w:rsidRDefault="00F467FB" w:rsidP="00F467FB">
      <w:pPr>
        <w:pStyle w:val="ZPara"/>
      </w:pPr>
    </w:p>
    <w:p w14:paraId="3812C427" w14:textId="77777777" w:rsidR="00972E09" w:rsidRDefault="00972E09" w:rsidP="00F467FB">
      <w:pPr>
        <w:pStyle w:val="ZPara"/>
      </w:pPr>
    </w:p>
    <w:p w14:paraId="53EA7573" w14:textId="77777777" w:rsidR="00972E09" w:rsidRDefault="00972E09" w:rsidP="00F467FB">
      <w:pPr>
        <w:pStyle w:val="ZPara"/>
      </w:pPr>
    </w:p>
    <w:p w14:paraId="1AC355CC" w14:textId="77777777" w:rsidR="00F467FB" w:rsidRDefault="00F467FB" w:rsidP="00F467FB">
      <w:pPr>
        <w:pStyle w:val="ZPara"/>
      </w:pPr>
    </w:p>
    <w:p w14:paraId="52BF3173" w14:textId="77777777" w:rsidR="00F467FB" w:rsidRDefault="00F467FB" w:rsidP="00F467FB">
      <w:pPr>
        <w:pStyle w:val="ZPara"/>
      </w:pPr>
      <w:r>
        <w:t>Tester   __________________      Date ______________       PASS      FAIL</w:t>
      </w:r>
    </w:p>
    <w:p w14:paraId="0BD8E76A" w14:textId="77777777" w:rsidR="00F467FB" w:rsidRDefault="00F467FB" w:rsidP="00F467FB">
      <w:pPr>
        <w:pStyle w:val="ZPara"/>
      </w:pPr>
    </w:p>
    <w:p w14:paraId="31A18CD1" w14:textId="77777777" w:rsidR="00972E09" w:rsidRDefault="00972E09" w:rsidP="00F467FB">
      <w:pPr>
        <w:pStyle w:val="ZPara"/>
      </w:pPr>
    </w:p>
    <w:p w14:paraId="5281A1FA" w14:textId="35FD9C21" w:rsidR="00274684" w:rsidRDefault="00274684">
      <w:pPr>
        <w:pStyle w:val="Requirement"/>
        <w:numPr>
          <w:ilvl w:val="0"/>
          <w:numId w:val="118"/>
        </w:numPr>
      </w:pPr>
      <w:r>
        <w:rPr>
          <w:highlight w:val="yellow"/>
        </w:rPr>
        <w:t>Shall produce a PASS FAIL report based on ATP Test criteria.</w:t>
      </w:r>
    </w:p>
    <w:p w14:paraId="0C7DAA31" w14:textId="5C69E3C9" w:rsidR="00274684" w:rsidRDefault="00274684">
      <w:pPr>
        <w:pStyle w:val="Requirement"/>
        <w:numPr>
          <w:ilvl w:val="0"/>
          <w:numId w:val="119"/>
        </w:numPr>
      </w:pPr>
      <w:r>
        <w:rPr>
          <w:highlight w:val="yellow"/>
        </w:rPr>
        <w:t>The ATP Report shall contain the pertinent Test Information.</w:t>
      </w:r>
    </w:p>
    <w:p w14:paraId="2FB4A890" w14:textId="569647E1" w:rsidR="004F0E90" w:rsidRDefault="004F0E90">
      <w:pPr>
        <w:pStyle w:val="Step"/>
        <w:numPr>
          <w:ilvl w:val="0"/>
          <w:numId w:val="74"/>
        </w:numPr>
      </w:pPr>
      <w:r>
        <w:t>Open the report file generated in test case 41 step 7 above.  Select the worksheet named ATP Report</w:t>
      </w:r>
    </w:p>
    <w:p w14:paraId="40B36272" w14:textId="2E5BBA2F" w:rsidR="004F0E90" w:rsidRDefault="004F0E90" w:rsidP="004F0E90">
      <w:pPr>
        <w:pStyle w:val="checkbox"/>
      </w:pPr>
      <w:r>
        <w:t>Verify the Report Title is “</w:t>
      </w:r>
      <w:r w:rsidRPr="004F0E90">
        <w:t>8005571.05 Elevate Oil Level Sensor</w:t>
      </w:r>
      <w:r>
        <w:t>”</w:t>
      </w:r>
    </w:p>
    <w:p w14:paraId="72C09B58" w14:textId="57FFE321" w:rsidR="004F0E90" w:rsidRDefault="004F0E90" w:rsidP="004F0E90">
      <w:pPr>
        <w:pStyle w:val="checkbox"/>
      </w:pPr>
      <w:r>
        <w:t>Verify</w:t>
      </w:r>
      <w:r w:rsidR="009D351F">
        <w:t xml:space="preserve"> the Test Information</w:t>
      </w:r>
      <w:r>
        <w:t xml:space="preserve">: </w:t>
      </w:r>
    </w:p>
    <w:tbl>
      <w:tblPr>
        <w:tblStyle w:val="TableGrid"/>
        <w:tblW w:w="0" w:type="auto"/>
        <w:tblInd w:w="985" w:type="dxa"/>
        <w:tblLook w:val="04A0" w:firstRow="1" w:lastRow="0" w:firstColumn="1" w:lastColumn="0" w:noHBand="0" w:noVBand="1"/>
      </w:tblPr>
      <w:tblGrid>
        <w:gridCol w:w="2360"/>
        <w:gridCol w:w="1995"/>
        <w:gridCol w:w="328"/>
        <w:gridCol w:w="2275"/>
        <w:gridCol w:w="1283"/>
      </w:tblGrid>
      <w:tr w:rsidR="004F0E90" w:rsidRPr="00543DA8" w14:paraId="75AF2CA0" w14:textId="77777777" w:rsidTr="004F0E90">
        <w:tc>
          <w:tcPr>
            <w:tcW w:w="2360" w:type="dxa"/>
          </w:tcPr>
          <w:p w14:paraId="6214780D" w14:textId="2EE08E38" w:rsidR="004F0E90" w:rsidRPr="00BE2370" w:rsidRDefault="004F0E90" w:rsidP="004F0E90">
            <w:pPr>
              <w:pStyle w:val="checkbox"/>
              <w:numPr>
                <w:ilvl w:val="0"/>
                <w:numId w:val="0"/>
              </w:numPr>
              <w:ind w:left="288"/>
              <w:rPr>
                <w:sz w:val="20"/>
              </w:rPr>
            </w:pPr>
            <w:r>
              <w:rPr>
                <w:sz w:val="20"/>
              </w:rPr>
              <w:t>Job Number</w:t>
            </w:r>
          </w:p>
        </w:tc>
        <w:tc>
          <w:tcPr>
            <w:tcW w:w="1995" w:type="dxa"/>
          </w:tcPr>
          <w:p w14:paraId="464E78F1" w14:textId="204A9616" w:rsidR="004F0E90" w:rsidRPr="00BE2370" w:rsidRDefault="004F0E90" w:rsidP="004F0E90">
            <w:pPr>
              <w:pStyle w:val="checkbox"/>
              <w:numPr>
                <w:ilvl w:val="0"/>
                <w:numId w:val="0"/>
              </w:numPr>
              <w:jc w:val="center"/>
              <w:rPr>
                <w:sz w:val="20"/>
              </w:rPr>
            </w:pPr>
            <w:r>
              <w:rPr>
                <w:sz w:val="20"/>
              </w:rPr>
              <w:t>QTP</w:t>
            </w:r>
          </w:p>
        </w:tc>
        <w:tc>
          <w:tcPr>
            <w:tcW w:w="328" w:type="dxa"/>
          </w:tcPr>
          <w:p w14:paraId="4B8296CF" w14:textId="77777777" w:rsidR="004F0E90" w:rsidRPr="00BE2370" w:rsidRDefault="004F0E90" w:rsidP="004F0E90">
            <w:pPr>
              <w:pStyle w:val="checkbox"/>
              <w:numPr>
                <w:ilvl w:val="0"/>
                <w:numId w:val="0"/>
              </w:numPr>
              <w:ind w:left="1620"/>
              <w:rPr>
                <w:sz w:val="20"/>
              </w:rPr>
            </w:pPr>
          </w:p>
        </w:tc>
        <w:tc>
          <w:tcPr>
            <w:tcW w:w="2275" w:type="dxa"/>
          </w:tcPr>
          <w:p w14:paraId="6BE05432" w14:textId="2357A85B" w:rsidR="004F0E90" w:rsidRPr="00BE2370" w:rsidRDefault="004F0E90" w:rsidP="004F0E90">
            <w:pPr>
              <w:pStyle w:val="checkbox"/>
              <w:numPr>
                <w:ilvl w:val="0"/>
                <w:numId w:val="0"/>
              </w:numPr>
              <w:ind w:left="288"/>
              <w:rPr>
                <w:sz w:val="20"/>
              </w:rPr>
            </w:pPr>
            <w:r>
              <w:rPr>
                <w:sz w:val="20"/>
              </w:rPr>
              <w:t xml:space="preserve">Unit Number* </w:t>
            </w:r>
          </w:p>
        </w:tc>
        <w:tc>
          <w:tcPr>
            <w:tcW w:w="1283" w:type="dxa"/>
          </w:tcPr>
          <w:p w14:paraId="180AE991" w14:textId="4C7799E4" w:rsidR="004F0E90" w:rsidRPr="00BE2370" w:rsidRDefault="004F0E90" w:rsidP="004F0E90">
            <w:pPr>
              <w:pStyle w:val="checkbox"/>
              <w:numPr>
                <w:ilvl w:val="0"/>
                <w:numId w:val="0"/>
              </w:numPr>
              <w:jc w:val="center"/>
              <w:rPr>
                <w:sz w:val="20"/>
              </w:rPr>
            </w:pPr>
            <w:r>
              <w:rPr>
                <w:sz w:val="20"/>
              </w:rPr>
              <w:t>992#1</w:t>
            </w:r>
          </w:p>
        </w:tc>
      </w:tr>
      <w:tr w:rsidR="004F0E90" w:rsidRPr="00543DA8" w14:paraId="779AA2EB" w14:textId="77777777" w:rsidTr="004F0E90">
        <w:tc>
          <w:tcPr>
            <w:tcW w:w="2360" w:type="dxa"/>
          </w:tcPr>
          <w:p w14:paraId="5C4FE4DE" w14:textId="5FB4547F" w:rsidR="004F0E90" w:rsidRDefault="004F0E90" w:rsidP="004F0E90">
            <w:pPr>
              <w:pStyle w:val="checkbox"/>
              <w:numPr>
                <w:ilvl w:val="0"/>
                <w:numId w:val="0"/>
              </w:numPr>
              <w:ind w:left="288"/>
              <w:rPr>
                <w:sz w:val="20"/>
              </w:rPr>
            </w:pPr>
            <w:r>
              <w:rPr>
                <w:sz w:val="20"/>
              </w:rPr>
              <w:t>S/N</w:t>
            </w:r>
          </w:p>
        </w:tc>
        <w:tc>
          <w:tcPr>
            <w:tcW w:w="1995" w:type="dxa"/>
          </w:tcPr>
          <w:p w14:paraId="000C0479" w14:textId="2542686C" w:rsidR="004F0E90" w:rsidRDefault="004F0E90" w:rsidP="004F0E90">
            <w:pPr>
              <w:pStyle w:val="checkbox"/>
              <w:numPr>
                <w:ilvl w:val="0"/>
                <w:numId w:val="0"/>
              </w:numPr>
              <w:jc w:val="center"/>
              <w:rPr>
                <w:sz w:val="20"/>
              </w:rPr>
            </w:pPr>
            <w:r>
              <w:rPr>
                <w:sz w:val="20"/>
              </w:rPr>
              <w:t>6</w:t>
            </w:r>
          </w:p>
        </w:tc>
        <w:tc>
          <w:tcPr>
            <w:tcW w:w="328" w:type="dxa"/>
          </w:tcPr>
          <w:p w14:paraId="6814580B" w14:textId="77777777" w:rsidR="004F0E90" w:rsidRPr="00BE2370" w:rsidRDefault="004F0E90" w:rsidP="004F0E90">
            <w:pPr>
              <w:pStyle w:val="checkbox"/>
              <w:numPr>
                <w:ilvl w:val="0"/>
                <w:numId w:val="0"/>
              </w:numPr>
              <w:ind w:left="1620"/>
              <w:rPr>
                <w:sz w:val="20"/>
              </w:rPr>
            </w:pPr>
          </w:p>
        </w:tc>
        <w:tc>
          <w:tcPr>
            <w:tcW w:w="2275" w:type="dxa"/>
          </w:tcPr>
          <w:p w14:paraId="6F827FC7" w14:textId="79ED2812" w:rsidR="004F0E90" w:rsidRDefault="004F0E90" w:rsidP="004F0E90">
            <w:pPr>
              <w:pStyle w:val="checkbox"/>
              <w:numPr>
                <w:ilvl w:val="0"/>
                <w:numId w:val="0"/>
              </w:numPr>
              <w:ind w:left="288"/>
              <w:rPr>
                <w:sz w:val="20"/>
              </w:rPr>
            </w:pPr>
            <w:r>
              <w:rPr>
                <w:sz w:val="20"/>
              </w:rPr>
              <w:t>Technician</w:t>
            </w:r>
          </w:p>
        </w:tc>
        <w:tc>
          <w:tcPr>
            <w:tcW w:w="1283" w:type="dxa"/>
          </w:tcPr>
          <w:p w14:paraId="7C6CDE57" w14:textId="6BA6D7FB" w:rsidR="004F0E90" w:rsidRDefault="004F0E90" w:rsidP="004F0E90">
            <w:pPr>
              <w:pStyle w:val="checkbox"/>
              <w:numPr>
                <w:ilvl w:val="0"/>
                <w:numId w:val="0"/>
              </w:numPr>
              <w:jc w:val="center"/>
              <w:rPr>
                <w:sz w:val="20"/>
              </w:rPr>
            </w:pPr>
            <w:r>
              <w:rPr>
                <w:sz w:val="20"/>
              </w:rPr>
              <w:t>Tester</w:t>
            </w:r>
          </w:p>
        </w:tc>
      </w:tr>
      <w:tr w:rsidR="004F0E90" w:rsidRPr="00543DA8" w14:paraId="2ED85F9B" w14:textId="77777777" w:rsidTr="004F0E90">
        <w:tc>
          <w:tcPr>
            <w:tcW w:w="2360" w:type="dxa"/>
          </w:tcPr>
          <w:p w14:paraId="02690032" w14:textId="77777777" w:rsidR="004F0E90" w:rsidRDefault="004F0E90" w:rsidP="004F0E90">
            <w:pPr>
              <w:pStyle w:val="checkbox"/>
              <w:numPr>
                <w:ilvl w:val="0"/>
                <w:numId w:val="0"/>
              </w:numPr>
              <w:ind w:left="288"/>
              <w:rPr>
                <w:sz w:val="20"/>
              </w:rPr>
            </w:pPr>
            <w:r>
              <w:rPr>
                <w:sz w:val="20"/>
              </w:rPr>
              <w:t>Technician</w:t>
            </w:r>
          </w:p>
        </w:tc>
        <w:tc>
          <w:tcPr>
            <w:tcW w:w="1995" w:type="dxa"/>
          </w:tcPr>
          <w:p w14:paraId="11392428" w14:textId="77777777" w:rsidR="004F0E90" w:rsidRDefault="004F0E90" w:rsidP="004F0E90">
            <w:pPr>
              <w:pStyle w:val="checkbox"/>
              <w:numPr>
                <w:ilvl w:val="0"/>
                <w:numId w:val="0"/>
              </w:numPr>
              <w:jc w:val="center"/>
              <w:rPr>
                <w:sz w:val="20"/>
              </w:rPr>
            </w:pPr>
            <w:r>
              <w:rPr>
                <w:sz w:val="20"/>
              </w:rPr>
              <w:t>Tester</w:t>
            </w:r>
          </w:p>
        </w:tc>
        <w:tc>
          <w:tcPr>
            <w:tcW w:w="328" w:type="dxa"/>
          </w:tcPr>
          <w:p w14:paraId="582CC988" w14:textId="77777777" w:rsidR="004F0E90" w:rsidRPr="00BE2370" w:rsidRDefault="004F0E90" w:rsidP="004F0E90">
            <w:pPr>
              <w:pStyle w:val="checkbox"/>
              <w:numPr>
                <w:ilvl w:val="0"/>
                <w:numId w:val="0"/>
              </w:numPr>
              <w:ind w:left="1620"/>
              <w:rPr>
                <w:sz w:val="20"/>
              </w:rPr>
            </w:pPr>
          </w:p>
        </w:tc>
        <w:tc>
          <w:tcPr>
            <w:tcW w:w="2275" w:type="dxa"/>
          </w:tcPr>
          <w:p w14:paraId="493C3D53" w14:textId="3E3B6D4C" w:rsidR="004F0E90" w:rsidRDefault="004F0E90" w:rsidP="004F0E90">
            <w:pPr>
              <w:pStyle w:val="checkbox"/>
              <w:numPr>
                <w:ilvl w:val="0"/>
                <w:numId w:val="0"/>
              </w:numPr>
              <w:ind w:left="288"/>
              <w:rPr>
                <w:sz w:val="20"/>
              </w:rPr>
            </w:pPr>
            <w:r>
              <w:rPr>
                <w:sz w:val="20"/>
              </w:rPr>
              <w:t>Date</w:t>
            </w:r>
          </w:p>
        </w:tc>
        <w:tc>
          <w:tcPr>
            <w:tcW w:w="1283" w:type="dxa"/>
          </w:tcPr>
          <w:p w14:paraId="2709679B" w14:textId="08C4430D" w:rsidR="004F0E90" w:rsidRDefault="004F0E90" w:rsidP="004F0E90">
            <w:pPr>
              <w:pStyle w:val="checkbox"/>
              <w:numPr>
                <w:ilvl w:val="0"/>
                <w:numId w:val="0"/>
              </w:numPr>
              <w:jc w:val="center"/>
              <w:rPr>
                <w:sz w:val="20"/>
              </w:rPr>
            </w:pPr>
            <w:r>
              <w:rPr>
                <w:sz w:val="20"/>
              </w:rPr>
              <w:t>mm/dd/</w:t>
            </w:r>
            <w:proofErr w:type="spellStart"/>
            <w:r>
              <w:rPr>
                <w:sz w:val="20"/>
              </w:rPr>
              <w:t>yyyy</w:t>
            </w:r>
            <w:proofErr w:type="spellEnd"/>
          </w:p>
        </w:tc>
      </w:tr>
      <w:tr w:rsidR="004F0E90" w:rsidRPr="00543DA8" w14:paraId="13E451EF" w14:textId="77777777" w:rsidTr="009B58C1">
        <w:tc>
          <w:tcPr>
            <w:tcW w:w="2360" w:type="dxa"/>
          </w:tcPr>
          <w:p w14:paraId="3DD87CEC" w14:textId="7798AF3B" w:rsidR="004F0E90" w:rsidRPr="00BE2370" w:rsidRDefault="004F0E90" w:rsidP="004F0E90">
            <w:pPr>
              <w:pStyle w:val="checkbox"/>
              <w:numPr>
                <w:ilvl w:val="0"/>
                <w:numId w:val="0"/>
              </w:numPr>
              <w:ind w:left="288"/>
              <w:rPr>
                <w:sz w:val="20"/>
              </w:rPr>
            </w:pPr>
            <w:r>
              <w:rPr>
                <w:sz w:val="20"/>
              </w:rPr>
              <w:t>File</w:t>
            </w:r>
          </w:p>
        </w:tc>
        <w:tc>
          <w:tcPr>
            <w:tcW w:w="5881" w:type="dxa"/>
            <w:gridSpan w:val="4"/>
          </w:tcPr>
          <w:p w14:paraId="3AD18B93" w14:textId="50FA4DB4" w:rsidR="004F0E90" w:rsidRPr="00BE2370" w:rsidRDefault="004F0E90" w:rsidP="004F0E90">
            <w:pPr>
              <w:pStyle w:val="checkbox"/>
              <w:numPr>
                <w:ilvl w:val="0"/>
                <w:numId w:val="0"/>
              </w:numPr>
              <w:jc w:val="center"/>
              <w:rPr>
                <w:sz w:val="20"/>
              </w:rPr>
            </w:pPr>
            <w:r w:rsidRPr="004F0E90">
              <w:rPr>
                <w:sz w:val="20"/>
              </w:rPr>
              <w:t>RPT_TEST001{QTP}992#1%</w:t>
            </w:r>
            <w:r>
              <w:rPr>
                <w:sz w:val="20"/>
              </w:rPr>
              <w:t>&lt;</w:t>
            </w:r>
            <w:proofErr w:type="spellStart"/>
            <w:r>
              <w:rPr>
                <w:sz w:val="20"/>
              </w:rPr>
              <w:t>yyyymmddhhmm</w:t>
            </w:r>
            <w:proofErr w:type="spellEnd"/>
            <w:r>
              <w:rPr>
                <w:sz w:val="20"/>
              </w:rPr>
              <w:t>&gt;</w:t>
            </w:r>
            <w:r w:rsidRPr="004F0E90">
              <w:rPr>
                <w:sz w:val="20"/>
              </w:rPr>
              <w:t>.xlsx</w:t>
            </w:r>
          </w:p>
        </w:tc>
      </w:tr>
    </w:tbl>
    <w:p w14:paraId="46C46145" w14:textId="4A7B5BB6" w:rsidR="004F0E90" w:rsidRDefault="004F0E90" w:rsidP="004F0E90">
      <w:pPr>
        <w:pStyle w:val="ZPara"/>
      </w:pPr>
      <w:r>
        <w:t xml:space="preserve">* The number following the pound sign indicated the test </w:t>
      </w:r>
      <w:r w:rsidR="009D351F">
        <w:t xml:space="preserve">sequence of possibly replicated tests.  In this case this report is for the first time this unit test was run. </w:t>
      </w:r>
    </w:p>
    <w:p w14:paraId="453139A8" w14:textId="7F8B3494" w:rsidR="00274684" w:rsidRDefault="009D351F" w:rsidP="009D351F">
      <w:pPr>
        <w:pStyle w:val="ZPara"/>
        <w:jc w:val="center"/>
      </w:pPr>
      <w:r>
        <w:rPr>
          <w:noProof/>
        </w:rPr>
        <w:drawing>
          <wp:inline distT="0" distB="0" distL="0" distR="0" wp14:anchorId="61BB43E7" wp14:editId="5166444C">
            <wp:extent cx="4355216" cy="3935845"/>
            <wp:effectExtent l="19050" t="19050" r="26670" b="26670"/>
            <wp:docPr id="130140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72666" cy="3951614"/>
                    </a:xfrm>
                    <a:prstGeom prst="rect">
                      <a:avLst/>
                    </a:prstGeom>
                    <a:noFill/>
                    <a:ln>
                      <a:solidFill>
                        <a:schemeClr val="tx1"/>
                      </a:solidFill>
                    </a:ln>
                  </pic:spPr>
                </pic:pic>
              </a:graphicData>
            </a:graphic>
          </wp:inline>
        </w:drawing>
      </w:r>
    </w:p>
    <w:p w14:paraId="10EB90A1" w14:textId="0B2CD14E" w:rsidR="00E121F4" w:rsidRDefault="009D351F" w:rsidP="009D351F">
      <w:pPr>
        <w:pStyle w:val="Caption"/>
      </w:pPr>
      <w:r>
        <w:t xml:space="preserve">ATP Report </w:t>
      </w:r>
    </w:p>
    <w:p w14:paraId="187335ED" w14:textId="77777777" w:rsidR="00226AA0" w:rsidRDefault="00226AA0" w:rsidP="00226AA0">
      <w:pPr>
        <w:pStyle w:val="checkbox"/>
      </w:pPr>
      <w:r>
        <w:t>Verify the Version number is correct.</w:t>
      </w:r>
    </w:p>
    <w:p w14:paraId="209F252B" w14:textId="088EA817" w:rsidR="00AA0D28" w:rsidRDefault="00AA0D28" w:rsidP="00AA0D28">
      <w:pPr>
        <w:pStyle w:val="checkbox"/>
      </w:pPr>
      <w:r>
        <w:t>Verify ChA Test Results and Ch B Test results as PASS</w:t>
      </w:r>
    </w:p>
    <w:p w14:paraId="3A2CF80C" w14:textId="5CEF0A28" w:rsidR="00AA0D28" w:rsidRDefault="00AA0D28" w:rsidP="00AA0D28">
      <w:pPr>
        <w:pStyle w:val="checkbox"/>
      </w:pPr>
      <w:r>
        <w:t>Verify that the ChA and Ch B Actual Level is (SP</w:t>
      </w:r>
      <w:r w:rsidRPr="00AA0D28">
        <w:rPr>
          <w:vertAlign w:val="subscript"/>
        </w:rPr>
        <w:t>HI</w:t>
      </w:r>
      <w:r>
        <w:t xml:space="preserve"> + SP</w:t>
      </w:r>
      <w:r w:rsidRPr="00AA0D28">
        <w:rPr>
          <w:vertAlign w:val="subscript"/>
        </w:rPr>
        <w:t>LO</w:t>
      </w:r>
      <w:r>
        <w:t xml:space="preserve">)/2 </w:t>
      </w:r>
    </w:p>
    <w:p w14:paraId="64FC44FF" w14:textId="64D58749" w:rsidR="0018540A" w:rsidRDefault="0018540A" w:rsidP="00AA0D28">
      <w:pPr>
        <w:pStyle w:val="checkbox"/>
      </w:pPr>
      <w:r>
        <w:lastRenderedPageBreak/>
        <w:t>Verify the Calibration Date indicates the Calibration Parameter values.</w:t>
      </w:r>
    </w:p>
    <w:p w14:paraId="78B25459" w14:textId="77777777" w:rsidR="0018540A" w:rsidRDefault="0018540A" w:rsidP="0018540A">
      <w:pPr>
        <w:pStyle w:val="ZPara"/>
      </w:pPr>
    </w:p>
    <w:p w14:paraId="6C5AE399" w14:textId="77777777" w:rsidR="0018540A" w:rsidRDefault="0018540A" w:rsidP="0018540A">
      <w:pPr>
        <w:pStyle w:val="ZPara"/>
      </w:pPr>
    </w:p>
    <w:p w14:paraId="75DA5BCA" w14:textId="77777777" w:rsidR="0018540A" w:rsidRDefault="0018540A" w:rsidP="0018540A">
      <w:pPr>
        <w:pStyle w:val="ZPara"/>
      </w:pPr>
    </w:p>
    <w:p w14:paraId="55005449" w14:textId="77777777" w:rsidR="0018540A" w:rsidRDefault="0018540A" w:rsidP="0018540A">
      <w:pPr>
        <w:pStyle w:val="ZPara"/>
      </w:pPr>
      <w:r>
        <w:t>Tester   __________________      Date ______________       PASS      FAIL</w:t>
      </w:r>
    </w:p>
    <w:p w14:paraId="08AE50C3" w14:textId="77777777" w:rsidR="0018540A" w:rsidRDefault="0018540A" w:rsidP="0018540A">
      <w:pPr>
        <w:pStyle w:val="ZPara"/>
      </w:pPr>
    </w:p>
    <w:p w14:paraId="07AD7253" w14:textId="77777777" w:rsidR="0018540A" w:rsidRDefault="0018540A" w:rsidP="0018540A">
      <w:pPr>
        <w:pStyle w:val="checkbox"/>
        <w:numPr>
          <w:ilvl w:val="0"/>
          <w:numId w:val="0"/>
        </w:numPr>
        <w:ind w:left="1267" w:hanging="360"/>
      </w:pPr>
    </w:p>
    <w:p w14:paraId="528057C3" w14:textId="77777777" w:rsidR="0018540A" w:rsidRPr="00AA0D28" w:rsidRDefault="0018540A" w:rsidP="0018540A">
      <w:pPr>
        <w:pStyle w:val="checkbox"/>
        <w:numPr>
          <w:ilvl w:val="0"/>
          <w:numId w:val="0"/>
        </w:numPr>
        <w:ind w:left="1267" w:hanging="360"/>
      </w:pPr>
    </w:p>
    <w:p w14:paraId="10204175" w14:textId="77777777" w:rsidR="00FA08A6" w:rsidRDefault="00AF1C1B">
      <w:pPr>
        <w:pStyle w:val="Requirement"/>
        <w:numPr>
          <w:ilvl w:val="0"/>
          <w:numId w:val="120"/>
        </w:numPr>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57822D49" w14:textId="2FCCE3CC" w:rsidR="00F467FB" w:rsidRDefault="00F467FB">
      <w:pPr>
        <w:pStyle w:val="Step"/>
        <w:numPr>
          <w:ilvl w:val="0"/>
          <w:numId w:val="72"/>
        </w:numPr>
      </w:pPr>
      <w:r>
        <w:t>Open the report file generated in test case 41 step 7 above.  Select the worksheet named Raw Data</w:t>
      </w:r>
    </w:p>
    <w:p w14:paraId="13C581CF" w14:textId="1EE105D0" w:rsidR="00226AA0" w:rsidRDefault="00226AA0" w:rsidP="00F467FB">
      <w:pPr>
        <w:pStyle w:val="checkbox"/>
      </w:pPr>
      <w:r>
        <w:t>Verify the Version number is correct.</w:t>
      </w:r>
    </w:p>
    <w:p w14:paraId="140C38ED" w14:textId="5C25088A" w:rsidR="00F467FB" w:rsidRDefault="00274684" w:rsidP="00F467FB">
      <w:pPr>
        <w:pStyle w:val="checkbox"/>
      </w:pPr>
      <w:r>
        <w:t>Verify the Report file name</w:t>
      </w:r>
    </w:p>
    <w:p w14:paraId="7982DAE5" w14:textId="5C7AA002" w:rsidR="00274684" w:rsidRDefault="00274684" w:rsidP="00F467FB">
      <w:pPr>
        <w:pStyle w:val="checkbox"/>
      </w:pPr>
      <w:r>
        <w:t xml:space="preserve">Verify the Calibration Parameters </w:t>
      </w:r>
    </w:p>
    <w:p w14:paraId="66AFFD73" w14:textId="41A50DBF" w:rsidR="00274684" w:rsidRDefault="00274684" w:rsidP="00F467FB">
      <w:pPr>
        <w:pStyle w:val="checkbox"/>
      </w:pPr>
      <w:r>
        <w:t>Verify the Raw Data: Time, ChA Ohms, ChB Ohms, Laser Raw, Leve PV</w:t>
      </w:r>
    </w:p>
    <w:p w14:paraId="3A0D4414" w14:textId="5097237C" w:rsidR="00274684" w:rsidRDefault="00274684" w:rsidP="00F467FB">
      <w:pPr>
        <w:pStyle w:val="checkbox"/>
      </w:pPr>
      <w:r>
        <w:t>Verify the Fill = 1.00 and Drain = 0.00 indicator</w:t>
      </w:r>
    </w:p>
    <w:p w14:paraId="168F3CBD" w14:textId="6A5A8099" w:rsidR="00274684" w:rsidRDefault="00274684" w:rsidP="00F467FB">
      <w:pPr>
        <w:pStyle w:val="checkbox"/>
      </w:pPr>
      <w:r>
        <w:t>Verify the Data plot</w:t>
      </w:r>
    </w:p>
    <w:p w14:paraId="1B3A091F" w14:textId="6EFEA34B" w:rsidR="00274684" w:rsidRDefault="00274684" w:rsidP="00274684">
      <w:pPr>
        <w:pStyle w:val="checkbox"/>
        <w:numPr>
          <w:ilvl w:val="0"/>
          <w:numId w:val="0"/>
        </w:numPr>
        <w:ind w:left="1267"/>
      </w:pPr>
      <w:r>
        <w:rPr>
          <w:noProof/>
        </w:rPr>
        <w:drawing>
          <wp:inline distT="0" distB="0" distL="0" distR="0" wp14:anchorId="730694E0" wp14:editId="65547C72">
            <wp:extent cx="4751705" cy="3040021"/>
            <wp:effectExtent l="0" t="0" r="0" b="8255"/>
            <wp:docPr id="246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65391" cy="3048777"/>
                    </a:xfrm>
                    <a:prstGeom prst="rect">
                      <a:avLst/>
                    </a:prstGeom>
                    <a:noFill/>
                  </pic:spPr>
                </pic:pic>
              </a:graphicData>
            </a:graphic>
          </wp:inline>
        </w:drawing>
      </w:r>
    </w:p>
    <w:p w14:paraId="2418FE6A" w14:textId="65C0BCFD" w:rsidR="00274684" w:rsidRDefault="00274684" w:rsidP="00274684">
      <w:pPr>
        <w:pStyle w:val="Caption"/>
      </w:pPr>
      <w:proofErr w:type="gramStart"/>
      <w:r>
        <w:t>Report</w:t>
      </w:r>
      <w:proofErr w:type="gramEnd"/>
      <w:r>
        <w:t xml:space="preserve"> Raw Data Worksheet</w:t>
      </w:r>
    </w:p>
    <w:p w14:paraId="02DC9E24" w14:textId="77777777" w:rsidR="00972E09" w:rsidRDefault="00972E09" w:rsidP="00972E09">
      <w:pPr>
        <w:pStyle w:val="ZPara"/>
      </w:pPr>
    </w:p>
    <w:p w14:paraId="64AB6FDE" w14:textId="77777777" w:rsidR="00972E09" w:rsidRDefault="00972E09" w:rsidP="00972E09">
      <w:pPr>
        <w:pStyle w:val="ZPara"/>
      </w:pPr>
    </w:p>
    <w:p w14:paraId="1FEF789C" w14:textId="77777777" w:rsidR="00972E09" w:rsidRDefault="00972E09" w:rsidP="00972E09">
      <w:pPr>
        <w:pStyle w:val="ZPara"/>
      </w:pPr>
      <w:r>
        <w:t>Tester   __________________      Date ______________       PASS      FAIL</w:t>
      </w:r>
    </w:p>
    <w:p w14:paraId="0EA966A5" w14:textId="2052B5F6" w:rsidR="005F31CC" w:rsidRDefault="005F31CC" w:rsidP="000B2EC8"/>
    <w:p w14:paraId="1DBE1438" w14:textId="1DCBC302" w:rsidR="0064065C" w:rsidRDefault="005F31CC">
      <w:pPr>
        <w:pStyle w:val="Requirement"/>
        <w:numPr>
          <w:ilvl w:val="0"/>
          <w:numId w:val="121"/>
        </w:numPr>
      </w:pPr>
      <w:r>
        <w:t>The third sheet shall be labeled “Analysis” and include the actual level at which the Switch Point occurred (</w:t>
      </w:r>
      <w:r w:rsidRPr="00D37BFE">
        <w:t>L</w:t>
      </w:r>
      <w:r w:rsidRPr="00D37BFE">
        <w:rPr>
          <w:vertAlign w:val="subscript"/>
        </w:rPr>
        <w:t>SWP</w:t>
      </w:r>
      <w:r>
        <w:t xml:space="preserve"> refer to figure 2).</w:t>
      </w:r>
    </w:p>
    <w:p w14:paraId="11A5270F" w14:textId="77777777" w:rsidR="00FA08A6" w:rsidRDefault="00FA08A6" w:rsidP="000B2EC8"/>
    <w:p w14:paraId="7AFA4BDE" w14:textId="3973378A" w:rsidR="005F31CC" w:rsidRDefault="005F31CC">
      <w:pPr>
        <w:pStyle w:val="Requirement"/>
        <w:numPr>
          <w:ilvl w:val="0"/>
          <w:numId w:val="122"/>
        </w:numPr>
      </w:pPr>
      <w:r>
        <w:t>The sheet labeled “Analysis” shall include identification of “double actuations” (definition TBD) and slow “rise time” (definition TBD).</w:t>
      </w:r>
    </w:p>
    <w:p w14:paraId="613E6844" w14:textId="54B8A968" w:rsidR="003B416A" w:rsidRDefault="003B416A" w:rsidP="003B416A">
      <w:pPr>
        <w:pStyle w:val="Requirement"/>
        <w:numPr>
          <w:ilvl w:val="0"/>
          <w:numId w:val="0"/>
        </w:numPr>
        <w:ind w:left="720"/>
      </w:pPr>
      <w:r w:rsidRPr="003B416A">
        <w:t>73</w:t>
      </w:r>
      <w:proofErr w:type="gramStart"/>
      <w:r w:rsidRPr="003B416A">
        <w:t xml:space="preserve">)  </w:t>
      </w:r>
      <w:r w:rsidRPr="003B416A">
        <w:tab/>
      </w:r>
      <w:proofErr w:type="gramEnd"/>
      <w:r w:rsidRPr="003B416A">
        <w:t>The values on the Analysis sheet may be calculated post-test execution.</w:t>
      </w:r>
    </w:p>
    <w:p w14:paraId="7E471377" w14:textId="77777777" w:rsidR="007C1E44" w:rsidRDefault="007C1E44" w:rsidP="007C1E44">
      <w:pPr>
        <w:pStyle w:val="ListParagraph"/>
      </w:pPr>
    </w:p>
    <w:p w14:paraId="1AD87D2E" w14:textId="082579A9" w:rsidR="007C1E44" w:rsidRDefault="007C1E44">
      <w:pPr>
        <w:pStyle w:val="Requirement"/>
        <w:numPr>
          <w:ilvl w:val="0"/>
          <w:numId w:val="123"/>
        </w:numPr>
      </w:pPr>
      <w:r>
        <w:rPr>
          <w:highlight w:val="yellow"/>
        </w:rPr>
        <w:t>Shall have a means to assist the operator in setting the sensor PCB depth.</w:t>
      </w:r>
    </w:p>
    <w:p w14:paraId="008B1920" w14:textId="77777777" w:rsidR="00FA08A6" w:rsidRDefault="00FA08A6" w:rsidP="000B2EC8"/>
    <w:p w14:paraId="3486B15D" w14:textId="4BDBA67E" w:rsidR="00FA08A6" w:rsidRDefault="007C1E44" w:rsidP="007C1E44">
      <w:r>
        <w:t xml:space="preserve">NOTE:  </w:t>
      </w:r>
      <w:r w:rsidR="005F31CC">
        <w:t>The values on the Analysis sheet may be calculated post-test execution.</w:t>
      </w:r>
    </w:p>
    <w:p w14:paraId="4E9C9BF1" w14:textId="52E542FD" w:rsidR="00C22D80" w:rsidRDefault="00C22D80" w:rsidP="00C22D80"/>
    <w:p w14:paraId="5BC8D066" w14:textId="41BB3411" w:rsidR="00EF6C73" w:rsidRDefault="00EF6C73">
      <w:pPr>
        <w:pStyle w:val="Step"/>
        <w:numPr>
          <w:ilvl w:val="0"/>
          <w:numId w:val="76"/>
        </w:numPr>
      </w:pPr>
      <w:r>
        <w:t>Open the report file generated in test case 41 step 7 above.  Select the worksheet named Analysis</w:t>
      </w:r>
    </w:p>
    <w:p w14:paraId="41EFD044" w14:textId="7F762909" w:rsidR="00EF6C73" w:rsidRDefault="00EF6C73" w:rsidP="00EF6C73">
      <w:pPr>
        <w:pStyle w:val="checkbox"/>
      </w:pPr>
      <w:r>
        <w:t>Verify the table beginning in col Q matched the values provided in the reference DUT ATP Reference document.</w:t>
      </w:r>
    </w:p>
    <w:p w14:paraId="53E81551" w14:textId="02568851" w:rsidR="00226AA0" w:rsidRDefault="00226AA0" w:rsidP="00EF6C73">
      <w:pPr>
        <w:pStyle w:val="checkbox"/>
      </w:pPr>
      <w:r>
        <w:t>Scroll to the left and verify the Version number</w:t>
      </w:r>
    </w:p>
    <w:p w14:paraId="50B9F377" w14:textId="5CBBDBCB" w:rsidR="00226AA0" w:rsidRDefault="00226AA0" w:rsidP="00EF6C73">
      <w:pPr>
        <w:pStyle w:val="checkbox"/>
      </w:pPr>
      <w:r>
        <w:t>Verify the ChA and ChB results Fill Difference is in range of 0.000 to 0.001</w:t>
      </w:r>
    </w:p>
    <w:p w14:paraId="75C00509" w14:textId="3119C4A6" w:rsidR="00226AA0" w:rsidRDefault="00226AA0" w:rsidP="00226AA0">
      <w:pPr>
        <w:pStyle w:val="checkbox"/>
      </w:pPr>
      <w:r>
        <w:t>Verify the ChA and ChB results Drain Difference is in range of 0.000 to -0.001</w:t>
      </w:r>
    </w:p>
    <w:p w14:paraId="58D38740" w14:textId="35E67569" w:rsidR="00972E09" w:rsidRDefault="00972E09" w:rsidP="00226AA0">
      <w:pPr>
        <w:pStyle w:val="checkbox"/>
      </w:pPr>
      <w:r>
        <w:t>Verify that all Double Actuations are FALSE</w:t>
      </w:r>
    </w:p>
    <w:p w14:paraId="4F943EA2" w14:textId="2E093E06" w:rsidR="00226AA0" w:rsidRDefault="00226AA0" w:rsidP="00EF6C73">
      <w:pPr>
        <w:pStyle w:val="checkbox"/>
      </w:pPr>
      <w:r>
        <w:t>Verify Optimized PCB Setting is 0.000</w:t>
      </w:r>
    </w:p>
    <w:p w14:paraId="3399BF3B" w14:textId="0FDD25E9" w:rsidR="00226AA0" w:rsidRDefault="00972E09" w:rsidP="00972E09">
      <w:pPr>
        <w:pStyle w:val="checkbox"/>
      </w:pPr>
      <w:r>
        <w:t>Verify the Optimized PCB Setting plot is displayed as shown.</w:t>
      </w:r>
    </w:p>
    <w:p w14:paraId="7814F403" w14:textId="584D3354" w:rsidR="00EF6C73" w:rsidRDefault="00972E09" w:rsidP="00EF6C73">
      <w:pPr>
        <w:pStyle w:val="checkbox"/>
        <w:numPr>
          <w:ilvl w:val="0"/>
          <w:numId w:val="0"/>
        </w:numPr>
        <w:ind w:left="1267" w:hanging="360"/>
      </w:pPr>
      <w:r>
        <w:rPr>
          <w:noProof/>
        </w:rPr>
        <w:lastRenderedPageBreak/>
        <w:drawing>
          <wp:inline distT="0" distB="0" distL="0" distR="0" wp14:anchorId="6692578F" wp14:editId="0C09E7EB">
            <wp:extent cx="5421630" cy="4396266"/>
            <wp:effectExtent l="0" t="0" r="7620" b="4445"/>
            <wp:docPr id="793428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34809" cy="4406952"/>
                    </a:xfrm>
                    <a:prstGeom prst="rect">
                      <a:avLst/>
                    </a:prstGeom>
                    <a:noFill/>
                  </pic:spPr>
                </pic:pic>
              </a:graphicData>
            </a:graphic>
          </wp:inline>
        </w:drawing>
      </w:r>
    </w:p>
    <w:p w14:paraId="37740EB9" w14:textId="77777777" w:rsidR="00EF6C73" w:rsidRDefault="00EF6C73" w:rsidP="00EF6C73">
      <w:pPr>
        <w:pStyle w:val="checkbox"/>
        <w:numPr>
          <w:ilvl w:val="0"/>
          <w:numId w:val="0"/>
        </w:numPr>
        <w:ind w:left="1267" w:hanging="360"/>
      </w:pPr>
    </w:p>
    <w:p w14:paraId="100D44D9" w14:textId="7A47B8CB" w:rsidR="005C5C1E" w:rsidRDefault="005C5C1E" w:rsidP="000B2EC8"/>
    <w:p w14:paraId="644DDABC" w14:textId="44C39093" w:rsidR="00972E09" w:rsidRDefault="00972E09" w:rsidP="00972E09">
      <w:pPr>
        <w:pStyle w:val="ZPara"/>
        <w:ind w:left="0"/>
      </w:pPr>
      <w:r>
        <w:t>Tester   __________________      Date ______________       PASS      FAIL</w:t>
      </w:r>
    </w:p>
    <w:p w14:paraId="1A054EE9" w14:textId="19CD5B0E" w:rsidR="00ED70F1" w:rsidRDefault="00ED70F1">
      <w:pPr>
        <w:rPr>
          <w:rFonts w:cs="Arial"/>
          <w:szCs w:val="22"/>
          <w:u w:val="single"/>
        </w:rPr>
      </w:pPr>
    </w:p>
    <w:p w14:paraId="422BC4A0" w14:textId="77777777" w:rsidR="00972E09" w:rsidRDefault="00972E09">
      <w:pPr>
        <w:rPr>
          <w:u w:val="single"/>
        </w:rPr>
      </w:pPr>
      <w:r>
        <w:br w:type="page"/>
      </w:r>
    </w:p>
    <w:p w14:paraId="64A8AA19" w14:textId="72C672B7" w:rsidR="00972E09" w:rsidRDefault="00972E09" w:rsidP="00972E09">
      <w:pPr>
        <w:pStyle w:val="L3Section"/>
      </w:pPr>
      <w:bookmarkStart w:id="525" w:name="_Toc241071543"/>
      <w:r>
        <w:lastRenderedPageBreak/>
        <w:t>Troubleshooting Aids</w:t>
      </w:r>
      <w:bookmarkEnd w:id="525"/>
    </w:p>
    <w:p w14:paraId="35925B72" w14:textId="77777777" w:rsidR="00972E09" w:rsidRDefault="00972E09">
      <w:pPr>
        <w:pStyle w:val="Requirement"/>
        <w:numPr>
          <w:ilvl w:val="0"/>
          <w:numId w:val="124"/>
        </w:numPr>
      </w:pPr>
      <w:r>
        <w:t>There shall be a means for manually setting the tank level.</w:t>
      </w:r>
    </w:p>
    <w:p w14:paraId="4ACB0080" w14:textId="77777777" w:rsidR="00972E09" w:rsidRDefault="00972E09" w:rsidP="00972E09"/>
    <w:p w14:paraId="68DF1167" w14:textId="77777777" w:rsidR="00972E09" w:rsidRDefault="00972E09">
      <w:pPr>
        <w:pStyle w:val="Requirement"/>
        <w:numPr>
          <w:ilvl w:val="0"/>
          <w:numId w:val="125"/>
        </w:numPr>
      </w:pPr>
      <w:r>
        <w:t>Each instrument (DataQ, Keyence) shall provide a health indicator.</w:t>
      </w:r>
    </w:p>
    <w:p w14:paraId="50AB93A1" w14:textId="77777777" w:rsidR="00972E09" w:rsidRDefault="00972E09" w:rsidP="00972E09"/>
    <w:p w14:paraId="614B60F3" w14:textId="77777777" w:rsidR="00972E09" w:rsidRPr="00543DA2" w:rsidRDefault="00972E09">
      <w:pPr>
        <w:pStyle w:val="Requirement"/>
        <w:numPr>
          <w:ilvl w:val="0"/>
          <w:numId w:val="126"/>
        </w:numPr>
      </w:pPr>
      <w:r>
        <w:t>There shall be a simulated mode that provides simulated instrument input and Level response to be used with debugging.</w:t>
      </w:r>
    </w:p>
    <w:p w14:paraId="23D345D6" w14:textId="77777777" w:rsidR="00972E09" w:rsidRDefault="00972E09" w:rsidP="00972E09"/>
    <w:p w14:paraId="7B2AEA5F" w14:textId="77777777" w:rsidR="00972E09" w:rsidRPr="00E3661D" w:rsidRDefault="00972E09">
      <w:pPr>
        <w:pStyle w:val="Requirement"/>
        <w:numPr>
          <w:ilvl w:val="0"/>
          <w:numId w:val="127"/>
        </w:numPr>
        <w:rPr>
          <w:highlight w:val="cyan"/>
        </w:rPr>
      </w:pPr>
      <w:proofErr w:type="gramStart"/>
      <w:r>
        <w:rPr>
          <w:highlight w:val="cyan"/>
        </w:rPr>
        <w:t xml:space="preserve">TBD  </w:t>
      </w:r>
      <w:r w:rsidRPr="00E3661D">
        <w:rPr>
          <w:highlight w:val="cyan"/>
        </w:rPr>
        <w:t>There</w:t>
      </w:r>
      <w:proofErr w:type="gramEnd"/>
      <w:r w:rsidRPr="00E3661D">
        <w:rPr>
          <w:highlight w:val="cyan"/>
        </w:rPr>
        <w:t xml:space="preserve"> shall be a test vector mode that reads and processes AEPS type test data to validate the system processing algorithm.</w:t>
      </w:r>
      <w:r>
        <w:rPr>
          <w:highlight w:val="cyan"/>
        </w:rPr>
        <w:t xml:space="preserve">  </w:t>
      </w:r>
    </w:p>
    <w:p w14:paraId="386E313A" w14:textId="77777777" w:rsidR="00972E09" w:rsidRPr="00E3661D" w:rsidRDefault="00972E09" w:rsidP="00972E09">
      <w:pPr>
        <w:pStyle w:val="ZPara"/>
      </w:pPr>
      <w:r w:rsidRPr="00E3661D">
        <w:t>NOTE, In the early development</w:t>
      </w:r>
      <w:r>
        <w:t xml:space="preserve"> </w:t>
      </w:r>
      <w:r w:rsidRPr="00E3661D">
        <w:t>sta</w:t>
      </w:r>
      <w:r>
        <w:t xml:space="preserve">ge, I wrote an algorithm to read and AEPS data as an alternative input source, is this feature something we wish to keep in the final product? </w:t>
      </w:r>
    </w:p>
    <w:p w14:paraId="76635B81" w14:textId="77777777" w:rsidR="00972E09" w:rsidRDefault="00972E09" w:rsidP="00972E09">
      <w:pPr>
        <w:pStyle w:val="checkbox"/>
        <w:numPr>
          <w:ilvl w:val="0"/>
          <w:numId w:val="0"/>
        </w:numPr>
        <w:ind w:left="1260"/>
      </w:pPr>
    </w:p>
    <w:p w14:paraId="04234861" w14:textId="24AE24BC" w:rsidR="00103C3C" w:rsidRDefault="00103C3C">
      <w:pPr>
        <w:pStyle w:val="Requirement"/>
        <w:numPr>
          <w:ilvl w:val="0"/>
          <w:numId w:val="128"/>
        </w:numPr>
      </w:pPr>
      <w:r>
        <w:rPr>
          <w:highlight w:val="yellow"/>
        </w:rPr>
        <w:t>Shall have a means to evaluate the Pass/Fail criteria</w:t>
      </w:r>
    </w:p>
    <w:p w14:paraId="589C6709" w14:textId="77777777" w:rsidR="00103C3C" w:rsidRDefault="00103C3C">
      <w:pPr>
        <w:pStyle w:val="Step"/>
        <w:numPr>
          <w:ilvl w:val="0"/>
          <w:numId w:val="63"/>
        </w:numPr>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103C3C" w:rsidRPr="00543DA8" w14:paraId="31F4CF57" w14:textId="77777777" w:rsidTr="00956269">
        <w:tc>
          <w:tcPr>
            <w:tcW w:w="2484" w:type="dxa"/>
          </w:tcPr>
          <w:p w14:paraId="0329AE26"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710A8E2A" w14:textId="77777777" w:rsidR="00103C3C" w:rsidRPr="00BE2370" w:rsidRDefault="00103C3C" w:rsidP="00956269">
            <w:pPr>
              <w:pStyle w:val="checkbox"/>
              <w:numPr>
                <w:ilvl w:val="0"/>
                <w:numId w:val="0"/>
              </w:numPr>
              <w:jc w:val="center"/>
              <w:rPr>
                <w:sz w:val="20"/>
              </w:rPr>
            </w:pPr>
            <w:r w:rsidRPr="00BE2370">
              <w:rPr>
                <w:sz w:val="20"/>
              </w:rPr>
              <w:t>Post-Pot</w:t>
            </w:r>
          </w:p>
        </w:tc>
        <w:tc>
          <w:tcPr>
            <w:tcW w:w="348" w:type="dxa"/>
          </w:tcPr>
          <w:p w14:paraId="3CFCE177" w14:textId="77777777" w:rsidR="00103C3C" w:rsidRPr="00BE2370" w:rsidRDefault="00103C3C" w:rsidP="00956269">
            <w:pPr>
              <w:pStyle w:val="checkbox"/>
              <w:numPr>
                <w:ilvl w:val="0"/>
                <w:numId w:val="0"/>
              </w:numPr>
              <w:ind w:left="1620"/>
              <w:rPr>
                <w:sz w:val="20"/>
              </w:rPr>
            </w:pPr>
          </w:p>
        </w:tc>
        <w:tc>
          <w:tcPr>
            <w:tcW w:w="2500" w:type="dxa"/>
          </w:tcPr>
          <w:p w14:paraId="4C62548B"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735228D1"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29D66923" w14:textId="77777777" w:rsidTr="00956269">
        <w:tc>
          <w:tcPr>
            <w:tcW w:w="2484" w:type="dxa"/>
          </w:tcPr>
          <w:p w14:paraId="17C3085C"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30247D67"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02EB92F1" w14:textId="77777777" w:rsidR="00103C3C" w:rsidRPr="00BE2370" w:rsidRDefault="00103C3C" w:rsidP="00956269">
            <w:pPr>
              <w:pStyle w:val="checkbox"/>
              <w:numPr>
                <w:ilvl w:val="0"/>
                <w:numId w:val="0"/>
              </w:numPr>
              <w:ind w:left="1620"/>
              <w:rPr>
                <w:sz w:val="20"/>
              </w:rPr>
            </w:pPr>
          </w:p>
        </w:tc>
        <w:tc>
          <w:tcPr>
            <w:tcW w:w="2500" w:type="dxa"/>
          </w:tcPr>
          <w:p w14:paraId="2270D5B5"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5DC35666" w14:textId="77777777" w:rsidR="00103C3C" w:rsidRPr="00BE2370" w:rsidRDefault="00103C3C" w:rsidP="00956269">
            <w:pPr>
              <w:pStyle w:val="checkbox"/>
              <w:numPr>
                <w:ilvl w:val="0"/>
                <w:numId w:val="0"/>
              </w:numPr>
              <w:jc w:val="center"/>
              <w:rPr>
                <w:sz w:val="20"/>
              </w:rPr>
            </w:pPr>
            <w:r w:rsidRPr="00BE2370">
              <w:rPr>
                <w:sz w:val="20"/>
              </w:rPr>
              <w:t>ON</w:t>
            </w:r>
          </w:p>
        </w:tc>
      </w:tr>
      <w:tr w:rsidR="00103C3C" w:rsidRPr="00543DA8" w14:paraId="26601F9A" w14:textId="77777777" w:rsidTr="00956269">
        <w:tc>
          <w:tcPr>
            <w:tcW w:w="2484" w:type="dxa"/>
          </w:tcPr>
          <w:p w14:paraId="218C34A4" w14:textId="77777777" w:rsidR="00103C3C" w:rsidRPr="00BE2370" w:rsidRDefault="00103C3C" w:rsidP="00956269">
            <w:pPr>
              <w:pStyle w:val="checkbox"/>
              <w:numPr>
                <w:ilvl w:val="0"/>
                <w:numId w:val="0"/>
              </w:numPr>
              <w:ind w:left="288"/>
              <w:rPr>
                <w:sz w:val="20"/>
              </w:rPr>
            </w:pPr>
          </w:p>
        </w:tc>
        <w:tc>
          <w:tcPr>
            <w:tcW w:w="889" w:type="dxa"/>
          </w:tcPr>
          <w:p w14:paraId="1ACC31A6" w14:textId="77777777" w:rsidR="00103C3C" w:rsidRPr="00BE2370" w:rsidRDefault="00103C3C" w:rsidP="00956269">
            <w:pPr>
              <w:pStyle w:val="checkbox"/>
              <w:numPr>
                <w:ilvl w:val="0"/>
                <w:numId w:val="0"/>
              </w:numPr>
              <w:jc w:val="center"/>
              <w:rPr>
                <w:sz w:val="20"/>
              </w:rPr>
            </w:pPr>
          </w:p>
        </w:tc>
        <w:tc>
          <w:tcPr>
            <w:tcW w:w="348" w:type="dxa"/>
          </w:tcPr>
          <w:p w14:paraId="26997E61" w14:textId="77777777" w:rsidR="00103C3C" w:rsidRPr="00BE2370" w:rsidRDefault="00103C3C" w:rsidP="00956269">
            <w:pPr>
              <w:pStyle w:val="checkbox"/>
              <w:numPr>
                <w:ilvl w:val="0"/>
                <w:numId w:val="0"/>
              </w:numPr>
              <w:ind w:left="1620"/>
              <w:rPr>
                <w:sz w:val="20"/>
              </w:rPr>
            </w:pPr>
          </w:p>
        </w:tc>
        <w:tc>
          <w:tcPr>
            <w:tcW w:w="2500" w:type="dxa"/>
          </w:tcPr>
          <w:p w14:paraId="6992173E"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249294B8" w14:textId="77777777" w:rsidR="00103C3C" w:rsidRPr="00BE2370" w:rsidRDefault="00103C3C" w:rsidP="00956269">
            <w:pPr>
              <w:pStyle w:val="checkbox"/>
              <w:numPr>
                <w:ilvl w:val="0"/>
                <w:numId w:val="0"/>
              </w:numPr>
              <w:jc w:val="center"/>
              <w:rPr>
                <w:sz w:val="20"/>
              </w:rPr>
            </w:pPr>
            <w:r w:rsidRPr="00BE2370">
              <w:rPr>
                <w:sz w:val="20"/>
              </w:rPr>
              <w:t>OFF</w:t>
            </w:r>
          </w:p>
        </w:tc>
      </w:tr>
    </w:tbl>
    <w:p w14:paraId="50A918BB" w14:textId="77777777" w:rsidR="00103C3C" w:rsidRDefault="00103C3C" w:rsidP="00103C3C">
      <w:pPr>
        <w:pStyle w:val="checkbox"/>
      </w:pPr>
      <w:r w:rsidRPr="00A3768F">
        <w:t>Click OK, Simulate and Continue</w:t>
      </w:r>
      <w:r>
        <w:t>.</w:t>
      </w:r>
    </w:p>
    <w:p w14:paraId="0226AA36" w14:textId="77777777" w:rsidR="00103C3C" w:rsidRDefault="00103C3C" w:rsidP="00103C3C">
      <w:pPr>
        <w:pStyle w:val="Step"/>
      </w:pPr>
      <w:r>
        <w:t>Check normal operation with no errors</w:t>
      </w:r>
    </w:p>
    <w:p w14:paraId="205C78CA" w14:textId="77777777" w:rsidR="00103C3C" w:rsidRDefault="00103C3C" w:rsidP="00103C3C">
      <w:pPr>
        <w:pStyle w:val="checkbox"/>
      </w:pPr>
      <w:r>
        <w:t xml:space="preserve">In the Debug Test box, set Ch </w:t>
      </w:r>
      <w:proofErr w:type="gramStart"/>
      <w:r>
        <w:t>A</w:t>
      </w:r>
      <w:proofErr w:type="gramEnd"/>
      <w:r>
        <w:t xml:space="preserve"> Bad </w:t>
      </w:r>
      <w:proofErr w:type="spellStart"/>
      <w:r>
        <w:t>Sw</w:t>
      </w:r>
      <w:proofErr w:type="spellEnd"/>
      <w:r>
        <w:t xml:space="preserve"> Zone and Ch B Bad </w:t>
      </w:r>
      <w:proofErr w:type="spellStart"/>
      <w:r>
        <w:t>Sw</w:t>
      </w:r>
      <w:proofErr w:type="spellEnd"/>
      <w:r>
        <w:t xml:space="preserve"> Zone switched to OFF (down)</w:t>
      </w:r>
    </w:p>
    <w:p w14:paraId="1692A671" w14:textId="77777777" w:rsidR="00103C3C" w:rsidRDefault="00103C3C" w:rsidP="00103C3C">
      <w:pPr>
        <w:pStyle w:val="checkbox"/>
      </w:pPr>
      <w:r>
        <w:t>Click the START button</w:t>
      </w:r>
    </w:p>
    <w:p w14:paraId="13080B5B" w14:textId="77777777" w:rsidR="00103C3C" w:rsidRDefault="00103C3C" w:rsidP="00103C3C">
      <w:pPr>
        <w:pStyle w:val="checkbox"/>
      </w:pPr>
      <w:r>
        <w:t xml:space="preserve">Verify that the test program completes with </w:t>
      </w:r>
      <w:proofErr w:type="gramStart"/>
      <w:r>
        <w:t>not</w:t>
      </w:r>
      <w:proofErr w:type="gramEnd"/>
      <w:r>
        <w:t xml:space="preserve"> errors </w:t>
      </w:r>
    </w:p>
    <w:p w14:paraId="36A84E6B" w14:textId="77777777" w:rsidR="00103C3C" w:rsidRDefault="00103C3C" w:rsidP="00103C3C">
      <w:pPr>
        <w:pStyle w:val="checkbox"/>
      </w:pPr>
      <w:r>
        <w:t xml:space="preserve">Verify that both ChA </w:t>
      </w:r>
      <w:proofErr w:type="gramStart"/>
      <w:r>
        <w:t>And</w:t>
      </w:r>
      <w:proofErr w:type="gramEnd"/>
      <w:r>
        <w:t xml:space="preserve"> ChB plots show nominal resistor values in increments of 100</w:t>
      </w:r>
      <w:r>
        <w:sym w:font="Symbol" w:char="F057"/>
      </w:r>
    </w:p>
    <w:p w14:paraId="71D526BA" w14:textId="77777777" w:rsidR="00103C3C" w:rsidRDefault="00103C3C" w:rsidP="00103C3C">
      <w:pPr>
        <w:pStyle w:val="Step"/>
      </w:pPr>
      <w:r>
        <w:t>Check operation with known ChA error present.</w:t>
      </w:r>
    </w:p>
    <w:p w14:paraId="193B8ED4"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p w14:paraId="1CE32C2A" w14:textId="77777777" w:rsidR="00103C3C" w:rsidRDefault="00103C3C" w:rsidP="00103C3C">
      <w:pPr>
        <w:pStyle w:val="checkbox"/>
      </w:pPr>
      <w:r>
        <w:t xml:space="preserve">Set A </w:t>
      </w:r>
      <w:proofErr w:type="spellStart"/>
      <w:r>
        <w:t>EnRate</w:t>
      </w:r>
      <w:proofErr w:type="spellEnd"/>
      <w:r>
        <w:t xml:space="preserve"> (random probability of selectin a 40</w:t>
      </w:r>
      <w:r>
        <w:sym w:font="Symbol" w:char="F057"/>
      </w:r>
      <w:r>
        <w:t xml:space="preserve"> error in ChA reading) to 100.</w:t>
      </w:r>
    </w:p>
    <w:p w14:paraId="5222163B" w14:textId="77777777" w:rsidR="00103C3C" w:rsidRDefault="00103C3C" w:rsidP="00103C3C">
      <w:pPr>
        <w:pStyle w:val="checkbox"/>
      </w:pPr>
      <w:r>
        <w:t xml:space="preserve">Set Ch </w:t>
      </w:r>
      <w:proofErr w:type="gramStart"/>
      <w:r>
        <w:t>A</w:t>
      </w:r>
      <w:proofErr w:type="gramEnd"/>
      <w:r>
        <w:t xml:space="preserve"> Ohms to 200</w:t>
      </w:r>
    </w:p>
    <w:p w14:paraId="00BBC083" w14:textId="77777777" w:rsidR="00103C3C" w:rsidRDefault="00103C3C" w:rsidP="00103C3C">
      <w:pPr>
        <w:pStyle w:val="checkbox"/>
      </w:pPr>
      <w:r>
        <w:t>Click the START button</w:t>
      </w:r>
    </w:p>
    <w:p w14:paraId="3DD5045B" w14:textId="77777777" w:rsidR="00103C3C" w:rsidRDefault="00103C3C" w:rsidP="00103C3C">
      <w:pPr>
        <w:pStyle w:val="checkbox"/>
      </w:pPr>
      <w:r>
        <w:t>Verity the plot indicates ChA error at 200</w:t>
      </w:r>
      <w:r>
        <w:sym w:font="Symbol" w:char="F057"/>
      </w:r>
    </w:p>
    <w:p w14:paraId="3014FBB1"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30087212" w14:textId="77777777" w:rsidR="00103C3C" w:rsidRDefault="00103C3C" w:rsidP="00103C3C">
      <w:pPr>
        <w:pStyle w:val="checkbox"/>
      </w:pPr>
      <w:r>
        <w:lastRenderedPageBreak/>
        <w:t>Verify the indicators at ChA 200</w:t>
      </w:r>
      <w:r>
        <w:sym w:font="Symbol" w:char="F057"/>
      </w:r>
      <w:r>
        <w:t xml:space="preserve"> are red.</w:t>
      </w:r>
      <w:r>
        <w:rPr>
          <w:noProof/>
        </w:rPr>
        <w:drawing>
          <wp:inline distT="0" distB="0" distL="0" distR="0" wp14:anchorId="1FFD4928" wp14:editId="52EC4C49">
            <wp:extent cx="4519106" cy="2452249"/>
            <wp:effectExtent l="0" t="0" r="0" b="5715"/>
            <wp:docPr id="111468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45376" cy="2466504"/>
                    </a:xfrm>
                    <a:prstGeom prst="rect">
                      <a:avLst/>
                    </a:prstGeom>
                    <a:noFill/>
                  </pic:spPr>
                </pic:pic>
              </a:graphicData>
            </a:graphic>
          </wp:inline>
        </w:drawing>
      </w:r>
    </w:p>
    <w:p w14:paraId="4F0CDBEE" w14:textId="77777777" w:rsidR="00103C3C" w:rsidRDefault="00103C3C" w:rsidP="00103C3C">
      <w:pPr>
        <w:pStyle w:val="Caption"/>
      </w:pPr>
      <w:r>
        <w:t>ChA with 200</w:t>
      </w:r>
      <w:r>
        <w:sym w:font="Symbol" w:char="F057"/>
      </w:r>
      <w:r>
        <w:t xml:space="preserve"> in error with value of 160</w:t>
      </w:r>
      <w:r>
        <w:sym w:font="Symbol" w:char="F057"/>
      </w:r>
    </w:p>
    <w:p w14:paraId="3B5E0690" w14:textId="77777777" w:rsidR="00103C3C" w:rsidRDefault="00103C3C" w:rsidP="00103C3C">
      <w:pPr>
        <w:pStyle w:val="checkbox"/>
      </w:pPr>
      <w:r>
        <w:t xml:space="preserve">Set ChA A </w:t>
      </w:r>
      <w:proofErr w:type="spellStart"/>
      <w:r>
        <w:t>ErrRate</w:t>
      </w:r>
      <w:proofErr w:type="spellEnd"/>
      <w:r>
        <w:t xml:space="preserve"> 20%</w:t>
      </w:r>
    </w:p>
    <w:p w14:paraId="212E98A2" w14:textId="77777777" w:rsidR="00103C3C" w:rsidRDefault="00103C3C" w:rsidP="00103C3C">
      <w:pPr>
        <w:pStyle w:val="checkbox"/>
      </w:pPr>
      <w:r>
        <w:t>Restart the program Press START</w:t>
      </w:r>
    </w:p>
    <w:p w14:paraId="13A23BEC" w14:textId="77777777" w:rsidR="00103C3C" w:rsidRDefault="00103C3C" w:rsidP="00103C3C">
      <w:pPr>
        <w:pStyle w:val="checkbox"/>
      </w:pPr>
      <w:r>
        <w:t xml:space="preserve">When the level value is less </w:t>
      </w:r>
      <w:proofErr w:type="spellStart"/>
      <w:r>
        <w:t>then</w:t>
      </w:r>
      <w:proofErr w:type="spellEnd"/>
      <w:r>
        <w:t xml:space="preserve"> 6.8</w:t>
      </w:r>
      <w:proofErr w:type="gramStart"/>
      <w:r>
        <w:t>”  Set</w:t>
      </w:r>
      <w:proofErr w:type="gramEnd"/>
      <w:r>
        <w:t xml:space="preserve"> ChA A </w:t>
      </w:r>
      <w:proofErr w:type="spellStart"/>
      <w:r>
        <w:t>ErrRate</w:t>
      </w:r>
      <w:proofErr w:type="spellEnd"/>
      <w:r>
        <w:t xml:space="preserve"> 5%</w:t>
      </w:r>
    </w:p>
    <w:p w14:paraId="51E181A2" w14:textId="77777777" w:rsidR="00103C3C" w:rsidRDefault="00103C3C" w:rsidP="00103C3C">
      <w:pPr>
        <w:pStyle w:val="checkbox"/>
      </w:pPr>
      <w:r>
        <w:t>Verity the plot indicates ChA error at 200</w:t>
      </w:r>
      <w:r>
        <w:sym w:font="Symbol" w:char="F057"/>
      </w:r>
    </w:p>
    <w:p w14:paraId="533706D5"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010DF133" w14:textId="77777777" w:rsidR="00103C3C" w:rsidRDefault="00103C3C" w:rsidP="00103C3C">
      <w:pPr>
        <w:pStyle w:val="checkbox"/>
      </w:pPr>
      <w:r>
        <w:t>Verify the indicators at ChA 200</w:t>
      </w:r>
      <w:r>
        <w:sym w:font="Symbol" w:char="F057"/>
      </w:r>
      <w:r>
        <w:t xml:space="preserve"> are red.</w:t>
      </w:r>
    </w:p>
    <w:p w14:paraId="0EEAE083" w14:textId="77777777" w:rsidR="00103C3C" w:rsidRDefault="00103C3C" w:rsidP="00103C3C">
      <w:pPr>
        <w:pStyle w:val="Caption"/>
      </w:pPr>
      <w:r>
        <w:rPr>
          <w:noProof/>
        </w:rPr>
        <w:drawing>
          <wp:inline distT="0" distB="0" distL="0" distR="0" wp14:anchorId="4E3774AB" wp14:editId="4083B065">
            <wp:extent cx="4523497" cy="2532567"/>
            <wp:effectExtent l="0" t="0" r="0" b="1270"/>
            <wp:docPr id="907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43189" cy="2543592"/>
                    </a:xfrm>
                    <a:prstGeom prst="rect">
                      <a:avLst/>
                    </a:prstGeom>
                    <a:noFill/>
                  </pic:spPr>
                </pic:pic>
              </a:graphicData>
            </a:graphic>
          </wp:inline>
        </w:drawing>
      </w:r>
    </w:p>
    <w:p w14:paraId="63B3B0CB" w14:textId="77777777" w:rsidR="00103C3C" w:rsidRPr="00BE01F2" w:rsidRDefault="00103C3C" w:rsidP="00103C3C">
      <w:pPr>
        <w:pStyle w:val="Caption"/>
      </w:pPr>
      <w:r>
        <w:t xml:space="preserve">ChA with </w:t>
      </w:r>
      <w:proofErr w:type="spellStart"/>
      <w:r>
        <w:t>ErrRate</w:t>
      </w:r>
      <w:proofErr w:type="spellEnd"/>
      <w:r>
        <w:t xml:space="preserve"> set to 20% Fill and 5% Drain</w:t>
      </w:r>
    </w:p>
    <w:p w14:paraId="7F9251B8" w14:textId="77777777" w:rsidR="00103C3C" w:rsidRDefault="00103C3C" w:rsidP="00103C3C">
      <w:pPr>
        <w:pStyle w:val="checkbox"/>
        <w:numPr>
          <w:ilvl w:val="0"/>
          <w:numId w:val="0"/>
        </w:numPr>
        <w:ind w:left="1267"/>
      </w:pPr>
    </w:p>
    <w:p w14:paraId="2B55ECA4" w14:textId="77777777" w:rsidR="00103C3C" w:rsidRDefault="00103C3C" w:rsidP="00103C3C">
      <w:r>
        <w:t>NOTE</w:t>
      </w:r>
      <w:proofErr w:type="gramStart"/>
      <w:r>
        <w:t>:  Because</w:t>
      </w:r>
      <w:proofErr w:type="gramEnd"/>
      <w:r>
        <w:t xml:space="preserve"> the ChA A </w:t>
      </w:r>
      <w:proofErr w:type="spellStart"/>
      <w:r>
        <w:t>ErrRate</w:t>
      </w:r>
      <w:proofErr w:type="spellEnd"/>
      <w:r>
        <w:t xml:space="preserve"> less than 100% it is more likely that the error will not be recorded or indicated as this value decreases, as shown below. This issue is relegated to the formula on the Analysis sheet to the corresponding Report Workbook.</w:t>
      </w:r>
    </w:p>
    <w:p w14:paraId="1A641F87" w14:textId="77777777" w:rsidR="00103C3C" w:rsidRDefault="00103C3C" w:rsidP="00103C3C"/>
    <w:p w14:paraId="0E1A509E" w14:textId="77777777" w:rsidR="00103C3C" w:rsidRDefault="00103C3C" w:rsidP="00103C3C">
      <w:pPr>
        <w:pStyle w:val="checkbox"/>
        <w:numPr>
          <w:ilvl w:val="0"/>
          <w:numId w:val="0"/>
        </w:numPr>
        <w:ind w:left="1267" w:hanging="360"/>
      </w:pPr>
    </w:p>
    <w:p w14:paraId="4B76AEC9" w14:textId="77777777" w:rsidR="00103C3C" w:rsidRDefault="00103C3C" w:rsidP="00103C3C">
      <w:pPr>
        <w:pStyle w:val="Step"/>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103C3C" w:rsidRPr="00543DA8" w14:paraId="285EC378" w14:textId="77777777" w:rsidTr="00956269">
        <w:tc>
          <w:tcPr>
            <w:tcW w:w="2484" w:type="dxa"/>
          </w:tcPr>
          <w:p w14:paraId="231C33BB"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0BF95731" w14:textId="77777777" w:rsidR="00103C3C" w:rsidRPr="00BE2370" w:rsidRDefault="00103C3C" w:rsidP="00956269">
            <w:pPr>
              <w:pStyle w:val="checkbox"/>
              <w:numPr>
                <w:ilvl w:val="0"/>
                <w:numId w:val="0"/>
              </w:numPr>
              <w:jc w:val="center"/>
              <w:rPr>
                <w:sz w:val="20"/>
              </w:rPr>
            </w:pPr>
            <w:r w:rsidRPr="00BE2370">
              <w:rPr>
                <w:sz w:val="20"/>
              </w:rPr>
              <w:t>Post-Pot</w:t>
            </w:r>
          </w:p>
        </w:tc>
        <w:tc>
          <w:tcPr>
            <w:tcW w:w="348" w:type="dxa"/>
          </w:tcPr>
          <w:p w14:paraId="7792A680" w14:textId="77777777" w:rsidR="00103C3C" w:rsidRPr="00BE2370" w:rsidRDefault="00103C3C" w:rsidP="00956269">
            <w:pPr>
              <w:pStyle w:val="checkbox"/>
              <w:numPr>
                <w:ilvl w:val="0"/>
                <w:numId w:val="0"/>
              </w:numPr>
              <w:ind w:left="1620"/>
              <w:rPr>
                <w:sz w:val="20"/>
              </w:rPr>
            </w:pPr>
          </w:p>
        </w:tc>
        <w:tc>
          <w:tcPr>
            <w:tcW w:w="2500" w:type="dxa"/>
          </w:tcPr>
          <w:p w14:paraId="500A6314"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3987C35E"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0363BFB2" w14:textId="77777777" w:rsidTr="00956269">
        <w:tc>
          <w:tcPr>
            <w:tcW w:w="2484" w:type="dxa"/>
          </w:tcPr>
          <w:p w14:paraId="567D8FA9"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29FD21A9"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6F010D02" w14:textId="77777777" w:rsidR="00103C3C" w:rsidRPr="00BE2370" w:rsidRDefault="00103C3C" w:rsidP="00956269">
            <w:pPr>
              <w:pStyle w:val="checkbox"/>
              <w:numPr>
                <w:ilvl w:val="0"/>
                <w:numId w:val="0"/>
              </w:numPr>
              <w:ind w:left="1620"/>
              <w:rPr>
                <w:sz w:val="20"/>
              </w:rPr>
            </w:pPr>
          </w:p>
        </w:tc>
        <w:tc>
          <w:tcPr>
            <w:tcW w:w="2500" w:type="dxa"/>
          </w:tcPr>
          <w:p w14:paraId="165D03E9"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096BB0A1" w14:textId="6BF8D6D4" w:rsidR="00103C3C" w:rsidRPr="00BE2370" w:rsidRDefault="00A904F6" w:rsidP="00956269">
            <w:pPr>
              <w:pStyle w:val="checkbox"/>
              <w:numPr>
                <w:ilvl w:val="0"/>
                <w:numId w:val="0"/>
              </w:numPr>
              <w:jc w:val="center"/>
              <w:rPr>
                <w:sz w:val="20"/>
              </w:rPr>
            </w:pPr>
            <w:r>
              <w:rPr>
                <w:sz w:val="20"/>
              </w:rPr>
              <w:t>OFF</w:t>
            </w:r>
          </w:p>
        </w:tc>
      </w:tr>
      <w:tr w:rsidR="00103C3C" w:rsidRPr="00543DA8" w14:paraId="4B7E1290" w14:textId="77777777" w:rsidTr="00956269">
        <w:tc>
          <w:tcPr>
            <w:tcW w:w="2484" w:type="dxa"/>
          </w:tcPr>
          <w:p w14:paraId="24BDD3C7" w14:textId="4A7B6782" w:rsidR="00103C3C" w:rsidRPr="00BE2370" w:rsidRDefault="00E56AC4" w:rsidP="00956269">
            <w:pPr>
              <w:pStyle w:val="checkbox"/>
              <w:numPr>
                <w:ilvl w:val="0"/>
                <w:numId w:val="0"/>
              </w:numPr>
              <w:ind w:left="288"/>
              <w:rPr>
                <w:sz w:val="20"/>
              </w:rPr>
            </w:pPr>
            <w:r>
              <w:rPr>
                <w:sz w:val="20"/>
              </w:rPr>
              <w:t xml:space="preserve">Unit Number </w:t>
            </w:r>
          </w:p>
        </w:tc>
        <w:tc>
          <w:tcPr>
            <w:tcW w:w="889" w:type="dxa"/>
          </w:tcPr>
          <w:p w14:paraId="2172310B" w14:textId="7BD54FF0" w:rsidR="00103C3C" w:rsidRPr="00BE2370" w:rsidRDefault="00E56AC4" w:rsidP="00956269">
            <w:pPr>
              <w:pStyle w:val="checkbox"/>
              <w:numPr>
                <w:ilvl w:val="0"/>
                <w:numId w:val="0"/>
              </w:numPr>
              <w:jc w:val="center"/>
              <w:rPr>
                <w:sz w:val="20"/>
              </w:rPr>
            </w:pPr>
            <w:r>
              <w:rPr>
                <w:sz w:val="20"/>
              </w:rPr>
              <w:t>001</w:t>
            </w:r>
          </w:p>
        </w:tc>
        <w:tc>
          <w:tcPr>
            <w:tcW w:w="348" w:type="dxa"/>
          </w:tcPr>
          <w:p w14:paraId="34D02BDE" w14:textId="77777777" w:rsidR="00103C3C" w:rsidRPr="00BE2370" w:rsidRDefault="00103C3C" w:rsidP="00956269">
            <w:pPr>
              <w:pStyle w:val="checkbox"/>
              <w:numPr>
                <w:ilvl w:val="0"/>
                <w:numId w:val="0"/>
              </w:numPr>
              <w:ind w:left="1620"/>
              <w:rPr>
                <w:sz w:val="20"/>
              </w:rPr>
            </w:pPr>
          </w:p>
        </w:tc>
        <w:tc>
          <w:tcPr>
            <w:tcW w:w="2500" w:type="dxa"/>
          </w:tcPr>
          <w:p w14:paraId="312FB852"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0EBEDF02" w14:textId="77777777" w:rsidR="00103C3C" w:rsidRPr="00BE2370" w:rsidRDefault="00103C3C" w:rsidP="00956269">
            <w:pPr>
              <w:pStyle w:val="checkbox"/>
              <w:numPr>
                <w:ilvl w:val="0"/>
                <w:numId w:val="0"/>
              </w:numPr>
              <w:jc w:val="center"/>
              <w:rPr>
                <w:sz w:val="20"/>
              </w:rPr>
            </w:pPr>
            <w:r w:rsidRPr="00BE2370">
              <w:rPr>
                <w:sz w:val="20"/>
              </w:rPr>
              <w:t>OFF</w:t>
            </w:r>
          </w:p>
        </w:tc>
      </w:tr>
    </w:tbl>
    <w:p w14:paraId="3E9AF90D" w14:textId="77777777" w:rsidR="00103C3C" w:rsidRDefault="00103C3C" w:rsidP="00103C3C">
      <w:pPr>
        <w:pStyle w:val="checkbox"/>
      </w:pPr>
      <w:r w:rsidRPr="00A3768F">
        <w:t>Click OK, Simulate and Continue</w:t>
      </w:r>
      <w:r>
        <w:t>.</w:t>
      </w:r>
    </w:p>
    <w:p w14:paraId="2C92646B" w14:textId="34336E57" w:rsidR="00A904F6" w:rsidRDefault="00A904F6" w:rsidP="00A904F6">
      <w:pPr>
        <w:pStyle w:val="checkbox"/>
        <w:numPr>
          <w:ilvl w:val="0"/>
          <w:numId w:val="0"/>
        </w:numPr>
        <w:ind w:left="1267"/>
      </w:pPr>
    </w:p>
    <w:p w14:paraId="0EE4CF63" w14:textId="7F5443B8" w:rsidR="00103C3C" w:rsidRDefault="00103C3C" w:rsidP="00103C3C">
      <w:pPr>
        <w:pStyle w:val="Step"/>
      </w:pPr>
      <w:r>
        <w:t>Generate known errors for evaluation in the Report File.</w:t>
      </w:r>
    </w:p>
    <w:p w14:paraId="7AF4B47F"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tbl>
      <w:tblPr>
        <w:tblStyle w:val="TableGrid"/>
        <w:tblW w:w="0" w:type="auto"/>
        <w:tblInd w:w="1327" w:type="dxa"/>
        <w:tblLook w:val="04A0" w:firstRow="1" w:lastRow="0" w:firstColumn="1" w:lastColumn="0" w:noHBand="0" w:noVBand="1"/>
      </w:tblPr>
      <w:tblGrid>
        <w:gridCol w:w="2268"/>
        <w:gridCol w:w="1105"/>
        <w:gridCol w:w="348"/>
        <w:gridCol w:w="2500"/>
        <w:gridCol w:w="1149"/>
      </w:tblGrid>
      <w:tr w:rsidR="00103C3C" w:rsidRPr="00543DA8" w14:paraId="1FD339F2" w14:textId="77777777" w:rsidTr="00103C3C">
        <w:tc>
          <w:tcPr>
            <w:tcW w:w="2268" w:type="dxa"/>
          </w:tcPr>
          <w:p w14:paraId="11787FBC" w14:textId="71FF57C8"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05" w:type="dxa"/>
          </w:tcPr>
          <w:p w14:paraId="56C919D9" w14:textId="0ADCB3AE" w:rsidR="00103C3C" w:rsidRPr="00103C3C" w:rsidRDefault="00103C3C" w:rsidP="00103C3C">
            <w:proofErr w:type="gramStart"/>
            <w:r>
              <w:t>ON  (</w:t>
            </w:r>
            <w:proofErr w:type="gramEnd"/>
            <w:r>
              <w:t>up)</w:t>
            </w:r>
          </w:p>
        </w:tc>
        <w:tc>
          <w:tcPr>
            <w:tcW w:w="348" w:type="dxa"/>
          </w:tcPr>
          <w:p w14:paraId="7BF18FC4" w14:textId="77777777" w:rsidR="00103C3C" w:rsidRPr="00BE2370" w:rsidRDefault="00103C3C" w:rsidP="00956269">
            <w:pPr>
              <w:pStyle w:val="checkbox"/>
              <w:numPr>
                <w:ilvl w:val="0"/>
                <w:numId w:val="0"/>
              </w:numPr>
              <w:ind w:left="1620"/>
              <w:rPr>
                <w:sz w:val="20"/>
              </w:rPr>
            </w:pPr>
          </w:p>
        </w:tc>
        <w:tc>
          <w:tcPr>
            <w:tcW w:w="2500" w:type="dxa"/>
          </w:tcPr>
          <w:p w14:paraId="7D254EA8" w14:textId="15BB4E84"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49" w:type="dxa"/>
          </w:tcPr>
          <w:p w14:paraId="1B4777FF" w14:textId="4382B765" w:rsidR="00103C3C" w:rsidRPr="00BE2370" w:rsidRDefault="00103C3C" w:rsidP="00956269">
            <w:pPr>
              <w:pStyle w:val="checkbox"/>
              <w:numPr>
                <w:ilvl w:val="0"/>
                <w:numId w:val="0"/>
              </w:numPr>
              <w:jc w:val="center"/>
              <w:rPr>
                <w:sz w:val="20"/>
              </w:rPr>
            </w:pPr>
            <w:proofErr w:type="gramStart"/>
            <w:r>
              <w:t>ON  (</w:t>
            </w:r>
            <w:proofErr w:type="gramEnd"/>
            <w:r>
              <w:t>up)</w:t>
            </w:r>
          </w:p>
        </w:tc>
      </w:tr>
      <w:tr w:rsidR="00103C3C" w:rsidRPr="00543DA8" w14:paraId="6235C2E3" w14:textId="77777777" w:rsidTr="00103C3C">
        <w:tc>
          <w:tcPr>
            <w:tcW w:w="2268" w:type="dxa"/>
          </w:tcPr>
          <w:p w14:paraId="0562B742" w14:textId="0660DF0D" w:rsidR="00103C3C" w:rsidRPr="00BE2370" w:rsidRDefault="00103C3C" w:rsidP="00956269">
            <w:pPr>
              <w:pStyle w:val="checkbox"/>
              <w:numPr>
                <w:ilvl w:val="0"/>
                <w:numId w:val="0"/>
              </w:numPr>
              <w:ind w:left="288"/>
              <w:rPr>
                <w:sz w:val="20"/>
              </w:rPr>
            </w:pPr>
            <w:r>
              <w:rPr>
                <w:sz w:val="20"/>
              </w:rPr>
              <w:t>ChA Ohms</w:t>
            </w:r>
          </w:p>
        </w:tc>
        <w:tc>
          <w:tcPr>
            <w:tcW w:w="1105" w:type="dxa"/>
          </w:tcPr>
          <w:p w14:paraId="371D1740" w14:textId="336FD931" w:rsidR="00103C3C" w:rsidRPr="00BE2370" w:rsidRDefault="00103C3C" w:rsidP="00956269">
            <w:pPr>
              <w:pStyle w:val="checkbox"/>
              <w:numPr>
                <w:ilvl w:val="0"/>
                <w:numId w:val="0"/>
              </w:numPr>
              <w:jc w:val="center"/>
              <w:rPr>
                <w:sz w:val="20"/>
              </w:rPr>
            </w:pPr>
            <w:r>
              <w:rPr>
                <w:sz w:val="20"/>
              </w:rPr>
              <w:t>200</w:t>
            </w:r>
          </w:p>
        </w:tc>
        <w:tc>
          <w:tcPr>
            <w:tcW w:w="348" w:type="dxa"/>
          </w:tcPr>
          <w:p w14:paraId="7211B588" w14:textId="77777777" w:rsidR="00103C3C" w:rsidRPr="00BE2370" w:rsidRDefault="00103C3C" w:rsidP="00956269">
            <w:pPr>
              <w:pStyle w:val="checkbox"/>
              <w:numPr>
                <w:ilvl w:val="0"/>
                <w:numId w:val="0"/>
              </w:numPr>
              <w:ind w:left="1620"/>
              <w:rPr>
                <w:sz w:val="20"/>
              </w:rPr>
            </w:pPr>
          </w:p>
        </w:tc>
        <w:tc>
          <w:tcPr>
            <w:tcW w:w="2500" w:type="dxa"/>
          </w:tcPr>
          <w:p w14:paraId="2C6E26F5" w14:textId="62668769" w:rsidR="00103C3C" w:rsidRPr="00BE2370" w:rsidRDefault="00103C3C" w:rsidP="00956269">
            <w:pPr>
              <w:pStyle w:val="checkbox"/>
              <w:numPr>
                <w:ilvl w:val="0"/>
                <w:numId w:val="0"/>
              </w:numPr>
              <w:ind w:left="288"/>
              <w:rPr>
                <w:sz w:val="20"/>
              </w:rPr>
            </w:pPr>
            <w:r>
              <w:rPr>
                <w:sz w:val="20"/>
              </w:rPr>
              <w:t>ChB Ohms</w:t>
            </w:r>
          </w:p>
        </w:tc>
        <w:tc>
          <w:tcPr>
            <w:tcW w:w="1149" w:type="dxa"/>
          </w:tcPr>
          <w:p w14:paraId="18D944EC" w14:textId="16D6CFF4" w:rsidR="00103C3C" w:rsidRPr="00BE2370" w:rsidRDefault="00103C3C" w:rsidP="00956269">
            <w:pPr>
              <w:pStyle w:val="checkbox"/>
              <w:numPr>
                <w:ilvl w:val="0"/>
                <w:numId w:val="0"/>
              </w:numPr>
              <w:jc w:val="center"/>
              <w:rPr>
                <w:sz w:val="20"/>
              </w:rPr>
            </w:pPr>
            <w:r>
              <w:rPr>
                <w:sz w:val="20"/>
              </w:rPr>
              <w:t>500</w:t>
            </w:r>
          </w:p>
        </w:tc>
      </w:tr>
      <w:tr w:rsidR="00103C3C" w:rsidRPr="00543DA8" w14:paraId="77232F90" w14:textId="77777777" w:rsidTr="00103C3C">
        <w:tc>
          <w:tcPr>
            <w:tcW w:w="2268" w:type="dxa"/>
          </w:tcPr>
          <w:p w14:paraId="43825E4C" w14:textId="5A60D2AA" w:rsidR="00103C3C" w:rsidRPr="00BE2370" w:rsidRDefault="00103C3C" w:rsidP="00956269">
            <w:pPr>
              <w:pStyle w:val="checkbox"/>
              <w:numPr>
                <w:ilvl w:val="0"/>
                <w:numId w:val="0"/>
              </w:numPr>
              <w:ind w:left="288"/>
              <w:rPr>
                <w:sz w:val="20"/>
              </w:rPr>
            </w:pPr>
            <w:r>
              <w:rPr>
                <w:sz w:val="20"/>
              </w:rPr>
              <w:t xml:space="preserve">A </w:t>
            </w:r>
            <w:proofErr w:type="spellStart"/>
            <w:r>
              <w:rPr>
                <w:sz w:val="20"/>
              </w:rPr>
              <w:t>ErrRate</w:t>
            </w:r>
            <w:proofErr w:type="spellEnd"/>
          </w:p>
        </w:tc>
        <w:tc>
          <w:tcPr>
            <w:tcW w:w="1105" w:type="dxa"/>
          </w:tcPr>
          <w:p w14:paraId="7B686FA9" w14:textId="44C6576D" w:rsidR="00103C3C" w:rsidRPr="00BE2370" w:rsidRDefault="00103C3C" w:rsidP="00956269">
            <w:pPr>
              <w:pStyle w:val="checkbox"/>
              <w:numPr>
                <w:ilvl w:val="0"/>
                <w:numId w:val="0"/>
              </w:numPr>
              <w:jc w:val="center"/>
              <w:rPr>
                <w:sz w:val="20"/>
              </w:rPr>
            </w:pPr>
            <w:r>
              <w:rPr>
                <w:sz w:val="20"/>
              </w:rPr>
              <w:t>100</w:t>
            </w:r>
          </w:p>
        </w:tc>
        <w:tc>
          <w:tcPr>
            <w:tcW w:w="348" w:type="dxa"/>
          </w:tcPr>
          <w:p w14:paraId="70908F5E" w14:textId="77777777" w:rsidR="00103C3C" w:rsidRPr="00BE2370" w:rsidRDefault="00103C3C" w:rsidP="00956269">
            <w:pPr>
              <w:pStyle w:val="checkbox"/>
              <w:numPr>
                <w:ilvl w:val="0"/>
                <w:numId w:val="0"/>
              </w:numPr>
              <w:ind w:left="1620"/>
              <w:rPr>
                <w:sz w:val="20"/>
              </w:rPr>
            </w:pPr>
          </w:p>
        </w:tc>
        <w:tc>
          <w:tcPr>
            <w:tcW w:w="2500" w:type="dxa"/>
          </w:tcPr>
          <w:p w14:paraId="74D8F56B" w14:textId="286B3C51" w:rsidR="00103C3C" w:rsidRPr="00BE2370" w:rsidRDefault="00103C3C" w:rsidP="00956269">
            <w:pPr>
              <w:pStyle w:val="checkbox"/>
              <w:numPr>
                <w:ilvl w:val="0"/>
                <w:numId w:val="0"/>
              </w:numPr>
              <w:ind w:left="288"/>
              <w:rPr>
                <w:sz w:val="20"/>
              </w:rPr>
            </w:pPr>
            <w:r>
              <w:rPr>
                <w:sz w:val="20"/>
              </w:rPr>
              <w:t xml:space="preserve">B </w:t>
            </w:r>
            <w:proofErr w:type="spellStart"/>
            <w:r>
              <w:rPr>
                <w:sz w:val="20"/>
              </w:rPr>
              <w:t>ErrRate</w:t>
            </w:r>
            <w:proofErr w:type="spellEnd"/>
            <w:r w:rsidRPr="00BE2370">
              <w:rPr>
                <w:sz w:val="20"/>
              </w:rPr>
              <w:t xml:space="preserve"> </w:t>
            </w:r>
          </w:p>
        </w:tc>
        <w:tc>
          <w:tcPr>
            <w:tcW w:w="1149" w:type="dxa"/>
          </w:tcPr>
          <w:p w14:paraId="424BF5D8" w14:textId="5200C0DA" w:rsidR="00103C3C" w:rsidRPr="00BE2370" w:rsidRDefault="00103C3C" w:rsidP="00956269">
            <w:pPr>
              <w:pStyle w:val="checkbox"/>
              <w:numPr>
                <w:ilvl w:val="0"/>
                <w:numId w:val="0"/>
              </w:numPr>
              <w:jc w:val="center"/>
              <w:rPr>
                <w:sz w:val="20"/>
              </w:rPr>
            </w:pPr>
            <w:r>
              <w:rPr>
                <w:sz w:val="20"/>
              </w:rPr>
              <w:t>5</w:t>
            </w:r>
          </w:p>
        </w:tc>
      </w:tr>
    </w:tbl>
    <w:p w14:paraId="0DF44E8A" w14:textId="77777777" w:rsidR="00E56AC4" w:rsidRDefault="00E56AC4" w:rsidP="00E56AC4">
      <w:pPr>
        <w:pStyle w:val="checkbox"/>
      </w:pPr>
      <w:r>
        <w:t>Click START, verify the test runs.</w:t>
      </w:r>
    </w:p>
    <w:p w14:paraId="46B64118" w14:textId="3906EE82" w:rsidR="00E56AC4" w:rsidRDefault="00E56AC4" w:rsidP="00E56AC4">
      <w:pPr>
        <w:pStyle w:val="ZPara"/>
        <w:ind w:left="1267"/>
      </w:pPr>
      <w:r>
        <w:rPr>
          <w:noProof/>
        </w:rPr>
        <w:drawing>
          <wp:inline distT="0" distB="0" distL="0" distR="0" wp14:anchorId="59F8D002" wp14:editId="56E1AA9F">
            <wp:extent cx="4937125" cy="1365306"/>
            <wp:effectExtent l="0" t="0" r="0" b="6350"/>
            <wp:docPr id="1437781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53927" cy="1397606"/>
                    </a:xfrm>
                    <a:prstGeom prst="rect">
                      <a:avLst/>
                    </a:prstGeom>
                    <a:noFill/>
                  </pic:spPr>
                </pic:pic>
              </a:graphicData>
            </a:graphic>
          </wp:inline>
        </w:drawing>
      </w:r>
    </w:p>
    <w:p w14:paraId="4474BF7D" w14:textId="6D5F001C" w:rsidR="00E56AC4" w:rsidRDefault="00E56AC4" w:rsidP="00E56AC4">
      <w:pPr>
        <w:pStyle w:val="Caption"/>
      </w:pPr>
      <w:r>
        <w:t>Error Generation</w:t>
      </w:r>
    </w:p>
    <w:p w14:paraId="7C5D677A" w14:textId="2A98B6C0" w:rsidR="00A904F6" w:rsidRDefault="00A904F6" w:rsidP="00A904F6">
      <w:pPr>
        <w:pStyle w:val="checkbox"/>
      </w:pPr>
      <w:r>
        <w:t>At the end of the test click SAVE to generate the report.</w:t>
      </w:r>
    </w:p>
    <w:p w14:paraId="2935D403" w14:textId="620E3A5B" w:rsidR="00A904F6" w:rsidRDefault="00A904F6" w:rsidP="00A904F6">
      <w:pPr>
        <w:pStyle w:val="Step"/>
      </w:pPr>
      <w:r>
        <w:t>Open Assess the report file</w:t>
      </w:r>
      <w:r w:rsidR="00E56AC4">
        <w:t xml:space="preserve"> </w:t>
      </w:r>
      <w:r w:rsidR="00E56AC4" w:rsidRPr="00E56AC4">
        <w:t>RPT_TEST001{QTP}001#1%</w:t>
      </w:r>
      <w:r w:rsidR="00E56AC4">
        <w:t>yyyymmddhhmm.xlsx</w:t>
      </w:r>
    </w:p>
    <w:p w14:paraId="1FB4CB48" w14:textId="7D47D553" w:rsidR="000E7388" w:rsidRDefault="000E7388" w:rsidP="000E7388">
      <w:pPr>
        <w:pStyle w:val="checkbox"/>
      </w:pPr>
      <w:r>
        <w:lastRenderedPageBreak/>
        <w:t>On the ATP Report sheet.  Verify ChA 200 ohms indicated FAIL ChB MAY indicate FAIL on 500 ohms but not likely because of low error rate.</w:t>
      </w:r>
      <w:r>
        <w:rPr>
          <w:noProof/>
        </w:rPr>
        <w:drawing>
          <wp:inline distT="0" distB="0" distL="0" distR="0" wp14:anchorId="5AAE35CB" wp14:editId="05F216B7">
            <wp:extent cx="4514215" cy="3988983"/>
            <wp:effectExtent l="0" t="0" r="635" b="0"/>
            <wp:docPr id="15114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28282" cy="4001414"/>
                    </a:xfrm>
                    <a:prstGeom prst="rect">
                      <a:avLst/>
                    </a:prstGeom>
                    <a:noFill/>
                  </pic:spPr>
                </pic:pic>
              </a:graphicData>
            </a:graphic>
          </wp:inline>
        </w:drawing>
      </w:r>
    </w:p>
    <w:p w14:paraId="2E1D077D" w14:textId="0AA4CB41" w:rsidR="000E7388" w:rsidRDefault="007C1E44" w:rsidP="000E7388">
      <w:pPr>
        <w:pStyle w:val="Caption"/>
      </w:pPr>
      <w:r>
        <w:t>Report File Worksheets</w:t>
      </w:r>
    </w:p>
    <w:p w14:paraId="7F2AA55F" w14:textId="412D69C4" w:rsidR="000E7388" w:rsidRDefault="007C1E44" w:rsidP="007C1E44">
      <w:pPr>
        <w:pStyle w:val="checkbox"/>
      </w:pPr>
      <w:r>
        <w:t>On the Raw Data Sheet, verify that the ChA Fail at 200 ohms is evident on both the Fill and Drain portions of the curve.</w:t>
      </w:r>
    </w:p>
    <w:p w14:paraId="66B23FBB" w14:textId="11116738" w:rsidR="007C1E44" w:rsidRDefault="007C1E44" w:rsidP="007C1E44">
      <w:pPr>
        <w:pStyle w:val="checkbox"/>
      </w:pPr>
      <w:r>
        <w:t>On the Raw Data Sheet, verify that the ChB Double Actuation at 500 ohms is evident on both the Fill and Drain portions of the curve.</w:t>
      </w:r>
    </w:p>
    <w:p w14:paraId="08941AC3" w14:textId="77777777" w:rsidR="007C1E44" w:rsidRDefault="007C1E44" w:rsidP="007C1E44">
      <w:pPr>
        <w:pStyle w:val="checkbox"/>
      </w:pPr>
      <w:r>
        <w:t>On the Analysis Sheet, verify that the ChA Fail at 200 ohms indicates a Fill Level fail, a Switch Interval and Double Act error in red.</w:t>
      </w:r>
    </w:p>
    <w:p w14:paraId="0BB50744" w14:textId="473F19AE" w:rsidR="007C1E44" w:rsidRDefault="007C1E44" w:rsidP="007C1E44">
      <w:pPr>
        <w:pStyle w:val="checkbox"/>
      </w:pPr>
      <w:r>
        <w:t>On the Analysis Sheet, verify that the ChB Double Actuation at 500 ohms is indicated in red font.</w:t>
      </w:r>
    </w:p>
    <w:p w14:paraId="6CA85B29" w14:textId="03589FD0" w:rsidR="007C1E44" w:rsidRDefault="007C1E44" w:rsidP="007C1E44">
      <w:pPr>
        <w:pStyle w:val="checkbox"/>
      </w:pPr>
      <w:r>
        <w:t>Repeat this test with several different fault conditions.</w:t>
      </w:r>
    </w:p>
    <w:p w14:paraId="0BF3FB1D" w14:textId="77777777" w:rsidR="007C1E44" w:rsidRDefault="007C1E44" w:rsidP="007C1E44">
      <w:pPr>
        <w:pStyle w:val="ZPara"/>
      </w:pPr>
    </w:p>
    <w:p w14:paraId="29F54414" w14:textId="77777777" w:rsidR="007C1E44" w:rsidRPr="007C1E44" w:rsidRDefault="007C1E44" w:rsidP="007C1E44">
      <w:pPr>
        <w:pStyle w:val="ZPara"/>
      </w:pPr>
    </w:p>
    <w:p w14:paraId="4141841D" w14:textId="77777777" w:rsidR="007C1E44" w:rsidRPr="007C1E44" w:rsidRDefault="007C1E44" w:rsidP="007C1E44">
      <w:pPr>
        <w:pStyle w:val="ZPara"/>
      </w:pPr>
      <w:r w:rsidRPr="007C1E44">
        <w:t>Tester   __________________      Date ______________       PASS      FAIL</w:t>
      </w:r>
    </w:p>
    <w:p w14:paraId="09762601" w14:textId="77777777" w:rsidR="007C1E44" w:rsidRDefault="007C1E44" w:rsidP="007C1E44">
      <w:pPr>
        <w:pStyle w:val="ZPara"/>
      </w:pPr>
    </w:p>
    <w:p w14:paraId="291F0D31" w14:textId="77777777" w:rsidR="007C1E44" w:rsidRDefault="007C1E44" w:rsidP="007C1E44">
      <w:pPr>
        <w:pStyle w:val="checkbox"/>
        <w:numPr>
          <w:ilvl w:val="0"/>
          <w:numId w:val="0"/>
        </w:numPr>
        <w:ind w:left="1267" w:hanging="360"/>
      </w:pPr>
    </w:p>
    <w:p w14:paraId="2124F9EB" w14:textId="77777777" w:rsidR="00103C3C" w:rsidRDefault="00103C3C" w:rsidP="00103C3C">
      <w:pPr>
        <w:pStyle w:val="checkbox"/>
        <w:numPr>
          <w:ilvl w:val="0"/>
          <w:numId w:val="0"/>
        </w:numPr>
        <w:ind w:left="1267" w:hanging="360"/>
      </w:pPr>
    </w:p>
    <w:p w14:paraId="7431BB9D" w14:textId="77777777" w:rsidR="00972E09" w:rsidRDefault="00972E09">
      <w:pPr>
        <w:rPr>
          <w:rFonts w:cs="Arial"/>
          <w:szCs w:val="22"/>
          <w:u w:val="single"/>
        </w:rPr>
      </w:pPr>
      <w:r>
        <w:br w:type="page"/>
      </w:r>
    </w:p>
    <w:p w14:paraId="1A893362" w14:textId="1D8E391C" w:rsidR="005C5C1E" w:rsidRDefault="005C5C1E" w:rsidP="00EF49F5">
      <w:pPr>
        <w:pStyle w:val="ZL2Section"/>
      </w:pPr>
      <w:bookmarkStart w:id="526" w:name="_Toc241071544"/>
      <w:proofErr w:type="gramStart"/>
      <w:r>
        <w:lastRenderedPageBreak/>
        <w:t xml:space="preserve">Non - </w:t>
      </w:r>
      <w:proofErr w:type="gramEnd"/>
      <w:r>
        <w:t xml:space="preserve">Functional Requirements </w:t>
      </w:r>
      <w:r w:rsidRPr="003038C9">
        <w:t>Test</w:t>
      </w:r>
      <w:r>
        <w:t xml:space="preserve"> Procedures</w:t>
      </w:r>
      <w:bookmarkEnd w:id="526"/>
    </w:p>
    <w:p w14:paraId="2B23A46F" w14:textId="54FF53AF" w:rsidR="005C5C1E" w:rsidRDefault="00ED70F1" w:rsidP="00ED70F1">
      <w:r>
        <w:t>The following are performance evaluations of the MLOI system.</w:t>
      </w:r>
    </w:p>
    <w:p w14:paraId="6E5E6BFF" w14:textId="77777777" w:rsidR="00ED70F1" w:rsidRDefault="00ED70F1" w:rsidP="00ED70F1"/>
    <w:p w14:paraId="33F9F839" w14:textId="42E16373" w:rsidR="00812694" w:rsidRDefault="00812694" w:rsidP="00775671">
      <w:pPr>
        <w:pStyle w:val="L3Section"/>
      </w:pPr>
      <w:bookmarkStart w:id="527" w:name="_Toc241071545"/>
      <w:r>
        <w:t xml:space="preserve">Annual </w:t>
      </w:r>
      <w:r w:rsidR="007D5CA6">
        <w:t xml:space="preserve">Level Calibration </w:t>
      </w:r>
      <w:r w:rsidR="005C626A">
        <w:t>Type 1 Gage and Capability Study</w:t>
      </w:r>
      <w:bookmarkEnd w:id="527"/>
    </w:p>
    <w:p w14:paraId="45F01265" w14:textId="77777777" w:rsidR="003B416A" w:rsidRDefault="003B416A" w:rsidP="003B416A">
      <w:pPr>
        <w:pStyle w:val="L3Section"/>
        <w:numPr>
          <w:ilvl w:val="0"/>
          <w:numId w:val="0"/>
        </w:numPr>
        <w:ind w:left="864"/>
      </w:pPr>
    </w:p>
    <w:p w14:paraId="5B9F2DDE" w14:textId="2AE4B3AF" w:rsidR="003B416A" w:rsidRDefault="003B416A" w:rsidP="003B416A">
      <w:pPr>
        <w:pStyle w:val="Requirement"/>
        <w:numPr>
          <w:ilvl w:val="0"/>
          <w:numId w:val="0"/>
        </w:numPr>
        <w:ind w:left="720"/>
      </w:pPr>
      <w:r w:rsidRPr="003B416A">
        <w:t>31</w:t>
      </w:r>
      <w:proofErr w:type="gramStart"/>
      <w:r w:rsidRPr="003B416A">
        <w:t xml:space="preserve">)  </w:t>
      </w:r>
      <w:r w:rsidRPr="003B416A">
        <w:tab/>
      </w:r>
      <w:proofErr w:type="gramEnd"/>
      <w:r w:rsidRPr="003B416A">
        <w:t>There shall be a means to perform a 5-point linear calibration of the Level Sensor.</w:t>
      </w:r>
    </w:p>
    <w:p w14:paraId="7D4C2213" w14:textId="5598A282"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$Calibration.xlsx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37"/>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37"/>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37"/>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37"/>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37"/>
        </w:numPr>
        <w:ind w:left="1080" w:hanging="720"/>
      </w:pPr>
      <w:r w:rsidRPr="00C85A91">
        <w:t xml:space="preserve">Repeat trial run for each </w:t>
      </w:r>
      <w:proofErr w:type="gramStart"/>
      <w:r w:rsidRPr="00C85A91">
        <w:t>of  5</w:t>
      </w:r>
      <w:proofErr w:type="gramEnd"/>
      <w:r w:rsidRPr="00C85A91">
        <w:t xml:space="preserve"> level </w:t>
      </w:r>
      <w:r>
        <w:t>Test</w:t>
      </w:r>
      <w:r w:rsidRPr="00C85A91">
        <w:t xml:space="preserve"> Points,</w:t>
      </w:r>
    </w:p>
    <w:p w14:paraId="1D2DBB2D" w14:textId="77777777" w:rsidR="00C85A91" w:rsidRPr="00C85A91" w:rsidRDefault="00C85A91">
      <w:pPr>
        <w:pStyle w:val="ZPara"/>
        <w:numPr>
          <w:ilvl w:val="0"/>
          <w:numId w:val="37"/>
        </w:numPr>
        <w:ind w:left="1080" w:hanging="720"/>
      </w:pPr>
      <w:r w:rsidRPr="00C85A91">
        <w:t>Record slope and intercept for this calibration</w:t>
      </w:r>
    </w:p>
    <w:p w14:paraId="7E7276C6" w14:textId="77777777" w:rsidR="00C85A91" w:rsidRPr="00C85A91" w:rsidRDefault="00C85A91">
      <w:pPr>
        <w:pStyle w:val="ZPara"/>
        <w:numPr>
          <w:ilvl w:val="0"/>
          <w:numId w:val="37"/>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37"/>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w:lastRenderedPageBreak/>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type w14:anchorId="04E05482" id="_x0000_t202" coordsize="21600,21600" o:spt="202" path="m,l,21600r21600,l21600,xe">
                <v:stroke joinstyle="miter"/>
                <v:path gradientshapeok="t" o:connecttype="rect"/>
              </v:shapetype>
              <v:shape id="TextBox 14" o:spid="_x0000_s1026"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t>Tester   __________________      Date ______________       PASS      FAIL</w:t>
      </w:r>
    </w:p>
    <w:p w14:paraId="0F59BBD7" w14:textId="0D26881E" w:rsidR="005C626A" w:rsidRDefault="00E97ABD" w:rsidP="005C626A">
      <w:pPr>
        <w:pStyle w:val="L3Section"/>
      </w:pPr>
      <w:bookmarkStart w:id="528" w:name="_Toc241071546"/>
      <w:r>
        <w:t xml:space="preserve">Daily </w:t>
      </w:r>
      <w:r w:rsidR="005C626A">
        <w:t xml:space="preserve">Level </w:t>
      </w:r>
      <w:r>
        <w:t>Zero Correction Check</w:t>
      </w:r>
      <w:bookmarkEnd w:id="528"/>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w:t>
      </w:r>
      <w:proofErr w:type="gramStart"/>
      <w:r w:rsidR="00E97ABD">
        <w:t>However</w:t>
      </w:r>
      <w:proofErr w:type="gramEnd"/>
      <w:r w:rsidR="00E97ABD">
        <w:t xml:space="preserve"> the addition of the float introduces the potential for some variance in the offset.  For this reason, it is deemed necessary to check </w:t>
      </w:r>
      <w:proofErr w:type="gramStart"/>
      <w:r w:rsidR="00E97ABD">
        <w:t>the level</w:t>
      </w:r>
      <w:proofErr w:type="gramEnd"/>
      <w:r w:rsidR="00E97ABD">
        <w:t xml:space="preserve">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7">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pPr>
        <w:pStyle w:val="ListParagraph"/>
        <w:numPr>
          <w:ilvl w:val="2"/>
          <w:numId w:val="2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pPr>
        <w:pStyle w:val="ListParagraph"/>
        <w:numPr>
          <w:ilvl w:val="2"/>
          <w:numId w:val="2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pPr>
        <w:pStyle w:val="ListParagraph"/>
        <w:numPr>
          <w:ilvl w:val="2"/>
          <w:numId w:val="2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pPr>
        <w:pStyle w:val="ListParagraph"/>
        <w:numPr>
          <w:ilvl w:val="2"/>
          <w:numId w:val="28"/>
        </w:numPr>
      </w:pPr>
      <w:r w:rsidRPr="006848FB">
        <w:t xml:space="preserve">Normally the operator would Save the new Level Zero at this point or contact Test Engineer if the New and Old </w:t>
      </w:r>
      <w:proofErr w:type="spellStart"/>
      <w:r w:rsidRPr="006848FB">
        <w:t>Zero’s</w:t>
      </w:r>
      <w:proofErr w:type="spellEnd"/>
      <w:r w:rsidRPr="006848FB">
        <w:t xml:space="preserve">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529" w:name="_Toc241071547"/>
      <w:proofErr w:type="gramStart"/>
      <w:r>
        <w:t>Resistance Calibration</w:t>
      </w:r>
      <w:proofErr w:type="gramEnd"/>
      <w:r>
        <w:t xml:space="preserve"> Repeatability &amp; Accuracy</w:t>
      </w:r>
      <w:bookmarkEnd w:id="529"/>
    </w:p>
    <w:p w14:paraId="15D2BDFF" w14:textId="77777777" w:rsidR="006848FB" w:rsidRDefault="006848FB" w:rsidP="006848FB"/>
    <w:p w14:paraId="0CA8633F" w14:textId="0D553503" w:rsidR="003B416A" w:rsidRDefault="003B416A" w:rsidP="003B416A">
      <w:pPr>
        <w:pStyle w:val="Requirement"/>
        <w:numPr>
          <w:ilvl w:val="0"/>
          <w:numId w:val="0"/>
        </w:numPr>
        <w:ind w:left="1080" w:hanging="360"/>
      </w:pPr>
      <w:r w:rsidRPr="003B416A">
        <w:t>30</w:t>
      </w:r>
      <w:proofErr w:type="gramStart"/>
      <w:r w:rsidRPr="003B416A">
        <w:t xml:space="preserve">)  </w:t>
      </w:r>
      <w:r w:rsidRPr="003B416A">
        <w:tab/>
      </w:r>
      <w:proofErr w:type="gramEnd"/>
      <w:r w:rsidRPr="003B416A">
        <w:t xml:space="preserve">There shall be a means to perform a 2-point linear calibration on each AI input.   </w:t>
      </w:r>
    </w:p>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  A linear regression is performed on these two points to determine the calibration coefficients which are recorded in the $Calibration.xlsx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38"/>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38"/>
        </w:numPr>
      </w:pPr>
      <w:r>
        <w:t>Follow the prompts to measure the resistance references if necessary</w:t>
      </w:r>
    </w:p>
    <w:p w14:paraId="1EF0922F" w14:textId="07207A1B" w:rsidR="00801678" w:rsidRDefault="00801678">
      <w:pPr>
        <w:pStyle w:val="ZPara"/>
        <w:numPr>
          <w:ilvl w:val="0"/>
          <w:numId w:val="38"/>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38"/>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38"/>
        </w:numPr>
      </w:pPr>
      <w:r>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lastRenderedPageBreak/>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530" w:name="_Toc241071548"/>
      <w:r>
        <w:t>Measurement Gage R &amp; R</w:t>
      </w:r>
      <w:bookmarkEnd w:id="530"/>
    </w:p>
    <w:p w14:paraId="6DB03994" w14:textId="7778107B" w:rsidR="007D5CA6" w:rsidRDefault="00FA08A6" w:rsidP="005C5C1E">
      <w:pPr>
        <w:pStyle w:val="L3Section"/>
      </w:pPr>
      <w:bookmarkStart w:id="531" w:name="_Toc241071549"/>
      <w:r>
        <w:t xml:space="preserve">Stability and </w:t>
      </w:r>
      <w:r w:rsidR="007D5CA6">
        <w:t>Drift</w:t>
      </w:r>
      <w:bookmarkEnd w:id="531"/>
    </w:p>
    <w:p w14:paraId="29606B4B" w14:textId="6800B189" w:rsidR="009167B7" w:rsidRDefault="009167B7" w:rsidP="00ED70F1">
      <w:pPr>
        <w:pStyle w:val="L3Section"/>
        <w:numPr>
          <w:ilvl w:val="0"/>
          <w:numId w:val="0"/>
        </w:numPr>
        <w:ind w:left="864"/>
      </w:pP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32" w:name="_Toc193210348"/>
      <w:bookmarkStart w:id="533" w:name="_Toc193210493"/>
      <w:bookmarkStart w:id="534" w:name="_Toc193208476"/>
      <w:bookmarkStart w:id="535" w:name="_Toc193210349"/>
      <w:bookmarkStart w:id="536" w:name="_Toc193210494"/>
      <w:bookmarkStart w:id="537" w:name="_Toc193208477"/>
      <w:bookmarkStart w:id="538" w:name="_Toc193210350"/>
      <w:bookmarkStart w:id="539" w:name="_Toc193210495"/>
      <w:bookmarkStart w:id="540" w:name="_Toc193208478"/>
      <w:bookmarkStart w:id="541" w:name="_Toc193210351"/>
      <w:bookmarkStart w:id="542" w:name="_Toc193210496"/>
      <w:bookmarkStart w:id="543" w:name="_Toc193208479"/>
      <w:bookmarkStart w:id="544" w:name="_Toc193210352"/>
      <w:bookmarkStart w:id="545" w:name="_Toc193210497"/>
      <w:bookmarkStart w:id="546" w:name="_Toc241071550"/>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r>
        <w:t>Hardware Installation</w:t>
      </w:r>
      <w:bookmarkEnd w:id="546"/>
    </w:p>
    <w:p w14:paraId="69D51EB3" w14:textId="77777777" w:rsidR="009C59BD" w:rsidRDefault="009C59BD" w:rsidP="009C59BD">
      <w:pPr>
        <w:pStyle w:val="Caption"/>
      </w:pPr>
    </w:p>
    <w:p w14:paraId="24601E37" w14:textId="77777777" w:rsidR="00F773D2" w:rsidRDefault="00F773D2" w:rsidP="009C59BD">
      <w:pPr>
        <w:pStyle w:val="Caption"/>
      </w:pPr>
    </w:p>
    <w:p w14:paraId="2ACFD1CE" w14:textId="403A2BA7" w:rsidR="00484575" w:rsidRDefault="00484575" w:rsidP="009C59BD">
      <w:pPr>
        <w:pStyle w:val="Caption"/>
      </w:pPr>
      <w:r>
        <w:rPr>
          <w:noProof/>
        </w:rPr>
        <w:drawing>
          <wp:inline distT="0" distB="0" distL="0" distR="0" wp14:anchorId="128CE1B3" wp14:editId="1BEA9B89">
            <wp:extent cx="3117963" cy="2160588"/>
            <wp:effectExtent l="0" t="0" r="0" b="0"/>
            <wp:docPr id="69499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41511" cy="2176905"/>
                    </a:xfrm>
                    <a:prstGeom prst="rect">
                      <a:avLst/>
                    </a:prstGeom>
                    <a:noFill/>
                  </pic:spPr>
                </pic:pic>
              </a:graphicData>
            </a:graphic>
          </wp:inline>
        </w:drawing>
      </w:r>
    </w:p>
    <w:p w14:paraId="3A772B4D" w14:textId="4A37D77F" w:rsidR="00484575" w:rsidRDefault="00484575" w:rsidP="009C59BD">
      <w:pPr>
        <w:pStyle w:val="Caption"/>
      </w:pPr>
      <w:r>
        <w:t>Diagram of the MLOI Test Hardware</w:t>
      </w:r>
    </w:p>
    <w:p w14:paraId="4857288D" w14:textId="7DC27870" w:rsidR="00484575" w:rsidRDefault="00484575" w:rsidP="009C59BD">
      <w:pPr>
        <w:pStyle w:val="Caption"/>
      </w:pPr>
    </w:p>
    <w:p w14:paraId="58B7DEE3" w14:textId="77777777" w:rsidR="00484575" w:rsidRDefault="00484575" w:rsidP="009C59BD">
      <w:pPr>
        <w:pStyle w:val="Caption"/>
      </w:pPr>
    </w:p>
    <w:p w14:paraId="407CA7F6" w14:textId="6AB1D13C" w:rsidR="00484575" w:rsidRDefault="00484575" w:rsidP="009C59BD">
      <w:pPr>
        <w:pStyle w:val="Caption"/>
      </w:pPr>
      <w:r>
        <w:rPr>
          <w:noProof/>
        </w:rPr>
        <w:drawing>
          <wp:inline distT="0" distB="0" distL="0" distR="0" wp14:anchorId="09B1E709" wp14:editId="5B530B70">
            <wp:extent cx="3540726" cy="1917700"/>
            <wp:effectExtent l="0" t="0" r="0" b="6350"/>
            <wp:docPr id="10836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559076" cy="1927639"/>
                    </a:xfrm>
                    <a:prstGeom prst="rect">
                      <a:avLst/>
                    </a:prstGeom>
                    <a:noFill/>
                  </pic:spPr>
                </pic:pic>
              </a:graphicData>
            </a:graphic>
          </wp:inline>
        </w:drawing>
      </w:r>
    </w:p>
    <w:p w14:paraId="6C010F3F" w14:textId="1BBA9552" w:rsidR="00484575" w:rsidRDefault="00484575" w:rsidP="009C59BD">
      <w:pPr>
        <w:pStyle w:val="Caption"/>
      </w:pPr>
      <w:r>
        <w:t>Reference Resistors for DataQ Calibration</w:t>
      </w:r>
    </w:p>
    <w:p w14:paraId="5D971611" w14:textId="77777777" w:rsidR="00484575" w:rsidRPr="00484575" w:rsidRDefault="00484575" w:rsidP="009C59BD">
      <w:pPr>
        <w:pStyle w:val="Caption"/>
      </w:pPr>
    </w:p>
    <w:p w14:paraId="0CF0C9C3" w14:textId="42158332" w:rsidR="00E67379" w:rsidRDefault="00F773D2" w:rsidP="00E67379">
      <w:pPr>
        <w:pStyle w:val="Append"/>
      </w:pPr>
      <w:bookmarkStart w:id="547" w:name="_Toc241071551"/>
      <w:r>
        <w:t>Instrument Initialization</w:t>
      </w:r>
      <w:bookmarkEnd w:id="547"/>
    </w:p>
    <w:p w14:paraId="564E7794" w14:textId="73FF9A15" w:rsidR="00F773D2" w:rsidRPr="00140A4C" w:rsidRDefault="00E67379" w:rsidP="00140A4C">
      <w:pPr>
        <w:pStyle w:val="Heading7"/>
      </w:pPr>
      <w:r w:rsidRPr="00140A4C">
        <w:t>Keyence LK-G500</w:t>
      </w:r>
    </w:p>
    <w:p w14:paraId="57A1EFE5" w14:textId="3C974B0F" w:rsidR="007D658B" w:rsidRDefault="007D658B" w:rsidP="007D658B">
      <w:r>
        <w:t xml:space="preserve">Download and install </w:t>
      </w:r>
      <w:r w:rsidRPr="007D658B">
        <w:t xml:space="preserve">LK-Navigator </w:t>
      </w:r>
      <w:r>
        <w:t>from keyence.com</w:t>
      </w:r>
    </w:p>
    <w:p w14:paraId="259C9042" w14:textId="74635CEA" w:rsidR="00E67379" w:rsidRDefault="007D658B" w:rsidP="00E67379">
      <w:r>
        <w:t xml:space="preserve">Download </w:t>
      </w:r>
      <w:r w:rsidRPr="007D658B">
        <w:t>the LK-G3000 Series LabVIEW measuring instrument drivers</w:t>
      </w:r>
      <w:r>
        <w:t xml:space="preserve"> and c</w:t>
      </w:r>
      <w:r w:rsidRPr="007D658B">
        <w:t xml:space="preserve">opy the entire folder containing "Keyence LK-G3000" to the instr.lib folder of LabVIEW. Location of the instr.lib folder Example: </w:t>
      </w:r>
      <w:proofErr w:type="gramStart"/>
      <w:r w:rsidRPr="007D658B">
        <w:t>C:¥</w:t>
      </w:r>
      <w:proofErr w:type="gramEnd"/>
      <w:r w:rsidRPr="007D658B">
        <w:t>Program Files(x</w:t>
      </w:r>
      <w:proofErr w:type="gramStart"/>
      <w:r w:rsidRPr="007D658B">
        <w:t>86)¥</w:t>
      </w:r>
      <w:proofErr w:type="gramEnd"/>
      <w:r w:rsidRPr="007D658B">
        <w:t xml:space="preserve">National </w:t>
      </w:r>
      <w:proofErr w:type="spellStart"/>
      <w:r w:rsidRPr="007D658B">
        <w:t>Instruments¥LabVIEW</w:t>
      </w:r>
      <w:proofErr w:type="spellEnd"/>
      <w:r w:rsidRPr="007D658B">
        <w:t xml:space="preserve"> 2012¥instr.lib</w:t>
      </w:r>
    </w:p>
    <w:p w14:paraId="0256F7A4" w14:textId="77777777" w:rsidR="00E67379" w:rsidRDefault="00E67379">
      <w:pPr>
        <w:pStyle w:val="Step"/>
        <w:numPr>
          <w:ilvl w:val="0"/>
          <w:numId w:val="77"/>
        </w:numPr>
      </w:pPr>
      <w:r>
        <w:t>Open the driver path vi in the LK-G3000 LabVIEW driver folder</w:t>
      </w:r>
    </w:p>
    <w:p w14:paraId="5D670E61" w14:textId="77777777" w:rsidR="00E67379" w:rsidRPr="009B75CA" w:rsidRDefault="00E67379" w:rsidP="00E67379">
      <w:pPr>
        <w:pStyle w:val="ComputerCmds"/>
      </w:pPr>
      <w:proofErr w:type="gramStart"/>
      <w:r>
        <w:lastRenderedPageBreak/>
        <w:t>..</w:t>
      </w:r>
      <w:proofErr w:type="gramEnd"/>
      <w:r w:rsidRPr="009E2BFC">
        <w:t>\LabVIEW_InstrDriver_forLK-G3000_ver1_0_1_0\LabVIEW_InstrDriver_forLK-G3000_ver1_0_1_0\32bit\Keyence LK-G3000\Private\vi</w:t>
      </w:r>
      <w:r>
        <w:t>\</w:t>
      </w:r>
      <w:r w:rsidRPr="009B75CA">
        <w:t>Get DLL Path.v</w:t>
      </w:r>
      <w:r>
        <w:t>i</w:t>
      </w:r>
    </w:p>
    <w:p w14:paraId="559F7F7C" w14:textId="77777777" w:rsidR="00E67379" w:rsidRDefault="00E67379" w:rsidP="00E67379">
      <w:pPr>
        <w:pStyle w:val="Step"/>
      </w:pPr>
      <w:r>
        <w:t>Then set the path to LKIF drivers as shown below:</w:t>
      </w:r>
    </w:p>
    <w:p w14:paraId="62EAA1D8" w14:textId="77777777" w:rsidR="00E67379" w:rsidRDefault="00E67379" w:rsidP="00E67379"/>
    <w:p w14:paraId="5E4FC797" w14:textId="77777777" w:rsidR="00E67379" w:rsidRDefault="00E67379" w:rsidP="00E67379">
      <w:r w:rsidRPr="009B75CA">
        <w:rPr>
          <w:noProof/>
        </w:rPr>
        <w:drawing>
          <wp:inline distT="0" distB="0" distL="0" distR="0" wp14:anchorId="1ABE12A7" wp14:editId="08DE3F21">
            <wp:extent cx="5943600" cy="2584450"/>
            <wp:effectExtent l="0" t="0" r="0" b="6350"/>
            <wp:docPr id="18993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74" name=""/>
                    <pic:cNvPicPr/>
                  </pic:nvPicPr>
                  <pic:blipFill>
                    <a:blip r:embed="rId51"/>
                    <a:stretch>
                      <a:fillRect/>
                    </a:stretch>
                  </pic:blipFill>
                  <pic:spPr>
                    <a:xfrm>
                      <a:off x="0" y="0"/>
                      <a:ext cx="5943600" cy="2584450"/>
                    </a:xfrm>
                    <a:prstGeom prst="rect">
                      <a:avLst/>
                    </a:prstGeom>
                  </pic:spPr>
                </pic:pic>
              </a:graphicData>
            </a:graphic>
          </wp:inline>
        </w:drawing>
      </w:r>
    </w:p>
    <w:p w14:paraId="35A8C9D1" w14:textId="77777777" w:rsidR="00E67379" w:rsidRDefault="00E67379" w:rsidP="00E67379">
      <w:pPr>
        <w:pStyle w:val="Step"/>
      </w:pPr>
      <w:r>
        <w:t xml:space="preserve">Copy the entire “KeyenceLK-G3000” folder to  </w:t>
      </w:r>
    </w:p>
    <w:p w14:paraId="2753283A" w14:textId="77777777" w:rsidR="00E67379" w:rsidRPr="009B75CA" w:rsidRDefault="00E67379" w:rsidP="00E67379">
      <w:pPr>
        <w:pStyle w:val="ComputerCmds"/>
      </w:pPr>
      <w:r w:rsidRPr="009B75CA">
        <w:t>C:\Program Files (x</w:t>
      </w:r>
      <w:proofErr w:type="gramStart"/>
      <w:r w:rsidRPr="009B75CA">
        <w:t>86)\</w:t>
      </w:r>
      <w:proofErr w:type="gramEnd"/>
      <w:r w:rsidRPr="009B75CA">
        <w:t>National Instruments\LabVIEW 2024\instr.lib</w:t>
      </w:r>
      <w:r>
        <w:t>\</w:t>
      </w:r>
    </w:p>
    <w:p w14:paraId="3C3AEF9E" w14:textId="77777777" w:rsidR="00E67379" w:rsidRDefault="00E67379" w:rsidP="00E67379">
      <w:pPr>
        <w:pStyle w:val="Step"/>
      </w:pPr>
      <w:r>
        <w:t xml:space="preserve">Open LabVIEW, from the main menu&gt;tools&gt;Advance&gt;Mass Compile, navigate to </w:t>
      </w:r>
    </w:p>
    <w:p w14:paraId="3C07633B" w14:textId="77777777" w:rsidR="00E67379" w:rsidRDefault="00E67379" w:rsidP="00E67379">
      <w:pPr>
        <w:pStyle w:val="ComputerCmds"/>
      </w:pPr>
      <w:r w:rsidRPr="009B75CA">
        <w:t>C:\Program Files (x</w:t>
      </w:r>
      <w:proofErr w:type="gramStart"/>
      <w:r w:rsidRPr="009B75CA">
        <w:t>86)\</w:t>
      </w:r>
      <w:proofErr w:type="gramEnd"/>
      <w:r w:rsidRPr="009B75CA">
        <w:t>National Instruments\LabVIEW 2024\instr.lib\Keyence LK-G3000</w:t>
      </w:r>
    </w:p>
    <w:p w14:paraId="02769851" w14:textId="77777777" w:rsidR="00E67379" w:rsidRDefault="00E67379" w:rsidP="00E67379">
      <w:pPr>
        <w:pStyle w:val="Step"/>
      </w:pPr>
      <w:r>
        <w:t>Perform a Mass Compile on the “Current Folder”</w:t>
      </w:r>
    </w:p>
    <w:p w14:paraId="07B523A0" w14:textId="77777777" w:rsidR="007D658B" w:rsidRDefault="007D658B" w:rsidP="007D658B">
      <w:pPr>
        <w:pStyle w:val="Step"/>
        <w:numPr>
          <w:ilvl w:val="0"/>
          <w:numId w:val="0"/>
        </w:numPr>
        <w:ind w:left="720" w:hanging="360"/>
      </w:pPr>
    </w:p>
    <w:p w14:paraId="61F4647E" w14:textId="77777777" w:rsidR="007D658B" w:rsidRDefault="007D658B" w:rsidP="007D658B">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4F288EA0" w14:textId="72A5066C" w:rsidR="007D658B" w:rsidRPr="009B75CA" w:rsidRDefault="007D658B">
      <w:pPr>
        <w:pStyle w:val="ListParagraph"/>
        <w:numPr>
          <w:ilvl w:val="0"/>
          <w:numId w:val="82"/>
        </w:numPr>
      </w:pPr>
      <w:r w:rsidRPr="007D658B">
        <w:t>CNXN_LaserCnxn.vi</w:t>
      </w:r>
    </w:p>
    <w:p w14:paraId="016BF4D7" w14:textId="77777777" w:rsidR="00E67379" w:rsidRDefault="00E67379" w:rsidP="002E6504">
      <w:pPr>
        <w:pStyle w:val="ListParagraph"/>
      </w:pPr>
    </w:p>
    <w:p w14:paraId="050BD0FE" w14:textId="648FF0C3" w:rsidR="00140A4C" w:rsidRDefault="00140A4C" w:rsidP="00140A4C">
      <w:pPr>
        <w:pStyle w:val="Heading7"/>
      </w:pPr>
      <w:proofErr w:type="spellStart"/>
      <w:r>
        <w:t>Pololu</w:t>
      </w:r>
      <w:proofErr w:type="spellEnd"/>
      <w:r>
        <w:t xml:space="preserve"> 18V7 Motor Controller</w:t>
      </w:r>
    </w:p>
    <w:p w14:paraId="7142614A" w14:textId="1E5E2C4E" w:rsidR="00140A4C" w:rsidRDefault="00140A4C" w:rsidP="00140A4C">
      <w:r w:rsidRPr="00140A4C">
        <w:t xml:space="preserve">The Pololu </w:t>
      </w:r>
      <w:r>
        <w:t xml:space="preserve">18V7 </w:t>
      </w:r>
      <w:r w:rsidRPr="00140A4C">
        <w:t xml:space="preserve">Simple Motor Controller </w:t>
      </w:r>
      <w:r>
        <w:t>is a versatile</w:t>
      </w:r>
      <w:r w:rsidRPr="00140A4C">
        <w:t>, general-purpose motor controller for</w:t>
      </w:r>
      <w:r>
        <w:t xml:space="preserve"> </w:t>
      </w:r>
      <w:r w:rsidRPr="00140A4C">
        <w:t>brushed DC motor</w:t>
      </w:r>
      <w:r>
        <w:t xml:space="preserve"> having a</w:t>
      </w:r>
      <w:r w:rsidRPr="00140A4C">
        <w:t xml:space="preserve"> wide operating range of up to 5.5–40V and the ability to deliver</w:t>
      </w:r>
      <w:r>
        <w:t xml:space="preserve"> 7A. </w:t>
      </w:r>
    </w:p>
    <w:p w14:paraId="5C382B92" w14:textId="77777777" w:rsidR="00140A4C" w:rsidRDefault="00140A4C" w:rsidP="00140A4C"/>
    <w:p w14:paraId="69DDE742" w14:textId="0861A7AC" w:rsidR="0004202B" w:rsidRDefault="0004202B">
      <w:pPr>
        <w:pStyle w:val="ListParagraph"/>
        <w:numPr>
          <w:ilvl w:val="0"/>
          <w:numId w:val="80"/>
        </w:numPr>
      </w:pPr>
      <w:r w:rsidRPr="0004202B">
        <w:t xml:space="preserve">Download </w:t>
      </w:r>
      <w:r w:rsidR="006D2049">
        <w:t xml:space="preserve">and install </w:t>
      </w:r>
      <w:r w:rsidRPr="0004202B">
        <w:t>the Simple Motor Controller Windows Drivers and Software</w:t>
      </w:r>
      <w:r>
        <w:t xml:space="preserve"> </w:t>
      </w:r>
      <w:r w:rsidRPr="0004202B">
        <w:t>[https://www.pololu.com/file/0J408/smc-windows-121204.zip] (5MB zip</w:t>
      </w:r>
      <w:r w:rsidR="006D2049">
        <w:t>) on the MLOI target workstation.</w:t>
      </w:r>
    </w:p>
    <w:p w14:paraId="723E7860" w14:textId="6C8001C2" w:rsidR="006D2049" w:rsidRDefault="006D2049">
      <w:pPr>
        <w:pStyle w:val="ListParagraph"/>
        <w:numPr>
          <w:ilvl w:val="0"/>
          <w:numId w:val="80"/>
        </w:numPr>
      </w:pPr>
      <w:r w:rsidRPr="006D2049">
        <w:t xml:space="preserve">After the installation is finished, your </w:t>
      </w:r>
      <w:proofErr w:type="gramStart"/>
      <w:r w:rsidRPr="006D2049">
        <w:t>start</w:t>
      </w:r>
      <w:proofErr w:type="gramEnd"/>
      <w:r w:rsidRPr="006D2049">
        <w:t xml:space="preserve"> menu should have a shortcut to the Simple Motor Control Center (in the Pololu folder). This is a Windows application that allows you to configure, control, and get real-time feedback from the Simple Motor Controller.</w:t>
      </w:r>
    </w:p>
    <w:p w14:paraId="74E0DC6A" w14:textId="229340D4" w:rsidR="006D2049" w:rsidRDefault="006D2049">
      <w:pPr>
        <w:pStyle w:val="ListParagraph"/>
        <w:numPr>
          <w:ilvl w:val="0"/>
          <w:numId w:val="80"/>
        </w:numPr>
      </w:pPr>
      <w:r w:rsidRPr="006D2049">
        <w:lastRenderedPageBreak/>
        <w:t>After installing the drivers and plugging the Simple Motor Controller in via USB, if you go to your computer’s Device Manager, you should see two entries for the Simple Motor Controller that look like what is shown below:</w:t>
      </w:r>
    </w:p>
    <w:p w14:paraId="73C27219" w14:textId="77777777" w:rsidR="007D658B" w:rsidRDefault="007D658B" w:rsidP="007D658B"/>
    <w:p w14:paraId="672AEC46" w14:textId="77777777" w:rsidR="007D658B" w:rsidRDefault="007D658B" w:rsidP="007D658B"/>
    <w:p w14:paraId="5A98E20E" w14:textId="36EDB57D" w:rsidR="007D658B" w:rsidRDefault="007D658B">
      <w:pPr>
        <w:pStyle w:val="ListParagraph"/>
        <w:numPr>
          <w:ilvl w:val="0"/>
          <w:numId w:val="80"/>
        </w:numPr>
      </w:pPr>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532346E5" w14:textId="35BC75A4" w:rsidR="007D658B" w:rsidRDefault="007D658B">
      <w:pPr>
        <w:pStyle w:val="ListParagraph"/>
        <w:numPr>
          <w:ilvl w:val="0"/>
          <w:numId w:val="81"/>
        </w:numPr>
        <w:tabs>
          <w:tab w:val="left" w:pos="1170"/>
        </w:tabs>
        <w:ind w:left="1170" w:hanging="450"/>
      </w:pPr>
      <w:r w:rsidRPr="007D658B">
        <w:t>CNXN_Polulu_18V7MC.vi</w:t>
      </w:r>
    </w:p>
    <w:p w14:paraId="00CF7C05" w14:textId="77777777" w:rsidR="0004202B" w:rsidRPr="00140A4C" w:rsidRDefault="0004202B" w:rsidP="0004202B"/>
    <w:p w14:paraId="60A4B438" w14:textId="017D86E2" w:rsidR="00140A4C" w:rsidRDefault="00140A4C" w:rsidP="00140A4C">
      <w:pPr>
        <w:pStyle w:val="Heading7"/>
      </w:pPr>
      <w:r>
        <w:t>DataQ DI-2008</w:t>
      </w:r>
    </w:p>
    <w:p w14:paraId="63906FA3" w14:textId="77777777" w:rsidR="00140A4C" w:rsidRPr="00140A4C" w:rsidRDefault="00140A4C" w:rsidP="00140A4C">
      <w:r w:rsidRPr="00140A4C">
        <w:t>The DATAQ DI-2008 is a USB thermocouple and voltage data acquisition system with 8 isolated analog channels, 7 digital I/O ports, 16-bit resolution, and built-in sensor excitation.</w:t>
      </w:r>
    </w:p>
    <w:p w14:paraId="34861428" w14:textId="77777777" w:rsidR="00140A4C" w:rsidRDefault="00140A4C" w:rsidP="00140A4C"/>
    <w:p w14:paraId="47D555D1" w14:textId="63CD1129" w:rsidR="00140A4C" w:rsidRDefault="00140A4C" w:rsidP="00140A4C">
      <w:r w:rsidRPr="00140A4C">
        <w:t xml:space="preserve">The native communication mode of the DI-2108 is </w:t>
      </w:r>
      <w:proofErr w:type="gramStart"/>
      <w:r w:rsidRPr="00140A4C">
        <w:t>LibUSB</w:t>
      </w:r>
      <w:proofErr w:type="gramEnd"/>
      <w:r w:rsidRPr="00140A4C">
        <w:t xml:space="preserve"> but it can be switched to the USB CDC (Communication Device Class). CDC mode allows the USB port of DI-2108 devices to appear like a traditional RS-232 port, which is common across most operating systems and development languages. Please note: LibUSB communication is required for WinDaq Acquisition software and programming with our .NET SDK.</w:t>
      </w:r>
    </w:p>
    <w:p w14:paraId="361FB8F9" w14:textId="77777777" w:rsidR="00140A4C" w:rsidRDefault="00140A4C" w:rsidP="00140A4C"/>
    <w:p w14:paraId="5A2B0DB1" w14:textId="77777777" w:rsidR="00140A4C" w:rsidRDefault="00140A4C" w:rsidP="00140A4C">
      <w:r w:rsidRPr="00140A4C">
        <w:t xml:space="preserve">MLOI Uses the CDC mode. To switch your device to/from LibUSB/CDC modes: </w:t>
      </w:r>
    </w:p>
    <w:p w14:paraId="17EF4CCA" w14:textId="2AF37FD0" w:rsidR="00140A4C" w:rsidRDefault="00140A4C">
      <w:pPr>
        <w:pStyle w:val="ListParagraph"/>
        <w:numPr>
          <w:ilvl w:val="1"/>
          <w:numId w:val="79"/>
        </w:numPr>
        <w:ind w:left="720"/>
      </w:pPr>
      <w:r w:rsidRPr="00140A4C">
        <w:t xml:space="preserve">Connect the device to your PC via the USB port. </w:t>
      </w:r>
    </w:p>
    <w:p w14:paraId="03B857AF" w14:textId="7836F329" w:rsidR="00140A4C" w:rsidRDefault="00140A4C">
      <w:pPr>
        <w:pStyle w:val="ListParagraph"/>
        <w:numPr>
          <w:ilvl w:val="1"/>
          <w:numId w:val="79"/>
        </w:numPr>
        <w:ind w:left="720"/>
      </w:pPr>
      <w:r w:rsidRPr="00140A4C">
        <w:t xml:space="preserve">Apply power to the device. </w:t>
      </w:r>
    </w:p>
    <w:p w14:paraId="2E749415" w14:textId="2455B495" w:rsidR="00140A4C" w:rsidRDefault="00140A4C">
      <w:pPr>
        <w:pStyle w:val="ListParagraph"/>
        <w:numPr>
          <w:ilvl w:val="1"/>
          <w:numId w:val="79"/>
        </w:numPr>
        <w:ind w:left="720"/>
      </w:pPr>
      <w:r w:rsidRPr="00140A4C">
        <w:t xml:space="preserve">When mode LED stops blinking white and is in Idle mode, push and hold the Control button. This must be completed within five seconds after the device is in Idle mode. </w:t>
      </w:r>
    </w:p>
    <w:p w14:paraId="4563F1F9" w14:textId="05E456F5" w:rsidR="00140A4C" w:rsidRDefault="00140A4C">
      <w:pPr>
        <w:pStyle w:val="ListParagraph"/>
        <w:numPr>
          <w:ilvl w:val="1"/>
          <w:numId w:val="79"/>
        </w:numPr>
        <w:ind w:left="720"/>
      </w:pPr>
      <w:r w:rsidRPr="00140A4C">
        <w:t xml:space="preserve">When the mode LED turns red, release the Control button. </w:t>
      </w:r>
    </w:p>
    <w:p w14:paraId="7496860E" w14:textId="69864901" w:rsidR="0004202B" w:rsidRDefault="00140A4C">
      <w:pPr>
        <w:pStyle w:val="ListParagraph"/>
        <w:numPr>
          <w:ilvl w:val="1"/>
          <w:numId w:val="79"/>
        </w:numPr>
        <w:ind w:left="720"/>
      </w:pPr>
      <w:r w:rsidRPr="00140A4C">
        <w:t xml:space="preserve">The Mode LED will flash white then indicate Idle in either LibUSB or CDC mode: </w:t>
      </w:r>
    </w:p>
    <w:p w14:paraId="1EE2A5F7" w14:textId="5BD15797" w:rsidR="0004202B" w:rsidRDefault="00140A4C">
      <w:pPr>
        <w:pStyle w:val="ListParagraph"/>
        <w:numPr>
          <w:ilvl w:val="2"/>
          <w:numId w:val="79"/>
        </w:numPr>
        <w:ind w:left="1080"/>
      </w:pPr>
      <w:r w:rsidRPr="00140A4C">
        <w:t xml:space="preserve">CDC mode: Blinking Yellow (MLOI Uses this mode) </w:t>
      </w:r>
    </w:p>
    <w:p w14:paraId="0D5A7C30" w14:textId="24CB4661" w:rsidR="0004202B" w:rsidRDefault="00140A4C">
      <w:pPr>
        <w:pStyle w:val="ListParagraph"/>
        <w:numPr>
          <w:ilvl w:val="2"/>
          <w:numId w:val="79"/>
        </w:numPr>
        <w:ind w:left="1080"/>
      </w:pPr>
      <w:r w:rsidRPr="00140A4C">
        <w:t xml:space="preserve">Lib USB mode: Blinking Green </w:t>
      </w:r>
    </w:p>
    <w:p w14:paraId="315DA3C0" w14:textId="77777777" w:rsidR="0004202B" w:rsidRDefault="0004202B" w:rsidP="00140A4C"/>
    <w:p w14:paraId="3166995B" w14:textId="77777777" w:rsidR="0004202B" w:rsidRDefault="0004202B" w:rsidP="0004202B">
      <w:r w:rsidRPr="0004202B">
        <w:t xml:space="preserve">Device Manager shows DataQ connected to COM4 for example. </w:t>
      </w:r>
    </w:p>
    <w:p w14:paraId="11187D79" w14:textId="295AB96D" w:rsidR="0004202B" w:rsidRDefault="0004202B" w:rsidP="0004202B">
      <w:pPr>
        <w:jc w:val="center"/>
      </w:pPr>
      <w:r>
        <w:rPr>
          <w:noProof/>
        </w:rPr>
        <w:lastRenderedPageBreak/>
        <w:drawing>
          <wp:inline distT="0" distB="0" distL="0" distR="0" wp14:anchorId="3902EDFA" wp14:editId="6AC52CF6">
            <wp:extent cx="3968750" cy="2876550"/>
            <wp:effectExtent l="0" t="0" r="0" b="0"/>
            <wp:docPr id="56162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68750" cy="2876550"/>
                    </a:xfrm>
                    <a:prstGeom prst="rect">
                      <a:avLst/>
                    </a:prstGeom>
                    <a:noFill/>
                  </pic:spPr>
                </pic:pic>
              </a:graphicData>
            </a:graphic>
          </wp:inline>
        </w:drawing>
      </w:r>
    </w:p>
    <w:p w14:paraId="42BE7727" w14:textId="166C2DB7" w:rsidR="0004202B" w:rsidRDefault="0004202B" w:rsidP="0004202B">
      <w:pPr>
        <w:pStyle w:val="Caption"/>
      </w:pPr>
      <w:r>
        <w:t>Device Manager Showing DataQ Connection</w:t>
      </w:r>
    </w:p>
    <w:p w14:paraId="7805C67E" w14:textId="77777777" w:rsidR="0004202B" w:rsidRDefault="0004202B" w:rsidP="0004202B"/>
    <w:p w14:paraId="4C77B9BD" w14:textId="6D402875" w:rsidR="0004202B" w:rsidRDefault="0004202B" w:rsidP="0004202B">
      <w:r w:rsidRPr="0004202B">
        <w:t xml:space="preserve">Optionally run the following Connection Tests </w:t>
      </w:r>
      <w:proofErr w:type="gramStart"/>
      <w:r w:rsidRPr="0004202B">
        <w:t>(</w:t>
      </w:r>
      <w:r w:rsidR="007D658B">
        <w:t>..</w:t>
      </w:r>
      <w:proofErr w:type="gramEnd"/>
      <w:r w:rsidR="007D658B">
        <w:t>\PWC-OLS\Instrument Info\</w:t>
      </w:r>
      <w:r w:rsidRPr="0004202B">
        <w:t xml:space="preserve">CNXN_Tests) </w:t>
      </w:r>
    </w:p>
    <w:p w14:paraId="08E4CC2D" w14:textId="25F9D165" w:rsidR="0004202B" w:rsidRDefault="0004202B">
      <w:pPr>
        <w:pStyle w:val="ListParagraph"/>
        <w:numPr>
          <w:ilvl w:val="3"/>
          <w:numId w:val="78"/>
        </w:numPr>
        <w:ind w:left="1080" w:hanging="270"/>
      </w:pPr>
      <w:r w:rsidRPr="0004202B">
        <w:t xml:space="preserve">CNXN_DataQ_GetID.vi to check the basic connection </w:t>
      </w:r>
    </w:p>
    <w:p w14:paraId="70D7CB94" w14:textId="53A979B8" w:rsidR="0004202B" w:rsidRDefault="0004202B">
      <w:pPr>
        <w:pStyle w:val="ListParagraph"/>
        <w:numPr>
          <w:ilvl w:val="3"/>
          <w:numId w:val="78"/>
        </w:numPr>
        <w:ind w:left="1080" w:hanging="270"/>
      </w:pPr>
      <w:r w:rsidRPr="0004202B">
        <w:t xml:space="preserve">CNXN_DataQ_protocol_2ch.vi to check the basic 2 channel analog function. </w:t>
      </w:r>
    </w:p>
    <w:p w14:paraId="546EF2DB" w14:textId="2E7C5CAF" w:rsidR="0004202B" w:rsidRDefault="0004202B">
      <w:pPr>
        <w:pStyle w:val="ListParagraph"/>
        <w:numPr>
          <w:ilvl w:val="3"/>
          <w:numId w:val="78"/>
        </w:numPr>
        <w:ind w:left="1080" w:hanging="270"/>
      </w:pPr>
      <w:r w:rsidRPr="0004202B">
        <w:t>CNXN_DataQ_Digital_IO.vi to check the basic digital IO function.</w:t>
      </w:r>
    </w:p>
    <w:p w14:paraId="07BAFFE1" w14:textId="77777777" w:rsidR="009C59BD" w:rsidRPr="00140A4C" w:rsidRDefault="009C59BD" w:rsidP="009C59BD">
      <w:pPr>
        <w:pStyle w:val="ListParagraph"/>
        <w:ind w:left="1080"/>
      </w:pPr>
    </w:p>
    <w:p w14:paraId="2B96E150" w14:textId="7FD78A3D" w:rsidR="00F773D2" w:rsidRPr="009C59BD" w:rsidRDefault="00F773D2" w:rsidP="009C59BD">
      <w:pPr>
        <w:pStyle w:val="Append"/>
      </w:pPr>
      <w:bookmarkStart w:id="548" w:name="_Toc241071552"/>
      <w:r w:rsidRPr="009C59BD">
        <w:t>LabVIEW Application Installation</w:t>
      </w:r>
      <w:bookmarkEnd w:id="548"/>
    </w:p>
    <w:p w14:paraId="76FE4B18" w14:textId="77777777" w:rsidR="009C59BD" w:rsidRDefault="009C59BD" w:rsidP="00E3661D">
      <w:pPr>
        <w:pStyle w:val="ZPara"/>
      </w:pPr>
    </w:p>
    <w:p w14:paraId="5E3F2361" w14:textId="76FA2F87" w:rsidR="00F773D2" w:rsidRPr="003F19C1" w:rsidRDefault="00F773D2" w:rsidP="00E3661D">
      <w:pPr>
        <w:pStyle w:val="ZPara"/>
      </w:pPr>
      <w:r w:rsidRPr="003F19C1">
        <w:t>The LabVIEW application is run in a LabVIEW Runtime environment that must be loaded on the target workstation.  And each instrument driver must be loaded per Appendix II.  The LabVIEW app is version controlled in the Allen Aircraft GitHub account and should be downloaded from there.</w:t>
      </w:r>
    </w:p>
    <w:bookmarkEnd w:id="1"/>
    <w:p w14:paraId="6A9AABDA" w14:textId="2DA838B8" w:rsidR="003F19C1" w:rsidRDefault="00F773D2" w:rsidP="00BA2E11">
      <w:pPr>
        <w:pStyle w:val="Step"/>
        <w:numPr>
          <w:ilvl w:val="0"/>
          <w:numId w:val="16"/>
        </w:numPr>
      </w:pPr>
      <w:r>
        <w:t xml:space="preserve">Have the IT department </w:t>
      </w:r>
      <w:proofErr w:type="gramStart"/>
      <w:r>
        <w:t>load</w:t>
      </w:r>
      <w:proofErr w:type="gramEnd"/>
      <w:r>
        <w:t xml:space="preserve">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53"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lastRenderedPageBreak/>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54">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NOTE</w:t>
      </w:r>
      <w:proofErr w:type="gramStart"/>
      <w:r>
        <w:t>:  The</w:t>
      </w:r>
      <w:proofErr w:type="gramEnd"/>
      <w:r>
        <w:t xml:space="preserve"> </w:t>
      </w:r>
      <w:r w:rsidR="00CC3398">
        <w:t xml:space="preserve">build folder containing </w:t>
      </w:r>
      <w:proofErr w:type="spellStart"/>
      <w:r>
        <w:t>MLOI_Elevate</w:t>
      </w:r>
      <w:proofErr w:type="spellEnd"/>
      <w:r w:rsidR="00CC3398">
        <w:t xml:space="preserve"> executable</w:t>
      </w:r>
      <w:r>
        <w:t xml:space="preserve"> can be</w:t>
      </w:r>
      <w:r w:rsidR="00CC3398">
        <w:t xml:space="preserve"> loaded as a stand-alone from the ZIP file (Step 5) or with the Development system (Step 6).</w:t>
      </w:r>
      <w:r>
        <w:t xml:space="preserve"> </w:t>
      </w:r>
    </w:p>
    <w:p w14:paraId="69C12E40" w14:textId="361A6F8E" w:rsidR="00B5521D" w:rsidRDefault="00B5521D">
      <w:pPr>
        <w:pStyle w:val="Step"/>
        <w:numPr>
          <w:ilvl w:val="0"/>
          <w:numId w:val="21"/>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To load only the executable files:</w:t>
      </w:r>
    </w:p>
    <w:p w14:paraId="3BBCE6F6" w14:textId="254BB322" w:rsidR="00B5521D" w:rsidRDefault="00B5521D" w:rsidP="00B5521D">
      <w:pPr>
        <w:pStyle w:val="checkbox"/>
      </w:pPr>
      <w:r>
        <w:t>Click the Code button, then select</w:t>
      </w:r>
      <w:r w:rsidR="006C2661">
        <w:t xml:space="preserve">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w:t>
      </w:r>
      <w:proofErr w:type="gramStart"/>
      <w:r>
        <w:t xml:space="preserve"> ..</w:t>
      </w:r>
      <w:proofErr w:type="gramEnd"/>
      <w:r>
        <w:t>\builds\</w:t>
      </w:r>
      <w:proofErr w:type="spellStart"/>
      <w:r>
        <w:t>MLOI_Elevate</w:t>
      </w:r>
      <w:proofErr w:type="spellEnd"/>
    </w:p>
    <w:p w14:paraId="627C1E1B" w14:textId="4125F690" w:rsidR="00405D07" w:rsidRDefault="00405D07" w:rsidP="00B5521D">
      <w:pPr>
        <w:pStyle w:val="checkbox"/>
      </w:pPr>
      <w:r>
        <w:t>Create/Copy the $ConfigFile and $</w:t>
      </w:r>
      <w:proofErr w:type="spellStart"/>
      <w:r>
        <w:t>ReportFiles</w:t>
      </w:r>
      <w:proofErr w:type="spellEnd"/>
      <w:r>
        <w:t xml:space="preserve">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1"/>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w:t>
      </w:r>
      <w:proofErr w:type="spellStart"/>
      <w:r>
        <w:t>Github</w:t>
      </w:r>
      <w:proofErr w:type="spellEnd"/>
      <w:r>
        <w:t xml:space="preserve"> page, click on green Code button and select and copy (^C) </w:t>
      </w:r>
      <w:hyperlink r:id="rId56"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“PWC-</w:t>
      </w:r>
      <w:proofErr w:type="gramStart"/>
      <w:r w:rsidR="00F773D2">
        <w:t xml:space="preserve">OLS” </w:t>
      </w:r>
      <w:r w:rsidR="00CE2E01">
        <w:t xml:space="preserve"> </w:t>
      </w:r>
      <w:r>
        <w:t>on</w:t>
      </w:r>
      <w:proofErr w:type="gramEnd"/>
      <w:r>
        <w:t xml:space="preserve"> </w:t>
      </w:r>
      <w:r w:rsidR="00CE2E01">
        <w:t xml:space="preserve">your </w:t>
      </w:r>
      <w:r w:rsidR="00DE5086">
        <w:t>development</w:t>
      </w:r>
      <w:r w:rsidR="00CE2E01">
        <w:t xml:space="preserve"> system.  </w:t>
      </w:r>
    </w:p>
    <w:p w14:paraId="783C0497" w14:textId="0651377A" w:rsidR="00075207" w:rsidRDefault="00075207">
      <w:pPr>
        <w:pStyle w:val="Step"/>
        <w:numPr>
          <w:ilvl w:val="0"/>
          <w:numId w:val="21"/>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pPr>
        <w:pStyle w:val="ZPara"/>
        <w:numPr>
          <w:ilvl w:val="0"/>
          <w:numId w:val="21"/>
        </w:numPr>
      </w:pPr>
      <w:r>
        <w:t>To run the Production Application, i</w:t>
      </w:r>
      <w:r w:rsidR="00E24E34">
        <w:t>t is convenient to make a shortcut to ..</w:t>
      </w:r>
      <w:r w:rsidR="00E24E34" w:rsidRPr="00E24E34">
        <w:t>\MLOI-Elevate</w:t>
      </w:r>
      <w:r w:rsidR="00E24E34">
        <w:t>\_MLOI_Main.exe and place that shortcut on the target desktop.</w:t>
      </w:r>
    </w:p>
    <w:p w14:paraId="3D73ABF1" w14:textId="4355F2FE" w:rsidR="00E24E34" w:rsidRDefault="00E24E34" w:rsidP="00E24E34">
      <w:pPr>
        <w:pStyle w:val="ZPara"/>
      </w:pPr>
      <w:r w:rsidRPr="00E24E34">
        <w:lastRenderedPageBreak/>
        <w:t>NOTE: The path to the Configuration File is saved on the Target system registry that must be initialized the first time MLOI is run or if the Configuration file is moved.</w:t>
      </w:r>
    </w:p>
    <w:p w14:paraId="4EDC14D9" w14:textId="77777777" w:rsidR="006805DD" w:rsidRPr="003038C9" w:rsidRDefault="006805DD" w:rsidP="002E6504">
      <w:pPr>
        <w:rPr>
          <w:rFonts w:cs="Arial"/>
          <w:szCs w:val="22"/>
        </w:rPr>
      </w:pPr>
    </w:p>
    <w:sectPr w:rsidR="006805DD" w:rsidRPr="003038C9" w:rsidSect="00706D78">
      <w:headerReference w:type="default" r:id="rId57"/>
      <w:footerReference w:type="default" r:id="rId58"/>
      <w:pgSz w:w="12240" w:h="15840" w:code="1"/>
      <w:pgMar w:top="225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10B2A" w14:textId="77777777" w:rsidR="00836489" w:rsidRDefault="00836489">
      <w:r>
        <w:separator/>
      </w:r>
    </w:p>
    <w:p w14:paraId="09C608C0" w14:textId="77777777" w:rsidR="00836489" w:rsidRDefault="00836489"/>
    <w:p w14:paraId="0D4A73F6" w14:textId="77777777" w:rsidR="00836489" w:rsidRDefault="00836489"/>
    <w:p w14:paraId="7C4F5F68" w14:textId="77777777" w:rsidR="00836489" w:rsidRDefault="00836489" w:rsidP="004702FF"/>
    <w:p w14:paraId="0C0C1E15" w14:textId="77777777" w:rsidR="00836489" w:rsidRDefault="00836489"/>
  </w:endnote>
  <w:endnote w:type="continuationSeparator" w:id="0">
    <w:p w14:paraId="1481372C" w14:textId="77777777" w:rsidR="00836489" w:rsidRDefault="00836489">
      <w:r>
        <w:continuationSeparator/>
      </w:r>
    </w:p>
    <w:p w14:paraId="3C2E5034" w14:textId="77777777" w:rsidR="00836489" w:rsidRDefault="00836489"/>
    <w:p w14:paraId="57C79DBA" w14:textId="77777777" w:rsidR="00836489" w:rsidRDefault="00836489"/>
    <w:p w14:paraId="1FFAC350" w14:textId="77777777" w:rsidR="00836489" w:rsidRDefault="00836489" w:rsidP="004702FF"/>
    <w:p w14:paraId="72238643" w14:textId="77777777" w:rsidR="00836489" w:rsidRDefault="008364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60DC9B4A"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528D0" w14:textId="77777777" w:rsidR="00836489" w:rsidRDefault="00836489">
      <w:r>
        <w:separator/>
      </w:r>
    </w:p>
    <w:p w14:paraId="18EB798C" w14:textId="77777777" w:rsidR="00836489" w:rsidRDefault="00836489"/>
    <w:p w14:paraId="1CA2BC5D" w14:textId="77777777" w:rsidR="00836489" w:rsidRDefault="00836489"/>
    <w:p w14:paraId="2A2100B9" w14:textId="77777777" w:rsidR="00836489" w:rsidRDefault="00836489" w:rsidP="004702FF"/>
    <w:p w14:paraId="4F2570E1" w14:textId="77777777" w:rsidR="00836489" w:rsidRDefault="00836489"/>
  </w:footnote>
  <w:footnote w:type="continuationSeparator" w:id="0">
    <w:p w14:paraId="3C6C3F27" w14:textId="77777777" w:rsidR="00836489" w:rsidRDefault="00836489">
      <w:r>
        <w:continuationSeparator/>
      </w:r>
    </w:p>
    <w:p w14:paraId="1FBF9E60" w14:textId="77777777" w:rsidR="00836489" w:rsidRDefault="00836489"/>
    <w:p w14:paraId="152B8F3C" w14:textId="77777777" w:rsidR="00836489" w:rsidRDefault="00836489"/>
    <w:p w14:paraId="4322B9C7" w14:textId="77777777" w:rsidR="00836489" w:rsidRDefault="00836489" w:rsidP="004702FF"/>
    <w:p w14:paraId="263DDDFD" w14:textId="77777777" w:rsidR="00836489" w:rsidRDefault="008364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1694054"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735F2A42" w:rsidR="00457D6E" w:rsidRDefault="004A13B8" w:rsidP="008A5981">
          <w:pPr>
            <w:rPr>
              <w:rFonts w:cs="Arial"/>
            </w:rPr>
          </w:pPr>
          <w:r>
            <w:rPr>
              <w:rFonts w:cs="Arial"/>
            </w:rPr>
            <w:t>2026/0</w:t>
          </w:r>
          <w:r w:rsidR="009C59BD">
            <w:rPr>
              <w:rFonts w:cs="Arial"/>
            </w:rPr>
            <w:t>9</w:t>
          </w:r>
          <w:r w:rsidR="00BC6A98">
            <w:rPr>
              <w:rFonts w:cs="Arial"/>
            </w:rPr>
            <w:t>/</w:t>
          </w:r>
          <w:r w:rsidR="0007514F">
            <w:rPr>
              <w:rFonts w:cs="Arial"/>
            </w:rPr>
            <w:t>2</w:t>
          </w:r>
          <w:r w:rsidR="009C59BD">
            <w:rPr>
              <w:rFonts w:cs="Arial"/>
            </w:rPr>
            <w:t>3</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44A59504" w:rsidR="00D123E8" w:rsidRDefault="0064065C" w:rsidP="000448BE">
          <w:pPr>
            <w:rPr>
              <w:rFonts w:cs="Arial"/>
            </w:rPr>
          </w:pPr>
          <w:r>
            <w:rPr>
              <w:rFonts w:cs="Arial"/>
            </w:rPr>
            <w:t>Draft</w:t>
          </w:r>
          <w:r w:rsidR="00C4226E">
            <w:rPr>
              <w:rFonts w:cs="Arial"/>
            </w:rPr>
            <w:t xml:space="preserve"> </w:t>
          </w:r>
          <w:r w:rsidR="0007514F">
            <w:rPr>
              <w:rFonts w:cs="Arial"/>
            </w:rPr>
            <w:t>6</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51694055"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A80C29">
          <w:pPr>
            <w:rPr>
              <w:rFonts w:cs="Arial"/>
            </w:rPr>
          </w:pPr>
          <w:r>
            <w:rPr>
              <w:rFonts w:cs="Arial"/>
            </w:rPr>
            <w:t>PAGE:</w:t>
          </w:r>
        </w:p>
      </w:tc>
      <w:tc>
        <w:tcPr>
          <w:tcW w:w="1977" w:type="dxa"/>
          <w:vAlign w:val="center"/>
        </w:tcPr>
        <w:p w14:paraId="76155F08" w14:textId="77777777" w:rsidR="00A80C29" w:rsidRDefault="00A80C29" w:rsidP="00A80C29">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A80C29">
          <w:pPr>
            <w:rPr>
              <w:rFonts w:cs="Arial"/>
            </w:rPr>
          </w:pPr>
          <w:r>
            <w:rPr>
              <w:rFonts w:cs="Arial"/>
            </w:rPr>
            <w:t>REPORT:</w:t>
          </w:r>
        </w:p>
      </w:tc>
      <w:tc>
        <w:tcPr>
          <w:tcW w:w="1977" w:type="dxa"/>
          <w:vAlign w:val="center"/>
        </w:tcPr>
        <w:p w14:paraId="1F3DE63A" w14:textId="77777777" w:rsidR="00A80C29" w:rsidRDefault="00A80C29" w:rsidP="00A80C29">
          <w:pPr>
            <w:rPr>
              <w:rFonts w:cs="Arial"/>
            </w:rPr>
          </w:pPr>
          <w:bookmarkStart w:id="549" w:name="_Hlk191710431"/>
          <w:r>
            <w:rPr>
              <w:rFonts w:cs="Arial"/>
              <w:szCs w:val="22"/>
            </w:rPr>
            <w:t>#250129</w:t>
          </w:r>
          <w:bookmarkEnd w:id="549"/>
        </w:p>
      </w:tc>
    </w:tr>
    <w:tr w:rsidR="00A80C29" w14:paraId="5AC8BB3F" w14:textId="77777777" w:rsidTr="00A80C29">
      <w:trPr>
        <w:trHeight w:val="259"/>
      </w:trPr>
      <w:tc>
        <w:tcPr>
          <w:tcW w:w="1208" w:type="dxa"/>
          <w:vAlign w:val="center"/>
        </w:tcPr>
        <w:p w14:paraId="734EF4B8" w14:textId="77777777" w:rsidR="00A80C29" w:rsidRDefault="00A80C29" w:rsidP="00A80C29">
          <w:pPr>
            <w:rPr>
              <w:rFonts w:cs="Arial"/>
            </w:rPr>
          </w:pPr>
          <w:r>
            <w:rPr>
              <w:rFonts w:cs="Arial"/>
            </w:rPr>
            <w:t>REV:</w:t>
          </w:r>
        </w:p>
      </w:tc>
      <w:tc>
        <w:tcPr>
          <w:tcW w:w="1977" w:type="dxa"/>
          <w:vAlign w:val="center"/>
        </w:tcPr>
        <w:p w14:paraId="370F2344" w14:textId="06442A33" w:rsidR="0007514F" w:rsidRDefault="00A80C29" w:rsidP="00A80C29">
          <w:pPr>
            <w:rPr>
              <w:rFonts w:cs="Arial"/>
            </w:rPr>
          </w:pPr>
          <w:r>
            <w:rPr>
              <w:rFonts w:cs="Arial"/>
            </w:rPr>
            <w:t>Draft 6</w:t>
          </w:r>
        </w:p>
      </w:tc>
    </w:tr>
  </w:tbl>
  <w:p w14:paraId="18CD5805" w14:textId="77777777" w:rsidR="00457D6E" w:rsidRDefault="00457D6E" w:rsidP="001B7F8B">
    <w:pPr>
      <w:rPr>
        <w:sz w:val="18"/>
      </w:rPr>
    </w:pPr>
  </w:p>
  <w:p w14:paraId="232A7BD5" w14:textId="77777777" w:rsidR="00A80C29" w:rsidRDefault="00A80C29" w:rsidP="00A80C29">
    <w:pPr>
      <w:tabs>
        <w:tab w:val="left" w:pos="7755"/>
      </w:tabs>
      <w:rPr>
        <w:sz w:val="18"/>
      </w:rPr>
    </w:pPr>
  </w:p>
  <w:p w14:paraId="6D45428B" w14:textId="77777777" w:rsidR="00A80C29" w:rsidRDefault="00A80C29" w:rsidP="00A80C29">
    <w:pPr>
      <w:tabs>
        <w:tab w:val="left" w:pos="7755"/>
      </w:tabs>
      <w:rPr>
        <w:sz w:val="18"/>
      </w:rPr>
    </w:pPr>
  </w:p>
  <w:p w14:paraId="4C903B98" w14:textId="144560C1" w:rsidR="00706D78" w:rsidRDefault="00A80C29" w:rsidP="00706D78">
    <w:pPr>
      <w:tabs>
        <w:tab w:val="left" w:pos="7755"/>
      </w:tabs>
      <w:spacing w:after="240"/>
      <w:rPr>
        <w:sz w:val="18"/>
      </w:rPr>
    </w:pPr>
    <w:r>
      <w:rPr>
        <w:sz w:val="18"/>
      </w:rPr>
      <w:t xml:space="preserve">                                                                    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25B123D"/>
    <w:multiLevelType w:val="hybridMultilevel"/>
    <w:tmpl w:val="A4780AAE"/>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05026"/>
    <w:multiLevelType w:val="hybridMultilevel"/>
    <w:tmpl w:val="00D4148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B8F0E28"/>
    <w:multiLevelType w:val="hybridMultilevel"/>
    <w:tmpl w:val="917A6F7C"/>
    <w:lvl w:ilvl="0" w:tplc="FFFFFFFF">
      <w:start w:val="1"/>
      <w:numFmt w:val="bullet"/>
      <w:lvlText w:val=""/>
      <w:lvlJc w:val="left"/>
      <w:pPr>
        <w:ind w:left="1260" w:hanging="360"/>
      </w:pPr>
      <w:rPr>
        <w:rFonts w:ascii="Symbol" w:hAnsi="Symbol" w:hint="default"/>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BFF23F22">
      <w:start w:val="5"/>
      <w:numFmt w:val="bullet"/>
      <w:lvlText w:val="•"/>
      <w:lvlJc w:val="left"/>
      <w:pPr>
        <w:ind w:left="2340" w:hanging="360"/>
      </w:pPr>
      <w:rPr>
        <w:rFonts w:ascii="Arial" w:eastAsia="Times New Roman" w:hAnsi="Arial" w:cs="Arial" w:hint="default"/>
      </w:rPr>
    </w:lvl>
    <w:lvl w:ilvl="4" w:tplc="FFFFFFFF">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5" w15:restartNumberingAfterBreak="0">
    <w:nsid w:val="0CFE1D3F"/>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8" w15:restartNumberingAfterBreak="0">
    <w:nsid w:val="147458C4"/>
    <w:multiLevelType w:val="hybridMultilevel"/>
    <w:tmpl w:val="3420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1087E"/>
    <w:multiLevelType w:val="hybridMultilevel"/>
    <w:tmpl w:val="77B4B316"/>
    <w:lvl w:ilvl="0" w:tplc="B84CEA2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7C57BD"/>
    <w:multiLevelType w:val="hybridMultilevel"/>
    <w:tmpl w:val="EAC4F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2E69A9"/>
    <w:multiLevelType w:val="hybridMultilevel"/>
    <w:tmpl w:val="719CF2B2"/>
    <w:lvl w:ilvl="0" w:tplc="CAE2E3E8">
      <w:start w:val="4"/>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8"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BE741D"/>
    <w:multiLevelType w:val="hybridMultilevel"/>
    <w:tmpl w:val="918C33F2"/>
    <w:lvl w:ilvl="0" w:tplc="39E09956">
      <w:start w:val="4"/>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642417"/>
    <w:multiLevelType w:val="hybridMultilevel"/>
    <w:tmpl w:val="D318D144"/>
    <w:lvl w:ilvl="0" w:tplc="5B1A58D0">
      <w:start w:val="15"/>
      <w:numFmt w:val="decimal"/>
      <w:pStyle w:val="RequirementSub"/>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F840AFA"/>
    <w:multiLevelType w:val="hybridMultilevel"/>
    <w:tmpl w:val="B04828D0"/>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AA0A34"/>
    <w:multiLevelType w:val="hybridMultilevel"/>
    <w:tmpl w:val="6A967D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35BD40AB"/>
    <w:multiLevelType w:val="hybridMultilevel"/>
    <w:tmpl w:val="134E1D38"/>
    <w:lvl w:ilvl="0" w:tplc="9C62FAFE">
      <w:start w:val="1"/>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68831F2"/>
    <w:multiLevelType w:val="hybridMultilevel"/>
    <w:tmpl w:val="982E92B6"/>
    <w:lvl w:ilvl="0" w:tplc="741E207E">
      <w:start w:val="1"/>
      <w:numFmt w:val="upperRoman"/>
      <w:pStyle w:val="Append"/>
      <w:lvlText w:val="Appendix %1."/>
      <w:lvlJc w:val="left"/>
      <w:pPr>
        <w:ind w:left="720" w:hanging="360"/>
      </w:pPr>
      <w:rPr>
        <w:rFonts w:hint="default"/>
      </w:rPr>
    </w:lvl>
    <w:lvl w:ilvl="1" w:tplc="E000F568">
      <w:start w:val="1"/>
      <w:numFmt w:val="decimal"/>
      <w:lvlText w:val="%2."/>
      <w:lvlJc w:val="left"/>
      <w:pPr>
        <w:ind w:left="1440" w:hanging="360"/>
      </w:pPr>
      <w:rPr>
        <w:rFonts w:hint="default"/>
      </w:rPr>
    </w:lvl>
    <w:lvl w:ilvl="2" w:tplc="BFF23F22">
      <w:start w:val="5"/>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74280A"/>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80A13D7"/>
    <w:multiLevelType w:val="hybridMultilevel"/>
    <w:tmpl w:val="EDB27ED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9F50411"/>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0C6BF0"/>
    <w:multiLevelType w:val="hybridMultilevel"/>
    <w:tmpl w:val="A80EAA42"/>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1382598"/>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C405DF3"/>
    <w:multiLevelType w:val="hybridMultilevel"/>
    <w:tmpl w:val="C3E49FE0"/>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5"/>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D5B345D"/>
    <w:multiLevelType w:val="hybridMultilevel"/>
    <w:tmpl w:val="DBCE0456"/>
    <w:lvl w:ilvl="0" w:tplc="05D410E2">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0" w15:restartNumberingAfterBreak="0">
    <w:nsid w:val="5E36026B"/>
    <w:multiLevelType w:val="hybridMultilevel"/>
    <w:tmpl w:val="05E694D2"/>
    <w:lvl w:ilvl="0" w:tplc="F044220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19A11C9"/>
    <w:multiLevelType w:val="hybridMultilevel"/>
    <w:tmpl w:val="91A6393A"/>
    <w:lvl w:ilvl="0" w:tplc="CAE2BCC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0C6972"/>
    <w:multiLevelType w:val="hybridMultilevel"/>
    <w:tmpl w:val="0DE8DC26"/>
    <w:lvl w:ilvl="0" w:tplc="BA1EBC02">
      <w:start w:val="8"/>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1C245A"/>
    <w:multiLevelType w:val="hybridMultilevel"/>
    <w:tmpl w:val="9F200A82"/>
    <w:lvl w:ilvl="0" w:tplc="FFFFFFFF">
      <w:start w:val="5"/>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8"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C56B5C"/>
    <w:multiLevelType w:val="hybridMultilevel"/>
    <w:tmpl w:val="52724F70"/>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4F65C84"/>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53E10E9"/>
    <w:multiLevelType w:val="hybridMultilevel"/>
    <w:tmpl w:val="D24C6BE8"/>
    <w:lvl w:ilvl="0" w:tplc="FFA2B76C">
      <w:start w:val="7"/>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C13BEF"/>
    <w:multiLevelType w:val="hybridMultilevel"/>
    <w:tmpl w:val="DE366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9B44B3A"/>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BC3288C"/>
    <w:multiLevelType w:val="hybridMultilevel"/>
    <w:tmpl w:val="9F200A82"/>
    <w:lvl w:ilvl="0" w:tplc="8E0E2BBA">
      <w:start w:val="5"/>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7" w15:restartNumberingAfterBreak="0">
    <w:nsid w:val="7FD569F7"/>
    <w:multiLevelType w:val="hybridMultilevel"/>
    <w:tmpl w:val="627CA3B8"/>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56"/>
  </w:num>
  <w:num w:numId="2" w16cid:durableId="1734305484">
    <w:abstractNumId w:val="0"/>
  </w:num>
  <w:num w:numId="3" w16cid:durableId="1155606240">
    <w:abstractNumId w:val="13"/>
  </w:num>
  <w:num w:numId="4" w16cid:durableId="2027559707">
    <w:abstractNumId w:val="11"/>
  </w:num>
  <w:num w:numId="5" w16cid:durableId="21135464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3"/>
  </w:num>
  <w:num w:numId="7" w16cid:durableId="1753967412">
    <w:abstractNumId w:val="7"/>
  </w:num>
  <w:num w:numId="8" w16cid:durableId="2123107294">
    <w:abstractNumId w:val="39"/>
  </w:num>
  <w:num w:numId="9" w16cid:durableId="904414625">
    <w:abstractNumId w:val="10"/>
  </w:num>
  <w:num w:numId="10" w16cid:durableId="693464709">
    <w:abstractNumId w:val="35"/>
  </w:num>
  <w:num w:numId="11" w16cid:durableId="652297604">
    <w:abstractNumId w:val="31"/>
  </w:num>
  <w:num w:numId="12" w16cid:durableId="1323853933">
    <w:abstractNumId w:val="47"/>
  </w:num>
  <w:num w:numId="13" w16cid:durableId="898201786">
    <w:abstractNumId w:val="6"/>
    <w:lvlOverride w:ilvl="0">
      <w:startOverride w:val="1"/>
    </w:lvlOverride>
  </w:num>
  <w:num w:numId="14" w16cid:durableId="2039508606">
    <w:abstractNumId w:val="6"/>
    <w:lvlOverride w:ilvl="0">
      <w:startOverride w:val="1"/>
    </w:lvlOverride>
  </w:num>
  <w:num w:numId="15" w16cid:durableId="434404054">
    <w:abstractNumId w:val="26"/>
  </w:num>
  <w:num w:numId="16" w16cid:durableId="1290473544">
    <w:abstractNumId w:val="6"/>
    <w:lvlOverride w:ilvl="0">
      <w:startOverride w:val="1"/>
    </w:lvlOverride>
  </w:num>
  <w:num w:numId="17" w16cid:durableId="905533620">
    <w:abstractNumId w:val="16"/>
    <w:lvlOverride w:ilvl="0">
      <w:startOverride w:val="1"/>
    </w:lvlOverride>
  </w:num>
  <w:num w:numId="18" w16cid:durableId="1599634334">
    <w:abstractNumId w:val="16"/>
    <w:lvlOverride w:ilvl="0">
      <w:startOverride w:val="1"/>
    </w:lvlOverride>
  </w:num>
  <w:num w:numId="19" w16cid:durableId="1871844721">
    <w:abstractNumId w:val="18"/>
    <w:lvlOverride w:ilvl="0">
      <w:startOverride w:val="1"/>
    </w:lvlOverride>
  </w:num>
  <w:num w:numId="20" w16cid:durableId="1451777369">
    <w:abstractNumId w:val="30"/>
  </w:num>
  <w:num w:numId="21" w16cid:durableId="1572420928">
    <w:abstractNumId w:val="30"/>
    <w:lvlOverride w:ilvl="0">
      <w:startOverride w:val="5"/>
    </w:lvlOverride>
  </w:num>
  <w:num w:numId="22" w16cid:durableId="21251191">
    <w:abstractNumId w:val="30"/>
    <w:lvlOverride w:ilvl="0">
      <w:startOverride w:val="9"/>
    </w:lvlOverride>
  </w:num>
  <w:num w:numId="23" w16cid:durableId="156965061">
    <w:abstractNumId w:val="30"/>
    <w:lvlOverride w:ilvl="0">
      <w:startOverride w:val="1"/>
    </w:lvlOverride>
  </w:num>
  <w:num w:numId="24" w16cid:durableId="1863205409">
    <w:abstractNumId w:val="34"/>
    <w:lvlOverride w:ilvl="0">
      <w:startOverride w:val="2"/>
    </w:lvlOverride>
  </w:num>
  <w:num w:numId="25" w16cid:durableId="588734129">
    <w:abstractNumId w:val="34"/>
    <w:lvlOverride w:ilvl="0">
      <w:startOverride w:val="1"/>
    </w:lvlOverride>
  </w:num>
  <w:num w:numId="26" w16cid:durableId="1847476662">
    <w:abstractNumId w:val="34"/>
    <w:lvlOverride w:ilvl="0">
      <w:startOverride w:val="4"/>
    </w:lvlOverride>
  </w:num>
  <w:num w:numId="27" w16cid:durableId="1735397809">
    <w:abstractNumId w:val="20"/>
    <w:lvlOverride w:ilvl="0">
      <w:startOverride w:val="2"/>
    </w:lvlOverride>
  </w:num>
  <w:num w:numId="28" w16cid:durableId="1410738827">
    <w:abstractNumId w:val="37"/>
  </w:num>
  <w:num w:numId="29" w16cid:durableId="510098447">
    <w:abstractNumId w:val="23"/>
  </w:num>
  <w:num w:numId="30" w16cid:durableId="144250613">
    <w:abstractNumId w:val="41"/>
  </w:num>
  <w:num w:numId="31" w16cid:durableId="524445176">
    <w:abstractNumId w:val="14"/>
  </w:num>
  <w:num w:numId="32" w16cid:durableId="514348581">
    <w:abstractNumId w:val="57"/>
  </w:num>
  <w:num w:numId="33" w16cid:durableId="141430759">
    <w:abstractNumId w:val="42"/>
  </w:num>
  <w:num w:numId="34" w16cid:durableId="739061992">
    <w:abstractNumId w:val="49"/>
  </w:num>
  <w:num w:numId="35" w16cid:durableId="15426253">
    <w:abstractNumId w:val="50"/>
  </w:num>
  <w:num w:numId="36" w16cid:durableId="1337685223">
    <w:abstractNumId w:val="48"/>
  </w:num>
  <w:num w:numId="37" w16cid:durableId="1894391714">
    <w:abstractNumId w:val="24"/>
  </w:num>
  <w:num w:numId="38" w16cid:durableId="1755126478">
    <w:abstractNumId w:val="32"/>
  </w:num>
  <w:num w:numId="39" w16cid:durableId="1811438220">
    <w:abstractNumId w:val="15"/>
    <w:lvlOverride w:ilvl="0">
      <w:startOverride w:val="1"/>
    </w:lvlOverride>
  </w:num>
  <w:num w:numId="40" w16cid:durableId="1102871060">
    <w:abstractNumId w:val="21"/>
  </w:num>
  <w:num w:numId="41" w16cid:durableId="446894674">
    <w:abstractNumId w:val="15"/>
    <w:lvlOverride w:ilvl="0">
      <w:startOverride w:val="1"/>
    </w:lvlOverride>
  </w:num>
  <w:num w:numId="42" w16cid:durableId="148638247">
    <w:abstractNumId w:val="46"/>
  </w:num>
  <w:num w:numId="43" w16cid:durableId="1106924157">
    <w:abstractNumId w:val="17"/>
  </w:num>
  <w:num w:numId="44" w16cid:durableId="979774853">
    <w:abstractNumId w:val="29"/>
  </w:num>
  <w:num w:numId="45" w16cid:durableId="281884608">
    <w:abstractNumId w:val="2"/>
  </w:num>
  <w:num w:numId="46" w16cid:durableId="1628048433">
    <w:abstractNumId w:val="36"/>
  </w:num>
  <w:num w:numId="47" w16cid:durableId="1569461113">
    <w:abstractNumId w:val="15"/>
  </w:num>
  <w:num w:numId="48" w16cid:durableId="925260185">
    <w:abstractNumId w:val="33"/>
  </w:num>
  <w:num w:numId="49" w16cid:durableId="1370254473">
    <w:abstractNumId w:val="27"/>
  </w:num>
  <w:num w:numId="50" w16cid:durableId="903872565">
    <w:abstractNumId w:val="15"/>
    <w:lvlOverride w:ilvl="0">
      <w:startOverride w:val="2"/>
    </w:lvlOverride>
  </w:num>
  <w:num w:numId="51" w16cid:durableId="2104035781">
    <w:abstractNumId w:val="51"/>
  </w:num>
  <w:num w:numId="52" w16cid:durableId="1150561865">
    <w:abstractNumId w:val="15"/>
    <w:lvlOverride w:ilvl="0">
      <w:startOverride w:val="3"/>
    </w:lvlOverride>
  </w:num>
  <w:num w:numId="53" w16cid:durableId="737901202">
    <w:abstractNumId w:val="53"/>
  </w:num>
  <w:num w:numId="54" w16cid:durableId="1029262760">
    <w:abstractNumId w:val="43"/>
  </w:num>
  <w:num w:numId="55" w16cid:durableId="484317358">
    <w:abstractNumId w:val="15"/>
    <w:lvlOverride w:ilvl="0">
      <w:startOverride w:val="4"/>
    </w:lvlOverride>
  </w:num>
  <w:num w:numId="56" w16cid:durableId="1178347748">
    <w:abstractNumId w:val="12"/>
  </w:num>
  <w:num w:numId="57" w16cid:durableId="1219782159">
    <w:abstractNumId w:val="28"/>
  </w:num>
  <w:num w:numId="58" w16cid:durableId="177693497">
    <w:abstractNumId w:val="40"/>
  </w:num>
  <w:num w:numId="59" w16cid:durableId="1879858212">
    <w:abstractNumId w:val="19"/>
  </w:num>
  <w:num w:numId="60" w16cid:durableId="706831232">
    <w:abstractNumId w:val="52"/>
  </w:num>
  <w:num w:numId="61" w16cid:durableId="496530535">
    <w:abstractNumId w:val="44"/>
  </w:num>
  <w:num w:numId="62" w16cid:durableId="1473405919">
    <w:abstractNumId w:val="15"/>
    <w:lvlOverride w:ilvl="0">
      <w:startOverride w:val="9"/>
    </w:lvlOverride>
  </w:num>
  <w:num w:numId="63" w16cid:durableId="1636638617">
    <w:abstractNumId w:val="15"/>
    <w:lvlOverride w:ilvl="0">
      <w:startOverride w:val="1"/>
    </w:lvlOverride>
  </w:num>
  <w:num w:numId="64" w16cid:durableId="670370217">
    <w:abstractNumId w:val="54"/>
  </w:num>
  <w:num w:numId="65" w16cid:durableId="241257113">
    <w:abstractNumId w:val="15"/>
    <w:lvlOverride w:ilvl="0">
      <w:startOverride w:val="3"/>
    </w:lvlOverride>
  </w:num>
  <w:num w:numId="66" w16cid:durableId="69081916">
    <w:abstractNumId w:val="55"/>
  </w:num>
  <w:num w:numId="67" w16cid:durableId="991253247">
    <w:abstractNumId w:val="15"/>
  </w:num>
  <w:num w:numId="68" w16cid:durableId="534973469">
    <w:abstractNumId w:val="5"/>
  </w:num>
  <w:num w:numId="69" w16cid:durableId="1232620631">
    <w:abstractNumId w:val="15"/>
    <w:lvlOverride w:ilvl="0">
      <w:startOverride w:val="3"/>
    </w:lvlOverride>
  </w:num>
  <w:num w:numId="70" w16cid:durableId="1060321170">
    <w:abstractNumId w:val="45"/>
  </w:num>
  <w:num w:numId="71" w16cid:durableId="1976789522">
    <w:abstractNumId w:val="15"/>
    <w:lvlOverride w:ilvl="0">
      <w:startOverride w:val="6"/>
    </w:lvlOverride>
  </w:num>
  <w:num w:numId="72" w16cid:durableId="1580169107">
    <w:abstractNumId w:val="15"/>
    <w:lvlOverride w:ilvl="0">
      <w:startOverride w:val="1"/>
    </w:lvlOverride>
  </w:num>
  <w:num w:numId="73" w16cid:durableId="852761509">
    <w:abstractNumId w:val="25"/>
  </w:num>
  <w:num w:numId="74" w16cid:durableId="461118473">
    <w:abstractNumId w:val="25"/>
    <w:lvlOverride w:ilvl="0">
      <w:startOverride w:val="1"/>
    </w:lvlOverride>
  </w:num>
  <w:num w:numId="75" w16cid:durableId="1674186244">
    <w:abstractNumId w:val="25"/>
    <w:lvlOverride w:ilvl="0">
      <w:startOverride w:val="6"/>
    </w:lvlOverride>
  </w:num>
  <w:num w:numId="76" w16cid:durableId="1756247211">
    <w:abstractNumId w:val="9"/>
  </w:num>
  <w:num w:numId="77" w16cid:durableId="735711649">
    <w:abstractNumId w:val="25"/>
    <w:lvlOverride w:ilvl="0">
      <w:startOverride w:val="1"/>
    </w:lvlOverride>
  </w:num>
  <w:num w:numId="78" w16cid:durableId="1176069902">
    <w:abstractNumId w:val="4"/>
  </w:num>
  <w:num w:numId="79" w16cid:durableId="147093985">
    <w:abstractNumId w:val="38"/>
  </w:num>
  <w:num w:numId="80" w16cid:durableId="41449223">
    <w:abstractNumId w:val="8"/>
  </w:num>
  <w:num w:numId="81" w16cid:durableId="122699796">
    <w:abstractNumId w:val="1"/>
  </w:num>
  <w:num w:numId="82" w16cid:durableId="1086609958">
    <w:abstractNumId w:val="22"/>
  </w:num>
  <w:num w:numId="83" w16cid:durableId="2123107294">
    <w:abstractNumId w:val="39"/>
    <w:lvlOverride w:ilvl="0">
      <w:startOverride w:val="1"/>
    </w:lvlOverride>
  </w:num>
  <w:num w:numId="84" w16cid:durableId="2123107294">
    <w:abstractNumId w:val="39"/>
    <w:lvlOverride w:ilvl="0">
      <w:startOverride w:val="2"/>
    </w:lvlOverride>
  </w:num>
  <w:num w:numId="85" w16cid:durableId="2123107294">
    <w:abstractNumId w:val="39"/>
    <w:lvlOverride w:ilvl="0">
      <w:startOverride w:val="3"/>
    </w:lvlOverride>
  </w:num>
  <w:num w:numId="86" w16cid:durableId="2123107294">
    <w:abstractNumId w:val="39"/>
    <w:lvlOverride w:ilvl="0">
      <w:startOverride w:val="4"/>
    </w:lvlOverride>
  </w:num>
  <w:num w:numId="87" w16cid:durableId="2123107294">
    <w:abstractNumId w:val="39"/>
    <w:lvlOverride w:ilvl="0">
      <w:startOverride w:val="5"/>
    </w:lvlOverride>
  </w:num>
  <w:num w:numId="88" w16cid:durableId="2123107294">
    <w:abstractNumId w:val="39"/>
    <w:lvlOverride w:ilvl="0">
      <w:startOverride w:val="6"/>
    </w:lvlOverride>
  </w:num>
  <w:num w:numId="89" w16cid:durableId="2123107294">
    <w:abstractNumId w:val="39"/>
    <w:lvlOverride w:ilvl="0">
      <w:startOverride w:val="7"/>
    </w:lvlOverride>
  </w:num>
  <w:num w:numId="90" w16cid:durableId="2123107294">
    <w:abstractNumId w:val="39"/>
    <w:lvlOverride w:ilvl="0">
      <w:startOverride w:val="8"/>
    </w:lvlOverride>
  </w:num>
  <w:num w:numId="91" w16cid:durableId="2123107294">
    <w:abstractNumId w:val="39"/>
    <w:lvlOverride w:ilvl="0">
      <w:startOverride w:val="10"/>
    </w:lvlOverride>
  </w:num>
  <w:num w:numId="92" w16cid:durableId="2123107294">
    <w:abstractNumId w:val="39"/>
    <w:lvlOverride w:ilvl="0">
      <w:startOverride w:val="10"/>
    </w:lvlOverride>
  </w:num>
  <w:num w:numId="93" w16cid:durableId="2123107294">
    <w:abstractNumId w:val="39"/>
    <w:lvlOverride w:ilvl="0">
      <w:startOverride w:val="11"/>
    </w:lvlOverride>
  </w:num>
  <w:num w:numId="94" w16cid:durableId="2123107294">
    <w:abstractNumId w:val="39"/>
    <w:lvlOverride w:ilvl="0">
      <w:startOverride w:val="12"/>
    </w:lvlOverride>
  </w:num>
  <w:num w:numId="95" w16cid:durableId="2123107294">
    <w:abstractNumId w:val="39"/>
    <w:lvlOverride w:ilvl="0">
      <w:startOverride w:val="9"/>
    </w:lvlOverride>
  </w:num>
  <w:num w:numId="96" w16cid:durableId="2123107294">
    <w:abstractNumId w:val="39"/>
    <w:lvlOverride w:ilvl="0">
      <w:startOverride w:val="14"/>
    </w:lvlOverride>
  </w:num>
  <w:num w:numId="97" w16cid:durableId="2123107294">
    <w:abstractNumId w:val="39"/>
    <w:lvlOverride w:ilvl="0">
      <w:startOverride w:val="20"/>
    </w:lvlOverride>
  </w:num>
  <w:num w:numId="98" w16cid:durableId="2123107294">
    <w:abstractNumId w:val="39"/>
    <w:lvlOverride w:ilvl="0">
      <w:startOverride w:val="16"/>
    </w:lvlOverride>
  </w:num>
  <w:num w:numId="99" w16cid:durableId="2123107294">
    <w:abstractNumId w:val="39"/>
    <w:lvlOverride w:ilvl="0">
      <w:startOverride w:val="19"/>
    </w:lvlOverride>
  </w:num>
  <w:num w:numId="100" w16cid:durableId="2123107294">
    <w:abstractNumId w:val="39"/>
    <w:lvlOverride w:ilvl="0">
      <w:startOverride w:val="18"/>
    </w:lvlOverride>
  </w:num>
  <w:num w:numId="101" w16cid:durableId="2123107294">
    <w:abstractNumId w:val="39"/>
    <w:lvlOverride w:ilvl="0">
      <w:startOverride w:val="12"/>
    </w:lvlOverride>
  </w:num>
  <w:num w:numId="102" w16cid:durableId="2123107294">
    <w:abstractNumId w:val="39"/>
    <w:lvlOverride w:ilvl="0">
      <w:startOverride w:val="14"/>
    </w:lvlOverride>
  </w:num>
  <w:num w:numId="103" w16cid:durableId="2123107294">
    <w:abstractNumId w:val="39"/>
    <w:lvlOverride w:ilvl="0">
      <w:startOverride w:val="15"/>
    </w:lvlOverride>
  </w:num>
  <w:num w:numId="104" w16cid:durableId="2123107294">
    <w:abstractNumId w:val="39"/>
    <w:lvlOverride w:ilvl="0">
      <w:startOverride w:val="16"/>
    </w:lvlOverride>
  </w:num>
  <w:num w:numId="105" w16cid:durableId="2123107294">
    <w:abstractNumId w:val="39"/>
    <w:lvlOverride w:ilvl="0">
      <w:startOverride w:val="18"/>
    </w:lvlOverride>
  </w:num>
  <w:num w:numId="106" w16cid:durableId="2123107294">
    <w:abstractNumId w:val="39"/>
    <w:lvlOverride w:ilvl="0">
      <w:startOverride w:val="24"/>
    </w:lvlOverride>
  </w:num>
  <w:num w:numId="107" w16cid:durableId="2123107294">
    <w:abstractNumId w:val="39"/>
    <w:lvlOverride w:ilvl="0">
      <w:startOverride w:val="25"/>
    </w:lvlOverride>
  </w:num>
  <w:num w:numId="108" w16cid:durableId="2123107294">
    <w:abstractNumId w:val="39"/>
    <w:lvlOverride w:ilvl="0">
      <w:startOverride w:val="13"/>
    </w:lvlOverride>
  </w:num>
  <w:num w:numId="109" w16cid:durableId="2123107294">
    <w:abstractNumId w:val="39"/>
    <w:lvlOverride w:ilvl="0">
      <w:startOverride w:val="14"/>
    </w:lvlOverride>
  </w:num>
  <w:num w:numId="110" w16cid:durableId="2123107294">
    <w:abstractNumId w:val="39"/>
    <w:lvlOverride w:ilvl="0">
      <w:startOverride w:val="15"/>
    </w:lvlOverride>
  </w:num>
  <w:num w:numId="111" w16cid:durableId="2123107294">
    <w:abstractNumId w:val="39"/>
    <w:lvlOverride w:ilvl="0">
      <w:startOverride w:val="16"/>
    </w:lvlOverride>
  </w:num>
  <w:num w:numId="112" w16cid:durableId="2123107294">
    <w:abstractNumId w:val="39"/>
    <w:lvlOverride w:ilvl="0">
      <w:startOverride w:val="18"/>
    </w:lvlOverride>
  </w:num>
  <w:num w:numId="113" w16cid:durableId="2123107294">
    <w:abstractNumId w:val="39"/>
    <w:lvlOverride w:ilvl="0">
      <w:startOverride w:val="21"/>
    </w:lvlOverride>
  </w:num>
  <w:num w:numId="114" w16cid:durableId="2123107294">
    <w:abstractNumId w:val="39"/>
    <w:lvlOverride w:ilvl="0">
      <w:startOverride w:val="22"/>
    </w:lvlOverride>
  </w:num>
  <w:num w:numId="115" w16cid:durableId="2123107294">
    <w:abstractNumId w:val="39"/>
    <w:lvlOverride w:ilvl="0">
      <w:startOverride w:val="29"/>
    </w:lvlOverride>
  </w:num>
  <w:num w:numId="116" w16cid:durableId="2123107294">
    <w:abstractNumId w:val="39"/>
    <w:lvlOverride w:ilvl="0">
      <w:startOverride w:val="68"/>
    </w:lvlOverride>
  </w:num>
  <w:num w:numId="117" w16cid:durableId="2123107294">
    <w:abstractNumId w:val="39"/>
    <w:lvlOverride w:ilvl="0">
      <w:startOverride w:val="69"/>
    </w:lvlOverride>
  </w:num>
  <w:num w:numId="118" w16cid:durableId="2123107294">
    <w:abstractNumId w:val="39"/>
    <w:lvlOverride w:ilvl="0">
      <w:startOverride w:val="36"/>
    </w:lvlOverride>
  </w:num>
  <w:num w:numId="119" w16cid:durableId="2123107294">
    <w:abstractNumId w:val="39"/>
    <w:lvlOverride w:ilvl="0">
      <w:startOverride w:val="37"/>
    </w:lvlOverride>
  </w:num>
  <w:num w:numId="120" w16cid:durableId="2123107294">
    <w:abstractNumId w:val="39"/>
    <w:lvlOverride w:ilvl="0">
      <w:startOverride w:val="70"/>
    </w:lvlOverride>
  </w:num>
  <w:num w:numId="121" w16cid:durableId="2123107294">
    <w:abstractNumId w:val="39"/>
    <w:lvlOverride w:ilvl="0">
      <w:startOverride w:val="71"/>
    </w:lvlOverride>
  </w:num>
  <w:num w:numId="122" w16cid:durableId="2123107294">
    <w:abstractNumId w:val="39"/>
    <w:lvlOverride w:ilvl="0">
      <w:startOverride w:val="72"/>
    </w:lvlOverride>
  </w:num>
  <w:num w:numId="123" w16cid:durableId="2123107294">
    <w:abstractNumId w:val="39"/>
    <w:lvlOverride w:ilvl="0">
      <w:startOverride w:val="41"/>
    </w:lvlOverride>
  </w:num>
  <w:num w:numId="124" w16cid:durableId="2123107294">
    <w:abstractNumId w:val="39"/>
    <w:lvlOverride w:ilvl="0">
      <w:startOverride w:val="33"/>
    </w:lvlOverride>
  </w:num>
  <w:num w:numId="125" w16cid:durableId="2123107294">
    <w:abstractNumId w:val="39"/>
    <w:lvlOverride w:ilvl="0">
      <w:startOverride w:val="34"/>
    </w:lvlOverride>
  </w:num>
  <w:num w:numId="126" w16cid:durableId="2123107294">
    <w:abstractNumId w:val="39"/>
    <w:lvlOverride w:ilvl="0">
      <w:startOverride w:val="35"/>
    </w:lvlOverride>
  </w:num>
  <w:num w:numId="127" w16cid:durableId="2123107294">
    <w:abstractNumId w:val="39"/>
    <w:lvlOverride w:ilvl="0">
      <w:startOverride w:val="36"/>
    </w:lvlOverride>
  </w:num>
  <w:num w:numId="128" w16cid:durableId="2123107294">
    <w:abstractNumId w:val="39"/>
    <w:lvlOverride w:ilvl="0">
      <w:startOverride w:val="46"/>
    </w:lvlOverride>
  </w:num>
  <w:num w:numId="129" w16cid:durableId="461191914">
    <w:abstractNumId w:val="25"/>
    <w:lvlOverride w:ilvl="0">
      <w:startOverride w:val="4"/>
    </w:lvlOverride>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41BC"/>
    <w:rsid w:val="00016DC9"/>
    <w:rsid w:val="0002144D"/>
    <w:rsid w:val="0002162E"/>
    <w:rsid w:val="000228ED"/>
    <w:rsid w:val="00023607"/>
    <w:rsid w:val="000241EA"/>
    <w:rsid w:val="00026A52"/>
    <w:rsid w:val="00027108"/>
    <w:rsid w:val="0003150F"/>
    <w:rsid w:val="00032BEB"/>
    <w:rsid w:val="00035C1C"/>
    <w:rsid w:val="00035C39"/>
    <w:rsid w:val="00035EF3"/>
    <w:rsid w:val="00037382"/>
    <w:rsid w:val="00037E6B"/>
    <w:rsid w:val="00037EC2"/>
    <w:rsid w:val="00040C00"/>
    <w:rsid w:val="00041864"/>
    <w:rsid w:val="0004202B"/>
    <w:rsid w:val="00043778"/>
    <w:rsid w:val="000448BE"/>
    <w:rsid w:val="000502A8"/>
    <w:rsid w:val="00050FED"/>
    <w:rsid w:val="00053B2E"/>
    <w:rsid w:val="00053DEA"/>
    <w:rsid w:val="00053EEB"/>
    <w:rsid w:val="00054D16"/>
    <w:rsid w:val="00060E1D"/>
    <w:rsid w:val="00061E27"/>
    <w:rsid w:val="000629A5"/>
    <w:rsid w:val="00062BE6"/>
    <w:rsid w:val="00063764"/>
    <w:rsid w:val="00063CA6"/>
    <w:rsid w:val="000645FB"/>
    <w:rsid w:val="000652E8"/>
    <w:rsid w:val="00065D3F"/>
    <w:rsid w:val="000664BF"/>
    <w:rsid w:val="00071161"/>
    <w:rsid w:val="00074DBA"/>
    <w:rsid w:val="00074F8F"/>
    <w:rsid w:val="0007514F"/>
    <w:rsid w:val="000751A3"/>
    <w:rsid w:val="00075207"/>
    <w:rsid w:val="00076F82"/>
    <w:rsid w:val="00081EDB"/>
    <w:rsid w:val="000822F1"/>
    <w:rsid w:val="00083EC6"/>
    <w:rsid w:val="000840C1"/>
    <w:rsid w:val="00084483"/>
    <w:rsid w:val="00084ADD"/>
    <w:rsid w:val="00084D8B"/>
    <w:rsid w:val="00085658"/>
    <w:rsid w:val="00085DDD"/>
    <w:rsid w:val="00086220"/>
    <w:rsid w:val="00087A4B"/>
    <w:rsid w:val="00091F47"/>
    <w:rsid w:val="00093D7C"/>
    <w:rsid w:val="00096A83"/>
    <w:rsid w:val="000A2C80"/>
    <w:rsid w:val="000A40C4"/>
    <w:rsid w:val="000A64A7"/>
    <w:rsid w:val="000B0BA0"/>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FB2"/>
    <w:rsid w:val="000E23D5"/>
    <w:rsid w:val="000E2A8C"/>
    <w:rsid w:val="000E3FE7"/>
    <w:rsid w:val="000E457A"/>
    <w:rsid w:val="000E571D"/>
    <w:rsid w:val="000E6BF7"/>
    <w:rsid w:val="000E7388"/>
    <w:rsid w:val="000F02AE"/>
    <w:rsid w:val="000F1EA9"/>
    <w:rsid w:val="000F3373"/>
    <w:rsid w:val="000F39A5"/>
    <w:rsid w:val="000F55EF"/>
    <w:rsid w:val="000F7644"/>
    <w:rsid w:val="00102165"/>
    <w:rsid w:val="00102C65"/>
    <w:rsid w:val="00103C3C"/>
    <w:rsid w:val="00104F46"/>
    <w:rsid w:val="001100F4"/>
    <w:rsid w:val="001119B1"/>
    <w:rsid w:val="00112A0B"/>
    <w:rsid w:val="0011330D"/>
    <w:rsid w:val="001144F8"/>
    <w:rsid w:val="00114BE0"/>
    <w:rsid w:val="00116677"/>
    <w:rsid w:val="001208CC"/>
    <w:rsid w:val="0012166C"/>
    <w:rsid w:val="00122273"/>
    <w:rsid w:val="001225B8"/>
    <w:rsid w:val="00125E61"/>
    <w:rsid w:val="00127FB6"/>
    <w:rsid w:val="001302D5"/>
    <w:rsid w:val="001314E2"/>
    <w:rsid w:val="00133C6E"/>
    <w:rsid w:val="001340C8"/>
    <w:rsid w:val="0013498A"/>
    <w:rsid w:val="00134BFB"/>
    <w:rsid w:val="0013626F"/>
    <w:rsid w:val="00136CD9"/>
    <w:rsid w:val="001378EB"/>
    <w:rsid w:val="00137BE7"/>
    <w:rsid w:val="00137F21"/>
    <w:rsid w:val="00140A4C"/>
    <w:rsid w:val="001410C7"/>
    <w:rsid w:val="00142E6B"/>
    <w:rsid w:val="001447A7"/>
    <w:rsid w:val="00144811"/>
    <w:rsid w:val="0014594B"/>
    <w:rsid w:val="001471BF"/>
    <w:rsid w:val="001500A1"/>
    <w:rsid w:val="00151A49"/>
    <w:rsid w:val="00151C4E"/>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3CD5"/>
    <w:rsid w:val="0017611F"/>
    <w:rsid w:val="00176AAC"/>
    <w:rsid w:val="00177CC8"/>
    <w:rsid w:val="00182178"/>
    <w:rsid w:val="00182B6A"/>
    <w:rsid w:val="00183F57"/>
    <w:rsid w:val="00185175"/>
    <w:rsid w:val="0018540A"/>
    <w:rsid w:val="001860E7"/>
    <w:rsid w:val="00186732"/>
    <w:rsid w:val="001913BA"/>
    <w:rsid w:val="00191B54"/>
    <w:rsid w:val="0019268F"/>
    <w:rsid w:val="001928BE"/>
    <w:rsid w:val="0019352F"/>
    <w:rsid w:val="001941B3"/>
    <w:rsid w:val="00194918"/>
    <w:rsid w:val="00195A31"/>
    <w:rsid w:val="001A476E"/>
    <w:rsid w:val="001A5E4C"/>
    <w:rsid w:val="001A7745"/>
    <w:rsid w:val="001B0B5A"/>
    <w:rsid w:val="001B28DE"/>
    <w:rsid w:val="001B2BB2"/>
    <w:rsid w:val="001B7F8B"/>
    <w:rsid w:val="001C1ACA"/>
    <w:rsid w:val="001C3E50"/>
    <w:rsid w:val="001C3E5F"/>
    <w:rsid w:val="001C5180"/>
    <w:rsid w:val="001C613F"/>
    <w:rsid w:val="001C65D5"/>
    <w:rsid w:val="001C6912"/>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5B1F"/>
    <w:rsid w:val="0020718D"/>
    <w:rsid w:val="002078D9"/>
    <w:rsid w:val="0021123A"/>
    <w:rsid w:val="00212163"/>
    <w:rsid w:val="00212E9E"/>
    <w:rsid w:val="00213F77"/>
    <w:rsid w:val="00214C18"/>
    <w:rsid w:val="00215B75"/>
    <w:rsid w:val="00217A08"/>
    <w:rsid w:val="00217A67"/>
    <w:rsid w:val="0022033B"/>
    <w:rsid w:val="00221E4C"/>
    <w:rsid w:val="00222361"/>
    <w:rsid w:val="002235EF"/>
    <w:rsid w:val="00224793"/>
    <w:rsid w:val="00224CAC"/>
    <w:rsid w:val="0022668C"/>
    <w:rsid w:val="00226AA0"/>
    <w:rsid w:val="0023058F"/>
    <w:rsid w:val="00231757"/>
    <w:rsid w:val="00231CB5"/>
    <w:rsid w:val="00234AC2"/>
    <w:rsid w:val="00235A82"/>
    <w:rsid w:val="00236470"/>
    <w:rsid w:val="00241874"/>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468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189"/>
    <w:rsid w:val="002A53F1"/>
    <w:rsid w:val="002A543C"/>
    <w:rsid w:val="002A5BD9"/>
    <w:rsid w:val="002A74D7"/>
    <w:rsid w:val="002B0155"/>
    <w:rsid w:val="002B1671"/>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8BB"/>
    <w:rsid w:val="002E29FE"/>
    <w:rsid w:val="002E4543"/>
    <w:rsid w:val="002E591F"/>
    <w:rsid w:val="002E6504"/>
    <w:rsid w:val="002E6BDD"/>
    <w:rsid w:val="002E7FB3"/>
    <w:rsid w:val="002F0D55"/>
    <w:rsid w:val="002F3B59"/>
    <w:rsid w:val="002F6EA6"/>
    <w:rsid w:val="002F6F77"/>
    <w:rsid w:val="00302915"/>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9A1"/>
    <w:rsid w:val="00325664"/>
    <w:rsid w:val="0032568D"/>
    <w:rsid w:val="003260E8"/>
    <w:rsid w:val="0032786D"/>
    <w:rsid w:val="00330D3A"/>
    <w:rsid w:val="003334E1"/>
    <w:rsid w:val="00333CEE"/>
    <w:rsid w:val="003348C6"/>
    <w:rsid w:val="00334D2D"/>
    <w:rsid w:val="003350EE"/>
    <w:rsid w:val="00335A00"/>
    <w:rsid w:val="00340411"/>
    <w:rsid w:val="003462DB"/>
    <w:rsid w:val="003501B5"/>
    <w:rsid w:val="00350D48"/>
    <w:rsid w:val="00351C22"/>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626A"/>
    <w:rsid w:val="003A67D9"/>
    <w:rsid w:val="003A7C96"/>
    <w:rsid w:val="003B0CE7"/>
    <w:rsid w:val="003B1AD5"/>
    <w:rsid w:val="003B36D8"/>
    <w:rsid w:val="003B3C24"/>
    <w:rsid w:val="003B416A"/>
    <w:rsid w:val="003B45B0"/>
    <w:rsid w:val="003B4ABB"/>
    <w:rsid w:val="003B5E95"/>
    <w:rsid w:val="003B60B4"/>
    <w:rsid w:val="003B60E8"/>
    <w:rsid w:val="003B6EC4"/>
    <w:rsid w:val="003B79B7"/>
    <w:rsid w:val="003C1643"/>
    <w:rsid w:val="003C37D3"/>
    <w:rsid w:val="003C4E52"/>
    <w:rsid w:val="003C5E33"/>
    <w:rsid w:val="003D0849"/>
    <w:rsid w:val="003D08BE"/>
    <w:rsid w:val="003D12A6"/>
    <w:rsid w:val="003D226E"/>
    <w:rsid w:val="003D22EB"/>
    <w:rsid w:val="003D25DA"/>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2C9"/>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4F5B"/>
    <w:rsid w:val="00425FAF"/>
    <w:rsid w:val="004273A7"/>
    <w:rsid w:val="004278CF"/>
    <w:rsid w:val="004319EF"/>
    <w:rsid w:val="00432382"/>
    <w:rsid w:val="004334D4"/>
    <w:rsid w:val="00435F37"/>
    <w:rsid w:val="00441F94"/>
    <w:rsid w:val="00442AF3"/>
    <w:rsid w:val="004453F3"/>
    <w:rsid w:val="0045118C"/>
    <w:rsid w:val="00451DD6"/>
    <w:rsid w:val="0045243A"/>
    <w:rsid w:val="004532D5"/>
    <w:rsid w:val="00453566"/>
    <w:rsid w:val="004543A7"/>
    <w:rsid w:val="0045594A"/>
    <w:rsid w:val="00455BD5"/>
    <w:rsid w:val="004566F3"/>
    <w:rsid w:val="0045797E"/>
    <w:rsid w:val="00457D6E"/>
    <w:rsid w:val="0046127E"/>
    <w:rsid w:val="00461BBA"/>
    <w:rsid w:val="00462DF9"/>
    <w:rsid w:val="00463339"/>
    <w:rsid w:val="00464CDA"/>
    <w:rsid w:val="00464EB7"/>
    <w:rsid w:val="0046525F"/>
    <w:rsid w:val="00465454"/>
    <w:rsid w:val="00465464"/>
    <w:rsid w:val="00466A46"/>
    <w:rsid w:val="00466B1B"/>
    <w:rsid w:val="00466D16"/>
    <w:rsid w:val="00467F55"/>
    <w:rsid w:val="00467F82"/>
    <w:rsid w:val="004702FF"/>
    <w:rsid w:val="00470513"/>
    <w:rsid w:val="0047130A"/>
    <w:rsid w:val="00471363"/>
    <w:rsid w:val="0047248A"/>
    <w:rsid w:val="00474619"/>
    <w:rsid w:val="00476353"/>
    <w:rsid w:val="00480198"/>
    <w:rsid w:val="00480605"/>
    <w:rsid w:val="0048457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40E"/>
    <w:rsid w:val="004B0C16"/>
    <w:rsid w:val="004B15DA"/>
    <w:rsid w:val="004B1970"/>
    <w:rsid w:val="004B1D65"/>
    <w:rsid w:val="004B299A"/>
    <w:rsid w:val="004B376C"/>
    <w:rsid w:val="004B7A9F"/>
    <w:rsid w:val="004C120E"/>
    <w:rsid w:val="004C370C"/>
    <w:rsid w:val="004C478C"/>
    <w:rsid w:val="004C4B6F"/>
    <w:rsid w:val="004C4F64"/>
    <w:rsid w:val="004C76C0"/>
    <w:rsid w:val="004E214C"/>
    <w:rsid w:val="004E216C"/>
    <w:rsid w:val="004E24CC"/>
    <w:rsid w:val="004E373D"/>
    <w:rsid w:val="004E4DB0"/>
    <w:rsid w:val="004E59D6"/>
    <w:rsid w:val="004E5C81"/>
    <w:rsid w:val="004F068E"/>
    <w:rsid w:val="004F0E90"/>
    <w:rsid w:val="004F2562"/>
    <w:rsid w:val="004F2D79"/>
    <w:rsid w:val="004F421C"/>
    <w:rsid w:val="004F4A00"/>
    <w:rsid w:val="004F5DFB"/>
    <w:rsid w:val="004F612E"/>
    <w:rsid w:val="004F7AFA"/>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3717C"/>
    <w:rsid w:val="00540ED8"/>
    <w:rsid w:val="00541020"/>
    <w:rsid w:val="00541AD7"/>
    <w:rsid w:val="005435D1"/>
    <w:rsid w:val="00543DA2"/>
    <w:rsid w:val="00543DA8"/>
    <w:rsid w:val="00546870"/>
    <w:rsid w:val="005475C2"/>
    <w:rsid w:val="00550A76"/>
    <w:rsid w:val="00551AC3"/>
    <w:rsid w:val="00551E1B"/>
    <w:rsid w:val="005520BE"/>
    <w:rsid w:val="00553033"/>
    <w:rsid w:val="00555791"/>
    <w:rsid w:val="00555820"/>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77F1E"/>
    <w:rsid w:val="00583DB7"/>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155"/>
    <w:rsid w:val="005B72E0"/>
    <w:rsid w:val="005C035D"/>
    <w:rsid w:val="005C09C0"/>
    <w:rsid w:val="005C1073"/>
    <w:rsid w:val="005C1BE7"/>
    <w:rsid w:val="005C2D70"/>
    <w:rsid w:val="005C3FA0"/>
    <w:rsid w:val="005C5C1E"/>
    <w:rsid w:val="005C613A"/>
    <w:rsid w:val="005C626A"/>
    <w:rsid w:val="005D096F"/>
    <w:rsid w:val="005D11AC"/>
    <w:rsid w:val="005D15DE"/>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597"/>
    <w:rsid w:val="005F4964"/>
    <w:rsid w:val="005F6A5C"/>
    <w:rsid w:val="0060056D"/>
    <w:rsid w:val="00601989"/>
    <w:rsid w:val="0060295F"/>
    <w:rsid w:val="00604382"/>
    <w:rsid w:val="00604DB6"/>
    <w:rsid w:val="0060736C"/>
    <w:rsid w:val="0061084F"/>
    <w:rsid w:val="00610953"/>
    <w:rsid w:val="00610D26"/>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2F95"/>
    <w:rsid w:val="006544D8"/>
    <w:rsid w:val="006563D9"/>
    <w:rsid w:val="006600A6"/>
    <w:rsid w:val="00660503"/>
    <w:rsid w:val="006611DC"/>
    <w:rsid w:val="006616FF"/>
    <w:rsid w:val="00663D0A"/>
    <w:rsid w:val="00663ED5"/>
    <w:rsid w:val="006653E7"/>
    <w:rsid w:val="00665488"/>
    <w:rsid w:val="00666E78"/>
    <w:rsid w:val="006677BF"/>
    <w:rsid w:val="00671902"/>
    <w:rsid w:val="00671DFA"/>
    <w:rsid w:val="00672095"/>
    <w:rsid w:val="00674D21"/>
    <w:rsid w:val="006756DE"/>
    <w:rsid w:val="00676E3F"/>
    <w:rsid w:val="00677400"/>
    <w:rsid w:val="00677940"/>
    <w:rsid w:val="00677D15"/>
    <w:rsid w:val="00677DB8"/>
    <w:rsid w:val="006805DD"/>
    <w:rsid w:val="00682A27"/>
    <w:rsid w:val="0068319B"/>
    <w:rsid w:val="00683A2B"/>
    <w:rsid w:val="00684349"/>
    <w:rsid w:val="00684362"/>
    <w:rsid w:val="006848FB"/>
    <w:rsid w:val="00684AF6"/>
    <w:rsid w:val="00686046"/>
    <w:rsid w:val="00686731"/>
    <w:rsid w:val="00690374"/>
    <w:rsid w:val="00690E4B"/>
    <w:rsid w:val="00691589"/>
    <w:rsid w:val="00691A02"/>
    <w:rsid w:val="00693CF6"/>
    <w:rsid w:val="0069423E"/>
    <w:rsid w:val="00697485"/>
    <w:rsid w:val="006A17F8"/>
    <w:rsid w:val="006A30FC"/>
    <w:rsid w:val="006A32CE"/>
    <w:rsid w:val="006A36D2"/>
    <w:rsid w:val="006A4D46"/>
    <w:rsid w:val="006A78E8"/>
    <w:rsid w:val="006B14F8"/>
    <w:rsid w:val="006B28D9"/>
    <w:rsid w:val="006B35A6"/>
    <w:rsid w:val="006B3742"/>
    <w:rsid w:val="006B397A"/>
    <w:rsid w:val="006B64F6"/>
    <w:rsid w:val="006C0403"/>
    <w:rsid w:val="006C2661"/>
    <w:rsid w:val="006C2A71"/>
    <w:rsid w:val="006C3900"/>
    <w:rsid w:val="006C445B"/>
    <w:rsid w:val="006C5DAE"/>
    <w:rsid w:val="006C77DA"/>
    <w:rsid w:val="006D0B1D"/>
    <w:rsid w:val="006D2049"/>
    <w:rsid w:val="006D2D6E"/>
    <w:rsid w:val="006D403D"/>
    <w:rsid w:val="006D74DB"/>
    <w:rsid w:val="006E1FE8"/>
    <w:rsid w:val="006E3FC3"/>
    <w:rsid w:val="006E4C0D"/>
    <w:rsid w:val="006E7388"/>
    <w:rsid w:val="006E7D7A"/>
    <w:rsid w:val="006F05A0"/>
    <w:rsid w:val="006F12A1"/>
    <w:rsid w:val="006F17D7"/>
    <w:rsid w:val="006F24D6"/>
    <w:rsid w:val="006F3700"/>
    <w:rsid w:val="006F594F"/>
    <w:rsid w:val="006F6E8F"/>
    <w:rsid w:val="00700B07"/>
    <w:rsid w:val="00700ECA"/>
    <w:rsid w:val="0070303D"/>
    <w:rsid w:val="00704837"/>
    <w:rsid w:val="00705628"/>
    <w:rsid w:val="00706280"/>
    <w:rsid w:val="00706D78"/>
    <w:rsid w:val="0071236C"/>
    <w:rsid w:val="007132E5"/>
    <w:rsid w:val="0071355D"/>
    <w:rsid w:val="00714589"/>
    <w:rsid w:val="007206E6"/>
    <w:rsid w:val="00721202"/>
    <w:rsid w:val="007222E2"/>
    <w:rsid w:val="00722560"/>
    <w:rsid w:val="00722D30"/>
    <w:rsid w:val="00726E80"/>
    <w:rsid w:val="007319CA"/>
    <w:rsid w:val="00731B82"/>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3878"/>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4DD2"/>
    <w:rsid w:val="007B6B88"/>
    <w:rsid w:val="007C0949"/>
    <w:rsid w:val="007C1E44"/>
    <w:rsid w:val="007C2611"/>
    <w:rsid w:val="007C2B7B"/>
    <w:rsid w:val="007C2F0C"/>
    <w:rsid w:val="007C5028"/>
    <w:rsid w:val="007C5A2C"/>
    <w:rsid w:val="007D049A"/>
    <w:rsid w:val="007D08F0"/>
    <w:rsid w:val="007D0F58"/>
    <w:rsid w:val="007D1DC2"/>
    <w:rsid w:val="007D2AF0"/>
    <w:rsid w:val="007D3933"/>
    <w:rsid w:val="007D43E3"/>
    <w:rsid w:val="007D4CAA"/>
    <w:rsid w:val="007D5280"/>
    <w:rsid w:val="007D566D"/>
    <w:rsid w:val="007D59A2"/>
    <w:rsid w:val="007D5CA6"/>
    <w:rsid w:val="007D6301"/>
    <w:rsid w:val="007D658B"/>
    <w:rsid w:val="007D6E10"/>
    <w:rsid w:val="007E0078"/>
    <w:rsid w:val="007E0F21"/>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489"/>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2F69"/>
    <w:rsid w:val="0088300E"/>
    <w:rsid w:val="00883E97"/>
    <w:rsid w:val="0088447B"/>
    <w:rsid w:val="00884933"/>
    <w:rsid w:val="00885289"/>
    <w:rsid w:val="008854DD"/>
    <w:rsid w:val="008877C3"/>
    <w:rsid w:val="0089118D"/>
    <w:rsid w:val="008913CD"/>
    <w:rsid w:val="00891613"/>
    <w:rsid w:val="00891D4E"/>
    <w:rsid w:val="00892E03"/>
    <w:rsid w:val="00895962"/>
    <w:rsid w:val="00896119"/>
    <w:rsid w:val="008A0AF9"/>
    <w:rsid w:val="008A12A9"/>
    <w:rsid w:val="008A1B1E"/>
    <w:rsid w:val="008A2427"/>
    <w:rsid w:val="008A357A"/>
    <w:rsid w:val="008A3993"/>
    <w:rsid w:val="008A42EF"/>
    <w:rsid w:val="008A5981"/>
    <w:rsid w:val="008A5F42"/>
    <w:rsid w:val="008A7159"/>
    <w:rsid w:val="008B055C"/>
    <w:rsid w:val="008B1A9A"/>
    <w:rsid w:val="008B2688"/>
    <w:rsid w:val="008B357D"/>
    <w:rsid w:val="008B673B"/>
    <w:rsid w:val="008B777E"/>
    <w:rsid w:val="008B7C40"/>
    <w:rsid w:val="008C0C88"/>
    <w:rsid w:val="008C4D8F"/>
    <w:rsid w:val="008C5E3D"/>
    <w:rsid w:val="008C7AEE"/>
    <w:rsid w:val="008D0C57"/>
    <w:rsid w:val="008D0D71"/>
    <w:rsid w:val="008D2A01"/>
    <w:rsid w:val="008D331D"/>
    <w:rsid w:val="008D56D2"/>
    <w:rsid w:val="008D7CC4"/>
    <w:rsid w:val="008E39F9"/>
    <w:rsid w:val="008E4AF6"/>
    <w:rsid w:val="008E5FC7"/>
    <w:rsid w:val="008E603F"/>
    <w:rsid w:val="008E65D1"/>
    <w:rsid w:val="008E6C25"/>
    <w:rsid w:val="008E7729"/>
    <w:rsid w:val="008F4D62"/>
    <w:rsid w:val="008F6E8F"/>
    <w:rsid w:val="009034F6"/>
    <w:rsid w:val="00903734"/>
    <w:rsid w:val="00903B16"/>
    <w:rsid w:val="00906B23"/>
    <w:rsid w:val="0091067B"/>
    <w:rsid w:val="0091625F"/>
    <w:rsid w:val="009167B7"/>
    <w:rsid w:val="0091708C"/>
    <w:rsid w:val="009236F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0F67"/>
    <w:rsid w:val="00972E09"/>
    <w:rsid w:val="00973AD4"/>
    <w:rsid w:val="00973E47"/>
    <w:rsid w:val="009740C9"/>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6F60"/>
    <w:rsid w:val="009A79D8"/>
    <w:rsid w:val="009B1A3D"/>
    <w:rsid w:val="009B286F"/>
    <w:rsid w:val="009B3BB0"/>
    <w:rsid w:val="009B66B3"/>
    <w:rsid w:val="009B720A"/>
    <w:rsid w:val="009C018C"/>
    <w:rsid w:val="009C0838"/>
    <w:rsid w:val="009C094D"/>
    <w:rsid w:val="009C4C8E"/>
    <w:rsid w:val="009C559A"/>
    <w:rsid w:val="009C59BD"/>
    <w:rsid w:val="009C648A"/>
    <w:rsid w:val="009C7074"/>
    <w:rsid w:val="009C729C"/>
    <w:rsid w:val="009C782F"/>
    <w:rsid w:val="009D0212"/>
    <w:rsid w:val="009D0810"/>
    <w:rsid w:val="009D2079"/>
    <w:rsid w:val="009D2107"/>
    <w:rsid w:val="009D23B4"/>
    <w:rsid w:val="009D2D5E"/>
    <w:rsid w:val="009D351F"/>
    <w:rsid w:val="009D443B"/>
    <w:rsid w:val="009D58A8"/>
    <w:rsid w:val="009D74E5"/>
    <w:rsid w:val="009D778F"/>
    <w:rsid w:val="009E07C0"/>
    <w:rsid w:val="009E3A61"/>
    <w:rsid w:val="009E64D9"/>
    <w:rsid w:val="009E6D96"/>
    <w:rsid w:val="009E7AE0"/>
    <w:rsid w:val="009F01F2"/>
    <w:rsid w:val="009F2039"/>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2FF2"/>
    <w:rsid w:val="00A432EA"/>
    <w:rsid w:val="00A43571"/>
    <w:rsid w:val="00A45234"/>
    <w:rsid w:val="00A458EC"/>
    <w:rsid w:val="00A45A30"/>
    <w:rsid w:val="00A461CF"/>
    <w:rsid w:val="00A46F65"/>
    <w:rsid w:val="00A519D1"/>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3944"/>
    <w:rsid w:val="00A74671"/>
    <w:rsid w:val="00A75CD9"/>
    <w:rsid w:val="00A77804"/>
    <w:rsid w:val="00A7785F"/>
    <w:rsid w:val="00A80361"/>
    <w:rsid w:val="00A8040B"/>
    <w:rsid w:val="00A8090C"/>
    <w:rsid w:val="00A80C29"/>
    <w:rsid w:val="00A81111"/>
    <w:rsid w:val="00A81D21"/>
    <w:rsid w:val="00A82E1D"/>
    <w:rsid w:val="00A86796"/>
    <w:rsid w:val="00A904F6"/>
    <w:rsid w:val="00A93049"/>
    <w:rsid w:val="00A942A0"/>
    <w:rsid w:val="00A952B4"/>
    <w:rsid w:val="00A96E0D"/>
    <w:rsid w:val="00A9772D"/>
    <w:rsid w:val="00A9779A"/>
    <w:rsid w:val="00AA09E9"/>
    <w:rsid w:val="00AA0A67"/>
    <w:rsid w:val="00AA0D28"/>
    <w:rsid w:val="00AA22E9"/>
    <w:rsid w:val="00AA2FE5"/>
    <w:rsid w:val="00AA4B04"/>
    <w:rsid w:val="00AA4F12"/>
    <w:rsid w:val="00AA546A"/>
    <w:rsid w:val="00AA59AF"/>
    <w:rsid w:val="00AB0004"/>
    <w:rsid w:val="00AB0ABE"/>
    <w:rsid w:val="00AB0B74"/>
    <w:rsid w:val="00AB1C44"/>
    <w:rsid w:val="00AB2827"/>
    <w:rsid w:val="00AB4687"/>
    <w:rsid w:val="00AB6B2F"/>
    <w:rsid w:val="00AB6CC3"/>
    <w:rsid w:val="00AB77D7"/>
    <w:rsid w:val="00AC02D7"/>
    <w:rsid w:val="00AC248B"/>
    <w:rsid w:val="00AC2D9B"/>
    <w:rsid w:val="00AC2E61"/>
    <w:rsid w:val="00AC33D7"/>
    <w:rsid w:val="00AC3795"/>
    <w:rsid w:val="00AC7652"/>
    <w:rsid w:val="00AC7924"/>
    <w:rsid w:val="00AD08B1"/>
    <w:rsid w:val="00AD1C02"/>
    <w:rsid w:val="00AD410C"/>
    <w:rsid w:val="00AD4F94"/>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208"/>
    <w:rsid w:val="00B3486C"/>
    <w:rsid w:val="00B364AE"/>
    <w:rsid w:val="00B37C1E"/>
    <w:rsid w:val="00B404D4"/>
    <w:rsid w:val="00B41423"/>
    <w:rsid w:val="00B44A6B"/>
    <w:rsid w:val="00B51CB4"/>
    <w:rsid w:val="00B52456"/>
    <w:rsid w:val="00B54A2D"/>
    <w:rsid w:val="00B54AC7"/>
    <w:rsid w:val="00B54E82"/>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00D4"/>
    <w:rsid w:val="00B82651"/>
    <w:rsid w:val="00B842FA"/>
    <w:rsid w:val="00B85A64"/>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A6A23"/>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C6A98"/>
    <w:rsid w:val="00BD1F80"/>
    <w:rsid w:val="00BD25D0"/>
    <w:rsid w:val="00BD4C10"/>
    <w:rsid w:val="00BD7C33"/>
    <w:rsid w:val="00BE01F2"/>
    <w:rsid w:val="00BE2370"/>
    <w:rsid w:val="00BE480F"/>
    <w:rsid w:val="00BE5CDD"/>
    <w:rsid w:val="00BE5E92"/>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2D80"/>
    <w:rsid w:val="00C2434E"/>
    <w:rsid w:val="00C26E5D"/>
    <w:rsid w:val="00C30422"/>
    <w:rsid w:val="00C31A6A"/>
    <w:rsid w:val="00C32830"/>
    <w:rsid w:val="00C32994"/>
    <w:rsid w:val="00C33AD6"/>
    <w:rsid w:val="00C358FB"/>
    <w:rsid w:val="00C35AD7"/>
    <w:rsid w:val="00C3639F"/>
    <w:rsid w:val="00C4226E"/>
    <w:rsid w:val="00C42AEB"/>
    <w:rsid w:val="00C439C0"/>
    <w:rsid w:val="00C469B3"/>
    <w:rsid w:val="00C46EA3"/>
    <w:rsid w:val="00C47D21"/>
    <w:rsid w:val="00C509F2"/>
    <w:rsid w:val="00C534D6"/>
    <w:rsid w:val="00C53C96"/>
    <w:rsid w:val="00C54781"/>
    <w:rsid w:val="00C55BC8"/>
    <w:rsid w:val="00C55C9F"/>
    <w:rsid w:val="00C60244"/>
    <w:rsid w:val="00C614CE"/>
    <w:rsid w:val="00C62A87"/>
    <w:rsid w:val="00C63CE4"/>
    <w:rsid w:val="00C64CC7"/>
    <w:rsid w:val="00C6688E"/>
    <w:rsid w:val="00C671B1"/>
    <w:rsid w:val="00C6799C"/>
    <w:rsid w:val="00C701B6"/>
    <w:rsid w:val="00C7257F"/>
    <w:rsid w:val="00C72C97"/>
    <w:rsid w:val="00C72D2A"/>
    <w:rsid w:val="00C73B3C"/>
    <w:rsid w:val="00C74714"/>
    <w:rsid w:val="00C762F9"/>
    <w:rsid w:val="00C776AE"/>
    <w:rsid w:val="00C77C72"/>
    <w:rsid w:val="00C80D70"/>
    <w:rsid w:val="00C85A91"/>
    <w:rsid w:val="00C86979"/>
    <w:rsid w:val="00C900EF"/>
    <w:rsid w:val="00C9069E"/>
    <w:rsid w:val="00C90759"/>
    <w:rsid w:val="00C91C16"/>
    <w:rsid w:val="00C94969"/>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0C50"/>
    <w:rsid w:val="00CC215E"/>
    <w:rsid w:val="00CC3330"/>
    <w:rsid w:val="00CC3398"/>
    <w:rsid w:val="00CC4C0C"/>
    <w:rsid w:val="00CC71F0"/>
    <w:rsid w:val="00CC7317"/>
    <w:rsid w:val="00CD0223"/>
    <w:rsid w:val="00CD04F0"/>
    <w:rsid w:val="00CD453D"/>
    <w:rsid w:val="00CD48FA"/>
    <w:rsid w:val="00CD6875"/>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2C59"/>
    <w:rsid w:val="00D24EBF"/>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5D73"/>
    <w:rsid w:val="00D4623F"/>
    <w:rsid w:val="00D46451"/>
    <w:rsid w:val="00D504CA"/>
    <w:rsid w:val="00D506F7"/>
    <w:rsid w:val="00D51E86"/>
    <w:rsid w:val="00D52D57"/>
    <w:rsid w:val="00D5434B"/>
    <w:rsid w:val="00D5454A"/>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20D1"/>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3A44"/>
    <w:rsid w:val="00D85186"/>
    <w:rsid w:val="00D85532"/>
    <w:rsid w:val="00D85935"/>
    <w:rsid w:val="00D87870"/>
    <w:rsid w:val="00D90E25"/>
    <w:rsid w:val="00D90E75"/>
    <w:rsid w:val="00D9216B"/>
    <w:rsid w:val="00D92996"/>
    <w:rsid w:val="00D93BE7"/>
    <w:rsid w:val="00D945C5"/>
    <w:rsid w:val="00D96657"/>
    <w:rsid w:val="00D97228"/>
    <w:rsid w:val="00DA01E0"/>
    <w:rsid w:val="00DA2176"/>
    <w:rsid w:val="00DA2B86"/>
    <w:rsid w:val="00DA34F9"/>
    <w:rsid w:val="00DA488D"/>
    <w:rsid w:val="00DB0029"/>
    <w:rsid w:val="00DB0D00"/>
    <w:rsid w:val="00DB13ED"/>
    <w:rsid w:val="00DB20A5"/>
    <w:rsid w:val="00DB27F8"/>
    <w:rsid w:val="00DB3F1B"/>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1F4"/>
    <w:rsid w:val="00E122A9"/>
    <w:rsid w:val="00E13675"/>
    <w:rsid w:val="00E13908"/>
    <w:rsid w:val="00E1684C"/>
    <w:rsid w:val="00E16DE9"/>
    <w:rsid w:val="00E23625"/>
    <w:rsid w:val="00E23E1E"/>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56AC4"/>
    <w:rsid w:val="00E65C7E"/>
    <w:rsid w:val="00E67379"/>
    <w:rsid w:val="00E71031"/>
    <w:rsid w:val="00E7188C"/>
    <w:rsid w:val="00E723FA"/>
    <w:rsid w:val="00E73243"/>
    <w:rsid w:val="00E75D0B"/>
    <w:rsid w:val="00E76C29"/>
    <w:rsid w:val="00E8109C"/>
    <w:rsid w:val="00E8151F"/>
    <w:rsid w:val="00E840EC"/>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B7458"/>
    <w:rsid w:val="00EC0D12"/>
    <w:rsid w:val="00EC2F4B"/>
    <w:rsid w:val="00EC348D"/>
    <w:rsid w:val="00EC41FD"/>
    <w:rsid w:val="00EC4E47"/>
    <w:rsid w:val="00ED0ABA"/>
    <w:rsid w:val="00ED14D9"/>
    <w:rsid w:val="00ED3F72"/>
    <w:rsid w:val="00ED46F8"/>
    <w:rsid w:val="00ED63CB"/>
    <w:rsid w:val="00ED70F1"/>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6C73"/>
    <w:rsid w:val="00EF76C3"/>
    <w:rsid w:val="00EF7CDC"/>
    <w:rsid w:val="00F01E9F"/>
    <w:rsid w:val="00F04F7E"/>
    <w:rsid w:val="00F10271"/>
    <w:rsid w:val="00F10855"/>
    <w:rsid w:val="00F10969"/>
    <w:rsid w:val="00F10BDD"/>
    <w:rsid w:val="00F10D24"/>
    <w:rsid w:val="00F11FDE"/>
    <w:rsid w:val="00F12119"/>
    <w:rsid w:val="00F12F86"/>
    <w:rsid w:val="00F145E3"/>
    <w:rsid w:val="00F15ECE"/>
    <w:rsid w:val="00F17B74"/>
    <w:rsid w:val="00F21B75"/>
    <w:rsid w:val="00F228A7"/>
    <w:rsid w:val="00F24FA1"/>
    <w:rsid w:val="00F25259"/>
    <w:rsid w:val="00F26269"/>
    <w:rsid w:val="00F262A0"/>
    <w:rsid w:val="00F304B4"/>
    <w:rsid w:val="00F30BB7"/>
    <w:rsid w:val="00F310F8"/>
    <w:rsid w:val="00F31BAA"/>
    <w:rsid w:val="00F3319C"/>
    <w:rsid w:val="00F34783"/>
    <w:rsid w:val="00F356B4"/>
    <w:rsid w:val="00F40E86"/>
    <w:rsid w:val="00F42450"/>
    <w:rsid w:val="00F431B7"/>
    <w:rsid w:val="00F4532D"/>
    <w:rsid w:val="00F467FB"/>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195"/>
    <w:rsid w:val="00F744FE"/>
    <w:rsid w:val="00F74FFA"/>
    <w:rsid w:val="00F75592"/>
    <w:rsid w:val="00F7666B"/>
    <w:rsid w:val="00F76C2B"/>
    <w:rsid w:val="00F7717F"/>
    <w:rsid w:val="00F773D2"/>
    <w:rsid w:val="00F77D57"/>
    <w:rsid w:val="00F80AFD"/>
    <w:rsid w:val="00F80EC6"/>
    <w:rsid w:val="00F83558"/>
    <w:rsid w:val="00F83EEE"/>
    <w:rsid w:val="00F8558F"/>
    <w:rsid w:val="00F85E12"/>
    <w:rsid w:val="00F8768C"/>
    <w:rsid w:val="00F90C55"/>
    <w:rsid w:val="00F91833"/>
    <w:rsid w:val="00F9442E"/>
    <w:rsid w:val="00F97F48"/>
    <w:rsid w:val="00FA08A6"/>
    <w:rsid w:val="00FA0D41"/>
    <w:rsid w:val="00FA13E0"/>
    <w:rsid w:val="00FA1971"/>
    <w:rsid w:val="00FA2848"/>
    <w:rsid w:val="00FA2FEA"/>
    <w:rsid w:val="00FA33BB"/>
    <w:rsid w:val="00FA55B3"/>
    <w:rsid w:val="00FA6432"/>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1401"/>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49"/>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rsid w:val="00140A4C"/>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73"/>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9C59BD"/>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40"/>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 w:type="paragraph" w:customStyle="1" w:styleId="ComputerCmds">
    <w:name w:val="Computer Cmds"/>
    <w:basedOn w:val="Normal"/>
    <w:link w:val="ComputerCmdsChar"/>
    <w:qFormat/>
    <w:rsid w:val="00E67379"/>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E67379"/>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AllenAircraft/PWC-OLS" TargetMode="External"/><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github.com/AllenAircraft/PWC-OLS/tree/main"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AllenAircraft/PWC-OLS/tree/ma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llenAircraft/PWC-OLS"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github.com/AllenAircraft/PWC-OLS.git" TargetMode="External"/><Relationship Id="rId8" Type="http://schemas.openxmlformats.org/officeDocument/2006/relationships/header" Target="header1.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AllenAircraft/PWC-OLS"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eader" Target="header2.xml"/><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40</TotalTime>
  <Pages>65</Pages>
  <Words>11639</Words>
  <Characters>66343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77827</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3</cp:revision>
  <cp:lastPrinted>2025-03-18T19:57:00Z</cp:lastPrinted>
  <dcterms:created xsi:type="dcterms:W3CDTF">2026-09-23T20:39:00Z</dcterms:created>
  <dcterms:modified xsi:type="dcterms:W3CDTF">2026-09-23T22:41:00Z</dcterms:modified>
</cp:coreProperties>
</file>