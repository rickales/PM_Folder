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651CD6C5" w14:textId="126EB974" w:rsidR="00550A76" w:rsidRPr="003038C9" w:rsidRDefault="007B6B88" w:rsidP="001A2994">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r w:rsidRPr="003038C9">
        <w:rPr>
          <w:rFonts w:ascii="Arial" w:hAnsi="Arial" w:cs="Arial"/>
          <w:sz w:val="22"/>
          <w:szCs w:val="22"/>
        </w:rPr>
        <w:t>RAVENNA, OHI</w:t>
      </w:r>
    </w:p>
    <w:p w14:paraId="508013F1" w14:textId="1DA4D406" w:rsidR="00C4226E" w:rsidRDefault="00C4226E" w:rsidP="000664BF">
      <w:pPr>
        <w:rPr>
          <w:rFonts w:cs="Arial"/>
          <w:szCs w:val="22"/>
        </w:rPr>
      </w:pPr>
      <w:bookmarkStart w:id="1" w:name="_Hlk191715830"/>
      <w:r>
        <w:rPr>
          <w:rFonts w:cs="Arial"/>
          <w:szCs w:val="22"/>
        </w:rPr>
        <w:lastRenderedPageBreak/>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r w:rsidR="001625B7" w14:paraId="54E7FE98" w14:textId="77777777" w:rsidTr="00DE6C3A">
        <w:tc>
          <w:tcPr>
            <w:tcW w:w="1075" w:type="dxa"/>
          </w:tcPr>
          <w:p w14:paraId="597218A2" w14:textId="3AB01CCA" w:rsidR="001625B7" w:rsidRDefault="001625B7" w:rsidP="001625B7">
            <w:pPr>
              <w:rPr>
                <w:rFonts w:cs="Arial"/>
                <w:szCs w:val="22"/>
              </w:rPr>
            </w:pPr>
            <w:r>
              <w:rPr>
                <w:rFonts w:cs="Arial"/>
                <w:szCs w:val="22"/>
              </w:rPr>
              <w:t xml:space="preserve">Draft 2 </w:t>
            </w:r>
          </w:p>
        </w:tc>
        <w:tc>
          <w:tcPr>
            <w:tcW w:w="4680" w:type="dxa"/>
          </w:tcPr>
          <w:p w14:paraId="0927D519" w14:textId="78181AFB" w:rsidR="001625B7" w:rsidRDefault="001625B7" w:rsidP="001625B7">
            <w:pPr>
              <w:rPr>
                <w:rFonts w:cs="Arial"/>
                <w:szCs w:val="22"/>
              </w:rPr>
            </w:pPr>
            <w:r>
              <w:rPr>
                <w:rFonts w:cs="Arial"/>
                <w:szCs w:val="22"/>
              </w:rPr>
              <w:t xml:space="preserve">Wholesale update of test cases, first draft complete </w:t>
            </w:r>
          </w:p>
        </w:tc>
        <w:tc>
          <w:tcPr>
            <w:tcW w:w="2250" w:type="dxa"/>
          </w:tcPr>
          <w:p w14:paraId="5826E1A5" w14:textId="1B28445E" w:rsidR="001625B7" w:rsidRDefault="001625B7" w:rsidP="001625B7">
            <w:pPr>
              <w:rPr>
                <w:rFonts w:cs="Arial"/>
                <w:szCs w:val="22"/>
              </w:rPr>
            </w:pPr>
            <w:r>
              <w:rPr>
                <w:rFonts w:cs="Arial"/>
                <w:szCs w:val="22"/>
              </w:rPr>
              <w:t>R. Ales</w:t>
            </w:r>
          </w:p>
        </w:tc>
        <w:tc>
          <w:tcPr>
            <w:tcW w:w="1345" w:type="dxa"/>
          </w:tcPr>
          <w:p w14:paraId="18B45D5F" w14:textId="77777777" w:rsidR="001625B7" w:rsidRDefault="001625B7" w:rsidP="001625B7">
            <w:pPr>
              <w:rPr>
                <w:rFonts w:cs="Arial"/>
                <w:szCs w:val="22"/>
              </w:rPr>
            </w:pPr>
            <w:r>
              <w:rPr>
                <w:rFonts w:cs="Arial"/>
                <w:szCs w:val="22"/>
              </w:rPr>
              <w:t>2025/04/10</w:t>
            </w:r>
          </w:p>
          <w:p w14:paraId="66AB4E4E" w14:textId="6DC85D64" w:rsidR="001625B7" w:rsidRDefault="001625B7" w:rsidP="001625B7">
            <w:pPr>
              <w:rPr>
                <w:rFonts w:cs="Arial"/>
                <w:szCs w:val="22"/>
              </w:rPr>
            </w:pP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18436C7F" w14:textId="375A2B74" w:rsidR="00AA2A5E" w:rsidRDefault="00A4371F">
          <w:pPr>
            <w:pStyle w:val="TOC1"/>
            <w:rPr>
              <w:rFonts w:asciiTheme="minorHAnsi" w:eastAsiaTheme="minorEastAsia" w:hAnsiTheme="minorHAnsi" w:cstheme="minorBidi"/>
              <w:smallCaps w:val="0"/>
              <w:kern w:val="2"/>
              <w:sz w:val="24"/>
              <w:szCs w:val="24"/>
              <w14:ligatures w14:val="standardContextual"/>
            </w:rPr>
          </w:pPr>
          <w:r>
            <w:fldChar w:fldCharType="begin"/>
          </w:r>
          <w:r>
            <w:instrText xml:space="preserve"> TOC \o "1-3" \h \z \t "L3 Section,3" </w:instrText>
          </w:r>
          <w:r>
            <w:fldChar w:fldCharType="separate"/>
          </w:r>
          <w:hyperlink w:anchor="_Toc195183292" w:history="1">
            <w:r w:rsidR="00AA2A5E" w:rsidRPr="00EE3580">
              <w:rPr>
                <w:rStyle w:val="Hyperlink"/>
              </w:rPr>
              <w:t>1.0</w:t>
            </w:r>
            <w:r w:rsidR="00AA2A5E">
              <w:rPr>
                <w:rFonts w:asciiTheme="minorHAnsi" w:eastAsiaTheme="minorEastAsia" w:hAnsiTheme="minorHAnsi" w:cstheme="minorBidi"/>
                <w:smallCaps w:val="0"/>
                <w:kern w:val="2"/>
                <w:sz w:val="24"/>
                <w:szCs w:val="24"/>
                <w14:ligatures w14:val="standardContextual"/>
              </w:rPr>
              <w:tab/>
            </w:r>
            <w:r w:rsidR="00AA2A5E" w:rsidRPr="00EE3580">
              <w:rPr>
                <w:rStyle w:val="Hyperlink"/>
              </w:rPr>
              <w:t>Purpose of Test Procedure</w:t>
            </w:r>
            <w:r w:rsidR="00AA2A5E">
              <w:rPr>
                <w:webHidden/>
              </w:rPr>
              <w:tab/>
            </w:r>
            <w:r w:rsidR="00AA2A5E">
              <w:rPr>
                <w:webHidden/>
              </w:rPr>
              <w:fldChar w:fldCharType="begin"/>
            </w:r>
            <w:r w:rsidR="00AA2A5E">
              <w:rPr>
                <w:webHidden/>
              </w:rPr>
              <w:instrText xml:space="preserve"> PAGEREF _Toc195183292 \h </w:instrText>
            </w:r>
            <w:r w:rsidR="00AA2A5E">
              <w:rPr>
                <w:webHidden/>
              </w:rPr>
            </w:r>
            <w:r w:rsidR="00AA2A5E">
              <w:rPr>
                <w:webHidden/>
              </w:rPr>
              <w:fldChar w:fldCharType="separate"/>
            </w:r>
            <w:r w:rsidR="00AA2A5E">
              <w:rPr>
                <w:webHidden/>
              </w:rPr>
              <w:t>4</w:t>
            </w:r>
            <w:r w:rsidR="00AA2A5E">
              <w:rPr>
                <w:webHidden/>
              </w:rPr>
              <w:fldChar w:fldCharType="end"/>
            </w:r>
          </w:hyperlink>
        </w:p>
        <w:p w14:paraId="6DA5FB0F" w14:textId="54D0957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3" w:history="1">
            <w:r w:rsidRPr="00EE3580">
              <w:rPr>
                <w:rStyle w:val="Hyperlink"/>
              </w:rPr>
              <w:t>1.1</w:t>
            </w:r>
            <w:r>
              <w:rPr>
                <w:rFonts w:asciiTheme="minorHAnsi" w:eastAsiaTheme="minorEastAsia" w:hAnsiTheme="minorHAnsi" w:cstheme="minorBidi"/>
                <w:smallCaps w:val="0"/>
                <w:kern w:val="2"/>
                <w:sz w:val="24"/>
                <w:szCs w:val="24"/>
                <w14:ligatures w14:val="standardContextual"/>
              </w:rPr>
              <w:tab/>
            </w:r>
            <w:r w:rsidRPr="00EE3580">
              <w:rPr>
                <w:rStyle w:val="Hyperlink"/>
              </w:rPr>
              <w:t>Reference Documents:</w:t>
            </w:r>
            <w:r>
              <w:rPr>
                <w:webHidden/>
              </w:rPr>
              <w:tab/>
            </w:r>
            <w:r>
              <w:rPr>
                <w:webHidden/>
              </w:rPr>
              <w:fldChar w:fldCharType="begin"/>
            </w:r>
            <w:r>
              <w:rPr>
                <w:webHidden/>
              </w:rPr>
              <w:instrText xml:space="preserve"> PAGEREF _Toc195183293 \h </w:instrText>
            </w:r>
            <w:r>
              <w:rPr>
                <w:webHidden/>
              </w:rPr>
            </w:r>
            <w:r>
              <w:rPr>
                <w:webHidden/>
              </w:rPr>
              <w:fldChar w:fldCharType="separate"/>
            </w:r>
            <w:r>
              <w:rPr>
                <w:webHidden/>
              </w:rPr>
              <w:t>4</w:t>
            </w:r>
            <w:r>
              <w:rPr>
                <w:webHidden/>
              </w:rPr>
              <w:fldChar w:fldCharType="end"/>
            </w:r>
          </w:hyperlink>
        </w:p>
        <w:p w14:paraId="139D4DC3" w14:textId="6B742CA6"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4" w:history="1">
            <w:r w:rsidRPr="00EE3580">
              <w:rPr>
                <w:rStyle w:val="Hyperlink"/>
              </w:rPr>
              <w:t>1.2</w:t>
            </w:r>
            <w:r>
              <w:rPr>
                <w:rFonts w:asciiTheme="minorHAnsi" w:eastAsiaTheme="minorEastAsia" w:hAnsiTheme="minorHAnsi" w:cstheme="minorBidi"/>
                <w:smallCaps w:val="0"/>
                <w:kern w:val="2"/>
                <w:sz w:val="24"/>
                <w:szCs w:val="24"/>
                <w14:ligatures w14:val="standardContextual"/>
              </w:rPr>
              <w:tab/>
            </w:r>
            <w:r w:rsidRPr="00EE3580">
              <w:rPr>
                <w:rStyle w:val="Hyperlink"/>
              </w:rPr>
              <w:t>Notation</w:t>
            </w:r>
            <w:r>
              <w:rPr>
                <w:webHidden/>
              </w:rPr>
              <w:tab/>
            </w:r>
            <w:r>
              <w:rPr>
                <w:webHidden/>
              </w:rPr>
              <w:fldChar w:fldCharType="begin"/>
            </w:r>
            <w:r>
              <w:rPr>
                <w:webHidden/>
              </w:rPr>
              <w:instrText xml:space="preserve"> PAGEREF _Toc195183294 \h </w:instrText>
            </w:r>
            <w:r>
              <w:rPr>
                <w:webHidden/>
              </w:rPr>
            </w:r>
            <w:r>
              <w:rPr>
                <w:webHidden/>
              </w:rPr>
              <w:fldChar w:fldCharType="separate"/>
            </w:r>
            <w:r>
              <w:rPr>
                <w:webHidden/>
              </w:rPr>
              <w:t>4</w:t>
            </w:r>
            <w:r>
              <w:rPr>
                <w:webHidden/>
              </w:rPr>
              <w:fldChar w:fldCharType="end"/>
            </w:r>
          </w:hyperlink>
        </w:p>
        <w:p w14:paraId="14BCE71E" w14:textId="4CBE39C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5" w:history="1">
            <w:r w:rsidRPr="00EE3580">
              <w:rPr>
                <w:rStyle w:val="Hyperlink"/>
              </w:rPr>
              <w:t>2.0</w:t>
            </w:r>
            <w:r>
              <w:rPr>
                <w:rFonts w:asciiTheme="minorHAnsi" w:eastAsiaTheme="minorEastAsia" w:hAnsiTheme="minorHAnsi" w:cstheme="minorBidi"/>
                <w:smallCaps w:val="0"/>
                <w:kern w:val="2"/>
                <w:sz w:val="24"/>
                <w:szCs w:val="24"/>
                <w14:ligatures w14:val="standardContextual"/>
              </w:rPr>
              <w:tab/>
            </w:r>
            <w:r w:rsidRPr="00EE3580">
              <w:rPr>
                <w:rStyle w:val="Hyperlink"/>
              </w:rPr>
              <w:t>Test Plan</w:t>
            </w:r>
            <w:r>
              <w:rPr>
                <w:webHidden/>
              </w:rPr>
              <w:tab/>
            </w:r>
            <w:r>
              <w:rPr>
                <w:webHidden/>
              </w:rPr>
              <w:fldChar w:fldCharType="begin"/>
            </w:r>
            <w:r>
              <w:rPr>
                <w:webHidden/>
              </w:rPr>
              <w:instrText xml:space="preserve"> PAGEREF _Toc195183295 \h </w:instrText>
            </w:r>
            <w:r>
              <w:rPr>
                <w:webHidden/>
              </w:rPr>
            </w:r>
            <w:r>
              <w:rPr>
                <w:webHidden/>
              </w:rPr>
              <w:fldChar w:fldCharType="separate"/>
            </w:r>
            <w:r>
              <w:rPr>
                <w:webHidden/>
              </w:rPr>
              <w:t>4</w:t>
            </w:r>
            <w:r>
              <w:rPr>
                <w:webHidden/>
              </w:rPr>
              <w:fldChar w:fldCharType="end"/>
            </w:r>
          </w:hyperlink>
        </w:p>
        <w:p w14:paraId="2DFB22FF" w14:textId="7C6C52A3"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6" w:history="1">
            <w:r w:rsidRPr="00EE3580">
              <w:rPr>
                <w:rStyle w:val="Hyperlink"/>
              </w:rPr>
              <w:t>2.1</w:t>
            </w:r>
            <w:r>
              <w:rPr>
                <w:rFonts w:asciiTheme="minorHAnsi" w:eastAsiaTheme="minorEastAsia" w:hAnsiTheme="minorHAnsi" w:cstheme="minorBidi"/>
                <w:smallCaps w:val="0"/>
                <w:kern w:val="2"/>
                <w:sz w:val="24"/>
                <w:szCs w:val="24"/>
                <w14:ligatures w14:val="standardContextual"/>
              </w:rPr>
              <w:tab/>
            </w:r>
            <w:r w:rsidRPr="00EE3580">
              <w:rPr>
                <w:rStyle w:val="Hyperlink"/>
              </w:rPr>
              <w:t>Requirements Cross Reference Summaries</w:t>
            </w:r>
            <w:r>
              <w:rPr>
                <w:webHidden/>
              </w:rPr>
              <w:tab/>
            </w:r>
            <w:r>
              <w:rPr>
                <w:webHidden/>
              </w:rPr>
              <w:fldChar w:fldCharType="begin"/>
            </w:r>
            <w:r>
              <w:rPr>
                <w:webHidden/>
              </w:rPr>
              <w:instrText xml:space="preserve"> PAGEREF _Toc195183296 \h </w:instrText>
            </w:r>
            <w:r>
              <w:rPr>
                <w:webHidden/>
              </w:rPr>
            </w:r>
            <w:r>
              <w:rPr>
                <w:webHidden/>
              </w:rPr>
              <w:fldChar w:fldCharType="separate"/>
            </w:r>
            <w:r>
              <w:rPr>
                <w:webHidden/>
              </w:rPr>
              <w:t>4</w:t>
            </w:r>
            <w:r>
              <w:rPr>
                <w:webHidden/>
              </w:rPr>
              <w:fldChar w:fldCharType="end"/>
            </w:r>
          </w:hyperlink>
        </w:p>
        <w:p w14:paraId="167A53DA" w14:textId="3FD969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7" w:history="1">
            <w:r w:rsidRPr="00EE3580">
              <w:rPr>
                <w:rStyle w:val="Hyperlink"/>
              </w:rPr>
              <w:t>2.2</w:t>
            </w:r>
            <w:r>
              <w:rPr>
                <w:rFonts w:asciiTheme="minorHAnsi" w:eastAsiaTheme="minorEastAsia" w:hAnsiTheme="minorHAnsi" w:cstheme="minorBidi"/>
                <w:smallCaps w:val="0"/>
                <w:kern w:val="2"/>
                <w:sz w:val="24"/>
                <w:szCs w:val="24"/>
                <w14:ligatures w14:val="standardContextual"/>
              </w:rPr>
              <w:tab/>
            </w:r>
            <w:r w:rsidRPr="00EE3580">
              <w:rPr>
                <w:rStyle w:val="Hyperlink"/>
              </w:rPr>
              <w:t>Test</w:t>
            </w:r>
            <w:r>
              <w:rPr>
                <w:webHidden/>
              </w:rPr>
              <w:tab/>
            </w:r>
            <w:r>
              <w:rPr>
                <w:webHidden/>
              </w:rPr>
              <w:fldChar w:fldCharType="begin"/>
            </w:r>
            <w:r>
              <w:rPr>
                <w:webHidden/>
              </w:rPr>
              <w:instrText xml:space="preserve"> PAGEREF _Toc195183297 \h </w:instrText>
            </w:r>
            <w:r>
              <w:rPr>
                <w:webHidden/>
              </w:rPr>
            </w:r>
            <w:r>
              <w:rPr>
                <w:webHidden/>
              </w:rPr>
              <w:fldChar w:fldCharType="separate"/>
            </w:r>
            <w:r>
              <w:rPr>
                <w:webHidden/>
              </w:rPr>
              <w:t>5</w:t>
            </w:r>
            <w:r>
              <w:rPr>
                <w:webHidden/>
              </w:rPr>
              <w:fldChar w:fldCharType="end"/>
            </w:r>
          </w:hyperlink>
        </w:p>
        <w:p w14:paraId="6DEF830C" w14:textId="3ECFF1C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8" w:history="1">
            <w:r w:rsidRPr="00EE3580">
              <w:rPr>
                <w:rStyle w:val="Hyperlink"/>
              </w:rPr>
              <w:t>2.3</w:t>
            </w:r>
            <w:r>
              <w:rPr>
                <w:rFonts w:asciiTheme="minorHAnsi" w:eastAsiaTheme="minorEastAsia" w:hAnsiTheme="minorHAnsi" w:cstheme="minorBidi"/>
                <w:smallCaps w:val="0"/>
                <w:kern w:val="2"/>
                <w:sz w:val="24"/>
                <w:szCs w:val="24"/>
                <w14:ligatures w14:val="standardContextual"/>
              </w:rPr>
              <w:tab/>
            </w:r>
            <w:r w:rsidRPr="00EE3580">
              <w:rPr>
                <w:rStyle w:val="Hyperlink"/>
              </w:rPr>
              <w:t>Analysis</w:t>
            </w:r>
            <w:r>
              <w:rPr>
                <w:webHidden/>
              </w:rPr>
              <w:tab/>
            </w:r>
            <w:r>
              <w:rPr>
                <w:webHidden/>
              </w:rPr>
              <w:fldChar w:fldCharType="begin"/>
            </w:r>
            <w:r>
              <w:rPr>
                <w:webHidden/>
              </w:rPr>
              <w:instrText xml:space="preserve"> PAGEREF _Toc195183298 \h </w:instrText>
            </w:r>
            <w:r>
              <w:rPr>
                <w:webHidden/>
              </w:rPr>
            </w:r>
            <w:r>
              <w:rPr>
                <w:webHidden/>
              </w:rPr>
              <w:fldChar w:fldCharType="separate"/>
            </w:r>
            <w:r>
              <w:rPr>
                <w:webHidden/>
              </w:rPr>
              <w:t>5</w:t>
            </w:r>
            <w:r>
              <w:rPr>
                <w:webHidden/>
              </w:rPr>
              <w:fldChar w:fldCharType="end"/>
            </w:r>
          </w:hyperlink>
        </w:p>
        <w:p w14:paraId="18834DAF" w14:textId="1F583A3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9" w:history="1">
            <w:r w:rsidRPr="00EE3580">
              <w:rPr>
                <w:rStyle w:val="Hyperlink"/>
              </w:rPr>
              <w:t>2.4</w:t>
            </w:r>
            <w:r>
              <w:rPr>
                <w:rFonts w:asciiTheme="minorHAnsi" w:eastAsiaTheme="minorEastAsia" w:hAnsiTheme="minorHAnsi" w:cstheme="minorBidi"/>
                <w:smallCaps w:val="0"/>
                <w:kern w:val="2"/>
                <w:sz w:val="24"/>
                <w:szCs w:val="24"/>
                <w14:ligatures w14:val="standardContextual"/>
              </w:rPr>
              <w:tab/>
            </w:r>
            <w:r w:rsidRPr="00EE3580">
              <w:rPr>
                <w:rStyle w:val="Hyperlink"/>
              </w:rPr>
              <w:t>Inspection</w:t>
            </w:r>
            <w:r>
              <w:rPr>
                <w:webHidden/>
              </w:rPr>
              <w:tab/>
            </w:r>
            <w:r>
              <w:rPr>
                <w:webHidden/>
              </w:rPr>
              <w:fldChar w:fldCharType="begin"/>
            </w:r>
            <w:r>
              <w:rPr>
                <w:webHidden/>
              </w:rPr>
              <w:instrText xml:space="preserve"> PAGEREF _Toc195183299 \h </w:instrText>
            </w:r>
            <w:r>
              <w:rPr>
                <w:webHidden/>
              </w:rPr>
            </w:r>
            <w:r>
              <w:rPr>
                <w:webHidden/>
              </w:rPr>
              <w:fldChar w:fldCharType="separate"/>
            </w:r>
            <w:r>
              <w:rPr>
                <w:webHidden/>
              </w:rPr>
              <w:t>5</w:t>
            </w:r>
            <w:r>
              <w:rPr>
                <w:webHidden/>
              </w:rPr>
              <w:fldChar w:fldCharType="end"/>
            </w:r>
          </w:hyperlink>
        </w:p>
        <w:p w14:paraId="004802D4" w14:textId="4B695EB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0" w:history="1">
            <w:r w:rsidRPr="00EE3580">
              <w:rPr>
                <w:rStyle w:val="Hyperlink"/>
              </w:rPr>
              <w:t>2.5</w:t>
            </w:r>
            <w:r>
              <w:rPr>
                <w:rFonts w:asciiTheme="minorHAnsi" w:eastAsiaTheme="minorEastAsia" w:hAnsiTheme="minorHAnsi" w:cstheme="minorBidi"/>
                <w:smallCaps w:val="0"/>
                <w:kern w:val="2"/>
                <w:sz w:val="24"/>
                <w:szCs w:val="24"/>
                <w14:ligatures w14:val="standardContextual"/>
              </w:rPr>
              <w:tab/>
            </w:r>
            <w:r w:rsidRPr="00EE3580">
              <w:rPr>
                <w:rStyle w:val="Hyperlink"/>
              </w:rPr>
              <w:t>Test Results Record</w:t>
            </w:r>
            <w:r>
              <w:rPr>
                <w:webHidden/>
              </w:rPr>
              <w:tab/>
            </w:r>
            <w:r>
              <w:rPr>
                <w:webHidden/>
              </w:rPr>
              <w:fldChar w:fldCharType="begin"/>
            </w:r>
            <w:r>
              <w:rPr>
                <w:webHidden/>
              </w:rPr>
              <w:instrText xml:space="preserve"> PAGEREF _Toc195183300 \h </w:instrText>
            </w:r>
            <w:r>
              <w:rPr>
                <w:webHidden/>
              </w:rPr>
            </w:r>
            <w:r>
              <w:rPr>
                <w:webHidden/>
              </w:rPr>
              <w:fldChar w:fldCharType="separate"/>
            </w:r>
            <w:r>
              <w:rPr>
                <w:webHidden/>
              </w:rPr>
              <w:t>5</w:t>
            </w:r>
            <w:r>
              <w:rPr>
                <w:webHidden/>
              </w:rPr>
              <w:fldChar w:fldCharType="end"/>
            </w:r>
          </w:hyperlink>
        </w:p>
        <w:p w14:paraId="65A120BB" w14:textId="3BDDD7D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1" w:history="1">
            <w:r w:rsidRPr="00EE3580">
              <w:rPr>
                <w:rStyle w:val="Hyperlink"/>
              </w:rPr>
              <w:t>3.0</w:t>
            </w:r>
            <w:r>
              <w:rPr>
                <w:rFonts w:asciiTheme="minorHAnsi" w:eastAsiaTheme="minorEastAsia" w:hAnsiTheme="minorHAnsi" w:cstheme="minorBidi"/>
                <w:smallCaps w:val="0"/>
                <w:kern w:val="2"/>
                <w:sz w:val="24"/>
                <w:szCs w:val="24"/>
                <w14:ligatures w14:val="standardContextual"/>
              </w:rPr>
              <w:tab/>
            </w:r>
            <w:r w:rsidRPr="00EE3580">
              <w:rPr>
                <w:rStyle w:val="Hyperlink"/>
              </w:rPr>
              <w:t>Description of Test Item</w:t>
            </w:r>
            <w:r>
              <w:rPr>
                <w:webHidden/>
              </w:rPr>
              <w:tab/>
            </w:r>
            <w:r>
              <w:rPr>
                <w:webHidden/>
              </w:rPr>
              <w:fldChar w:fldCharType="begin"/>
            </w:r>
            <w:r>
              <w:rPr>
                <w:webHidden/>
              </w:rPr>
              <w:instrText xml:space="preserve"> PAGEREF _Toc195183301 \h </w:instrText>
            </w:r>
            <w:r>
              <w:rPr>
                <w:webHidden/>
              </w:rPr>
            </w:r>
            <w:r>
              <w:rPr>
                <w:webHidden/>
              </w:rPr>
              <w:fldChar w:fldCharType="separate"/>
            </w:r>
            <w:r>
              <w:rPr>
                <w:webHidden/>
              </w:rPr>
              <w:t>5</w:t>
            </w:r>
            <w:r>
              <w:rPr>
                <w:webHidden/>
              </w:rPr>
              <w:fldChar w:fldCharType="end"/>
            </w:r>
          </w:hyperlink>
        </w:p>
        <w:p w14:paraId="71719C18" w14:textId="4536A32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2" w:history="1">
            <w:r w:rsidRPr="00EE3580">
              <w:rPr>
                <w:rStyle w:val="Hyperlink"/>
              </w:rPr>
              <w:t>3.1</w:t>
            </w:r>
            <w:r>
              <w:rPr>
                <w:rFonts w:asciiTheme="minorHAnsi" w:eastAsiaTheme="minorEastAsia" w:hAnsiTheme="minorHAnsi" w:cstheme="minorBidi"/>
                <w:smallCaps w:val="0"/>
                <w:kern w:val="2"/>
                <w:sz w:val="24"/>
                <w:szCs w:val="24"/>
                <w14:ligatures w14:val="standardContextual"/>
              </w:rPr>
              <w:tab/>
            </w:r>
            <w:r w:rsidRPr="00EE3580">
              <w:rPr>
                <w:rStyle w:val="Hyperlink"/>
              </w:rPr>
              <w:t>General Test Data Requirements</w:t>
            </w:r>
            <w:r>
              <w:rPr>
                <w:webHidden/>
              </w:rPr>
              <w:tab/>
            </w:r>
            <w:r>
              <w:rPr>
                <w:webHidden/>
              </w:rPr>
              <w:fldChar w:fldCharType="begin"/>
            </w:r>
            <w:r>
              <w:rPr>
                <w:webHidden/>
              </w:rPr>
              <w:instrText xml:space="preserve"> PAGEREF _Toc195183302 \h </w:instrText>
            </w:r>
            <w:r>
              <w:rPr>
                <w:webHidden/>
              </w:rPr>
            </w:r>
            <w:r>
              <w:rPr>
                <w:webHidden/>
              </w:rPr>
              <w:fldChar w:fldCharType="separate"/>
            </w:r>
            <w:r>
              <w:rPr>
                <w:webHidden/>
              </w:rPr>
              <w:t>5</w:t>
            </w:r>
            <w:r>
              <w:rPr>
                <w:webHidden/>
              </w:rPr>
              <w:fldChar w:fldCharType="end"/>
            </w:r>
          </w:hyperlink>
        </w:p>
        <w:p w14:paraId="2E7E3E1B" w14:textId="6EF0490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3" w:history="1">
            <w:r w:rsidRPr="00EE3580">
              <w:rPr>
                <w:rStyle w:val="Hyperlink"/>
              </w:rPr>
              <w:t>3.2</w:t>
            </w:r>
            <w:r>
              <w:rPr>
                <w:rFonts w:asciiTheme="minorHAnsi" w:eastAsiaTheme="minorEastAsia" w:hAnsiTheme="minorHAnsi" w:cstheme="minorBidi"/>
                <w:smallCaps w:val="0"/>
                <w:kern w:val="2"/>
                <w:sz w:val="24"/>
                <w:szCs w:val="24"/>
                <w14:ligatures w14:val="standardContextual"/>
              </w:rPr>
              <w:tab/>
            </w:r>
            <w:r w:rsidRPr="00EE3580">
              <w:rPr>
                <w:rStyle w:val="Hyperlink"/>
              </w:rPr>
              <w:t>Criteria for Retest</w:t>
            </w:r>
            <w:r>
              <w:rPr>
                <w:webHidden/>
              </w:rPr>
              <w:tab/>
            </w:r>
            <w:r>
              <w:rPr>
                <w:webHidden/>
              </w:rPr>
              <w:fldChar w:fldCharType="begin"/>
            </w:r>
            <w:r>
              <w:rPr>
                <w:webHidden/>
              </w:rPr>
              <w:instrText xml:space="preserve"> PAGEREF _Toc195183303 \h </w:instrText>
            </w:r>
            <w:r>
              <w:rPr>
                <w:webHidden/>
              </w:rPr>
            </w:r>
            <w:r>
              <w:rPr>
                <w:webHidden/>
              </w:rPr>
              <w:fldChar w:fldCharType="separate"/>
            </w:r>
            <w:r>
              <w:rPr>
                <w:webHidden/>
              </w:rPr>
              <w:t>6</w:t>
            </w:r>
            <w:r>
              <w:rPr>
                <w:webHidden/>
              </w:rPr>
              <w:fldChar w:fldCharType="end"/>
            </w:r>
          </w:hyperlink>
        </w:p>
        <w:p w14:paraId="3C214F2D" w14:textId="6FF5898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4" w:history="1">
            <w:r w:rsidRPr="00EE3580">
              <w:rPr>
                <w:rStyle w:val="Hyperlink"/>
              </w:rPr>
              <w:t>4.0</w:t>
            </w:r>
            <w:r>
              <w:rPr>
                <w:rFonts w:asciiTheme="minorHAnsi" w:eastAsiaTheme="minorEastAsia" w:hAnsiTheme="minorHAnsi" w:cstheme="minorBidi"/>
                <w:smallCaps w:val="0"/>
                <w:kern w:val="2"/>
                <w:sz w:val="24"/>
                <w:szCs w:val="24"/>
                <w14:ligatures w14:val="standardContextual"/>
              </w:rPr>
              <w:tab/>
            </w:r>
            <w:r w:rsidRPr="00EE3580">
              <w:rPr>
                <w:rStyle w:val="Hyperlink"/>
              </w:rPr>
              <w:t>Test Approach</w:t>
            </w:r>
            <w:r>
              <w:rPr>
                <w:webHidden/>
              </w:rPr>
              <w:tab/>
            </w:r>
            <w:r>
              <w:rPr>
                <w:webHidden/>
              </w:rPr>
              <w:fldChar w:fldCharType="begin"/>
            </w:r>
            <w:r>
              <w:rPr>
                <w:webHidden/>
              </w:rPr>
              <w:instrText xml:space="preserve"> PAGEREF _Toc195183304 \h </w:instrText>
            </w:r>
            <w:r>
              <w:rPr>
                <w:webHidden/>
              </w:rPr>
            </w:r>
            <w:r>
              <w:rPr>
                <w:webHidden/>
              </w:rPr>
              <w:fldChar w:fldCharType="separate"/>
            </w:r>
            <w:r>
              <w:rPr>
                <w:webHidden/>
              </w:rPr>
              <w:t>6</w:t>
            </w:r>
            <w:r>
              <w:rPr>
                <w:webHidden/>
              </w:rPr>
              <w:fldChar w:fldCharType="end"/>
            </w:r>
          </w:hyperlink>
        </w:p>
        <w:p w14:paraId="64E7421E" w14:textId="6C6B4B0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5" w:history="1">
            <w:r w:rsidRPr="00EE3580">
              <w:rPr>
                <w:rStyle w:val="Hyperlink"/>
              </w:rPr>
              <w:t>4.1</w:t>
            </w:r>
            <w:r>
              <w:rPr>
                <w:rFonts w:asciiTheme="minorHAnsi" w:eastAsiaTheme="minorEastAsia" w:hAnsiTheme="minorHAnsi" w:cstheme="minorBidi"/>
                <w:smallCaps w:val="0"/>
                <w:kern w:val="2"/>
                <w:sz w:val="24"/>
                <w:szCs w:val="24"/>
                <w14:ligatures w14:val="standardContextual"/>
              </w:rPr>
              <w:tab/>
            </w:r>
            <w:r w:rsidRPr="00EE3580">
              <w:rPr>
                <w:rStyle w:val="Hyperlink"/>
              </w:rPr>
              <w:t>Test Conditions</w:t>
            </w:r>
            <w:r>
              <w:rPr>
                <w:webHidden/>
              </w:rPr>
              <w:tab/>
            </w:r>
            <w:r>
              <w:rPr>
                <w:webHidden/>
              </w:rPr>
              <w:fldChar w:fldCharType="begin"/>
            </w:r>
            <w:r>
              <w:rPr>
                <w:webHidden/>
              </w:rPr>
              <w:instrText xml:space="preserve"> PAGEREF _Toc195183305 \h </w:instrText>
            </w:r>
            <w:r>
              <w:rPr>
                <w:webHidden/>
              </w:rPr>
            </w:r>
            <w:r>
              <w:rPr>
                <w:webHidden/>
              </w:rPr>
              <w:fldChar w:fldCharType="separate"/>
            </w:r>
            <w:r>
              <w:rPr>
                <w:webHidden/>
              </w:rPr>
              <w:t>6</w:t>
            </w:r>
            <w:r>
              <w:rPr>
                <w:webHidden/>
              </w:rPr>
              <w:fldChar w:fldCharType="end"/>
            </w:r>
          </w:hyperlink>
        </w:p>
        <w:p w14:paraId="16E071C3" w14:textId="56A24CD2"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6" w:history="1">
            <w:r w:rsidRPr="00EE3580">
              <w:rPr>
                <w:rStyle w:val="Hyperlink"/>
              </w:rPr>
              <w:t>4.2</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Tolerances</w:t>
            </w:r>
            <w:r>
              <w:rPr>
                <w:webHidden/>
              </w:rPr>
              <w:tab/>
            </w:r>
            <w:r>
              <w:rPr>
                <w:webHidden/>
              </w:rPr>
              <w:fldChar w:fldCharType="begin"/>
            </w:r>
            <w:r>
              <w:rPr>
                <w:webHidden/>
              </w:rPr>
              <w:instrText xml:space="preserve"> PAGEREF _Toc195183306 \h </w:instrText>
            </w:r>
            <w:r>
              <w:rPr>
                <w:webHidden/>
              </w:rPr>
            </w:r>
            <w:r>
              <w:rPr>
                <w:webHidden/>
              </w:rPr>
              <w:fldChar w:fldCharType="separate"/>
            </w:r>
            <w:r>
              <w:rPr>
                <w:webHidden/>
              </w:rPr>
              <w:t>6</w:t>
            </w:r>
            <w:r>
              <w:rPr>
                <w:webHidden/>
              </w:rPr>
              <w:fldChar w:fldCharType="end"/>
            </w:r>
          </w:hyperlink>
        </w:p>
        <w:p w14:paraId="3B78F8CB" w14:textId="7235A8BD"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7" w:history="1">
            <w:r w:rsidRPr="00EE3580">
              <w:rPr>
                <w:rStyle w:val="Hyperlink"/>
              </w:rPr>
              <w:t>4.3</w:t>
            </w:r>
            <w:r>
              <w:rPr>
                <w:rFonts w:asciiTheme="minorHAnsi" w:eastAsiaTheme="minorEastAsia" w:hAnsiTheme="minorHAnsi" w:cstheme="minorBidi"/>
                <w:smallCaps w:val="0"/>
                <w:kern w:val="2"/>
                <w:sz w:val="24"/>
                <w:szCs w:val="24"/>
                <w14:ligatures w14:val="standardContextual"/>
              </w:rPr>
              <w:tab/>
            </w:r>
            <w:r w:rsidRPr="00EE3580">
              <w:rPr>
                <w:rStyle w:val="Hyperlink"/>
              </w:rPr>
              <w:t>Test Fluids</w:t>
            </w:r>
            <w:r>
              <w:rPr>
                <w:webHidden/>
              </w:rPr>
              <w:tab/>
            </w:r>
            <w:r>
              <w:rPr>
                <w:webHidden/>
              </w:rPr>
              <w:fldChar w:fldCharType="begin"/>
            </w:r>
            <w:r>
              <w:rPr>
                <w:webHidden/>
              </w:rPr>
              <w:instrText xml:space="preserve"> PAGEREF _Toc195183307 \h </w:instrText>
            </w:r>
            <w:r>
              <w:rPr>
                <w:webHidden/>
              </w:rPr>
            </w:r>
            <w:r>
              <w:rPr>
                <w:webHidden/>
              </w:rPr>
              <w:fldChar w:fldCharType="separate"/>
            </w:r>
            <w:r>
              <w:rPr>
                <w:webHidden/>
              </w:rPr>
              <w:t>6</w:t>
            </w:r>
            <w:r>
              <w:rPr>
                <w:webHidden/>
              </w:rPr>
              <w:fldChar w:fldCharType="end"/>
            </w:r>
          </w:hyperlink>
        </w:p>
        <w:p w14:paraId="2AED4B01" w14:textId="2516EAF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8" w:history="1">
            <w:r w:rsidRPr="00EE3580">
              <w:rPr>
                <w:rStyle w:val="Hyperlink"/>
              </w:rPr>
              <w:t>4.4</w:t>
            </w:r>
            <w:r>
              <w:rPr>
                <w:rFonts w:asciiTheme="minorHAnsi" w:eastAsiaTheme="minorEastAsia" w:hAnsiTheme="minorHAnsi" w:cstheme="minorBidi"/>
                <w:smallCaps w:val="0"/>
                <w:kern w:val="2"/>
                <w:sz w:val="24"/>
                <w:szCs w:val="24"/>
                <w14:ligatures w14:val="standardContextual"/>
              </w:rPr>
              <w:tab/>
            </w:r>
            <w:r w:rsidRPr="00EE3580">
              <w:rPr>
                <w:rStyle w:val="Hyperlink"/>
              </w:rPr>
              <w:t>Test Setups/Equipment</w:t>
            </w:r>
            <w:r>
              <w:rPr>
                <w:webHidden/>
              </w:rPr>
              <w:tab/>
            </w:r>
            <w:r>
              <w:rPr>
                <w:webHidden/>
              </w:rPr>
              <w:fldChar w:fldCharType="begin"/>
            </w:r>
            <w:r>
              <w:rPr>
                <w:webHidden/>
              </w:rPr>
              <w:instrText xml:space="preserve"> PAGEREF _Toc195183308 \h </w:instrText>
            </w:r>
            <w:r>
              <w:rPr>
                <w:webHidden/>
              </w:rPr>
            </w:r>
            <w:r>
              <w:rPr>
                <w:webHidden/>
              </w:rPr>
              <w:fldChar w:fldCharType="separate"/>
            </w:r>
            <w:r>
              <w:rPr>
                <w:webHidden/>
              </w:rPr>
              <w:t>6</w:t>
            </w:r>
            <w:r>
              <w:rPr>
                <w:webHidden/>
              </w:rPr>
              <w:fldChar w:fldCharType="end"/>
            </w:r>
          </w:hyperlink>
        </w:p>
        <w:p w14:paraId="6C63353C" w14:textId="0855E04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9" w:history="1">
            <w:r w:rsidRPr="00EE3580">
              <w:rPr>
                <w:rStyle w:val="Hyperlink"/>
              </w:rPr>
              <w:t>4.5</w:t>
            </w:r>
            <w:r>
              <w:rPr>
                <w:rFonts w:asciiTheme="minorHAnsi" w:eastAsiaTheme="minorEastAsia" w:hAnsiTheme="minorHAnsi" w:cstheme="minorBidi"/>
                <w:smallCaps w:val="0"/>
                <w:kern w:val="2"/>
                <w:sz w:val="24"/>
                <w:szCs w:val="24"/>
                <w14:ligatures w14:val="standardContextual"/>
              </w:rPr>
              <w:tab/>
            </w:r>
            <w:r w:rsidRPr="00EE3580">
              <w:rPr>
                <w:rStyle w:val="Hyperlink"/>
              </w:rPr>
              <w:t>Test Procedure Revisions</w:t>
            </w:r>
            <w:r>
              <w:rPr>
                <w:webHidden/>
              </w:rPr>
              <w:tab/>
            </w:r>
            <w:r>
              <w:rPr>
                <w:webHidden/>
              </w:rPr>
              <w:fldChar w:fldCharType="begin"/>
            </w:r>
            <w:r>
              <w:rPr>
                <w:webHidden/>
              </w:rPr>
              <w:instrText xml:space="preserve"> PAGEREF _Toc195183309 \h </w:instrText>
            </w:r>
            <w:r>
              <w:rPr>
                <w:webHidden/>
              </w:rPr>
            </w:r>
            <w:r>
              <w:rPr>
                <w:webHidden/>
              </w:rPr>
              <w:fldChar w:fldCharType="separate"/>
            </w:r>
            <w:r>
              <w:rPr>
                <w:webHidden/>
              </w:rPr>
              <w:t>6</w:t>
            </w:r>
            <w:r>
              <w:rPr>
                <w:webHidden/>
              </w:rPr>
              <w:fldChar w:fldCharType="end"/>
            </w:r>
          </w:hyperlink>
        </w:p>
        <w:p w14:paraId="34FE30C4" w14:textId="3199437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0" w:history="1">
            <w:r w:rsidRPr="00EE3580">
              <w:rPr>
                <w:rStyle w:val="Hyperlink"/>
              </w:rPr>
              <w:t>4.6</w:t>
            </w:r>
            <w:r>
              <w:rPr>
                <w:rFonts w:asciiTheme="minorHAnsi" w:eastAsiaTheme="minorEastAsia" w:hAnsiTheme="minorHAnsi" w:cstheme="minorBidi"/>
                <w:smallCaps w:val="0"/>
                <w:kern w:val="2"/>
                <w:sz w:val="24"/>
                <w:szCs w:val="24"/>
                <w14:ligatures w14:val="standardContextual"/>
              </w:rPr>
              <w:tab/>
            </w:r>
            <w:r w:rsidRPr="00EE3580">
              <w:rPr>
                <w:rStyle w:val="Hyperlink"/>
              </w:rPr>
              <w:t>Allen Aircraft Contacts:</w:t>
            </w:r>
            <w:r>
              <w:rPr>
                <w:webHidden/>
              </w:rPr>
              <w:tab/>
            </w:r>
            <w:r>
              <w:rPr>
                <w:webHidden/>
              </w:rPr>
              <w:fldChar w:fldCharType="begin"/>
            </w:r>
            <w:r>
              <w:rPr>
                <w:webHidden/>
              </w:rPr>
              <w:instrText xml:space="preserve"> PAGEREF _Toc195183310 \h </w:instrText>
            </w:r>
            <w:r>
              <w:rPr>
                <w:webHidden/>
              </w:rPr>
            </w:r>
            <w:r>
              <w:rPr>
                <w:webHidden/>
              </w:rPr>
              <w:fldChar w:fldCharType="separate"/>
            </w:r>
            <w:r>
              <w:rPr>
                <w:webHidden/>
              </w:rPr>
              <w:t>7</w:t>
            </w:r>
            <w:r>
              <w:rPr>
                <w:webHidden/>
              </w:rPr>
              <w:fldChar w:fldCharType="end"/>
            </w:r>
          </w:hyperlink>
        </w:p>
        <w:p w14:paraId="16A18D52" w14:textId="1CF5AC53"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1" w:history="1">
            <w:r w:rsidRPr="00EE3580">
              <w:rPr>
                <w:rStyle w:val="Hyperlink"/>
              </w:rPr>
              <w:t>5.0</w:t>
            </w:r>
            <w:r>
              <w:rPr>
                <w:rFonts w:asciiTheme="minorHAnsi" w:eastAsiaTheme="minorEastAsia" w:hAnsiTheme="minorHAnsi" w:cstheme="minorBidi"/>
                <w:smallCaps w:val="0"/>
                <w:kern w:val="2"/>
                <w:sz w:val="24"/>
                <w:szCs w:val="24"/>
                <w14:ligatures w14:val="standardContextual"/>
              </w:rPr>
              <w:tab/>
            </w:r>
            <w:r w:rsidRPr="00EE3580">
              <w:rPr>
                <w:rStyle w:val="Hyperlink"/>
              </w:rPr>
              <w:t>QTP Testing</w:t>
            </w:r>
            <w:r>
              <w:rPr>
                <w:webHidden/>
              </w:rPr>
              <w:tab/>
            </w:r>
            <w:r>
              <w:rPr>
                <w:webHidden/>
              </w:rPr>
              <w:fldChar w:fldCharType="begin"/>
            </w:r>
            <w:r>
              <w:rPr>
                <w:webHidden/>
              </w:rPr>
              <w:instrText xml:space="preserve"> PAGEREF _Toc195183311 \h </w:instrText>
            </w:r>
            <w:r>
              <w:rPr>
                <w:webHidden/>
              </w:rPr>
            </w:r>
            <w:r>
              <w:rPr>
                <w:webHidden/>
              </w:rPr>
              <w:fldChar w:fldCharType="separate"/>
            </w:r>
            <w:r>
              <w:rPr>
                <w:webHidden/>
              </w:rPr>
              <w:t>7</w:t>
            </w:r>
            <w:r>
              <w:rPr>
                <w:webHidden/>
              </w:rPr>
              <w:fldChar w:fldCharType="end"/>
            </w:r>
          </w:hyperlink>
        </w:p>
        <w:p w14:paraId="4EB74C85" w14:textId="565E9A09"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2" w:history="1">
            <w:r w:rsidRPr="00EE3580">
              <w:rPr>
                <w:rStyle w:val="Hyperlink"/>
              </w:rPr>
              <w:t>5.1</w:t>
            </w:r>
            <w:r>
              <w:rPr>
                <w:rFonts w:asciiTheme="minorHAnsi" w:eastAsiaTheme="minorEastAsia" w:hAnsiTheme="minorHAnsi" w:cstheme="minorBidi"/>
                <w:smallCaps w:val="0"/>
                <w:kern w:val="2"/>
                <w:sz w:val="24"/>
                <w:szCs w:val="24"/>
                <w14:ligatures w14:val="standardContextual"/>
              </w:rPr>
              <w:tab/>
            </w:r>
            <w:r w:rsidRPr="00EE3580">
              <w:rPr>
                <w:rStyle w:val="Hyperlink"/>
              </w:rPr>
              <w:t>Functional Requirements Test Procedures</w:t>
            </w:r>
            <w:r>
              <w:rPr>
                <w:webHidden/>
              </w:rPr>
              <w:tab/>
            </w:r>
            <w:r>
              <w:rPr>
                <w:webHidden/>
              </w:rPr>
              <w:fldChar w:fldCharType="begin"/>
            </w:r>
            <w:r>
              <w:rPr>
                <w:webHidden/>
              </w:rPr>
              <w:instrText xml:space="preserve"> PAGEREF _Toc195183312 \h </w:instrText>
            </w:r>
            <w:r>
              <w:rPr>
                <w:webHidden/>
              </w:rPr>
            </w:r>
            <w:r>
              <w:rPr>
                <w:webHidden/>
              </w:rPr>
              <w:fldChar w:fldCharType="separate"/>
            </w:r>
            <w:r>
              <w:rPr>
                <w:webHidden/>
              </w:rPr>
              <w:t>7</w:t>
            </w:r>
            <w:r>
              <w:rPr>
                <w:webHidden/>
              </w:rPr>
              <w:fldChar w:fldCharType="end"/>
            </w:r>
          </w:hyperlink>
        </w:p>
        <w:p w14:paraId="68FF59F7" w14:textId="61248490"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3" w:history="1">
            <w:r w:rsidRPr="00EE3580">
              <w:rPr>
                <w:rStyle w:val="Hyperlink"/>
              </w:rPr>
              <w:t>5.1.1</w:t>
            </w:r>
            <w:r>
              <w:rPr>
                <w:rFonts w:asciiTheme="minorHAnsi" w:eastAsiaTheme="minorEastAsia" w:hAnsiTheme="minorHAnsi" w:cstheme="minorBidi"/>
                <w:smallCaps w:val="0"/>
                <w:kern w:val="2"/>
                <w:sz w:val="24"/>
                <w:szCs w:val="24"/>
                <w14:ligatures w14:val="standardContextual"/>
              </w:rPr>
              <w:tab/>
            </w:r>
            <w:r w:rsidRPr="00EE3580">
              <w:rPr>
                <w:rStyle w:val="Hyperlink"/>
              </w:rPr>
              <w:t>Test Initialization</w:t>
            </w:r>
            <w:r>
              <w:rPr>
                <w:webHidden/>
              </w:rPr>
              <w:tab/>
            </w:r>
            <w:r>
              <w:rPr>
                <w:webHidden/>
              </w:rPr>
              <w:fldChar w:fldCharType="begin"/>
            </w:r>
            <w:r>
              <w:rPr>
                <w:webHidden/>
              </w:rPr>
              <w:instrText xml:space="preserve"> PAGEREF _Toc195183313 \h </w:instrText>
            </w:r>
            <w:r>
              <w:rPr>
                <w:webHidden/>
              </w:rPr>
            </w:r>
            <w:r>
              <w:rPr>
                <w:webHidden/>
              </w:rPr>
              <w:fldChar w:fldCharType="separate"/>
            </w:r>
            <w:r>
              <w:rPr>
                <w:webHidden/>
              </w:rPr>
              <w:t>7</w:t>
            </w:r>
            <w:r>
              <w:rPr>
                <w:webHidden/>
              </w:rPr>
              <w:fldChar w:fldCharType="end"/>
            </w:r>
          </w:hyperlink>
        </w:p>
        <w:p w14:paraId="272B35CB" w14:textId="086316FA"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4" w:history="1">
            <w:r w:rsidRPr="00EE3580">
              <w:rPr>
                <w:rStyle w:val="Hyperlink"/>
              </w:rPr>
              <w:t>5.1.2</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Inputs:</w:t>
            </w:r>
            <w:r>
              <w:rPr>
                <w:webHidden/>
              </w:rPr>
              <w:tab/>
            </w:r>
            <w:r>
              <w:rPr>
                <w:webHidden/>
              </w:rPr>
              <w:fldChar w:fldCharType="begin"/>
            </w:r>
            <w:r>
              <w:rPr>
                <w:webHidden/>
              </w:rPr>
              <w:instrText xml:space="preserve"> PAGEREF _Toc195183314 \h </w:instrText>
            </w:r>
            <w:r>
              <w:rPr>
                <w:webHidden/>
              </w:rPr>
            </w:r>
            <w:r>
              <w:rPr>
                <w:webHidden/>
              </w:rPr>
              <w:fldChar w:fldCharType="separate"/>
            </w:r>
            <w:r>
              <w:rPr>
                <w:webHidden/>
              </w:rPr>
              <w:t>10</w:t>
            </w:r>
            <w:r>
              <w:rPr>
                <w:webHidden/>
              </w:rPr>
              <w:fldChar w:fldCharType="end"/>
            </w:r>
          </w:hyperlink>
        </w:p>
        <w:p w14:paraId="3FBB7726" w14:textId="224E07DA"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5" w:history="1">
            <w:r w:rsidRPr="00EE3580">
              <w:rPr>
                <w:rStyle w:val="Hyperlink"/>
              </w:rPr>
              <w:t>5.1.3</w:t>
            </w:r>
            <w:r>
              <w:rPr>
                <w:rFonts w:asciiTheme="minorHAnsi" w:eastAsiaTheme="minorEastAsia" w:hAnsiTheme="minorHAnsi" w:cstheme="minorBidi"/>
                <w:smallCaps w:val="0"/>
                <w:kern w:val="2"/>
                <w:sz w:val="24"/>
                <w:szCs w:val="24"/>
                <w14:ligatures w14:val="standardContextual"/>
              </w:rPr>
              <w:tab/>
            </w:r>
            <w:r w:rsidRPr="00EE3580">
              <w:rPr>
                <w:rStyle w:val="Hyperlink"/>
              </w:rPr>
              <w:t>Hardware Outputs:</w:t>
            </w:r>
            <w:r>
              <w:rPr>
                <w:webHidden/>
              </w:rPr>
              <w:tab/>
            </w:r>
            <w:r>
              <w:rPr>
                <w:webHidden/>
              </w:rPr>
              <w:fldChar w:fldCharType="begin"/>
            </w:r>
            <w:r>
              <w:rPr>
                <w:webHidden/>
              </w:rPr>
              <w:instrText xml:space="preserve"> PAGEREF _Toc195183315 \h </w:instrText>
            </w:r>
            <w:r>
              <w:rPr>
                <w:webHidden/>
              </w:rPr>
            </w:r>
            <w:r>
              <w:rPr>
                <w:webHidden/>
              </w:rPr>
              <w:fldChar w:fldCharType="separate"/>
            </w:r>
            <w:r>
              <w:rPr>
                <w:webHidden/>
              </w:rPr>
              <w:t>13</w:t>
            </w:r>
            <w:r>
              <w:rPr>
                <w:webHidden/>
              </w:rPr>
              <w:fldChar w:fldCharType="end"/>
            </w:r>
          </w:hyperlink>
        </w:p>
        <w:p w14:paraId="15D6D4CF" w14:textId="0B60C45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6" w:history="1">
            <w:r w:rsidRPr="00EE3580">
              <w:rPr>
                <w:rStyle w:val="Hyperlink"/>
              </w:rPr>
              <w:t>5.1.4</w:t>
            </w:r>
            <w:r>
              <w:rPr>
                <w:rFonts w:asciiTheme="minorHAnsi" w:eastAsiaTheme="minorEastAsia" w:hAnsiTheme="minorHAnsi" w:cstheme="minorBidi"/>
                <w:smallCaps w:val="0"/>
                <w:kern w:val="2"/>
                <w:sz w:val="24"/>
                <w:szCs w:val="24"/>
                <w14:ligatures w14:val="standardContextual"/>
              </w:rPr>
              <w:tab/>
            </w:r>
            <w:r w:rsidRPr="00EE3580">
              <w:rPr>
                <w:rStyle w:val="Hyperlink"/>
              </w:rPr>
              <w:t>HMI:</w:t>
            </w:r>
            <w:r>
              <w:rPr>
                <w:webHidden/>
              </w:rPr>
              <w:tab/>
            </w:r>
            <w:r>
              <w:rPr>
                <w:webHidden/>
              </w:rPr>
              <w:fldChar w:fldCharType="begin"/>
            </w:r>
            <w:r>
              <w:rPr>
                <w:webHidden/>
              </w:rPr>
              <w:instrText xml:space="preserve"> PAGEREF _Toc195183316 \h </w:instrText>
            </w:r>
            <w:r>
              <w:rPr>
                <w:webHidden/>
              </w:rPr>
            </w:r>
            <w:r>
              <w:rPr>
                <w:webHidden/>
              </w:rPr>
              <w:fldChar w:fldCharType="separate"/>
            </w:r>
            <w:r>
              <w:rPr>
                <w:webHidden/>
              </w:rPr>
              <w:t>14</w:t>
            </w:r>
            <w:r>
              <w:rPr>
                <w:webHidden/>
              </w:rPr>
              <w:fldChar w:fldCharType="end"/>
            </w:r>
          </w:hyperlink>
        </w:p>
        <w:p w14:paraId="6DAEC12B" w14:textId="5879258A"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7" w:history="1">
            <w:r w:rsidRPr="00EE3580">
              <w:rPr>
                <w:rStyle w:val="Hyperlink"/>
              </w:rPr>
              <w:t>5.1.5</w:t>
            </w:r>
            <w:r>
              <w:rPr>
                <w:rFonts w:asciiTheme="minorHAnsi" w:eastAsiaTheme="minorEastAsia" w:hAnsiTheme="minorHAnsi" w:cstheme="minorBidi"/>
                <w:smallCaps w:val="0"/>
                <w:kern w:val="2"/>
                <w:sz w:val="24"/>
                <w:szCs w:val="24"/>
                <w14:ligatures w14:val="standardContextual"/>
              </w:rPr>
              <w:tab/>
            </w:r>
            <w:r w:rsidRPr="00EE3580">
              <w:rPr>
                <w:rStyle w:val="Hyperlink"/>
              </w:rPr>
              <w:t>Document management</w:t>
            </w:r>
            <w:r>
              <w:rPr>
                <w:webHidden/>
              </w:rPr>
              <w:tab/>
            </w:r>
            <w:r>
              <w:rPr>
                <w:webHidden/>
              </w:rPr>
              <w:fldChar w:fldCharType="begin"/>
            </w:r>
            <w:r>
              <w:rPr>
                <w:webHidden/>
              </w:rPr>
              <w:instrText xml:space="preserve"> PAGEREF _Toc195183317 \h </w:instrText>
            </w:r>
            <w:r>
              <w:rPr>
                <w:webHidden/>
              </w:rPr>
            </w:r>
            <w:r>
              <w:rPr>
                <w:webHidden/>
              </w:rPr>
              <w:fldChar w:fldCharType="separate"/>
            </w:r>
            <w:r>
              <w:rPr>
                <w:webHidden/>
              </w:rPr>
              <w:t>19</w:t>
            </w:r>
            <w:r>
              <w:rPr>
                <w:webHidden/>
              </w:rPr>
              <w:fldChar w:fldCharType="end"/>
            </w:r>
          </w:hyperlink>
        </w:p>
        <w:p w14:paraId="643582C2" w14:textId="5920DE7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8" w:history="1">
            <w:r w:rsidRPr="00EE3580">
              <w:rPr>
                <w:rStyle w:val="Hyperlink"/>
              </w:rPr>
              <w:t>5.1.6</w:t>
            </w:r>
            <w:r>
              <w:rPr>
                <w:rFonts w:asciiTheme="minorHAnsi" w:eastAsiaTheme="minorEastAsia" w:hAnsiTheme="minorHAnsi" w:cstheme="minorBidi"/>
                <w:smallCaps w:val="0"/>
                <w:kern w:val="2"/>
                <w:sz w:val="24"/>
                <w:szCs w:val="24"/>
                <w14:ligatures w14:val="standardContextual"/>
              </w:rPr>
              <w:tab/>
            </w:r>
            <w:r w:rsidRPr="00EE3580">
              <w:rPr>
                <w:rStyle w:val="Hyperlink"/>
              </w:rPr>
              <w:t>Enter parameters into XL Configuration File.</w:t>
            </w:r>
            <w:r>
              <w:rPr>
                <w:webHidden/>
              </w:rPr>
              <w:tab/>
            </w:r>
            <w:r>
              <w:rPr>
                <w:webHidden/>
              </w:rPr>
              <w:fldChar w:fldCharType="begin"/>
            </w:r>
            <w:r>
              <w:rPr>
                <w:webHidden/>
              </w:rPr>
              <w:instrText xml:space="preserve"> PAGEREF _Toc195183318 \h </w:instrText>
            </w:r>
            <w:r>
              <w:rPr>
                <w:webHidden/>
              </w:rPr>
            </w:r>
            <w:r>
              <w:rPr>
                <w:webHidden/>
              </w:rPr>
              <w:fldChar w:fldCharType="separate"/>
            </w:r>
            <w:r>
              <w:rPr>
                <w:webHidden/>
              </w:rPr>
              <w:t>21</w:t>
            </w:r>
            <w:r>
              <w:rPr>
                <w:webHidden/>
              </w:rPr>
              <w:fldChar w:fldCharType="end"/>
            </w:r>
          </w:hyperlink>
        </w:p>
        <w:p w14:paraId="73E63B4B" w14:textId="0EB03AA8"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9" w:history="1">
            <w:r w:rsidRPr="00EE3580">
              <w:rPr>
                <w:rStyle w:val="Hyperlink"/>
              </w:rPr>
              <w:t>5.1.7</w:t>
            </w:r>
            <w:r>
              <w:rPr>
                <w:rFonts w:asciiTheme="minorHAnsi" w:eastAsiaTheme="minorEastAsia" w:hAnsiTheme="minorHAnsi" w:cstheme="minorBidi"/>
                <w:smallCaps w:val="0"/>
                <w:kern w:val="2"/>
                <w:sz w:val="24"/>
                <w:szCs w:val="24"/>
                <w14:ligatures w14:val="standardContextual"/>
              </w:rPr>
              <w:tab/>
            </w:r>
            <w:r w:rsidRPr="00EE3580">
              <w:rPr>
                <w:rStyle w:val="Hyperlink"/>
              </w:rPr>
              <w:t>Calibration Procedure</w:t>
            </w:r>
            <w:r>
              <w:rPr>
                <w:webHidden/>
              </w:rPr>
              <w:tab/>
            </w:r>
            <w:r>
              <w:rPr>
                <w:webHidden/>
              </w:rPr>
              <w:fldChar w:fldCharType="begin"/>
            </w:r>
            <w:r>
              <w:rPr>
                <w:webHidden/>
              </w:rPr>
              <w:instrText xml:space="preserve"> PAGEREF _Toc195183319 \h </w:instrText>
            </w:r>
            <w:r>
              <w:rPr>
                <w:webHidden/>
              </w:rPr>
            </w:r>
            <w:r>
              <w:rPr>
                <w:webHidden/>
              </w:rPr>
              <w:fldChar w:fldCharType="separate"/>
            </w:r>
            <w:r>
              <w:rPr>
                <w:webHidden/>
              </w:rPr>
              <w:t>21</w:t>
            </w:r>
            <w:r>
              <w:rPr>
                <w:webHidden/>
              </w:rPr>
              <w:fldChar w:fldCharType="end"/>
            </w:r>
          </w:hyperlink>
        </w:p>
        <w:p w14:paraId="627D9EE2" w14:textId="5ADAE468"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0" w:history="1">
            <w:r w:rsidRPr="00EE3580">
              <w:rPr>
                <w:rStyle w:val="Hyperlink"/>
              </w:rPr>
              <w:t>5.1.8</w:t>
            </w:r>
            <w:r>
              <w:rPr>
                <w:rFonts w:asciiTheme="minorHAnsi" w:eastAsiaTheme="minorEastAsia" w:hAnsiTheme="minorHAnsi" w:cstheme="minorBidi"/>
                <w:smallCaps w:val="0"/>
                <w:kern w:val="2"/>
                <w:sz w:val="24"/>
                <w:szCs w:val="24"/>
                <w14:ligatures w14:val="standardContextual"/>
              </w:rPr>
              <w:tab/>
            </w:r>
            <w:r w:rsidRPr="00EE3580">
              <w:rPr>
                <w:rStyle w:val="Hyperlink"/>
              </w:rPr>
              <w:t>Troubleshooting Aids</w:t>
            </w:r>
            <w:r>
              <w:rPr>
                <w:webHidden/>
              </w:rPr>
              <w:tab/>
            </w:r>
            <w:r>
              <w:rPr>
                <w:webHidden/>
              </w:rPr>
              <w:fldChar w:fldCharType="begin"/>
            </w:r>
            <w:r>
              <w:rPr>
                <w:webHidden/>
              </w:rPr>
              <w:instrText xml:space="preserve"> PAGEREF _Toc195183320 \h </w:instrText>
            </w:r>
            <w:r>
              <w:rPr>
                <w:webHidden/>
              </w:rPr>
            </w:r>
            <w:r>
              <w:rPr>
                <w:webHidden/>
              </w:rPr>
              <w:fldChar w:fldCharType="separate"/>
            </w:r>
            <w:r>
              <w:rPr>
                <w:webHidden/>
              </w:rPr>
              <w:t>22</w:t>
            </w:r>
            <w:r>
              <w:rPr>
                <w:webHidden/>
              </w:rPr>
              <w:fldChar w:fldCharType="end"/>
            </w:r>
          </w:hyperlink>
        </w:p>
        <w:p w14:paraId="08454103" w14:textId="7EB29E3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1" w:history="1">
            <w:r w:rsidRPr="00EE3580">
              <w:rPr>
                <w:rStyle w:val="Hyperlink"/>
              </w:rPr>
              <w:t>5.1.9</w:t>
            </w:r>
            <w:r>
              <w:rPr>
                <w:rFonts w:asciiTheme="minorHAnsi" w:eastAsiaTheme="minorEastAsia" w:hAnsiTheme="minorHAnsi" w:cstheme="minorBidi"/>
                <w:smallCaps w:val="0"/>
                <w:kern w:val="2"/>
                <w:sz w:val="24"/>
                <w:szCs w:val="24"/>
                <w14:ligatures w14:val="standardContextual"/>
              </w:rPr>
              <w:tab/>
            </w:r>
            <w:r w:rsidRPr="00EE3580">
              <w:rPr>
                <w:rStyle w:val="Hyperlink"/>
              </w:rPr>
              <w:t>Use Case 3: Read Test Configuration -- Production Test User</w:t>
            </w:r>
            <w:r>
              <w:rPr>
                <w:webHidden/>
              </w:rPr>
              <w:tab/>
            </w:r>
            <w:r>
              <w:rPr>
                <w:webHidden/>
              </w:rPr>
              <w:fldChar w:fldCharType="begin"/>
            </w:r>
            <w:r>
              <w:rPr>
                <w:webHidden/>
              </w:rPr>
              <w:instrText xml:space="preserve"> PAGEREF _Toc195183321 \h </w:instrText>
            </w:r>
            <w:r>
              <w:rPr>
                <w:webHidden/>
              </w:rPr>
            </w:r>
            <w:r>
              <w:rPr>
                <w:webHidden/>
              </w:rPr>
              <w:fldChar w:fldCharType="separate"/>
            </w:r>
            <w:r>
              <w:rPr>
                <w:webHidden/>
              </w:rPr>
              <w:t>23</w:t>
            </w:r>
            <w:r>
              <w:rPr>
                <w:webHidden/>
              </w:rPr>
              <w:fldChar w:fldCharType="end"/>
            </w:r>
          </w:hyperlink>
        </w:p>
        <w:p w14:paraId="63DBBBB2" w14:textId="57946791"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2" w:history="1">
            <w:r w:rsidRPr="00EE3580">
              <w:rPr>
                <w:rStyle w:val="Hyperlink"/>
              </w:rPr>
              <w:t>5.1.10</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identification information</w:t>
            </w:r>
            <w:r>
              <w:rPr>
                <w:webHidden/>
              </w:rPr>
              <w:tab/>
            </w:r>
            <w:r>
              <w:rPr>
                <w:webHidden/>
              </w:rPr>
              <w:fldChar w:fldCharType="begin"/>
            </w:r>
            <w:r>
              <w:rPr>
                <w:webHidden/>
              </w:rPr>
              <w:instrText xml:space="preserve"> PAGEREF _Toc195183322 \h </w:instrText>
            </w:r>
            <w:r>
              <w:rPr>
                <w:webHidden/>
              </w:rPr>
            </w:r>
            <w:r>
              <w:rPr>
                <w:webHidden/>
              </w:rPr>
              <w:fldChar w:fldCharType="separate"/>
            </w:r>
            <w:r>
              <w:rPr>
                <w:webHidden/>
              </w:rPr>
              <w:t>24</w:t>
            </w:r>
            <w:r>
              <w:rPr>
                <w:webHidden/>
              </w:rPr>
              <w:fldChar w:fldCharType="end"/>
            </w:r>
          </w:hyperlink>
        </w:p>
        <w:p w14:paraId="7FBC90EC" w14:textId="30C9C4DC"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3" w:history="1">
            <w:r w:rsidRPr="00EE3580">
              <w:rPr>
                <w:rStyle w:val="Hyperlink"/>
              </w:rPr>
              <w:t>5.1.11</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into the test bench.</w:t>
            </w:r>
            <w:r>
              <w:rPr>
                <w:webHidden/>
              </w:rPr>
              <w:tab/>
            </w:r>
            <w:r>
              <w:rPr>
                <w:webHidden/>
              </w:rPr>
              <w:fldChar w:fldCharType="begin"/>
            </w:r>
            <w:r>
              <w:rPr>
                <w:webHidden/>
              </w:rPr>
              <w:instrText xml:space="preserve"> PAGEREF _Toc195183323 \h </w:instrText>
            </w:r>
            <w:r>
              <w:rPr>
                <w:webHidden/>
              </w:rPr>
            </w:r>
            <w:r>
              <w:rPr>
                <w:webHidden/>
              </w:rPr>
              <w:fldChar w:fldCharType="separate"/>
            </w:r>
            <w:r>
              <w:rPr>
                <w:webHidden/>
              </w:rPr>
              <w:t>26</w:t>
            </w:r>
            <w:r>
              <w:rPr>
                <w:webHidden/>
              </w:rPr>
              <w:fldChar w:fldCharType="end"/>
            </w:r>
          </w:hyperlink>
        </w:p>
        <w:p w14:paraId="0010B835" w14:textId="26A4068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4" w:history="1">
            <w:r w:rsidRPr="00EE3580">
              <w:rPr>
                <w:rStyle w:val="Hyperlink"/>
              </w:rPr>
              <w:t>5.1.12</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Run DUT Test -- Production Test User</w:t>
            </w:r>
            <w:r>
              <w:rPr>
                <w:webHidden/>
              </w:rPr>
              <w:tab/>
            </w:r>
            <w:r>
              <w:rPr>
                <w:webHidden/>
              </w:rPr>
              <w:fldChar w:fldCharType="begin"/>
            </w:r>
            <w:r>
              <w:rPr>
                <w:webHidden/>
              </w:rPr>
              <w:instrText xml:space="preserve"> PAGEREF _Toc195183324 \h </w:instrText>
            </w:r>
            <w:r>
              <w:rPr>
                <w:webHidden/>
              </w:rPr>
            </w:r>
            <w:r>
              <w:rPr>
                <w:webHidden/>
              </w:rPr>
              <w:fldChar w:fldCharType="separate"/>
            </w:r>
            <w:r>
              <w:rPr>
                <w:webHidden/>
              </w:rPr>
              <w:t>26</w:t>
            </w:r>
            <w:r>
              <w:rPr>
                <w:webHidden/>
              </w:rPr>
              <w:fldChar w:fldCharType="end"/>
            </w:r>
          </w:hyperlink>
        </w:p>
        <w:p w14:paraId="1C777025" w14:textId="2C2FBC20"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5" w:history="1">
            <w:r w:rsidRPr="00EE3580">
              <w:rPr>
                <w:rStyle w:val="Hyperlink"/>
              </w:rPr>
              <w:t>5.1.13</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Generate DUT Test Report   -- Production Test User</w:t>
            </w:r>
            <w:r>
              <w:rPr>
                <w:webHidden/>
              </w:rPr>
              <w:tab/>
            </w:r>
            <w:r>
              <w:rPr>
                <w:webHidden/>
              </w:rPr>
              <w:fldChar w:fldCharType="begin"/>
            </w:r>
            <w:r>
              <w:rPr>
                <w:webHidden/>
              </w:rPr>
              <w:instrText xml:space="preserve"> PAGEREF _Toc195183325 \h </w:instrText>
            </w:r>
            <w:r>
              <w:rPr>
                <w:webHidden/>
              </w:rPr>
            </w:r>
            <w:r>
              <w:rPr>
                <w:webHidden/>
              </w:rPr>
              <w:fldChar w:fldCharType="separate"/>
            </w:r>
            <w:r>
              <w:rPr>
                <w:webHidden/>
              </w:rPr>
              <w:t>35</w:t>
            </w:r>
            <w:r>
              <w:rPr>
                <w:webHidden/>
              </w:rPr>
              <w:fldChar w:fldCharType="end"/>
            </w:r>
          </w:hyperlink>
        </w:p>
        <w:p w14:paraId="2D15F956" w14:textId="21DD295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26" w:history="1">
            <w:r w:rsidRPr="00EE3580">
              <w:rPr>
                <w:rStyle w:val="Hyperlink"/>
              </w:rPr>
              <w:t>5.2</w:t>
            </w:r>
            <w:r>
              <w:rPr>
                <w:rFonts w:asciiTheme="minorHAnsi" w:eastAsiaTheme="minorEastAsia" w:hAnsiTheme="minorHAnsi" w:cstheme="minorBidi"/>
                <w:smallCaps w:val="0"/>
                <w:kern w:val="2"/>
                <w:sz w:val="24"/>
                <w:szCs w:val="24"/>
                <w14:ligatures w14:val="standardContextual"/>
              </w:rPr>
              <w:tab/>
            </w:r>
            <w:r w:rsidRPr="00EE3580">
              <w:rPr>
                <w:rStyle w:val="Hyperlink"/>
              </w:rPr>
              <w:t>Performance  Requirements Test Procedures</w:t>
            </w:r>
            <w:r>
              <w:rPr>
                <w:webHidden/>
              </w:rPr>
              <w:tab/>
            </w:r>
            <w:r>
              <w:rPr>
                <w:webHidden/>
              </w:rPr>
              <w:fldChar w:fldCharType="begin"/>
            </w:r>
            <w:r>
              <w:rPr>
                <w:webHidden/>
              </w:rPr>
              <w:instrText xml:space="preserve"> PAGEREF _Toc195183326 \h </w:instrText>
            </w:r>
            <w:r>
              <w:rPr>
                <w:webHidden/>
              </w:rPr>
            </w:r>
            <w:r>
              <w:rPr>
                <w:webHidden/>
              </w:rPr>
              <w:fldChar w:fldCharType="separate"/>
            </w:r>
            <w:r>
              <w:rPr>
                <w:webHidden/>
              </w:rPr>
              <w:t>37</w:t>
            </w:r>
            <w:r>
              <w:rPr>
                <w:webHidden/>
              </w:rPr>
              <w:fldChar w:fldCharType="end"/>
            </w:r>
          </w:hyperlink>
        </w:p>
        <w:p w14:paraId="3F0B1AB4" w14:textId="7849F2A5"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7" w:history="1">
            <w:r w:rsidRPr="00EE3580">
              <w:rPr>
                <w:rStyle w:val="Hyperlink"/>
              </w:rPr>
              <w:t>5.2.1</w:t>
            </w:r>
            <w:r>
              <w:rPr>
                <w:rFonts w:asciiTheme="minorHAnsi" w:eastAsiaTheme="minorEastAsia" w:hAnsiTheme="minorHAnsi" w:cstheme="minorBidi"/>
                <w:smallCaps w:val="0"/>
                <w:kern w:val="2"/>
                <w:sz w:val="24"/>
                <w:szCs w:val="24"/>
                <w14:ligatures w14:val="standardContextual"/>
              </w:rPr>
              <w:tab/>
            </w:r>
            <w:r w:rsidRPr="00EE3580">
              <w:rPr>
                <w:rStyle w:val="Hyperlink"/>
              </w:rPr>
              <w:t>Level Calibration Repeatability &amp; Accuracy</w:t>
            </w:r>
            <w:r>
              <w:rPr>
                <w:webHidden/>
              </w:rPr>
              <w:tab/>
            </w:r>
            <w:r>
              <w:rPr>
                <w:webHidden/>
              </w:rPr>
              <w:fldChar w:fldCharType="begin"/>
            </w:r>
            <w:r>
              <w:rPr>
                <w:webHidden/>
              </w:rPr>
              <w:instrText xml:space="preserve"> PAGEREF _Toc195183327 \h </w:instrText>
            </w:r>
            <w:r>
              <w:rPr>
                <w:webHidden/>
              </w:rPr>
            </w:r>
            <w:r>
              <w:rPr>
                <w:webHidden/>
              </w:rPr>
              <w:fldChar w:fldCharType="separate"/>
            </w:r>
            <w:r>
              <w:rPr>
                <w:webHidden/>
              </w:rPr>
              <w:t>37</w:t>
            </w:r>
            <w:r>
              <w:rPr>
                <w:webHidden/>
              </w:rPr>
              <w:fldChar w:fldCharType="end"/>
            </w:r>
          </w:hyperlink>
        </w:p>
        <w:p w14:paraId="280C49A7" w14:textId="57DA44C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8" w:history="1">
            <w:r w:rsidRPr="00EE3580">
              <w:rPr>
                <w:rStyle w:val="Hyperlink"/>
              </w:rPr>
              <w:t>5.2.2</w:t>
            </w:r>
            <w:r>
              <w:rPr>
                <w:rFonts w:asciiTheme="minorHAnsi" w:eastAsiaTheme="minorEastAsia" w:hAnsiTheme="minorHAnsi" w:cstheme="minorBidi"/>
                <w:smallCaps w:val="0"/>
                <w:kern w:val="2"/>
                <w:sz w:val="24"/>
                <w:szCs w:val="24"/>
                <w14:ligatures w14:val="standardContextual"/>
              </w:rPr>
              <w:tab/>
            </w:r>
            <w:r w:rsidRPr="00EE3580">
              <w:rPr>
                <w:rStyle w:val="Hyperlink"/>
              </w:rPr>
              <w:t>Resistance, Calibration, Repeatability &amp; Accuracy</w:t>
            </w:r>
            <w:r>
              <w:rPr>
                <w:webHidden/>
              </w:rPr>
              <w:tab/>
            </w:r>
            <w:r>
              <w:rPr>
                <w:webHidden/>
              </w:rPr>
              <w:fldChar w:fldCharType="begin"/>
            </w:r>
            <w:r>
              <w:rPr>
                <w:webHidden/>
              </w:rPr>
              <w:instrText xml:space="preserve"> PAGEREF _Toc195183328 \h </w:instrText>
            </w:r>
            <w:r>
              <w:rPr>
                <w:webHidden/>
              </w:rPr>
            </w:r>
            <w:r>
              <w:rPr>
                <w:webHidden/>
              </w:rPr>
              <w:fldChar w:fldCharType="separate"/>
            </w:r>
            <w:r>
              <w:rPr>
                <w:webHidden/>
              </w:rPr>
              <w:t>38</w:t>
            </w:r>
            <w:r>
              <w:rPr>
                <w:webHidden/>
              </w:rPr>
              <w:fldChar w:fldCharType="end"/>
            </w:r>
          </w:hyperlink>
        </w:p>
        <w:p w14:paraId="7A725279" w14:textId="0E1E721F"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9" w:history="1">
            <w:r w:rsidRPr="00EE3580">
              <w:rPr>
                <w:rStyle w:val="Hyperlink"/>
              </w:rPr>
              <w:t>5.2.3</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Gage R &amp; R</w:t>
            </w:r>
            <w:r>
              <w:rPr>
                <w:webHidden/>
              </w:rPr>
              <w:tab/>
            </w:r>
            <w:r>
              <w:rPr>
                <w:webHidden/>
              </w:rPr>
              <w:fldChar w:fldCharType="begin"/>
            </w:r>
            <w:r>
              <w:rPr>
                <w:webHidden/>
              </w:rPr>
              <w:instrText xml:space="preserve"> PAGEREF _Toc195183329 \h </w:instrText>
            </w:r>
            <w:r>
              <w:rPr>
                <w:webHidden/>
              </w:rPr>
            </w:r>
            <w:r>
              <w:rPr>
                <w:webHidden/>
              </w:rPr>
              <w:fldChar w:fldCharType="separate"/>
            </w:r>
            <w:r>
              <w:rPr>
                <w:webHidden/>
              </w:rPr>
              <w:t>38</w:t>
            </w:r>
            <w:r>
              <w:rPr>
                <w:webHidden/>
              </w:rPr>
              <w:fldChar w:fldCharType="end"/>
            </w:r>
          </w:hyperlink>
        </w:p>
        <w:p w14:paraId="0ED2DEC0" w14:textId="4CF3513F"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0" w:history="1">
            <w:r w:rsidRPr="00EE3580">
              <w:rPr>
                <w:rStyle w:val="Hyperlink"/>
              </w:rPr>
              <w:t>5.2.4</w:t>
            </w:r>
            <w:r>
              <w:rPr>
                <w:rFonts w:asciiTheme="minorHAnsi" w:eastAsiaTheme="minorEastAsia" w:hAnsiTheme="minorHAnsi" w:cstheme="minorBidi"/>
                <w:smallCaps w:val="0"/>
                <w:kern w:val="2"/>
                <w:sz w:val="24"/>
                <w:szCs w:val="24"/>
                <w14:ligatures w14:val="standardContextual"/>
              </w:rPr>
              <w:tab/>
            </w:r>
            <w:r w:rsidRPr="00EE3580">
              <w:rPr>
                <w:rStyle w:val="Hyperlink"/>
              </w:rPr>
              <w:t>Stability and Drift</w:t>
            </w:r>
            <w:r>
              <w:rPr>
                <w:webHidden/>
              </w:rPr>
              <w:tab/>
            </w:r>
            <w:r>
              <w:rPr>
                <w:webHidden/>
              </w:rPr>
              <w:fldChar w:fldCharType="begin"/>
            </w:r>
            <w:r>
              <w:rPr>
                <w:webHidden/>
              </w:rPr>
              <w:instrText xml:space="preserve"> PAGEREF _Toc195183330 \h </w:instrText>
            </w:r>
            <w:r>
              <w:rPr>
                <w:webHidden/>
              </w:rPr>
            </w:r>
            <w:r>
              <w:rPr>
                <w:webHidden/>
              </w:rPr>
              <w:fldChar w:fldCharType="separate"/>
            </w:r>
            <w:r>
              <w:rPr>
                <w:webHidden/>
              </w:rPr>
              <w:t>38</w:t>
            </w:r>
            <w:r>
              <w:rPr>
                <w:webHidden/>
              </w:rPr>
              <w:fldChar w:fldCharType="end"/>
            </w:r>
          </w:hyperlink>
        </w:p>
        <w:p w14:paraId="4AB829B7" w14:textId="0FEB3BCC"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1" w:history="1">
            <w:r w:rsidRPr="00EE3580">
              <w:rPr>
                <w:rStyle w:val="Hyperlink"/>
              </w:rPr>
              <w:t>5.2.5</w:t>
            </w:r>
            <w:r>
              <w:rPr>
                <w:rFonts w:asciiTheme="minorHAnsi" w:eastAsiaTheme="minorEastAsia" w:hAnsiTheme="minorHAnsi" w:cstheme="minorBidi"/>
                <w:smallCaps w:val="0"/>
                <w:kern w:val="2"/>
                <w:sz w:val="24"/>
                <w:szCs w:val="24"/>
                <w14:ligatures w14:val="standardContextual"/>
              </w:rPr>
              <w:tab/>
            </w:r>
            <w:r w:rsidRPr="00EE3580">
              <w:rPr>
                <w:rStyle w:val="Hyperlink"/>
              </w:rPr>
              <w:t>Tank Response and Fill Rate</w:t>
            </w:r>
            <w:r>
              <w:rPr>
                <w:webHidden/>
              </w:rPr>
              <w:tab/>
            </w:r>
            <w:r>
              <w:rPr>
                <w:webHidden/>
              </w:rPr>
              <w:fldChar w:fldCharType="begin"/>
            </w:r>
            <w:r>
              <w:rPr>
                <w:webHidden/>
              </w:rPr>
              <w:instrText xml:space="preserve"> PAGEREF _Toc195183331 \h </w:instrText>
            </w:r>
            <w:r>
              <w:rPr>
                <w:webHidden/>
              </w:rPr>
            </w:r>
            <w:r>
              <w:rPr>
                <w:webHidden/>
              </w:rPr>
              <w:fldChar w:fldCharType="separate"/>
            </w:r>
            <w:r>
              <w:rPr>
                <w:webHidden/>
              </w:rPr>
              <w:t>38</w:t>
            </w:r>
            <w:r>
              <w:rPr>
                <w:webHidden/>
              </w:rPr>
              <w:fldChar w:fldCharType="end"/>
            </w:r>
          </w:hyperlink>
        </w:p>
        <w:p w14:paraId="162533A4" w14:textId="285EBAFD"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2" w:history="1">
            <w:r w:rsidRPr="00EE3580">
              <w:rPr>
                <w:rStyle w:val="Hyperlink"/>
              </w:rPr>
              <w:t>Appendix I.</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Installation</w:t>
            </w:r>
            <w:r>
              <w:rPr>
                <w:webHidden/>
              </w:rPr>
              <w:tab/>
            </w:r>
            <w:r>
              <w:rPr>
                <w:webHidden/>
              </w:rPr>
              <w:fldChar w:fldCharType="begin"/>
            </w:r>
            <w:r>
              <w:rPr>
                <w:webHidden/>
              </w:rPr>
              <w:instrText xml:space="preserve"> PAGEREF _Toc195183332 \h </w:instrText>
            </w:r>
            <w:r>
              <w:rPr>
                <w:webHidden/>
              </w:rPr>
            </w:r>
            <w:r>
              <w:rPr>
                <w:webHidden/>
              </w:rPr>
              <w:fldChar w:fldCharType="separate"/>
            </w:r>
            <w:r>
              <w:rPr>
                <w:webHidden/>
              </w:rPr>
              <w:t>38</w:t>
            </w:r>
            <w:r>
              <w:rPr>
                <w:webHidden/>
              </w:rPr>
              <w:fldChar w:fldCharType="end"/>
            </w:r>
          </w:hyperlink>
        </w:p>
        <w:p w14:paraId="2C3ACC1B" w14:textId="0F726B3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3" w:history="1">
            <w:r w:rsidRPr="00EE3580">
              <w:rPr>
                <w:rStyle w:val="Hyperlink"/>
              </w:rPr>
              <w:t>i.</w:t>
            </w:r>
            <w:r>
              <w:rPr>
                <w:rFonts w:asciiTheme="minorHAnsi" w:eastAsiaTheme="minorEastAsia" w:hAnsiTheme="minorHAnsi" w:cstheme="minorBidi"/>
                <w:smallCaps w:val="0"/>
                <w:kern w:val="2"/>
                <w:sz w:val="24"/>
                <w:szCs w:val="24"/>
                <w14:ligatures w14:val="standardContextual"/>
              </w:rPr>
              <w:tab/>
            </w:r>
            <w:r w:rsidRPr="00EE3580">
              <w:rPr>
                <w:rStyle w:val="Hyperlink"/>
              </w:rPr>
              <w:t>DataQ Switching between LibUSB and CDC Modes</w:t>
            </w:r>
            <w:r>
              <w:rPr>
                <w:webHidden/>
              </w:rPr>
              <w:tab/>
            </w:r>
            <w:r>
              <w:rPr>
                <w:webHidden/>
              </w:rPr>
              <w:fldChar w:fldCharType="begin"/>
            </w:r>
            <w:r>
              <w:rPr>
                <w:webHidden/>
              </w:rPr>
              <w:instrText xml:space="preserve"> PAGEREF _Toc195183333 \h </w:instrText>
            </w:r>
            <w:r>
              <w:rPr>
                <w:webHidden/>
              </w:rPr>
            </w:r>
            <w:r>
              <w:rPr>
                <w:webHidden/>
              </w:rPr>
              <w:fldChar w:fldCharType="separate"/>
            </w:r>
            <w:r>
              <w:rPr>
                <w:webHidden/>
              </w:rPr>
              <w:t>38</w:t>
            </w:r>
            <w:r>
              <w:rPr>
                <w:webHidden/>
              </w:rPr>
              <w:fldChar w:fldCharType="end"/>
            </w:r>
          </w:hyperlink>
        </w:p>
        <w:p w14:paraId="66B5041E" w14:textId="2FD1019D"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4" w:history="1">
            <w:r w:rsidRPr="00EE3580">
              <w:rPr>
                <w:rStyle w:val="Hyperlink"/>
              </w:rPr>
              <w:t>ii.</w:t>
            </w:r>
            <w:r>
              <w:rPr>
                <w:rFonts w:asciiTheme="minorHAnsi" w:eastAsiaTheme="minorEastAsia" w:hAnsiTheme="minorHAnsi" w:cstheme="minorBidi"/>
                <w:smallCaps w:val="0"/>
                <w:kern w:val="2"/>
                <w:sz w:val="24"/>
                <w:szCs w:val="24"/>
                <w14:ligatures w14:val="standardContextual"/>
              </w:rPr>
              <w:tab/>
            </w:r>
            <w:r w:rsidRPr="00EE3580">
              <w:rPr>
                <w:rStyle w:val="Hyperlink"/>
              </w:rPr>
              <w:t>DataQ Troubleshooting</w:t>
            </w:r>
            <w:r>
              <w:rPr>
                <w:webHidden/>
              </w:rPr>
              <w:tab/>
            </w:r>
            <w:r>
              <w:rPr>
                <w:webHidden/>
              </w:rPr>
              <w:fldChar w:fldCharType="begin"/>
            </w:r>
            <w:r>
              <w:rPr>
                <w:webHidden/>
              </w:rPr>
              <w:instrText xml:space="preserve"> PAGEREF _Toc195183334 \h </w:instrText>
            </w:r>
            <w:r>
              <w:rPr>
                <w:webHidden/>
              </w:rPr>
            </w:r>
            <w:r>
              <w:rPr>
                <w:webHidden/>
              </w:rPr>
              <w:fldChar w:fldCharType="separate"/>
            </w:r>
            <w:r>
              <w:rPr>
                <w:webHidden/>
              </w:rPr>
              <w:t>39</w:t>
            </w:r>
            <w:r>
              <w:rPr>
                <w:webHidden/>
              </w:rPr>
              <w:fldChar w:fldCharType="end"/>
            </w:r>
          </w:hyperlink>
        </w:p>
        <w:p w14:paraId="496BEAB5" w14:textId="13FC4C4E"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5" w:history="1">
            <w:r w:rsidRPr="00EE3580">
              <w:rPr>
                <w:rStyle w:val="Hyperlink"/>
              </w:rPr>
              <w:t>Appendix II.</w:t>
            </w:r>
            <w:r>
              <w:rPr>
                <w:rFonts w:asciiTheme="minorHAnsi" w:eastAsiaTheme="minorEastAsia" w:hAnsiTheme="minorHAnsi" w:cstheme="minorBidi"/>
                <w:smallCaps w:val="0"/>
                <w:kern w:val="2"/>
                <w:sz w:val="24"/>
                <w:szCs w:val="24"/>
                <w14:ligatures w14:val="standardContextual"/>
              </w:rPr>
              <w:tab/>
            </w:r>
            <w:r w:rsidRPr="00EE3580">
              <w:rPr>
                <w:rStyle w:val="Hyperlink"/>
              </w:rPr>
              <w:t>Instrument Initialization</w:t>
            </w:r>
            <w:r>
              <w:rPr>
                <w:webHidden/>
              </w:rPr>
              <w:tab/>
            </w:r>
            <w:r>
              <w:rPr>
                <w:webHidden/>
              </w:rPr>
              <w:fldChar w:fldCharType="begin"/>
            </w:r>
            <w:r>
              <w:rPr>
                <w:webHidden/>
              </w:rPr>
              <w:instrText xml:space="preserve"> PAGEREF _Toc195183335 \h </w:instrText>
            </w:r>
            <w:r>
              <w:rPr>
                <w:webHidden/>
              </w:rPr>
            </w:r>
            <w:r>
              <w:rPr>
                <w:webHidden/>
              </w:rPr>
              <w:fldChar w:fldCharType="separate"/>
            </w:r>
            <w:r>
              <w:rPr>
                <w:webHidden/>
              </w:rPr>
              <w:t>39</w:t>
            </w:r>
            <w:r>
              <w:rPr>
                <w:webHidden/>
              </w:rPr>
              <w:fldChar w:fldCharType="end"/>
            </w:r>
          </w:hyperlink>
        </w:p>
        <w:p w14:paraId="4C180C9A" w14:textId="33827BD8" w:rsidR="00AA2A5E" w:rsidRDefault="00AA2A5E">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5183336" w:history="1">
            <w:r w:rsidRPr="00EE3580">
              <w:rPr>
                <w:rStyle w:val="Hyperlink"/>
              </w:rPr>
              <w:t>Appendix III.</w:t>
            </w:r>
            <w:r>
              <w:rPr>
                <w:rFonts w:asciiTheme="minorHAnsi" w:eastAsiaTheme="minorEastAsia" w:hAnsiTheme="minorHAnsi" w:cstheme="minorBidi"/>
                <w:smallCaps w:val="0"/>
                <w:kern w:val="2"/>
                <w:sz w:val="24"/>
                <w:szCs w:val="24"/>
                <w14:ligatures w14:val="standardContextual"/>
              </w:rPr>
              <w:tab/>
            </w:r>
            <w:r w:rsidRPr="00EE3580">
              <w:rPr>
                <w:rStyle w:val="Hyperlink"/>
              </w:rPr>
              <w:t>LabVIEW Application Installation</w:t>
            </w:r>
            <w:r>
              <w:rPr>
                <w:webHidden/>
              </w:rPr>
              <w:tab/>
            </w:r>
            <w:r>
              <w:rPr>
                <w:webHidden/>
              </w:rPr>
              <w:fldChar w:fldCharType="begin"/>
            </w:r>
            <w:r>
              <w:rPr>
                <w:webHidden/>
              </w:rPr>
              <w:instrText xml:space="preserve"> PAGEREF _Toc195183336 \h </w:instrText>
            </w:r>
            <w:r>
              <w:rPr>
                <w:webHidden/>
              </w:rPr>
            </w:r>
            <w:r>
              <w:rPr>
                <w:webHidden/>
              </w:rPr>
              <w:fldChar w:fldCharType="separate"/>
            </w:r>
            <w:r>
              <w:rPr>
                <w:webHidden/>
              </w:rPr>
              <w:t>39</w:t>
            </w:r>
            <w:r>
              <w:rPr>
                <w:webHidden/>
              </w:rPr>
              <w:fldChar w:fldCharType="end"/>
            </w:r>
          </w:hyperlink>
        </w:p>
        <w:p w14:paraId="70008B05" w14:textId="51A84A88" w:rsidR="00EF1165" w:rsidRDefault="00A4371F">
          <w: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518329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5183293"/>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5183294"/>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5183295"/>
      <w:r>
        <w:t>Test Plan</w:t>
      </w:r>
      <w:bookmarkEnd w:id="24"/>
    </w:p>
    <w:p w14:paraId="0319045C" w14:textId="77777777" w:rsidR="000502A8" w:rsidRPr="003038C9" w:rsidRDefault="000502A8" w:rsidP="002E6504">
      <w:pPr>
        <w:pStyle w:val="ZL2Section"/>
      </w:pPr>
      <w:bookmarkStart w:id="25" w:name="_Toc15026305"/>
      <w:bookmarkStart w:id="26" w:name="_Toc195183296"/>
      <w:bookmarkEnd w:id="21"/>
      <w:r w:rsidRPr="003038C9">
        <w:t>Requirements Cross Reference Summaries</w:t>
      </w:r>
      <w:bookmarkEnd w:id="25"/>
      <w:bookmarkEnd w:id="26"/>
    </w:p>
    <w:p w14:paraId="5F9A7FEB" w14:textId="4633B001" w:rsidR="00086220" w:rsidRDefault="000502A8" w:rsidP="000502A8">
      <w:pPr>
        <w:spacing w:before="120"/>
        <w:rPr>
          <w:rFonts w:cs="Arial"/>
          <w:szCs w:val="22"/>
        </w:rPr>
      </w:pPr>
      <w:r>
        <w:rPr>
          <w:rFonts w:cs="Arial"/>
          <w:szCs w:val="22"/>
        </w:rPr>
        <w:t xml:space="preserve">Test cases and procedures are traceable to the requirements of </w:t>
      </w:r>
      <w:r w:rsidR="008879DE">
        <w:rPr>
          <w:rFonts w:cs="Arial"/>
          <w:szCs w:val="22"/>
        </w:rPr>
        <w:t>ReqSpec</w:t>
      </w:r>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5183297"/>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5183298"/>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5183299"/>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5183300"/>
      <w:r>
        <w:t>Test Results Record</w:t>
      </w:r>
      <w:bookmarkEnd w:id="34"/>
    </w:p>
    <w:p w14:paraId="12D13BF6" w14:textId="77777777" w:rsidR="00086220" w:rsidRDefault="00086220" w:rsidP="00C7257F"/>
    <w:p w14:paraId="0DBBC62D" w14:textId="2D71701C" w:rsidR="00086220" w:rsidRDefault="00E851AB" w:rsidP="00C7257F">
      <w:r>
        <w:t xml:space="preserve">The test cases shall provide space to record the results of that test </w:t>
      </w:r>
      <w:r w:rsidR="008879DE">
        <w:t>case,</w:t>
      </w:r>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5183301"/>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5183302"/>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5183303"/>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5183304"/>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5183305"/>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5183306"/>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5183307"/>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5183308"/>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5183309"/>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5183310"/>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72D0B2E7" w14:textId="77777777" w:rsidR="008879DE"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p>
    <w:p w14:paraId="3D9AD336" w14:textId="77777777" w:rsidR="008879DE" w:rsidRDefault="008879DE" w:rsidP="00E851AB">
      <w:pPr>
        <w:pStyle w:val="BodyText1"/>
        <w:keepLines w:val="0"/>
        <w:tabs>
          <w:tab w:val="clear" w:pos="576"/>
          <w:tab w:val="clear" w:pos="1440"/>
        </w:tabs>
        <w:spacing w:before="60"/>
        <w:ind w:left="-90"/>
      </w:pPr>
    </w:p>
    <w:p w14:paraId="620715D8" w14:textId="160D5E38" w:rsidR="00E851AB" w:rsidRPr="003038C9" w:rsidRDefault="006563D9" w:rsidP="00500ED2">
      <w:pPr>
        <w:pStyle w:val="ZL1Section"/>
      </w:pPr>
      <w:bookmarkStart w:id="58" w:name="_Toc195183311"/>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5183312"/>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5183313"/>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4"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5183314"/>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5183315"/>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5183316"/>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1625B7">
      <w:pPr>
        <w:pStyle w:val="Step"/>
        <w:numPr>
          <w:ilvl w:val="0"/>
          <w:numId w:val="40"/>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518331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t xml:space="preserve">There shall be a means to add/include the </w:t>
      </w:r>
      <w:r w:rsidRPr="00BD4C10">
        <w:rPr>
          <w:highlight w:val="magenta"/>
        </w:rPr>
        <w:t>test plan-&gt;</w:t>
      </w:r>
      <w:r>
        <w:t xml:space="preserve">  Configuration File path into </w:t>
      </w:r>
      <w:r>
        <w:lastRenderedPageBreak/>
        <w:t>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55EDB097" w:rsidR="0064065C" w:rsidRDefault="0064065C" w:rsidP="002E6504">
      <w:pPr>
        <w:pStyle w:val="L3Section"/>
      </w:pPr>
      <w:bookmarkStart w:id="522" w:name="_Toc195183318"/>
      <w:r>
        <w:t xml:space="preserve">Enter parameters into XL </w:t>
      </w:r>
      <w:r w:rsidR="00484FB4">
        <w:t>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5183319"/>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1625B7">
      <w:pPr>
        <w:pStyle w:val="Step"/>
        <w:numPr>
          <w:ilvl w:val="0"/>
          <w:numId w:val="38"/>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1625B7">
      <w:pPr>
        <w:pStyle w:val="Step"/>
        <w:numPr>
          <w:ilvl w:val="0"/>
          <w:numId w:val="37"/>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5183320"/>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1625B7">
      <w:pPr>
        <w:pStyle w:val="Step"/>
        <w:numPr>
          <w:ilvl w:val="0"/>
          <w:numId w:val="39"/>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1625B7">
      <w:pPr>
        <w:pStyle w:val="Step"/>
        <w:numPr>
          <w:ilvl w:val="0"/>
          <w:numId w:val="39"/>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1625B7">
      <w:pPr>
        <w:pStyle w:val="Step"/>
        <w:numPr>
          <w:ilvl w:val="0"/>
          <w:numId w:val="39"/>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5183321"/>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5183322"/>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1625B7">
      <w:pPr>
        <w:pStyle w:val="Step"/>
        <w:numPr>
          <w:ilvl w:val="0"/>
          <w:numId w:val="41"/>
        </w:numPr>
      </w:pPr>
      <w:r>
        <w:t>Navigate to M: \\&lt;AAP Controlled Doc Vault&gt;\$Config File folder and open the current test Config File.</w:t>
      </w:r>
    </w:p>
    <w:p w14:paraId="71E68822" w14:textId="185DFA68" w:rsidR="00B2247F" w:rsidRDefault="00B2247F" w:rsidP="001625B7">
      <w:pPr>
        <w:pStyle w:val="Step"/>
        <w:numPr>
          <w:ilvl w:val="0"/>
          <w:numId w:val="41"/>
        </w:numPr>
      </w:pPr>
      <w:r>
        <w:t>Note the file name save in the Report File Template parameter.</w:t>
      </w:r>
    </w:p>
    <w:p w14:paraId="564735A2" w14:textId="1AB8936A" w:rsidR="000E1B05" w:rsidRDefault="000E1B05" w:rsidP="001625B7">
      <w:pPr>
        <w:pStyle w:val="Step"/>
        <w:numPr>
          <w:ilvl w:val="0"/>
          <w:numId w:val="41"/>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5183323"/>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609F0EC8" w14:textId="60D46399" w:rsidR="00417F38" w:rsidRDefault="00417F38" w:rsidP="00417F38">
      <w:pPr>
        <w:pStyle w:val="Requirement"/>
      </w:pPr>
      <w:r>
        <w:t>The test status indicator may provide a tool tip as to the not ready issue.</w:t>
      </w:r>
    </w:p>
    <w:p w14:paraId="0FAEA536" w14:textId="4575EB73" w:rsidR="0088300E" w:rsidRDefault="00417F38" w:rsidP="001625B7">
      <w:pPr>
        <w:pStyle w:val="Step"/>
        <w:numPr>
          <w:ilvl w:val="0"/>
          <w:numId w:val="45"/>
        </w:numPr>
      </w:pPr>
      <w:r>
        <w:t>Disconnect the connector from the sensor</w:t>
      </w:r>
      <w:r w:rsidR="0088300E">
        <w:t>.</w:t>
      </w:r>
    </w:p>
    <w:p w14:paraId="56C67FC8" w14:textId="6B3E27B7" w:rsidR="00417F38" w:rsidRDefault="00417F38" w:rsidP="001625B7">
      <w:pPr>
        <w:pStyle w:val="Step"/>
        <w:numPr>
          <w:ilvl w:val="0"/>
          <w:numId w:val="45"/>
        </w:numPr>
      </w:pPr>
      <w:r>
        <w:t>Run Test 44.</w:t>
      </w:r>
    </w:p>
    <w:p w14:paraId="0EA39CB9" w14:textId="05178065" w:rsidR="00417F38" w:rsidRDefault="00417F38" w:rsidP="00417F38">
      <w:pPr>
        <w:pStyle w:val="checkbox"/>
      </w:pPr>
      <w:r>
        <w:t>Verify the test is paused and the tester is prompted “Check Connection’</w:t>
      </w:r>
    </w:p>
    <w:p w14:paraId="3D963E12" w14:textId="76DA9453" w:rsidR="00417F38" w:rsidRDefault="00417F38" w:rsidP="00417F38">
      <w:pPr>
        <w:pStyle w:val="Step"/>
      </w:pPr>
      <w:r>
        <w:t>Reconnect the connector to the Sensor</w:t>
      </w:r>
    </w:p>
    <w:p w14:paraId="5C41D7C2" w14:textId="77777777" w:rsidR="00417F38" w:rsidRDefault="00417F38" w:rsidP="00417F38">
      <w:pPr>
        <w:pStyle w:val="checkbox"/>
      </w:pPr>
      <w:r>
        <w:t>Verify the test is paused and the tester is prompted “Ready to Start?’</w:t>
      </w:r>
    </w:p>
    <w:p w14:paraId="579DD003" w14:textId="77777777" w:rsidR="00417F38" w:rsidRDefault="00417F38" w:rsidP="00417F38">
      <w:pPr>
        <w:pStyle w:val="Step"/>
        <w:numPr>
          <w:ilvl w:val="0"/>
          <w:numId w:val="0"/>
        </w:numPr>
        <w:ind w:left="720"/>
      </w:pP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5183324"/>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55BC0FFB" w:rsidR="0088300E" w:rsidRDefault="0088300E" w:rsidP="001625B7">
      <w:pPr>
        <w:pStyle w:val="Step"/>
        <w:numPr>
          <w:ilvl w:val="0"/>
          <w:numId w:val="46"/>
        </w:numPr>
      </w:pPr>
      <w:r>
        <w:t xml:space="preserve">Verify </w:t>
      </w:r>
      <w:r w:rsidR="00417F38">
        <w:t xml:space="preserve">that a design review has been completed, and the proposed test protocol has been validated by AAP Engineering and Quality stakeholders. </w:t>
      </w:r>
    </w:p>
    <w:p w14:paraId="51A26FB0" w14:textId="24A62A43" w:rsidR="0088300E" w:rsidRDefault="00913787" w:rsidP="0088300E">
      <w:pPr>
        <w:pStyle w:val="checkbox"/>
      </w:pPr>
      <w:r>
        <w:t>Test Protocol has been validated.</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4095F277" w14:textId="75B52D81" w:rsidR="00913787" w:rsidRDefault="00913787" w:rsidP="001625B7">
      <w:pPr>
        <w:pStyle w:val="Step"/>
        <w:numPr>
          <w:ilvl w:val="0"/>
          <w:numId w:val="47"/>
        </w:numPr>
      </w:pPr>
      <w:r>
        <w:t>Open the config file</w:t>
      </w:r>
      <w:proofErr w:type="gramStart"/>
      <w:r>
        <w:t xml:space="preserve"> ..</w:t>
      </w:r>
      <w:proofErr w:type="gramEnd"/>
      <w:r>
        <w:t>\</w:t>
      </w:r>
      <w:r w:rsidRPr="00913787">
        <w:t xml:space="preserve"> PWC-OLS\$</w:t>
      </w:r>
      <w:proofErr w:type="spellStart"/>
      <w:r w:rsidRPr="00913787">
        <w:t>ConfigFiles</w:t>
      </w:r>
      <w:proofErr w:type="spellEnd"/>
      <w:r>
        <w:t>\</w:t>
      </w:r>
      <w:r w:rsidRPr="00913787">
        <w:t xml:space="preserve"> 8005571-05 Elevate OLS .csv</w:t>
      </w:r>
    </w:p>
    <w:p w14:paraId="6536F397" w14:textId="77777777" w:rsidR="00913787" w:rsidRDefault="00913787" w:rsidP="001625B7">
      <w:pPr>
        <w:pStyle w:val="Step"/>
        <w:numPr>
          <w:ilvl w:val="0"/>
          <w:numId w:val="47"/>
        </w:numPr>
      </w:pPr>
      <w:r>
        <w:t>Near the bottom of Column A, find “Skip Pre Lube”</w:t>
      </w:r>
    </w:p>
    <w:p w14:paraId="1D52EBEE" w14:textId="77777777" w:rsidR="00913787" w:rsidRDefault="00913787" w:rsidP="001625B7">
      <w:pPr>
        <w:pStyle w:val="Step"/>
        <w:numPr>
          <w:ilvl w:val="0"/>
          <w:numId w:val="47"/>
        </w:numPr>
      </w:pPr>
      <w:r>
        <w:t xml:space="preserve">Set Column B in that row to “YES” </w:t>
      </w:r>
    </w:p>
    <w:p w14:paraId="51080C35" w14:textId="67E4B3B0" w:rsidR="00913787" w:rsidRDefault="00913787" w:rsidP="001625B7">
      <w:pPr>
        <w:pStyle w:val="Step"/>
        <w:numPr>
          <w:ilvl w:val="0"/>
          <w:numId w:val="47"/>
        </w:numPr>
      </w:pPr>
      <w:r>
        <w:t>Run Test 44, press START.</w:t>
      </w:r>
    </w:p>
    <w:p w14:paraId="76EA150F" w14:textId="77777777" w:rsidR="00913787" w:rsidRDefault="0088300E" w:rsidP="00913787">
      <w:pPr>
        <w:pStyle w:val="checkbox"/>
      </w:pPr>
      <w:r>
        <w:t xml:space="preserve">Verify </w:t>
      </w:r>
      <w:r w:rsidR="00913787">
        <w:t>the Test State Output indicates “Start” and the green level line on the chart goes to EMPTY level. Then Test State Output indicates “Filling Hi”</w:t>
      </w:r>
    </w:p>
    <w:p w14:paraId="18FAE7F3" w14:textId="77777777" w:rsidR="00913787" w:rsidRDefault="00913787" w:rsidP="001625B7">
      <w:pPr>
        <w:pStyle w:val="Step"/>
        <w:numPr>
          <w:ilvl w:val="0"/>
          <w:numId w:val="47"/>
        </w:numPr>
      </w:pPr>
      <w:r>
        <w:t>Press STOP, then click No, Quit.</w:t>
      </w:r>
    </w:p>
    <w:p w14:paraId="5CEC209F" w14:textId="0094A3D7" w:rsidR="00640A75" w:rsidRDefault="00913787" w:rsidP="001625B7">
      <w:pPr>
        <w:pStyle w:val="Step"/>
        <w:numPr>
          <w:ilvl w:val="0"/>
          <w:numId w:val="47"/>
        </w:numPr>
      </w:pPr>
      <w:r>
        <w:t>In the Config file</w:t>
      </w:r>
      <w:r w:rsidR="00640A75">
        <w:t>, row “Skip Pre Lube” set Column B to “NO” and save the config file.</w:t>
      </w:r>
    </w:p>
    <w:p w14:paraId="79E07735" w14:textId="77777777" w:rsidR="00640A75" w:rsidRDefault="00640A75" w:rsidP="001625B7">
      <w:pPr>
        <w:pStyle w:val="Step"/>
        <w:numPr>
          <w:ilvl w:val="0"/>
          <w:numId w:val="47"/>
        </w:numPr>
      </w:pPr>
      <w:r>
        <w:t>Run Test 44, press START.</w:t>
      </w:r>
    </w:p>
    <w:p w14:paraId="6642C29F" w14:textId="4FA261CE" w:rsidR="00640A75" w:rsidRDefault="00640A75" w:rsidP="00640A75">
      <w:pPr>
        <w:pStyle w:val="checkbox"/>
      </w:pPr>
      <w:r>
        <w:lastRenderedPageBreak/>
        <w:t>Verify the Test State Output indicates “Start” and the green level line on the chart goes to EMPTY level. Then Test State Output indicates “Pre Fill”</w:t>
      </w:r>
    </w:p>
    <w:p w14:paraId="5AE9166F" w14:textId="79C47EBA" w:rsidR="00640A75" w:rsidRDefault="00640A75" w:rsidP="00640A75">
      <w:pPr>
        <w:pStyle w:val="checkbox"/>
      </w:pPr>
      <w:r>
        <w:t>When the Level reaches FULL, verify the Test State Output indicates “Pre Drain”</w:t>
      </w:r>
    </w:p>
    <w:p w14:paraId="1E93B39B" w14:textId="2210CE3B" w:rsidR="00640A75" w:rsidRDefault="00640A75" w:rsidP="00640A75">
      <w:pPr>
        <w:pStyle w:val="checkbox"/>
      </w:pPr>
      <w:r>
        <w:t>When the Level reaches EMPTY, verify the Test State Output indicates “Fill Hi”</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Default="0088300E" w:rsidP="00E3661D">
      <w:pPr>
        <w:pStyle w:val="ZPara"/>
      </w:pPr>
    </w:p>
    <w:p w14:paraId="533C581F" w14:textId="34512095" w:rsidR="00640A75" w:rsidRDefault="00B05B72" w:rsidP="00E3661D">
      <w:pPr>
        <w:pStyle w:val="ZPara"/>
      </w:pPr>
      <w:r w:rsidRPr="00B05B72">
        <w:rPr>
          <w:b/>
          <w:bCs/>
        </w:rPr>
        <w:t>TEST A:</w:t>
      </w:r>
      <w:r>
        <w:t xml:space="preserve"> Then </w:t>
      </w:r>
      <w:proofErr w:type="gramStart"/>
      <w:r>
        <w:t>next</w:t>
      </w:r>
      <w:proofErr w:type="gramEnd"/>
      <w:r>
        <w:t xml:space="preserve"> 7 requirements may be validated by running either</w:t>
      </w:r>
      <w:r w:rsidR="00646195">
        <w:t xml:space="preserve"> individual</w:t>
      </w:r>
      <w:r>
        <w:t xml:space="preserve"> test</w:t>
      </w:r>
      <w:r w:rsidR="00646195">
        <w:t>s</w:t>
      </w:r>
      <w:r>
        <w:t xml:space="preserve"> of each requirement or a single test to validate this group of requirements as follows:</w:t>
      </w:r>
    </w:p>
    <w:p w14:paraId="1BDC3839" w14:textId="6D6D24D7" w:rsidR="00B05B72" w:rsidRDefault="00B05B72" w:rsidP="001625B7">
      <w:pPr>
        <w:pStyle w:val="Step"/>
        <w:numPr>
          <w:ilvl w:val="0"/>
          <w:numId w:val="49"/>
        </w:numPr>
      </w:pPr>
      <w:r>
        <w:t>Start the MLOI app. Enter the Test Information in the dialog, press OK.</w:t>
      </w:r>
    </w:p>
    <w:p w14:paraId="758A8269" w14:textId="63D8530D" w:rsidR="00B05B72" w:rsidRDefault="00B05B72" w:rsidP="001625B7">
      <w:pPr>
        <w:pStyle w:val="Step"/>
        <w:numPr>
          <w:ilvl w:val="0"/>
          <w:numId w:val="49"/>
        </w:numPr>
      </w:pPr>
      <w:r>
        <w:t>Run from Step 3.a</w:t>
      </w:r>
    </w:p>
    <w:p w14:paraId="4699D377" w14:textId="77777777" w:rsidR="00B05B72" w:rsidRDefault="00B05B72" w:rsidP="001625B7">
      <w:pPr>
        <w:pStyle w:val="Step"/>
        <w:numPr>
          <w:ilvl w:val="0"/>
          <w:numId w:val="49"/>
        </w:numPr>
      </w:pPr>
      <w:r>
        <w:t xml:space="preserve">Select the Simulate </w:t>
      </w:r>
    </w:p>
    <w:p w14:paraId="06D6F598" w14:textId="3F58DAF4" w:rsidR="00B05B72" w:rsidRDefault="00B05B72" w:rsidP="001625B7">
      <w:pPr>
        <w:pStyle w:val="Step"/>
        <w:numPr>
          <w:ilvl w:val="1"/>
          <w:numId w:val="49"/>
        </w:numPr>
      </w:pPr>
      <w:r>
        <w:t xml:space="preserve">to </w:t>
      </w:r>
      <w:r w:rsidR="00646195">
        <w:t>ON (</w:t>
      </w:r>
      <w:r w:rsidR="000817D4">
        <w:t>This is software only validation)</w:t>
      </w:r>
    </w:p>
    <w:p w14:paraId="605BAB4F" w14:textId="69D14C0E" w:rsidR="00B05B72" w:rsidRDefault="00B05B72" w:rsidP="001625B7">
      <w:pPr>
        <w:pStyle w:val="Step"/>
        <w:numPr>
          <w:ilvl w:val="1"/>
          <w:numId w:val="49"/>
        </w:numPr>
      </w:pPr>
      <w:r>
        <w:t xml:space="preserve">to </w:t>
      </w:r>
      <w:r w:rsidR="00646195">
        <w:t xml:space="preserve">OFF; connect a DUT (sensor) placed in the tank </w:t>
      </w:r>
      <w:r w:rsidR="000817D4">
        <w:t>(</w:t>
      </w:r>
      <w:r w:rsidR="00646195">
        <w:t>H</w:t>
      </w:r>
      <w:r w:rsidR="000817D4">
        <w:t>ardware validation</w:t>
      </w:r>
      <w:r w:rsidR="00646195">
        <w:t>)</w:t>
      </w:r>
    </w:p>
    <w:p w14:paraId="29531986" w14:textId="77777777" w:rsidR="00B05B72" w:rsidRDefault="00B05B72" w:rsidP="001625B7">
      <w:pPr>
        <w:pStyle w:val="Step"/>
        <w:numPr>
          <w:ilvl w:val="0"/>
          <w:numId w:val="49"/>
        </w:numPr>
      </w:pPr>
      <w:r>
        <w:t>Press Start while the test is running make observations as indicated</w:t>
      </w:r>
    </w:p>
    <w:p w14:paraId="4EA8BD31" w14:textId="16CC80CE" w:rsidR="00B05B72" w:rsidRDefault="00B05B72" w:rsidP="001625B7">
      <w:pPr>
        <w:pStyle w:val="Step"/>
        <w:numPr>
          <w:ilvl w:val="0"/>
          <w:numId w:val="49"/>
        </w:numPr>
      </w:pPr>
      <w:r>
        <w:t xml:space="preserve">When the test </w:t>
      </w:r>
      <w:r w:rsidR="00C34D91">
        <w:t>is completed</w:t>
      </w:r>
      <w:r>
        <w:t>, Click SAVE to save the test report in folder</w:t>
      </w:r>
      <w:proofErr w:type="gramStart"/>
      <w:r>
        <w:t xml:space="preserve"> ..</w:t>
      </w:r>
      <w:proofErr w:type="gramEnd"/>
      <w:r w:rsidRPr="00B05B72">
        <w:t>\PWC-OLS\$</w:t>
      </w:r>
      <w:proofErr w:type="spellStart"/>
      <w:r w:rsidRPr="00B05B72">
        <w:t>ReportFiles</w:t>
      </w:r>
      <w:proofErr w:type="spellEnd"/>
      <w:r>
        <w:t>.</w:t>
      </w:r>
    </w:p>
    <w:p w14:paraId="6D536E3B" w14:textId="7AAF589F" w:rsidR="00B05B72" w:rsidRDefault="00B05B72" w:rsidP="001625B7">
      <w:pPr>
        <w:pStyle w:val="Step"/>
        <w:numPr>
          <w:ilvl w:val="0"/>
          <w:numId w:val="49"/>
        </w:numPr>
      </w:pPr>
      <w:r>
        <w:t>Use the test report titled containing the current time stamp as YYYYMMDDHHMM.</w:t>
      </w:r>
    </w:p>
    <w:p w14:paraId="5F602ADA" w14:textId="64F4A3E2" w:rsidR="00B05B72" w:rsidRDefault="000817D4" w:rsidP="001625B7">
      <w:pPr>
        <w:pStyle w:val="Step"/>
        <w:numPr>
          <w:ilvl w:val="0"/>
          <w:numId w:val="49"/>
        </w:numPr>
      </w:pPr>
      <w:r>
        <w:t>Repeat the TEST A once, using Step 3.b.</w:t>
      </w:r>
    </w:p>
    <w:p w14:paraId="5704B5F1" w14:textId="77777777" w:rsidR="00B05B72" w:rsidRPr="00543DA2" w:rsidRDefault="00B05B72"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23995D45" w14:textId="5416684F" w:rsidR="000817D4" w:rsidRDefault="000817D4" w:rsidP="001625B7">
      <w:pPr>
        <w:pStyle w:val="Step"/>
        <w:numPr>
          <w:ilvl w:val="0"/>
          <w:numId w:val="48"/>
        </w:numPr>
      </w:pPr>
      <w:r>
        <w:t>Using the Test report and the ATP test procedure, v</w:t>
      </w:r>
      <w:r w:rsidR="0088300E">
        <w:t xml:space="preserve">erify the </w:t>
      </w:r>
      <w:r>
        <w:t xml:space="preserve">recorded level for each target test point is within of </w:t>
      </w:r>
      <w:r w:rsidR="00C34D91">
        <w:t>-</w:t>
      </w:r>
      <w:r>
        <w:t xml:space="preserve">0/ </w:t>
      </w:r>
      <w:r w:rsidR="00C34D91">
        <w:t>+</w:t>
      </w:r>
      <w:r>
        <w:t>0.005” of the specified ATP Spec Fill Lo value.</w:t>
      </w:r>
      <w:r w:rsidR="00C34D91">
        <w:t xml:space="preserve"> (NOTE: Empty is larger than Full according to the ATP Spec.)</w:t>
      </w:r>
    </w:p>
    <w:p w14:paraId="6B192AFC" w14:textId="78636A33" w:rsidR="000817D4" w:rsidRDefault="000817D4" w:rsidP="000817D4">
      <w:pPr>
        <w:pStyle w:val="Step"/>
        <w:numPr>
          <w:ilvl w:val="0"/>
          <w:numId w:val="0"/>
        </w:numPr>
        <w:ind w:left="720"/>
        <w:jc w:val="center"/>
      </w:pPr>
      <w:r>
        <w:rPr>
          <w:noProof/>
        </w:rPr>
        <w:drawing>
          <wp:inline distT="0" distB="0" distL="0" distR="0" wp14:anchorId="2AD0F1A1" wp14:editId="18E23C4A">
            <wp:extent cx="2997200" cy="1480509"/>
            <wp:effectExtent l="0" t="0" r="0" b="0"/>
            <wp:docPr id="212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915" cy="1491235"/>
                    </a:xfrm>
                    <a:prstGeom prst="rect">
                      <a:avLst/>
                    </a:prstGeom>
                    <a:noFill/>
                  </pic:spPr>
                </pic:pic>
              </a:graphicData>
            </a:graphic>
          </wp:inline>
        </w:drawing>
      </w:r>
    </w:p>
    <w:p w14:paraId="3A76BDFD" w14:textId="7F8F6F53" w:rsidR="000817D4" w:rsidRDefault="000817D4" w:rsidP="0088300E">
      <w:pPr>
        <w:pStyle w:val="checkbox"/>
      </w:pPr>
      <w:r>
        <w:t xml:space="preserve">All Fill Levels </w:t>
      </w:r>
      <w:r w:rsidR="00C34D91">
        <w:t xml:space="preserve">for both ChA and ChB </w:t>
      </w:r>
      <w:r>
        <w:t xml:space="preserve">are within spec. </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4A2D0D80" w:rsidR="0088300E" w:rsidRDefault="0088300E" w:rsidP="001625B7">
      <w:pPr>
        <w:pStyle w:val="Step"/>
        <w:numPr>
          <w:ilvl w:val="0"/>
          <w:numId w:val="51"/>
        </w:numPr>
      </w:pPr>
      <w:r>
        <w:t xml:space="preserve">Verify </w:t>
      </w:r>
      <w:r w:rsidR="000626FF">
        <w:t xml:space="preserve">the Filling/ Draining Test State Out is followed by a Wait_1/2 state of duration 3 seconds plus the “Wait Time” number of seconds parameter in the config file. </w:t>
      </w:r>
    </w:p>
    <w:p w14:paraId="6863C99B" w14:textId="6D70CF99" w:rsidR="000626FF" w:rsidRDefault="000626FF" w:rsidP="001625B7">
      <w:pPr>
        <w:pStyle w:val="Step"/>
        <w:numPr>
          <w:ilvl w:val="0"/>
          <w:numId w:val="51"/>
        </w:numPr>
      </w:pPr>
      <w:r>
        <w:t xml:space="preserve">Verify that the Resistance value is not recorded until after the Wait state concludes. </w:t>
      </w:r>
    </w:p>
    <w:p w14:paraId="71812B25" w14:textId="4F6A5413" w:rsidR="000626FF" w:rsidRDefault="000626FF" w:rsidP="001625B7">
      <w:pPr>
        <w:pStyle w:val="Step"/>
        <w:numPr>
          <w:ilvl w:val="0"/>
          <w:numId w:val="51"/>
        </w:numPr>
      </w:pPr>
      <w:r>
        <w:t>When running on hardware, observe that the oil level is constant with no evidence of waves or the laser target float bobbing.</w:t>
      </w:r>
    </w:p>
    <w:p w14:paraId="29DACE67" w14:textId="77777777" w:rsidR="000626FF" w:rsidRDefault="000626FF" w:rsidP="000626FF">
      <w:pPr>
        <w:pStyle w:val="Step"/>
        <w:numPr>
          <w:ilvl w:val="0"/>
          <w:numId w:val="0"/>
        </w:numPr>
        <w:ind w:left="720"/>
      </w:pPr>
    </w:p>
    <w:p w14:paraId="2928E191" w14:textId="3D58139D" w:rsidR="0088300E" w:rsidRDefault="000626FF" w:rsidP="0088300E">
      <w:pPr>
        <w:pStyle w:val="checkbox"/>
      </w:pPr>
      <w:r>
        <w:t>Oil level and float appear stable at the time resistance is recorded.</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050A5C28" w14:textId="77777777" w:rsidR="008961EB" w:rsidRDefault="008961EB" w:rsidP="001625B7">
      <w:pPr>
        <w:pStyle w:val="Step"/>
        <w:numPr>
          <w:ilvl w:val="0"/>
          <w:numId w:val="52"/>
        </w:numPr>
      </w:pPr>
      <w:r>
        <w:t>As the test progresses, notice both the level and resistance are indicated on the Results Chart and indicated as follows:</w:t>
      </w:r>
    </w:p>
    <w:p w14:paraId="0A94C3F5" w14:textId="77777777" w:rsidR="008961EB" w:rsidRDefault="008961EB" w:rsidP="001625B7">
      <w:pPr>
        <w:pStyle w:val="Step"/>
        <w:numPr>
          <w:ilvl w:val="1"/>
          <w:numId w:val="52"/>
        </w:numPr>
      </w:pPr>
      <w:r>
        <w:t>Dark – Not yet tested</w:t>
      </w:r>
    </w:p>
    <w:p w14:paraId="3E5FBAE1" w14:textId="5161E72D" w:rsidR="008961EB" w:rsidRDefault="008961EB" w:rsidP="001625B7">
      <w:pPr>
        <w:pStyle w:val="Step"/>
        <w:numPr>
          <w:ilvl w:val="1"/>
          <w:numId w:val="52"/>
        </w:numPr>
      </w:pPr>
      <w:r>
        <w:t>GREEN – Pass</w:t>
      </w:r>
    </w:p>
    <w:p w14:paraId="2F7960AE" w14:textId="3DD8A813" w:rsidR="008961EB" w:rsidRDefault="008961EB" w:rsidP="001625B7">
      <w:pPr>
        <w:pStyle w:val="Step"/>
        <w:numPr>
          <w:ilvl w:val="1"/>
          <w:numId w:val="52"/>
        </w:numPr>
      </w:pPr>
      <w:r>
        <w:t>RED – Fail</w:t>
      </w:r>
    </w:p>
    <w:p w14:paraId="3860CF2B" w14:textId="1F54C9B7" w:rsidR="008961EB" w:rsidRDefault="008961EB" w:rsidP="001625B7">
      <w:pPr>
        <w:pStyle w:val="Step"/>
        <w:numPr>
          <w:ilvl w:val="1"/>
          <w:numId w:val="52"/>
        </w:numPr>
      </w:pPr>
      <w:r>
        <w:t xml:space="preserve">YELLOW – likely a measurement error. </w:t>
      </w:r>
    </w:p>
    <w:p w14:paraId="1C0DC80E" w14:textId="77777777" w:rsidR="008961EB" w:rsidRDefault="008961EB" w:rsidP="008961EB">
      <w:pPr>
        <w:pStyle w:val="Step"/>
        <w:numPr>
          <w:ilvl w:val="0"/>
          <w:numId w:val="0"/>
        </w:numPr>
        <w:ind w:left="1440"/>
      </w:pPr>
    </w:p>
    <w:p w14:paraId="1CE8785A" w14:textId="77777777" w:rsidR="008961EB" w:rsidRDefault="008961EB" w:rsidP="008961EB">
      <w:pPr>
        <w:pStyle w:val="checkbox"/>
      </w:pPr>
      <w:r>
        <w:t>Pass/Fail indicator is correctly indicated on the Results Chart.</w:t>
      </w:r>
    </w:p>
    <w:p w14:paraId="796E70C0" w14:textId="77777777" w:rsidR="008961EB" w:rsidRDefault="008961EB" w:rsidP="008961EB">
      <w:pPr>
        <w:pStyle w:val="Step"/>
        <w:numPr>
          <w:ilvl w:val="0"/>
          <w:numId w:val="0"/>
        </w:numPr>
        <w:ind w:left="1440"/>
      </w:pPr>
    </w:p>
    <w:p w14:paraId="041411E8" w14:textId="10FF976C" w:rsidR="008961EB" w:rsidRDefault="008961EB" w:rsidP="001625B7">
      <w:pPr>
        <w:pStyle w:val="Step"/>
        <w:numPr>
          <w:ilvl w:val="0"/>
          <w:numId w:val="52"/>
        </w:numPr>
      </w:pPr>
      <w:r>
        <w:t>Compare the Report File resistances recorded on the ATP sheet to the specified values of the ATP Spec.  Verify that the resistances recorded are consistent with the ATP spec.</w:t>
      </w:r>
    </w:p>
    <w:p w14:paraId="1AFE8702" w14:textId="77777777" w:rsidR="008961EB" w:rsidRDefault="008961EB" w:rsidP="008961EB">
      <w:pPr>
        <w:pStyle w:val="Step"/>
        <w:numPr>
          <w:ilvl w:val="0"/>
          <w:numId w:val="0"/>
        </w:numPr>
        <w:ind w:left="720"/>
      </w:pPr>
    </w:p>
    <w:p w14:paraId="1492EC01" w14:textId="77777777" w:rsidR="008961EB" w:rsidRDefault="008961EB" w:rsidP="0088300E">
      <w:pPr>
        <w:pStyle w:val="checkbox"/>
      </w:pPr>
      <w:r>
        <w:t>The recorded resistance values are evaluated in accord with the ATP Spec.</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36514B77" w14:textId="77777777" w:rsidR="008961EB" w:rsidRDefault="008961EB" w:rsidP="001625B7">
      <w:pPr>
        <w:pStyle w:val="Step"/>
        <w:numPr>
          <w:ilvl w:val="0"/>
          <w:numId w:val="53"/>
        </w:numPr>
      </w:pPr>
      <w:r>
        <w:lastRenderedPageBreak/>
        <w:t xml:space="preserve">While the test is running, verify that the Status Indicators and the Level and Resistance values are alternately activated/recorded on Fill </w:t>
      </w:r>
      <w:proofErr w:type="gramStart"/>
      <w:r>
        <w:t>As</w:t>
      </w:r>
      <w:proofErr w:type="gramEnd"/>
      <w:r>
        <w:t xml:space="preserve"> ChA then Ch  B.</w:t>
      </w:r>
    </w:p>
    <w:p w14:paraId="2304B8B7" w14:textId="0BF3AA95" w:rsidR="004E20BE" w:rsidRDefault="004E20BE" w:rsidP="004E20BE">
      <w:pPr>
        <w:pStyle w:val="Step"/>
        <w:numPr>
          <w:ilvl w:val="0"/>
          <w:numId w:val="0"/>
        </w:numPr>
        <w:ind w:left="720"/>
        <w:jc w:val="center"/>
      </w:pPr>
      <w:r w:rsidRPr="004E20BE">
        <w:rPr>
          <w:noProof/>
        </w:rPr>
        <w:drawing>
          <wp:inline distT="0" distB="0" distL="0" distR="0" wp14:anchorId="1DE3DC57" wp14:editId="7E0650DE">
            <wp:extent cx="3879850" cy="2443974"/>
            <wp:effectExtent l="0" t="0" r="6350" b="0"/>
            <wp:docPr id="1741112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2453" name="Picture 1" descr="A screenshot of a computer&#10;&#10;AI-generated content may be incorrect."/>
                    <pic:cNvPicPr/>
                  </pic:nvPicPr>
                  <pic:blipFill>
                    <a:blip r:embed="rId29"/>
                    <a:stretch>
                      <a:fillRect/>
                    </a:stretch>
                  </pic:blipFill>
                  <pic:spPr>
                    <a:xfrm>
                      <a:off x="0" y="0"/>
                      <a:ext cx="3888648" cy="2449516"/>
                    </a:xfrm>
                    <a:prstGeom prst="rect">
                      <a:avLst/>
                    </a:prstGeom>
                  </pic:spPr>
                </pic:pic>
              </a:graphicData>
            </a:graphic>
          </wp:inline>
        </w:drawing>
      </w:r>
    </w:p>
    <w:p w14:paraId="78F0AA0B" w14:textId="77777777" w:rsidR="004E20BE" w:rsidRDefault="004E20BE" w:rsidP="004E20BE">
      <w:pPr>
        <w:pStyle w:val="Step"/>
        <w:numPr>
          <w:ilvl w:val="0"/>
          <w:numId w:val="0"/>
        </w:numPr>
        <w:ind w:left="720"/>
        <w:jc w:val="center"/>
      </w:pPr>
    </w:p>
    <w:p w14:paraId="229DBD9A" w14:textId="752520FC" w:rsidR="004E20BE" w:rsidRDefault="004E20BE" w:rsidP="004E20BE">
      <w:pPr>
        <w:pStyle w:val="checkbox"/>
      </w:pPr>
      <w:r>
        <w:t>Indications occur in ChA then ChB sequence on Fill</w:t>
      </w:r>
    </w:p>
    <w:p w14:paraId="4789578D" w14:textId="77777777" w:rsidR="004E20BE" w:rsidRDefault="004E20BE" w:rsidP="004E20BE">
      <w:pPr>
        <w:pStyle w:val="checkbox"/>
        <w:numPr>
          <w:ilvl w:val="0"/>
          <w:numId w:val="0"/>
        </w:numPr>
        <w:ind w:left="1267"/>
      </w:pPr>
    </w:p>
    <w:p w14:paraId="6582C7D9" w14:textId="5B758BE5" w:rsidR="004E20BE" w:rsidRDefault="004E20BE" w:rsidP="004E20BE">
      <w:pPr>
        <w:pStyle w:val="Step"/>
      </w:pPr>
      <w:r>
        <w:t xml:space="preserve">While the test is running, verify that the Status Indicators and the Level and Resistance values are alternately activated/recorded on Drain </w:t>
      </w:r>
      <w:proofErr w:type="gramStart"/>
      <w:r>
        <w:t>As</w:t>
      </w:r>
      <w:proofErr w:type="gramEnd"/>
      <w:r>
        <w:t xml:space="preserve"> ChB then Ch A.</w:t>
      </w:r>
    </w:p>
    <w:p w14:paraId="7FE148E0" w14:textId="77777777" w:rsidR="004E20BE" w:rsidRDefault="004E20BE" w:rsidP="004E20BE">
      <w:pPr>
        <w:pStyle w:val="Step"/>
        <w:numPr>
          <w:ilvl w:val="0"/>
          <w:numId w:val="0"/>
        </w:numPr>
        <w:ind w:left="720"/>
      </w:pPr>
    </w:p>
    <w:p w14:paraId="488FBA2A" w14:textId="77777777" w:rsidR="004E20BE" w:rsidRDefault="004E20BE" w:rsidP="004E20BE">
      <w:pPr>
        <w:pStyle w:val="checkbox"/>
      </w:pPr>
      <w:r>
        <w:t>Indications occur in ChA then ChB sequence on Fill</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76FF9C17" w14:textId="0A7AEC6C" w:rsidR="00C34D91" w:rsidRDefault="00C34D91" w:rsidP="001625B7">
      <w:pPr>
        <w:pStyle w:val="Step"/>
        <w:numPr>
          <w:ilvl w:val="0"/>
          <w:numId w:val="50"/>
        </w:numPr>
      </w:pPr>
      <w:r>
        <w:t>Using the Test report and the ATP test procedure, verify the recorded level for each target test point is within of -0/ +0.005” of the specified ATP Spec Drain Hi value. (NOTE: Empty is larger than Full according to the ATP Spec.)</w:t>
      </w:r>
    </w:p>
    <w:p w14:paraId="175C9796" w14:textId="77777777" w:rsidR="000626FF" w:rsidRDefault="000626FF" w:rsidP="000626FF">
      <w:pPr>
        <w:pStyle w:val="Step"/>
        <w:numPr>
          <w:ilvl w:val="0"/>
          <w:numId w:val="0"/>
        </w:numPr>
        <w:ind w:left="720"/>
      </w:pPr>
    </w:p>
    <w:p w14:paraId="0ADACF05" w14:textId="65C84B4C" w:rsidR="000626FF" w:rsidRDefault="000626FF" w:rsidP="000626FF">
      <w:pPr>
        <w:pStyle w:val="Step"/>
        <w:numPr>
          <w:ilvl w:val="0"/>
          <w:numId w:val="0"/>
        </w:numPr>
        <w:ind w:left="720"/>
        <w:jc w:val="center"/>
      </w:pPr>
      <w:r>
        <w:rPr>
          <w:noProof/>
        </w:rPr>
        <w:lastRenderedPageBreak/>
        <w:drawing>
          <wp:inline distT="0" distB="0" distL="0" distR="0" wp14:anchorId="41F7F8F3" wp14:editId="28D311AB">
            <wp:extent cx="3537585" cy="1750384"/>
            <wp:effectExtent l="0" t="0" r="5715" b="0"/>
            <wp:docPr id="2709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6655" cy="1759820"/>
                    </a:xfrm>
                    <a:prstGeom prst="rect">
                      <a:avLst/>
                    </a:prstGeom>
                    <a:noFill/>
                  </pic:spPr>
                </pic:pic>
              </a:graphicData>
            </a:graphic>
          </wp:inline>
        </w:drawing>
      </w:r>
    </w:p>
    <w:p w14:paraId="34BC6661" w14:textId="77777777" w:rsidR="00C34D91" w:rsidRDefault="00C34D91" w:rsidP="00C34D91">
      <w:pPr>
        <w:pStyle w:val="Step"/>
        <w:numPr>
          <w:ilvl w:val="0"/>
          <w:numId w:val="0"/>
        </w:numPr>
        <w:ind w:left="720"/>
      </w:pPr>
    </w:p>
    <w:p w14:paraId="4795E0EA" w14:textId="60D0EED6" w:rsidR="00C34D91" w:rsidRDefault="00C34D91" w:rsidP="00C34D91">
      <w:pPr>
        <w:pStyle w:val="checkbox"/>
      </w:pPr>
      <w:r>
        <w:t xml:space="preserve">All Drain Levels for both ChA and ChB are within spec. </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1645B59" w14:textId="4BCA5328" w:rsidR="0088300E" w:rsidRDefault="00F60D03" w:rsidP="0088300E">
      <w:pPr>
        <w:pStyle w:val="checkbox"/>
      </w:pPr>
      <w:r>
        <w:t>Same as Requirement 50 but in Drain direction.</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BE5E20E" w14:textId="0B6DA4F5" w:rsidR="00F60D03" w:rsidRDefault="00F60D03" w:rsidP="00F60D03">
      <w:pPr>
        <w:pStyle w:val="checkbox"/>
      </w:pPr>
      <w:r>
        <w:t>Same as Requirement 51 but in Drain direction.</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302ED876" w14:textId="36564A15" w:rsidR="00F60D03" w:rsidRDefault="00F60D03" w:rsidP="00F60D03">
      <w:pPr>
        <w:pStyle w:val="checkbox"/>
      </w:pPr>
      <w:r>
        <w:t>Same as Requirement 52 but in Drain direction.</w:t>
      </w:r>
    </w:p>
    <w:p w14:paraId="02DA907E" w14:textId="77777777" w:rsidR="00F60D03" w:rsidRDefault="00F60D03" w:rsidP="00F60D03">
      <w:pPr>
        <w:pStyle w:val="checkbox"/>
        <w:numPr>
          <w:ilvl w:val="0"/>
          <w:numId w:val="0"/>
        </w:numPr>
        <w:ind w:left="1267" w:hanging="360"/>
      </w:pPr>
    </w:p>
    <w:p w14:paraId="32337BEC" w14:textId="77777777" w:rsidR="00F60D03" w:rsidRDefault="00F60D03" w:rsidP="00F60D03">
      <w:pPr>
        <w:pStyle w:val="checkbox"/>
        <w:numPr>
          <w:ilvl w:val="0"/>
          <w:numId w:val="0"/>
        </w:numPr>
        <w:ind w:left="1267" w:hanging="3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7C25D9C2" w14:textId="62BA9AD1" w:rsidR="00F60D03" w:rsidRDefault="00F60D03" w:rsidP="00F60D03">
      <w:pPr>
        <w:pStyle w:val="checkbox"/>
      </w:pPr>
      <w:r>
        <w:lastRenderedPageBreak/>
        <w:t>Same as Requirement 53 but in Drain direction.</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11998F56" w14:textId="77777777" w:rsidR="00A4371F" w:rsidRDefault="00A4371F" w:rsidP="001625B7">
      <w:pPr>
        <w:pStyle w:val="Step"/>
        <w:numPr>
          <w:ilvl w:val="0"/>
          <w:numId w:val="54"/>
        </w:numPr>
      </w:pPr>
      <w:r>
        <w:t xml:space="preserve">While running TEST A, </w:t>
      </w:r>
      <w:proofErr w:type="gramStart"/>
      <w:r>
        <w:t>v</w:t>
      </w:r>
      <w:r w:rsidR="0088300E">
        <w:t>erify</w:t>
      </w:r>
      <w:proofErr w:type="gramEnd"/>
      <w:r w:rsidR="0088300E">
        <w:t xml:space="preserve"> </w:t>
      </w:r>
      <w:r>
        <w:t>Resistance for Ch A and Ch B are displayed on the graph.</w:t>
      </w:r>
    </w:p>
    <w:p w14:paraId="5CA4B6BC" w14:textId="77777777" w:rsidR="00A4371F" w:rsidRDefault="00A4371F" w:rsidP="001625B7">
      <w:pPr>
        <w:pStyle w:val="Step"/>
        <w:numPr>
          <w:ilvl w:val="0"/>
          <w:numId w:val="54"/>
        </w:numPr>
      </w:pPr>
      <w:r>
        <w:t>Verify that level is displayed on the graph.</w:t>
      </w:r>
    </w:p>
    <w:p w14:paraId="0C037FB6" w14:textId="1FB0AF86" w:rsidR="00A4371F" w:rsidRDefault="00A4371F" w:rsidP="001625B7">
      <w:pPr>
        <w:pStyle w:val="Step"/>
        <w:numPr>
          <w:ilvl w:val="0"/>
          <w:numId w:val="54"/>
        </w:numPr>
      </w:pPr>
      <w:r>
        <w:t xml:space="preserve">Verify the Resistance for Ch A and Ch B and the Level numeric values are displayed on the upper </w:t>
      </w:r>
      <w:r w:rsidR="0045198A">
        <w:t>left-hand</w:t>
      </w:r>
      <w:r>
        <w:t xml:space="preserve"> corner of the graph.</w:t>
      </w:r>
    </w:p>
    <w:p w14:paraId="2D237941" w14:textId="0057FE24" w:rsidR="00A4371F" w:rsidRDefault="0045198A" w:rsidP="0045198A">
      <w:pPr>
        <w:pStyle w:val="Step"/>
        <w:numPr>
          <w:ilvl w:val="0"/>
          <w:numId w:val="0"/>
        </w:numPr>
        <w:ind w:left="720"/>
        <w:jc w:val="center"/>
      </w:pPr>
      <w:r>
        <w:rPr>
          <w:noProof/>
        </w:rPr>
        <w:drawing>
          <wp:inline distT="0" distB="0" distL="0" distR="0" wp14:anchorId="53933FDA" wp14:editId="74EECA62">
            <wp:extent cx="4029710" cy="2878981"/>
            <wp:effectExtent l="0" t="0" r="0" b="0"/>
            <wp:docPr id="1306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6656" cy="2898233"/>
                    </a:xfrm>
                    <a:prstGeom prst="rect">
                      <a:avLst/>
                    </a:prstGeom>
                    <a:noFill/>
                  </pic:spPr>
                </pic:pic>
              </a:graphicData>
            </a:graphic>
          </wp:inline>
        </w:drawing>
      </w:r>
    </w:p>
    <w:p w14:paraId="3103BCD2" w14:textId="77777777" w:rsidR="00A4371F" w:rsidRDefault="00A4371F" w:rsidP="00A4371F">
      <w:pPr>
        <w:pStyle w:val="Step"/>
        <w:numPr>
          <w:ilvl w:val="0"/>
          <w:numId w:val="0"/>
        </w:numPr>
        <w:ind w:left="720"/>
      </w:pPr>
    </w:p>
    <w:p w14:paraId="2782C3BE" w14:textId="67F0C2E6" w:rsidR="0088300E" w:rsidRDefault="0045198A" w:rsidP="0088300E">
      <w:pPr>
        <w:pStyle w:val="checkbox"/>
      </w:pPr>
      <w:r>
        <w:t>Resistance and Level shown in real-time on the chart.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4EB460CE" w14:textId="3CD0D56B" w:rsidR="0045198A" w:rsidRPr="0045198A" w:rsidRDefault="0045198A" w:rsidP="001625B7">
      <w:pPr>
        <w:pStyle w:val="Step"/>
        <w:numPr>
          <w:ilvl w:val="0"/>
          <w:numId w:val="55"/>
        </w:numPr>
        <w:rPr>
          <w:highlight w:val="cyan"/>
        </w:rPr>
      </w:pPr>
      <w:bookmarkStart w:id="535" w:name="_Hlk195170032"/>
      <w:r w:rsidRPr="0045198A">
        <w:rPr>
          <w:highlight w:val="cyan"/>
        </w:rPr>
        <w:t xml:space="preserve">TBD </w:t>
      </w:r>
      <w:proofErr w:type="gramStart"/>
      <w:r w:rsidRPr="0045198A">
        <w:rPr>
          <w:highlight w:val="cyan"/>
        </w:rPr>
        <w:t>need</w:t>
      </w:r>
      <w:proofErr w:type="gramEnd"/>
      <w:r w:rsidRPr="0045198A">
        <w:rPr>
          <w:highlight w:val="cyan"/>
        </w:rPr>
        <w:t xml:space="preserve"> to validate this requirement</w:t>
      </w:r>
    </w:p>
    <w:bookmarkEnd w:id="535"/>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4F1F2147" w:rsidR="0088300E" w:rsidRPr="000327C8" w:rsidRDefault="004F2AD9" w:rsidP="001625B7">
      <w:pPr>
        <w:pStyle w:val="Step"/>
        <w:numPr>
          <w:ilvl w:val="0"/>
          <w:numId w:val="56"/>
        </w:numPr>
        <w:rPr>
          <w:highlight w:val="cyan"/>
        </w:rPr>
      </w:pPr>
      <w:r>
        <w:t>Run the Test vector then verify</w:t>
      </w:r>
      <w:r w:rsidR="000327C8">
        <w:t xml:space="preserve"> </w:t>
      </w:r>
      <w:r w:rsidR="000327C8" w:rsidRPr="000327C8">
        <w:rPr>
          <w:highlight w:val="cyan"/>
        </w:rPr>
        <w:t>Needs more development to test</w:t>
      </w:r>
      <w:r w:rsidR="0088300E" w:rsidRPr="000327C8">
        <w:rPr>
          <w:highlight w:val="cyan"/>
        </w:rPr>
        <w:t>.</w:t>
      </w:r>
    </w:p>
    <w:p w14:paraId="6F0054F7" w14:textId="084E36EF" w:rsidR="004F2AD9" w:rsidRDefault="004F2AD9" w:rsidP="004F2AD9">
      <w:pPr>
        <w:pStyle w:val="Step"/>
        <w:numPr>
          <w:ilvl w:val="0"/>
          <w:numId w:val="0"/>
        </w:numPr>
        <w:ind w:left="720" w:hanging="360"/>
        <w:jc w:val="center"/>
      </w:pPr>
      <w:r w:rsidRPr="004F2AD9">
        <w:rPr>
          <w:noProof/>
        </w:rPr>
        <w:drawing>
          <wp:inline distT="0" distB="0" distL="0" distR="0" wp14:anchorId="3B9E2466" wp14:editId="3DF8CA56">
            <wp:extent cx="2020475" cy="1470025"/>
            <wp:effectExtent l="0" t="0" r="0" b="0"/>
            <wp:docPr id="194261977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9779" name="Picture 1" descr="A screenshot of a computer error&#10;&#10;AI-generated content may be incorrect."/>
                    <pic:cNvPicPr/>
                  </pic:nvPicPr>
                  <pic:blipFill>
                    <a:blip r:embed="rId32"/>
                    <a:stretch>
                      <a:fillRect/>
                    </a:stretch>
                  </pic:blipFill>
                  <pic:spPr>
                    <a:xfrm>
                      <a:off x="0" y="0"/>
                      <a:ext cx="2025714" cy="1473837"/>
                    </a:xfrm>
                    <a:prstGeom prst="rect">
                      <a:avLst/>
                    </a:prstGeom>
                  </pic:spPr>
                </pic:pic>
              </a:graphicData>
            </a:graphic>
          </wp:inline>
        </w:drawing>
      </w:r>
    </w:p>
    <w:p w14:paraId="10780513" w14:textId="77777777" w:rsidR="004F2AD9" w:rsidRDefault="004F2AD9" w:rsidP="004F2AD9">
      <w:pPr>
        <w:pStyle w:val="Step"/>
        <w:numPr>
          <w:ilvl w:val="0"/>
          <w:numId w:val="0"/>
        </w:numPr>
        <w:ind w:left="720" w:hanging="360"/>
        <w:jc w:val="center"/>
      </w:pPr>
    </w:p>
    <w:p w14:paraId="408F5066" w14:textId="7AC308D8" w:rsidR="0088300E" w:rsidRDefault="004F2AD9" w:rsidP="0088300E">
      <w:pPr>
        <w:pStyle w:val="checkbox"/>
      </w:pPr>
      <w:r>
        <w:t>The results chart displays the appropriate status indication.</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67F37C73" w14:textId="0FF1A607" w:rsidR="000327C8" w:rsidRDefault="000327C8" w:rsidP="001625B7">
      <w:pPr>
        <w:pStyle w:val="Step"/>
        <w:numPr>
          <w:ilvl w:val="0"/>
          <w:numId w:val="57"/>
        </w:numPr>
      </w:pPr>
      <w:r>
        <w:t>Same as Requirement 50 and 51.</w:t>
      </w:r>
    </w:p>
    <w:p w14:paraId="402903BD" w14:textId="77777777" w:rsidR="000327C8" w:rsidRDefault="000327C8" w:rsidP="000327C8">
      <w:pPr>
        <w:pStyle w:val="Step"/>
        <w:numPr>
          <w:ilvl w:val="0"/>
          <w:numId w:val="0"/>
        </w:numPr>
        <w:ind w:left="720"/>
      </w:pPr>
    </w:p>
    <w:p w14:paraId="2DA480A7" w14:textId="49531102" w:rsidR="0088300E" w:rsidRDefault="000327C8" w:rsidP="0088300E">
      <w:pPr>
        <w:pStyle w:val="checkbox"/>
      </w:pPr>
      <w:r>
        <w:t>Requirement met.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753C0B66" w14:textId="62CBB73B" w:rsidR="000327C8" w:rsidRDefault="000327C8" w:rsidP="001625B7">
      <w:pPr>
        <w:pStyle w:val="Step"/>
        <w:numPr>
          <w:ilvl w:val="0"/>
          <w:numId w:val="58"/>
        </w:numPr>
      </w:pPr>
      <w:r>
        <w:t xml:space="preserve">Same as Requirement 60. </w:t>
      </w:r>
    </w:p>
    <w:p w14:paraId="61EB549C" w14:textId="304D0B53" w:rsidR="000327C8" w:rsidRDefault="000327C8" w:rsidP="000327C8">
      <w:pPr>
        <w:pStyle w:val="checkbox"/>
      </w:pPr>
      <w:r>
        <w:t xml:space="preserve">Verify the Error Message in the Results chart status. </w:t>
      </w:r>
    </w:p>
    <w:p w14:paraId="4B43D6AA" w14:textId="3904242B" w:rsidR="000327C8" w:rsidRDefault="000327C8" w:rsidP="0088300E">
      <w:pPr>
        <w:pStyle w:val="Step"/>
      </w:pPr>
      <w:r>
        <w:t xml:space="preserve">While running TEST A, disconnect the sensor, </w:t>
      </w:r>
    </w:p>
    <w:p w14:paraId="6433D44B" w14:textId="4D803A27" w:rsidR="0088300E" w:rsidRDefault="000327C8" w:rsidP="000327C8">
      <w:pPr>
        <w:pStyle w:val="checkbox"/>
      </w:pPr>
      <w:r>
        <w:t>Verify that the continuity error is displayed.</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721BAF4F" w14:textId="77777777" w:rsidR="000327C8" w:rsidRPr="000327C8" w:rsidRDefault="000327C8" w:rsidP="001625B7">
      <w:pPr>
        <w:pStyle w:val="Step"/>
        <w:numPr>
          <w:ilvl w:val="0"/>
          <w:numId w:val="59"/>
        </w:numPr>
        <w:rPr>
          <w:highlight w:val="cyan"/>
        </w:rPr>
      </w:pPr>
      <w:r w:rsidRPr="000327C8">
        <w:rPr>
          <w:highlight w:val="cyan"/>
        </w:rPr>
        <w:t xml:space="preserve">TBD </w:t>
      </w:r>
      <w:proofErr w:type="gramStart"/>
      <w:r w:rsidRPr="000327C8">
        <w:rPr>
          <w:highlight w:val="cyan"/>
        </w:rPr>
        <w:t>need</w:t>
      </w:r>
      <w:proofErr w:type="gramEnd"/>
      <w:r w:rsidRPr="000327C8">
        <w:rPr>
          <w:highlight w:val="cyan"/>
        </w:rPr>
        <w:t xml:space="preserve"> to validate this requirement</w:t>
      </w:r>
    </w:p>
    <w:p w14:paraId="5DFB499A" w14:textId="32703F69" w:rsidR="0088300E" w:rsidRDefault="0088300E" w:rsidP="0088300E">
      <w:pPr>
        <w:pStyle w:val="checkbox"/>
      </w:pPr>
      <w:proofErr w:type="gramStart"/>
      <w:r>
        <w:lastRenderedPageBreak/>
        <w:t>All</w:t>
      </w:r>
      <w:r w:rsidR="006E18AB">
        <w:t>,,,</w:t>
      </w:r>
      <w:proofErr w:type="gramEnd"/>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386B7CB3" w14:textId="77777777" w:rsidR="006E18AB" w:rsidRDefault="006E18AB" w:rsidP="001625B7">
      <w:pPr>
        <w:pStyle w:val="Step"/>
        <w:numPr>
          <w:ilvl w:val="0"/>
          <w:numId w:val="60"/>
        </w:numPr>
      </w:pPr>
      <w:r>
        <w:t>While running TEST A, press the STOP button.</w:t>
      </w:r>
    </w:p>
    <w:p w14:paraId="41CE737F" w14:textId="77777777" w:rsidR="006E18AB" w:rsidRDefault="006E18AB" w:rsidP="006E18AB">
      <w:pPr>
        <w:pStyle w:val="checkbox"/>
      </w:pPr>
      <w:r>
        <w:t>Verify the “Test Complete” dialog opens.</w:t>
      </w:r>
    </w:p>
    <w:p w14:paraId="06C865BE" w14:textId="29FAD223" w:rsidR="0088300E" w:rsidRDefault="006E18AB" w:rsidP="001625B7">
      <w:pPr>
        <w:pStyle w:val="Step"/>
        <w:numPr>
          <w:ilvl w:val="0"/>
          <w:numId w:val="60"/>
        </w:numPr>
      </w:pPr>
      <w:r>
        <w:t>At the “Test Complete, Save Results?” prompt, Click “No Quit” button.</w:t>
      </w:r>
    </w:p>
    <w:p w14:paraId="50F3DA94" w14:textId="1B623EFE" w:rsidR="0088300E" w:rsidRDefault="006E18AB" w:rsidP="0088300E">
      <w:pPr>
        <w:pStyle w:val="checkbox"/>
      </w:pPr>
      <w:r>
        <w:t>Verify the program ends</w:t>
      </w:r>
    </w:p>
    <w:p w14:paraId="4FA5FA39" w14:textId="792BD415" w:rsidR="006E18AB" w:rsidRDefault="006E18AB" w:rsidP="0088300E">
      <w:pPr>
        <w:pStyle w:val="checkbox"/>
      </w:pPr>
      <w:r>
        <w:t>Verify the pump stops</w:t>
      </w:r>
    </w:p>
    <w:p w14:paraId="7F113229" w14:textId="6732B446" w:rsidR="006E18AB" w:rsidRDefault="006E18AB" w:rsidP="0088300E">
      <w:pPr>
        <w:pStyle w:val="checkbox"/>
      </w:pPr>
      <w:r>
        <w:t>Verify the report is not generated.</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C79C4B5" w:rsidR="0088300E" w:rsidRDefault="006E18AB" w:rsidP="001625B7">
      <w:pPr>
        <w:pStyle w:val="Step"/>
        <w:numPr>
          <w:ilvl w:val="0"/>
          <w:numId w:val="61"/>
        </w:numPr>
      </w:pPr>
      <w:r>
        <w:t xml:space="preserve">While running TEST A, either STOP the program or let the program end and SAVE the report. </w:t>
      </w:r>
    </w:p>
    <w:p w14:paraId="65ABCF8C" w14:textId="596DB054" w:rsidR="0088300E" w:rsidRDefault="006E18AB" w:rsidP="006E18AB">
      <w:pPr>
        <w:pStyle w:val="checkbox"/>
      </w:pPr>
      <w:r w:rsidRPr="006E18AB">
        <w:t>Verify the program stops, closes and the HMI is dismissed.</w:t>
      </w:r>
    </w:p>
    <w:p w14:paraId="4B2A8946" w14:textId="77777777" w:rsidR="006E18AB" w:rsidRDefault="006E18AB" w:rsidP="006E18AB">
      <w:pPr>
        <w:pStyle w:val="checkbox"/>
        <w:numPr>
          <w:ilvl w:val="0"/>
          <w:numId w:val="0"/>
        </w:numPr>
        <w:ind w:left="1267" w:hanging="360"/>
      </w:pPr>
    </w:p>
    <w:p w14:paraId="0AB32401" w14:textId="4F3D1A33" w:rsidR="006E18AB" w:rsidRDefault="006E18AB" w:rsidP="006E18AB">
      <w:pPr>
        <w:pStyle w:val="Step"/>
      </w:pPr>
      <w:r>
        <w:t>Click on the program Desktop Icon.</w:t>
      </w:r>
    </w:p>
    <w:p w14:paraId="42C40440" w14:textId="38DF308B" w:rsidR="006E18AB" w:rsidRDefault="006E18AB" w:rsidP="006E18AB">
      <w:pPr>
        <w:pStyle w:val="checkbox"/>
      </w:pPr>
      <w:r>
        <w:t>Verify the program starts.</w:t>
      </w:r>
    </w:p>
    <w:p w14:paraId="43E8F3BD" w14:textId="39C3B0B0" w:rsidR="00BE51E0" w:rsidRDefault="00BE51E0" w:rsidP="006E18AB">
      <w:pPr>
        <w:pStyle w:val="checkbox"/>
      </w:pPr>
      <w:r>
        <w:t>Verify the test information is retained from the previous run.</w:t>
      </w:r>
    </w:p>
    <w:p w14:paraId="01EDEA5A" w14:textId="77777777" w:rsidR="006E18AB" w:rsidRDefault="006E18AB" w:rsidP="006E18AB">
      <w:pPr>
        <w:pStyle w:val="checkbox"/>
        <w:numPr>
          <w:ilvl w:val="0"/>
          <w:numId w:val="0"/>
        </w:numPr>
        <w:ind w:left="1267" w:hanging="360"/>
      </w:pPr>
    </w:p>
    <w:p w14:paraId="13D5CFBA" w14:textId="77B42D89" w:rsidR="006E18AB" w:rsidRDefault="006E18AB" w:rsidP="00BE51E0">
      <w:pPr>
        <w:pStyle w:val="Step"/>
      </w:pPr>
      <w:r>
        <w:t>Click on the START button.</w:t>
      </w:r>
    </w:p>
    <w:p w14:paraId="03711559" w14:textId="439CB611" w:rsidR="006E18AB" w:rsidRPr="00BE51E0" w:rsidRDefault="00BE51E0" w:rsidP="00BE51E0">
      <w:pPr>
        <w:pStyle w:val="checkbox"/>
      </w:pPr>
      <w:r w:rsidRPr="00BE51E0">
        <w:t xml:space="preserve">Verify the program runs from the beginning. </w:t>
      </w:r>
    </w:p>
    <w:p w14:paraId="3EA51699" w14:textId="77777777" w:rsidR="006E18AB" w:rsidRDefault="006E18AB"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09F23B7A" w14:textId="77FCF9CC" w:rsidR="00BE51E0" w:rsidRDefault="00BE51E0" w:rsidP="001625B7">
      <w:pPr>
        <w:pStyle w:val="Step"/>
        <w:numPr>
          <w:ilvl w:val="0"/>
          <w:numId w:val="62"/>
        </w:numPr>
      </w:pPr>
      <w:r>
        <w:t>With the system connected to hardware, Click on the program Desktop Icon.</w:t>
      </w:r>
    </w:p>
    <w:p w14:paraId="4894BF39" w14:textId="453C99C4" w:rsidR="00BE51E0" w:rsidRDefault="00BE51E0" w:rsidP="001625B7">
      <w:pPr>
        <w:pStyle w:val="Step"/>
        <w:numPr>
          <w:ilvl w:val="0"/>
          <w:numId w:val="62"/>
        </w:numPr>
      </w:pPr>
      <w:r>
        <w:t>Click OK to dismiss the test information dialog.</w:t>
      </w:r>
    </w:p>
    <w:p w14:paraId="4C24F04F" w14:textId="53389D8C" w:rsidR="00C674EF" w:rsidRDefault="00C674EF" w:rsidP="001625B7">
      <w:pPr>
        <w:pStyle w:val="Step"/>
        <w:numPr>
          <w:ilvl w:val="0"/>
          <w:numId w:val="62"/>
        </w:numPr>
      </w:pPr>
      <w:r>
        <w:t>Set Simulate to OFF and JOG to OFF</w:t>
      </w:r>
    </w:p>
    <w:p w14:paraId="422EEEBC" w14:textId="77777777" w:rsidR="00C674EF" w:rsidRDefault="00C674EF" w:rsidP="00C674EF">
      <w:pPr>
        <w:pStyle w:val="Step"/>
        <w:numPr>
          <w:ilvl w:val="0"/>
          <w:numId w:val="0"/>
        </w:numPr>
        <w:ind w:left="720"/>
      </w:pPr>
    </w:p>
    <w:p w14:paraId="7DB215AF" w14:textId="5901D282" w:rsidR="00BE51E0" w:rsidRDefault="00BE51E0" w:rsidP="00BE51E0">
      <w:pPr>
        <w:pStyle w:val="checkbox"/>
      </w:pPr>
      <w:r>
        <w:t xml:space="preserve">Verify the “Pump Online” and “Laser Online” </w:t>
      </w:r>
      <w:r w:rsidR="00C674EF">
        <w:t xml:space="preserve">STATU indicators </w:t>
      </w:r>
      <w:r>
        <w:t>are GREEN</w:t>
      </w:r>
    </w:p>
    <w:p w14:paraId="5359D098" w14:textId="46A9B902" w:rsidR="00C674EF" w:rsidRDefault="00C674EF" w:rsidP="001A2994">
      <w:pPr>
        <w:pStyle w:val="checkbox"/>
        <w:numPr>
          <w:ilvl w:val="0"/>
          <w:numId w:val="0"/>
        </w:numPr>
        <w:jc w:val="center"/>
      </w:pPr>
      <w:r>
        <w:rPr>
          <w:noProof/>
        </w:rPr>
        <w:lastRenderedPageBreak/>
        <w:drawing>
          <wp:inline distT="0" distB="0" distL="0" distR="0" wp14:anchorId="05DE5373" wp14:editId="1B826439">
            <wp:extent cx="1695450" cy="1416050"/>
            <wp:effectExtent l="0" t="0" r="0" b="0"/>
            <wp:docPr id="10290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6354"/>
                    <a:stretch/>
                  </pic:blipFill>
                  <pic:spPr bwMode="auto">
                    <a:xfrm>
                      <a:off x="0" y="0"/>
                      <a:ext cx="1708209" cy="1426706"/>
                    </a:xfrm>
                    <a:prstGeom prst="rect">
                      <a:avLst/>
                    </a:prstGeom>
                    <a:noFill/>
                    <a:ln>
                      <a:noFill/>
                    </a:ln>
                    <a:extLst>
                      <a:ext uri="{53640926-AAD7-44D8-BBD7-CCE9431645EC}">
                        <a14:shadowObscured xmlns:a14="http://schemas.microsoft.com/office/drawing/2010/main"/>
                      </a:ext>
                    </a:extLst>
                  </pic:spPr>
                </pic:pic>
              </a:graphicData>
            </a:graphic>
          </wp:inline>
        </w:drawing>
      </w:r>
    </w:p>
    <w:p w14:paraId="3A3BC6B2" w14:textId="3B5213A1" w:rsidR="00C674EF" w:rsidRDefault="00C674EF" w:rsidP="00C674EF">
      <w:pPr>
        <w:pStyle w:val="Step"/>
        <w:numPr>
          <w:ilvl w:val="0"/>
          <w:numId w:val="0"/>
        </w:numPr>
        <w:ind w:left="720"/>
      </w:pPr>
    </w:p>
    <w:p w14:paraId="112897CD" w14:textId="77777777" w:rsidR="001A2994" w:rsidRDefault="001A2994" w:rsidP="00C674EF">
      <w:pPr>
        <w:pStyle w:val="Step"/>
        <w:numPr>
          <w:ilvl w:val="0"/>
          <w:numId w:val="0"/>
        </w:numPr>
        <w:ind w:left="720"/>
      </w:pPr>
    </w:p>
    <w:p w14:paraId="2D49E55C" w14:textId="429DD703" w:rsidR="0088300E" w:rsidRDefault="00C674EF" w:rsidP="00C674EF">
      <w:pPr>
        <w:pStyle w:val="Step"/>
      </w:pPr>
      <w:r>
        <w:t xml:space="preserve">This is Local Automatic </w:t>
      </w:r>
      <w:r w:rsidR="001A2994">
        <w:t xml:space="preserve">Control </w:t>
      </w:r>
      <w:r>
        <w:t>mode where the Level PV (Process Variable) should follow the Level SP (Set Point).  Set Level SP to some Level.</w:t>
      </w:r>
    </w:p>
    <w:p w14:paraId="2CDEAB18" w14:textId="33C80E91" w:rsidR="00B56E86" w:rsidRDefault="00B56E86" w:rsidP="00B56E86">
      <w:pPr>
        <w:pStyle w:val="checkbox"/>
      </w:pPr>
      <w:r>
        <w:t>Verify the Test State Out is MANUAL.</w:t>
      </w:r>
    </w:p>
    <w:p w14:paraId="062E46D0" w14:textId="2D89A601" w:rsidR="001A2994" w:rsidRDefault="001A2994" w:rsidP="001A2994">
      <w:pPr>
        <w:pStyle w:val="checkbox"/>
        <w:numPr>
          <w:ilvl w:val="0"/>
          <w:numId w:val="0"/>
        </w:numPr>
        <w:ind w:left="1267"/>
      </w:pPr>
      <w:r>
        <w:rPr>
          <w:noProof/>
        </w:rPr>
        <w:drawing>
          <wp:inline distT="0" distB="0" distL="0" distR="0" wp14:anchorId="4E571378" wp14:editId="38A1E0C2">
            <wp:extent cx="3886200" cy="1557865"/>
            <wp:effectExtent l="0" t="0" r="0" b="4445"/>
            <wp:docPr id="80930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3976" cy="1569000"/>
                    </a:xfrm>
                    <a:prstGeom prst="rect">
                      <a:avLst/>
                    </a:prstGeom>
                    <a:noFill/>
                  </pic:spPr>
                </pic:pic>
              </a:graphicData>
            </a:graphic>
          </wp:inline>
        </w:drawing>
      </w:r>
    </w:p>
    <w:p w14:paraId="193C1E06" w14:textId="3C677E47" w:rsidR="00C674EF" w:rsidRDefault="00C674EF" w:rsidP="00C674EF">
      <w:pPr>
        <w:pStyle w:val="Step"/>
      </w:pPr>
      <w:r>
        <w:t>Repeat Step 4 for at least 4 different values.</w:t>
      </w:r>
    </w:p>
    <w:p w14:paraId="76202F33" w14:textId="06163BC8" w:rsidR="00C674EF" w:rsidRDefault="00C674EF" w:rsidP="00B56E86">
      <w:pPr>
        <w:pStyle w:val="checkbox"/>
      </w:pPr>
      <w:r>
        <w:t>Verify that the pump runs until the Level PV equals the Level SP for each Level SP value.</w:t>
      </w:r>
    </w:p>
    <w:p w14:paraId="6B2DF915" w14:textId="4308E191" w:rsidR="00C674EF" w:rsidRDefault="00C674EF" w:rsidP="00C674EF">
      <w:pPr>
        <w:pStyle w:val="Step"/>
      </w:pPr>
      <w:r>
        <w:t>Set the Pump JOG button to ON, in jog mode, the FILL and DRAIN buttons and the Pump Speed Value.</w:t>
      </w:r>
    </w:p>
    <w:p w14:paraId="228B6557" w14:textId="7608F3C4" w:rsidR="00130AB6" w:rsidRDefault="00C674EF" w:rsidP="00C674EF">
      <w:pPr>
        <w:pStyle w:val="Step"/>
      </w:pPr>
      <w:r>
        <w:t>Press the FILL button</w:t>
      </w:r>
      <w:r w:rsidR="00130AB6">
        <w:t>.</w:t>
      </w:r>
    </w:p>
    <w:p w14:paraId="581FF701" w14:textId="6366368D" w:rsidR="00130AB6" w:rsidRDefault="00130AB6" w:rsidP="00130AB6">
      <w:pPr>
        <w:pStyle w:val="checkbox"/>
      </w:pPr>
      <w:r>
        <w:t>Verify the tank oil level increases at a slow rate.</w:t>
      </w:r>
    </w:p>
    <w:p w14:paraId="26D810F9" w14:textId="7C45F315" w:rsidR="00C674EF" w:rsidRDefault="00130AB6" w:rsidP="00C674EF">
      <w:pPr>
        <w:pStyle w:val="Step"/>
      </w:pPr>
      <w:r>
        <w:t xml:space="preserve">Set </w:t>
      </w:r>
      <w:r w:rsidR="00C674EF">
        <w:t>the Speet to FAST</w:t>
      </w:r>
    </w:p>
    <w:p w14:paraId="4B7FDEEB" w14:textId="4013BDC2" w:rsidR="00130AB6" w:rsidRDefault="00130AB6" w:rsidP="00130AB6">
      <w:pPr>
        <w:pStyle w:val="checkbox"/>
      </w:pPr>
      <w:r>
        <w:t>Verify the tank oil level increases at a fast rate.</w:t>
      </w:r>
    </w:p>
    <w:p w14:paraId="095339DD" w14:textId="65A97CD6" w:rsidR="00130AB6" w:rsidRDefault="00130AB6" w:rsidP="00130AB6">
      <w:pPr>
        <w:pStyle w:val="Step"/>
      </w:pPr>
      <w:r>
        <w:t>Set the Speed for CREEP.</w:t>
      </w:r>
    </w:p>
    <w:p w14:paraId="58DF7C6B" w14:textId="276923CA" w:rsidR="00130AB6" w:rsidRDefault="00130AB6" w:rsidP="00130AB6">
      <w:pPr>
        <w:pStyle w:val="checkbox"/>
      </w:pPr>
      <w:r>
        <w:t>Verify the tank oil level increases at a very slow rate.</w:t>
      </w:r>
    </w:p>
    <w:p w14:paraId="3683217C" w14:textId="7B05F927" w:rsidR="00130AB6" w:rsidRDefault="00130AB6" w:rsidP="00130AB6">
      <w:pPr>
        <w:pStyle w:val="Step"/>
      </w:pPr>
      <w:r>
        <w:t xml:space="preserve">Press the </w:t>
      </w:r>
      <w:proofErr w:type="spellStart"/>
      <w:r>
        <w:t>DRAiN</w:t>
      </w:r>
      <w:proofErr w:type="spellEnd"/>
      <w:r>
        <w:t xml:space="preserve"> button</w:t>
      </w:r>
    </w:p>
    <w:p w14:paraId="4438B171" w14:textId="0F581ED4" w:rsidR="00130AB6" w:rsidRDefault="00130AB6" w:rsidP="00130AB6">
      <w:pPr>
        <w:pStyle w:val="checkbox"/>
      </w:pPr>
      <w:r>
        <w:t>Verify the tank oil level decreases at a slow rate.</w:t>
      </w:r>
    </w:p>
    <w:p w14:paraId="6BADC68D" w14:textId="56B9F1EE" w:rsidR="00130AB6" w:rsidRDefault="00130AB6" w:rsidP="00130AB6">
      <w:pPr>
        <w:pStyle w:val="Step"/>
      </w:pPr>
      <w:r>
        <w:t>Set the Speet to FAST</w:t>
      </w:r>
    </w:p>
    <w:p w14:paraId="04A6FFB2" w14:textId="7EE3FEBA" w:rsidR="00130AB6" w:rsidRDefault="00130AB6" w:rsidP="00130AB6">
      <w:pPr>
        <w:pStyle w:val="checkbox"/>
      </w:pPr>
      <w:r>
        <w:t>Verify the tank oil level decreases at a fast rate.</w:t>
      </w:r>
    </w:p>
    <w:p w14:paraId="7E015009" w14:textId="77777777" w:rsidR="00130AB6" w:rsidRDefault="00130AB6" w:rsidP="00130AB6">
      <w:pPr>
        <w:pStyle w:val="Step"/>
      </w:pPr>
      <w:r>
        <w:t>Set the Speed for CREEP.</w:t>
      </w:r>
    </w:p>
    <w:p w14:paraId="13686667" w14:textId="029DF6BC" w:rsidR="00130AB6" w:rsidRDefault="00130AB6" w:rsidP="00130AB6">
      <w:pPr>
        <w:pStyle w:val="checkbox"/>
      </w:pPr>
      <w:r>
        <w:t>Verify the tank oil level decreases at a very slow rate.</w:t>
      </w:r>
    </w:p>
    <w:p w14:paraId="0CE2A436" w14:textId="533AC649" w:rsidR="00130AB6" w:rsidRDefault="00130AB6" w:rsidP="00130AB6">
      <w:pPr>
        <w:pStyle w:val="Step"/>
      </w:pPr>
      <w:r>
        <w:t>Set the Speed to STOP</w:t>
      </w:r>
    </w:p>
    <w:p w14:paraId="75334EE1" w14:textId="76B92FD1" w:rsidR="00130AB6" w:rsidRDefault="00130AB6" w:rsidP="00130AB6">
      <w:pPr>
        <w:pStyle w:val="checkbox"/>
      </w:pPr>
      <w:r>
        <w:t>Verify the Pump Stops.</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19A1E010" w:rsidR="0064065C" w:rsidRDefault="0064065C" w:rsidP="00E3661D">
      <w:pPr>
        <w:pStyle w:val="Requirement"/>
      </w:pPr>
      <w:r>
        <w:t xml:space="preserve">The default test mode is </w:t>
      </w:r>
      <w:r w:rsidR="0005565C">
        <w:t>Remote A</w:t>
      </w:r>
      <w:r>
        <w:t xml:space="preserve">utomatic. </w:t>
      </w:r>
    </w:p>
    <w:p w14:paraId="37BD62C4" w14:textId="42EF7465" w:rsidR="00130AB6" w:rsidRDefault="00130AB6" w:rsidP="001625B7">
      <w:pPr>
        <w:pStyle w:val="Step"/>
        <w:numPr>
          <w:ilvl w:val="0"/>
          <w:numId w:val="63"/>
        </w:numPr>
      </w:pPr>
      <w:r>
        <w:t>With the system connected to hardware, Click on the program Desktop Icon.  (NOTE Simulated mode is acceptable)</w:t>
      </w:r>
    </w:p>
    <w:p w14:paraId="7782CD1F" w14:textId="77777777" w:rsidR="00130AB6" w:rsidRDefault="00130AB6" w:rsidP="00130AB6">
      <w:pPr>
        <w:pStyle w:val="Step"/>
      </w:pPr>
      <w:r>
        <w:t>Click OK to dismiss the test information dialog.</w:t>
      </w:r>
    </w:p>
    <w:p w14:paraId="700408E2" w14:textId="4B9F2AB9" w:rsidR="00130AB6" w:rsidRDefault="00130AB6" w:rsidP="00130AB6">
      <w:pPr>
        <w:pStyle w:val="Step"/>
      </w:pPr>
      <w:r>
        <w:t>Click on the START Button.</w:t>
      </w:r>
    </w:p>
    <w:p w14:paraId="59D988E4" w14:textId="77777777" w:rsidR="00A139A6" w:rsidRDefault="0088300E" w:rsidP="00B56E86">
      <w:pPr>
        <w:pStyle w:val="checkbox"/>
      </w:pPr>
      <w:r>
        <w:t xml:space="preserve">Verify </w:t>
      </w:r>
      <w:r w:rsidR="00A139A6">
        <w:t xml:space="preserve">Test State Out </w:t>
      </w:r>
      <w:proofErr w:type="spellStart"/>
      <w:r w:rsidR="00A139A6">
        <w:t>swithches</w:t>
      </w:r>
      <w:proofErr w:type="spellEnd"/>
      <w:r w:rsidR="00A139A6">
        <w:t xml:space="preserve"> to Start</w:t>
      </w:r>
    </w:p>
    <w:p w14:paraId="4DDC653A" w14:textId="4EB023DA" w:rsidR="00A139A6" w:rsidRDefault="00A139A6" w:rsidP="00B56E86">
      <w:pPr>
        <w:pStyle w:val="checkbox"/>
      </w:pPr>
      <w:r>
        <w:t xml:space="preserve">Verify the Level SP is set to </w:t>
      </w:r>
      <w:proofErr w:type="gramStart"/>
      <w:r>
        <w:t>EMPTY</w:t>
      </w:r>
      <w:proofErr w:type="gramEnd"/>
      <w:r>
        <w:t xml:space="preserve"> and the pump is running to set the Level PV towards Level SP.</w:t>
      </w:r>
    </w:p>
    <w:p w14:paraId="442EAE28" w14:textId="4716831E" w:rsidR="0088300E" w:rsidRDefault="00A139A6" w:rsidP="0088300E">
      <w:pPr>
        <w:pStyle w:val="checkbox"/>
      </w:pPr>
      <w:r>
        <w:t>Verify once Level PV reaches EMPTY, the Remote Automatic Test Protocol runs.</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6" w:name="_Toc191729669"/>
      <w:bookmarkStart w:id="537" w:name="_Toc195183325"/>
      <w:r>
        <w:t>Use Case 5: Generate DUT Test Report   -- Production Test User</w:t>
      </w:r>
      <w:bookmarkEnd w:id="536"/>
      <w:bookmarkEnd w:id="537"/>
    </w:p>
    <w:p w14:paraId="31CA01BC" w14:textId="01815D16" w:rsidR="00A139A6" w:rsidRDefault="00A139A6" w:rsidP="00A139A6">
      <w:r>
        <w:t xml:space="preserve">Any of the test reports </w:t>
      </w:r>
      <w:r w:rsidR="0005565C">
        <w:t xml:space="preserve">generated </w:t>
      </w:r>
      <w:r>
        <w:t>from previous tests</w:t>
      </w:r>
      <w:r w:rsidR="0005565C">
        <w:t xml:space="preserve"> of the same version of this program</w:t>
      </w:r>
      <w:r>
        <w:t xml:space="preserve"> may be used for the following evaluations.  If the report file does not </w:t>
      </w:r>
      <w:r w:rsidR="0005565C">
        <w:t>exist</w:t>
      </w:r>
      <w:r>
        <w:t>, then run TEST A  to generate a test report for this evaluation (recommended)</w:t>
      </w:r>
    </w:p>
    <w:p w14:paraId="60394E23" w14:textId="77777777" w:rsidR="0005565C" w:rsidRDefault="0005565C" w:rsidP="00A139A6"/>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3D42C569" w14:textId="7D263E53" w:rsidR="0005565C" w:rsidRDefault="0005565C" w:rsidP="00096612">
      <w:pPr>
        <w:pStyle w:val="Requirement"/>
      </w:pPr>
      <w:r>
        <w:t>The ATP Test Report shall be on one sheet labeled “ATP Report” as specified in the Report Template supplied by Engineering.</w:t>
      </w:r>
    </w:p>
    <w:p w14:paraId="409C7B9D" w14:textId="77777777" w:rsidR="0005565C" w:rsidRDefault="0005565C" w:rsidP="001625B7">
      <w:pPr>
        <w:pStyle w:val="Step"/>
        <w:numPr>
          <w:ilvl w:val="0"/>
          <w:numId w:val="64"/>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7C4041BB" w14:textId="23CBE890" w:rsidR="00096612" w:rsidRDefault="00096612" w:rsidP="00096612">
      <w:pPr>
        <w:pStyle w:val="checkbox"/>
      </w:pPr>
      <w:r>
        <w:t>Verify a</w:t>
      </w:r>
      <w:r>
        <w:t xml:space="preserve"> sheet </w:t>
      </w:r>
      <w:r>
        <w:t xml:space="preserve">named </w:t>
      </w:r>
      <w:r>
        <w:t>“ATP Report”</w:t>
      </w:r>
      <w:r>
        <w:t xml:space="preserve"> exists.</w:t>
      </w:r>
    </w:p>
    <w:p w14:paraId="17052090" w14:textId="77777777" w:rsidR="0005565C" w:rsidRDefault="0005565C" w:rsidP="001625B7">
      <w:pPr>
        <w:pStyle w:val="Step"/>
        <w:numPr>
          <w:ilvl w:val="0"/>
          <w:numId w:val="64"/>
        </w:numPr>
      </w:pPr>
      <w:r>
        <w:t>Select sheet “ATP Report.”</w:t>
      </w:r>
    </w:p>
    <w:p w14:paraId="01478B0A" w14:textId="77777777" w:rsidR="0005565C" w:rsidRDefault="0088300E" w:rsidP="0005565C">
      <w:pPr>
        <w:pStyle w:val="checkbox"/>
      </w:pPr>
      <w:r>
        <w:t xml:space="preserve">Verify the </w:t>
      </w:r>
      <w:r w:rsidR="0005565C">
        <w:t>Test Product Information has been included for the following:</w:t>
      </w:r>
    </w:p>
    <w:p w14:paraId="57E9AE23" w14:textId="77777777" w:rsidR="0005565C" w:rsidRDefault="0005565C" w:rsidP="0005565C">
      <w:pPr>
        <w:pStyle w:val="checkbox"/>
      </w:pPr>
      <w:r>
        <w:t>Job Number</w:t>
      </w:r>
    </w:p>
    <w:p w14:paraId="2EA56625" w14:textId="77777777" w:rsidR="0005565C" w:rsidRDefault="0005565C" w:rsidP="0005565C">
      <w:pPr>
        <w:pStyle w:val="checkbox"/>
      </w:pPr>
      <w:r>
        <w:t>Unit Number</w:t>
      </w:r>
    </w:p>
    <w:p w14:paraId="3676E5B6" w14:textId="77777777" w:rsidR="0005565C" w:rsidRDefault="0005565C" w:rsidP="0005565C">
      <w:pPr>
        <w:pStyle w:val="checkbox"/>
      </w:pPr>
      <w:r>
        <w:t xml:space="preserve">Serial Number </w:t>
      </w:r>
    </w:p>
    <w:p w14:paraId="2ABA37F9" w14:textId="69F2DBE0" w:rsidR="0005565C" w:rsidRDefault="0005565C" w:rsidP="0005565C">
      <w:pPr>
        <w:pStyle w:val="checkbox"/>
      </w:pPr>
      <w:r>
        <w:t>Name of the Technician who ran the test.</w:t>
      </w:r>
    </w:p>
    <w:p w14:paraId="1ACE1E68" w14:textId="5401D4A8" w:rsidR="0005565C" w:rsidRDefault="0005565C" w:rsidP="0005565C">
      <w:pPr>
        <w:pStyle w:val="checkbox"/>
      </w:pPr>
      <w:r>
        <w:t>Date test was run</w:t>
      </w:r>
    </w:p>
    <w:p w14:paraId="19BE88B3" w14:textId="6AACBEE1" w:rsidR="0005565C" w:rsidRDefault="0005565C" w:rsidP="0005565C">
      <w:pPr>
        <w:pStyle w:val="checkbox"/>
      </w:pPr>
      <w:r>
        <w:t>File name of this report</w:t>
      </w:r>
    </w:p>
    <w:p w14:paraId="758E1FFB" w14:textId="1E04A06B" w:rsidR="0005565C" w:rsidRDefault="0005565C" w:rsidP="0005565C">
      <w:pPr>
        <w:pStyle w:val="checkbox"/>
      </w:pPr>
      <w:r>
        <w:t>Any Notes</w:t>
      </w:r>
    </w:p>
    <w:p w14:paraId="15C681E7" w14:textId="365AFBA3" w:rsidR="0005565C" w:rsidRDefault="0005565C" w:rsidP="0005565C">
      <w:pPr>
        <w:pStyle w:val="checkbox"/>
      </w:pPr>
      <w:r>
        <w:t>Calibration info including Cal Date and the Tech who performed the calibration.</w:t>
      </w:r>
    </w:p>
    <w:p w14:paraId="1C6379F6" w14:textId="77777777" w:rsidR="0005565C" w:rsidRDefault="0005565C" w:rsidP="0005565C">
      <w:pPr>
        <w:pStyle w:val="checkbox"/>
        <w:numPr>
          <w:ilvl w:val="0"/>
          <w:numId w:val="0"/>
        </w:numPr>
        <w:ind w:left="1267"/>
      </w:pP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7C4F5FDD" w14:textId="77777777" w:rsidR="00096612" w:rsidRDefault="00096612" w:rsidP="001625B7">
      <w:pPr>
        <w:pStyle w:val="Step"/>
        <w:numPr>
          <w:ilvl w:val="0"/>
          <w:numId w:val="65"/>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0C1DA9CF" w14:textId="0E3EB365" w:rsidR="00096612" w:rsidRDefault="00096612" w:rsidP="00096612">
      <w:pPr>
        <w:pStyle w:val="checkbox"/>
      </w:pPr>
      <w:r>
        <w:t>Verify a sheet named “</w:t>
      </w:r>
      <w:r>
        <w:t>Raw Data</w:t>
      </w:r>
      <w:r>
        <w:t>” exists.</w:t>
      </w:r>
    </w:p>
    <w:p w14:paraId="69081BE0" w14:textId="1050DF58" w:rsidR="00096612" w:rsidRDefault="00096612" w:rsidP="001625B7">
      <w:pPr>
        <w:pStyle w:val="Step"/>
        <w:numPr>
          <w:ilvl w:val="0"/>
          <w:numId w:val="64"/>
        </w:numPr>
      </w:pPr>
      <w:r>
        <w:t>Select sheet “Raw Data”</w:t>
      </w:r>
    </w:p>
    <w:p w14:paraId="77224A9F" w14:textId="61E6C81B" w:rsidR="00096612" w:rsidRDefault="00096612" w:rsidP="00096612">
      <w:pPr>
        <w:pStyle w:val="checkbox"/>
      </w:pPr>
      <w:r>
        <w:t xml:space="preserve">Verify that approximately 2300+ rows of </w:t>
      </w:r>
      <w:proofErr w:type="spellStart"/>
      <w:r>
        <w:t>ChA</w:t>
      </w:r>
      <w:proofErr w:type="spellEnd"/>
      <w:r>
        <w:t xml:space="preserve"> and ChB resistance in ohms and Level in inches data exist. </w:t>
      </w:r>
    </w:p>
    <w:p w14:paraId="5B62EC78" w14:textId="4D27AB04" w:rsidR="00096612" w:rsidRDefault="00096612" w:rsidP="00096612">
      <w:pPr>
        <w:pStyle w:val="checkbox"/>
      </w:pPr>
      <w:r>
        <w:t>Verify that the time logged in Column A has an interval of 50ms.</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463F6BE" w14:textId="2580195A" w:rsidR="00096612" w:rsidRDefault="00096612" w:rsidP="00096612">
      <w:pPr>
        <w:pStyle w:val="Requirement"/>
      </w:pPr>
      <w:r>
        <w:t>The sheet labeled “Analysis” shall include identification of “double actuations” (definition TBD) and slow “rise time” (definition TBD).</w:t>
      </w:r>
    </w:p>
    <w:p w14:paraId="3D5BB012" w14:textId="77777777" w:rsidR="00096612" w:rsidRPr="00096612" w:rsidRDefault="00096612" w:rsidP="001625B7">
      <w:pPr>
        <w:pStyle w:val="Step"/>
        <w:numPr>
          <w:ilvl w:val="0"/>
          <w:numId w:val="66"/>
        </w:numPr>
        <w:rPr>
          <w:highlight w:val="cyan"/>
        </w:rPr>
      </w:pPr>
      <w:r w:rsidRPr="00096612">
        <w:rPr>
          <w:highlight w:val="cyan"/>
        </w:rPr>
        <w:t xml:space="preserve">TBD, yet to be implemented. </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4DC1958B" w14:textId="77777777" w:rsidR="00096612" w:rsidRDefault="00096612" w:rsidP="001625B7">
      <w:pPr>
        <w:pStyle w:val="Step"/>
        <w:numPr>
          <w:ilvl w:val="0"/>
          <w:numId w:val="67"/>
        </w:numPr>
      </w:pPr>
      <w:r>
        <w:t>TBD yet to be implemented.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48C9AB61" w:rsidR="005C5C1E" w:rsidRDefault="00096612" w:rsidP="005C5C1E">
      <w:pPr>
        <w:pStyle w:val="ZL2Section"/>
      </w:pPr>
      <w:bookmarkStart w:id="538" w:name="_Toc195183326"/>
      <w:r>
        <w:lastRenderedPageBreak/>
        <w:t xml:space="preserve">Performance </w:t>
      </w:r>
      <w:r w:rsidR="005C5C1E">
        <w:t xml:space="preserve"> Requirements </w:t>
      </w:r>
      <w:r w:rsidR="005C5C1E" w:rsidRPr="003038C9">
        <w:t>Test</w:t>
      </w:r>
      <w:r w:rsidR="005C5C1E">
        <w:t xml:space="preserve"> Procedures</w:t>
      </w:r>
      <w:bookmarkEnd w:id="538"/>
    </w:p>
    <w:p w14:paraId="67582873" w14:textId="5FC508BA" w:rsidR="00607959" w:rsidRDefault="00607959" w:rsidP="00607959">
      <w:pPr>
        <w:pStyle w:val="ZPara"/>
        <w:ind w:left="0"/>
      </w:pPr>
      <w:r>
        <w:t xml:space="preserve">The following test procedures are used to determine the suitability of the apparatus for Oil Level any qualification and/or production testing.  All instruments used as part of the apparatus and those used as Calibration reference in these tests along with their calibration dates should be listed as part of the test report in the table below. </w:t>
      </w:r>
    </w:p>
    <w:p w14:paraId="7FC412FD" w14:textId="77777777" w:rsidR="00607959" w:rsidRDefault="00607959" w:rsidP="00607959">
      <w:pPr>
        <w:pStyle w:val="ZPara"/>
        <w:ind w:left="0"/>
      </w:pPr>
    </w:p>
    <w:p w14:paraId="145B90F0" w14:textId="3C14A9D5" w:rsidR="00607959" w:rsidRDefault="00607959" w:rsidP="00607959">
      <w:pPr>
        <w:pStyle w:val="ZPara"/>
        <w:ind w:left="0"/>
      </w:pPr>
      <w:r>
        <w:t>Table in Instruments</w:t>
      </w:r>
    </w:p>
    <w:tbl>
      <w:tblPr>
        <w:tblStyle w:val="TableGrid"/>
        <w:tblW w:w="0" w:type="auto"/>
        <w:tblInd w:w="-90" w:type="dxa"/>
        <w:tblLook w:val="04A0" w:firstRow="1" w:lastRow="0" w:firstColumn="1" w:lastColumn="0" w:noHBand="0" w:noVBand="1"/>
      </w:tblPr>
      <w:tblGrid>
        <w:gridCol w:w="1870"/>
        <w:gridCol w:w="1455"/>
        <w:gridCol w:w="2285"/>
        <w:gridCol w:w="1495"/>
        <w:gridCol w:w="2245"/>
      </w:tblGrid>
      <w:tr w:rsidR="00607959" w:rsidRPr="008879DE" w14:paraId="3E2C9C19" w14:textId="77777777" w:rsidTr="00607959">
        <w:tc>
          <w:tcPr>
            <w:tcW w:w="1870" w:type="dxa"/>
            <w:shd w:val="clear" w:color="auto" w:fill="F2F2F2" w:themeFill="background1" w:themeFillShade="F2"/>
          </w:tcPr>
          <w:p w14:paraId="17D402E8"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Instrument</w:t>
            </w:r>
          </w:p>
        </w:tc>
        <w:tc>
          <w:tcPr>
            <w:tcW w:w="1455" w:type="dxa"/>
            <w:shd w:val="clear" w:color="auto" w:fill="F2F2F2" w:themeFill="background1" w:themeFillShade="F2"/>
          </w:tcPr>
          <w:p w14:paraId="3B804F34"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Asset ID</w:t>
            </w:r>
          </w:p>
        </w:tc>
        <w:tc>
          <w:tcPr>
            <w:tcW w:w="2285" w:type="dxa"/>
            <w:shd w:val="clear" w:color="auto" w:fill="F2F2F2" w:themeFill="background1" w:themeFillShade="F2"/>
          </w:tcPr>
          <w:p w14:paraId="446B5E5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Type</w:t>
            </w:r>
          </w:p>
        </w:tc>
        <w:tc>
          <w:tcPr>
            <w:tcW w:w="1495" w:type="dxa"/>
            <w:shd w:val="clear" w:color="auto" w:fill="F2F2F2" w:themeFill="background1" w:themeFillShade="F2"/>
          </w:tcPr>
          <w:p w14:paraId="660E6739"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Calibration Date</w:t>
            </w:r>
          </w:p>
        </w:tc>
        <w:tc>
          <w:tcPr>
            <w:tcW w:w="2245" w:type="dxa"/>
            <w:shd w:val="clear" w:color="auto" w:fill="F2F2F2" w:themeFill="background1" w:themeFillShade="F2"/>
          </w:tcPr>
          <w:p w14:paraId="519AE41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Note</w:t>
            </w:r>
          </w:p>
        </w:tc>
      </w:tr>
      <w:tr w:rsidR="00607959" w:rsidRPr="008879DE" w14:paraId="02408390" w14:textId="77777777" w:rsidTr="00607959">
        <w:tc>
          <w:tcPr>
            <w:tcW w:w="1870" w:type="dxa"/>
          </w:tcPr>
          <w:p w14:paraId="7C88318C" w14:textId="23DA636B"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Keyence LK-G3000</w:t>
            </w:r>
          </w:p>
        </w:tc>
        <w:tc>
          <w:tcPr>
            <w:tcW w:w="1455" w:type="dxa"/>
          </w:tcPr>
          <w:p w14:paraId="0FE1CAF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85" w:type="dxa"/>
          </w:tcPr>
          <w:p w14:paraId="6434FA97" w14:textId="2125F74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Laser Level Sensor</w:t>
            </w:r>
          </w:p>
        </w:tc>
        <w:tc>
          <w:tcPr>
            <w:tcW w:w="1495" w:type="dxa"/>
          </w:tcPr>
          <w:p w14:paraId="5F7E52E9"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3FAF9B" w14:textId="13EF8469"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3086B51A" w14:textId="77777777" w:rsidTr="00607959">
        <w:tc>
          <w:tcPr>
            <w:tcW w:w="1870" w:type="dxa"/>
          </w:tcPr>
          <w:p w14:paraId="4F49AED4" w14:textId="209ABC61"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DataQ DI-2801</w:t>
            </w:r>
          </w:p>
        </w:tc>
        <w:tc>
          <w:tcPr>
            <w:tcW w:w="1455" w:type="dxa"/>
          </w:tcPr>
          <w:p w14:paraId="58C4DFF1"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85" w:type="dxa"/>
          </w:tcPr>
          <w:p w14:paraId="13D01418" w14:textId="2A526E0C"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Voltage Data Acquisition</w:t>
            </w:r>
          </w:p>
        </w:tc>
        <w:tc>
          <w:tcPr>
            <w:tcW w:w="1495" w:type="dxa"/>
          </w:tcPr>
          <w:p w14:paraId="309F93A4"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74EFD9E2" w14:textId="2E1A0223"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5A767CD2" w14:textId="77777777" w:rsidTr="00607959">
        <w:tc>
          <w:tcPr>
            <w:tcW w:w="1870" w:type="dxa"/>
          </w:tcPr>
          <w:p w14:paraId="506D33D6"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Production Fluke</w:t>
            </w:r>
          </w:p>
        </w:tc>
        <w:tc>
          <w:tcPr>
            <w:tcW w:w="1455" w:type="dxa"/>
          </w:tcPr>
          <w:p w14:paraId="086A80E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85" w:type="dxa"/>
          </w:tcPr>
          <w:p w14:paraId="78DF9719"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V, A, Ω Meter</w:t>
            </w:r>
          </w:p>
        </w:tc>
        <w:tc>
          <w:tcPr>
            <w:tcW w:w="1495" w:type="dxa"/>
          </w:tcPr>
          <w:p w14:paraId="34B485FB" w14:textId="0EEE0BB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84B73E" w14:textId="0F08E460"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Cal Reference</w:t>
            </w:r>
          </w:p>
        </w:tc>
      </w:tr>
      <w:tr w:rsidR="00607959" w:rsidRPr="008879DE" w14:paraId="25D72120" w14:textId="77777777" w:rsidTr="00607959">
        <w:tc>
          <w:tcPr>
            <w:tcW w:w="1870" w:type="dxa"/>
          </w:tcPr>
          <w:p w14:paraId="0E9F6014"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1455" w:type="dxa"/>
          </w:tcPr>
          <w:p w14:paraId="1335A64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85" w:type="dxa"/>
          </w:tcPr>
          <w:p w14:paraId="0C3992F2"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1495" w:type="dxa"/>
          </w:tcPr>
          <w:p w14:paraId="17C6FF8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48454E3C"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r>
    </w:tbl>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9" w:name="_Toc195183327"/>
      <w:r>
        <w:t>Level Calibration Repeatability &amp; Accuracy</w:t>
      </w:r>
      <w:bookmarkEnd w:id="539"/>
    </w:p>
    <w:p w14:paraId="34319604" w14:textId="7D612F43" w:rsidR="000A328D" w:rsidRDefault="000A328D" w:rsidP="000A328D">
      <w:pPr>
        <w:pStyle w:val="Step"/>
        <w:numPr>
          <w:ilvl w:val="0"/>
          <w:numId w:val="68"/>
        </w:numPr>
      </w:pPr>
      <w:bookmarkStart w:id="540" w:name="_Hlk195183222"/>
      <w:r>
        <w:t xml:space="preserve">Connect the hardware USB hub to the PC then load run the calibration program. (This can be </w:t>
      </w:r>
      <w:proofErr w:type="gramStart"/>
      <w:r>
        <w:t>call</w:t>
      </w:r>
      <w:proofErr w:type="gramEnd"/>
      <w:r>
        <w:t xml:space="preserve"> from the Main MLOI application menu or run as the standalone </w:t>
      </w:r>
      <w:r w:rsidRPr="000A328D">
        <w:t>$OLS_LevelZeroVerification</w:t>
      </w:r>
      <w:r>
        <w:t>.vi)</w:t>
      </w:r>
    </w:p>
    <w:p w14:paraId="21BD9B12" w14:textId="3DFEED88" w:rsidR="000A328D" w:rsidRDefault="000A328D" w:rsidP="000A328D">
      <w:pPr>
        <w:pStyle w:val="checkbox"/>
      </w:pPr>
      <w:r>
        <w:t>Verify that the Pump, and Laser Online status are GREEN.  (DataQ is Don’t Care.)</w:t>
      </w:r>
    </w:p>
    <w:p w14:paraId="648A2DD3" w14:textId="73FA2F8B" w:rsidR="000A328D" w:rsidRDefault="000A328D" w:rsidP="000A328D">
      <w:pPr>
        <w:pStyle w:val="Step"/>
        <w:numPr>
          <w:ilvl w:val="0"/>
          <w:numId w:val="68"/>
        </w:numPr>
      </w:pPr>
      <w:r>
        <w:t xml:space="preserve">Enter the Tester name as it will be recorded </w:t>
      </w:r>
      <w:r w:rsidR="00714CD7">
        <w:t>i</w:t>
      </w:r>
      <w:r>
        <w:t xml:space="preserve">n the </w:t>
      </w:r>
      <w:r w:rsidR="00714CD7">
        <w:t xml:space="preserve">ATP </w:t>
      </w:r>
      <w:r>
        <w:t>Report.</w:t>
      </w:r>
    </w:p>
    <w:p w14:paraId="7E37AAD6" w14:textId="77777777" w:rsidR="00714CD7" w:rsidRDefault="000A328D" w:rsidP="000A328D">
      <w:pPr>
        <w:pStyle w:val="Step"/>
        <w:numPr>
          <w:ilvl w:val="0"/>
          <w:numId w:val="68"/>
        </w:numPr>
      </w:pPr>
      <w:r>
        <w:t>The program will set 5-level set points (SP)</w:t>
      </w:r>
      <w:r w:rsidR="00714CD7">
        <w:t xml:space="preserve"> the first at EMPTY level then three at random levels approximately every 20% +/- 0.100” of full scale and the fifth at FULL Level.  When prompted enter the Raw Laser reading.</w:t>
      </w:r>
    </w:p>
    <w:p w14:paraId="6E2C65FC" w14:textId="3DC3346D" w:rsidR="003F6FF3" w:rsidRDefault="003F6FF3" w:rsidP="003F6FF3">
      <w:pPr>
        <w:pStyle w:val="Step"/>
        <w:numPr>
          <w:ilvl w:val="0"/>
          <w:numId w:val="0"/>
        </w:numPr>
        <w:ind w:left="720"/>
        <w:jc w:val="center"/>
      </w:pPr>
      <w:r>
        <w:rPr>
          <w:noProof/>
        </w:rPr>
        <w:drawing>
          <wp:inline distT="0" distB="0" distL="0" distR="0" wp14:anchorId="24AE9865" wp14:editId="497E7926">
            <wp:extent cx="1438275" cy="790381"/>
            <wp:effectExtent l="0" t="0" r="0" b="0"/>
            <wp:docPr id="49073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0929581D" w14:textId="4218CE88" w:rsidR="003F6FF3" w:rsidRDefault="003F6FF3" w:rsidP="000A328D">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6E79DC72" w14:textId="77777777" w:rsidR="003F6FF3" w:rsidRDefault="003F6FF3" w:rsidP="003F6FF3">
      <w:pPr>
        <w:pStyle w:val="checkbox"/>
      </w:pPr>
      <w:r>
        <w:t>Verify that the calibration saved in the Cal File is the same as displayed in the Calibrate utility.</w:t>
      </w:r>
    </w:p>
    <w:p w14:paraId="220026AD" w14:textId="3052142C" w:rsidR="003F6FF3" w:rsidRDefault="003F6FF3" w:rsidP="003F6FF3">
      <w:pPr>
        <w:pStyle w:val="Step"/>
      </w:pPr>
      <w:r>
        <w:t>This test should be repeated at least 5 times by 3 different operators.</w:t>
      </w:r>
    </w:p>
    <w:p w14:paraId="4ECA94EB" w14:textId="5A5B57E6" w:rsidR="003F6FF3" w:rsidRDefault="003F6FF3" w:rsidP="003F6FF3">
      <w:pPr>
        <w:pStyle w:val="Step"/>
      </w:pPr>
      <w:r>
        <w:t>Record the Precision/Tolerance Ration (%Tolerance)</w:t>
      </w:r>
      <w:r w:rsidR="00010D88">
        <w:t xml:space="preserve"> from the Gage R&amp;R Form.</w:t>
      </w:r>
    </w:p>
    <w:p w14:paraId="4E584CED" w14:textId="7A494140" w:rsidR="00010D88" w:rsidRDefault="00010D88" w:rsidP="00010D88">
      <w:pPr>
        <w:pStyle w:val="checkbox"/>
      </w:pPr>
      <w:r>
        <w:t xml:space="preserve">Verify the % Tolerance is &lt; 10%.   </w:t>
      </w:r>
    </w:p>
    <w:p w14:paraId="497D2E38" w14:textId="77777777" w:rsidR="003F6FF3" w:rsidRDefault="003F6FF3" w:rsidP="003F6FF3">
      <w:pPr>
        <w:pStyle w:val="Step"/>
        <w:numPr>
          <w:ilvl w:val="0"/>
          <w:numId w:val="0"/>
        </w:numPr>
      </w:pPr>
    </w:p>
    <w:p w14:paraId="7D5B04AE" w14:textId="77777777" w:rsidR="00010D88" w:rsidRDefault="00010D88" w:rsidP="00010D88">
      <w:pPr>
        <w:pStyle w:val="ZPara"/>
      </w:pPr>
      <w:r>
        <w:t>Tester   __________________      Date ______________       PASS      FAIL</w:t>
      </w:r>
    </w:p>
    <w:p w14:paraId="27CF7AAD" w14:textId="77777777" w:rsidR="00010D88" w:rsidRPr="00543DA2" w:rsidRDefault="00010D88" w:rsidP="00010D88">
      <w:pPr>
        <w:pStyle w:val="ZPara"/>
      </w:pPr>
    </w:p>
    <w:bookmarkEnd w:id="540"/>
    <w:p w14:paraId="5DA2153D" w14:textId="77777777" w:rsidR="00010D88" w:rsidRDefault="00010D88" w:rsidP="00010D88"/>
    <w:p w14:paraId="459E920A" w14:textId="77777777" w:rsidR="003F6FF3" w:rsidRDefault="003F6FF3" w:rsidP="003F6FF3">
      <w:pPr>
        <w:pStyle w:val="Step"/>
        <w:numPr>
          <w:ilvl w:val="0"/>
          <w:numId w:val="0"/>
        </w:numPr>
        <w:ind w:left="720" w:hanging="360"/>
      </w:pPr>
    </w:p>
    <w:p w14:paraId="0928240B" w14:textId="4663672C" w:rsidR="000A328D" w:rsidRDefault="000A328D" w:rsidP="003F6FF3">
      <w:pPr>
        <w:pStyle w:val="Step"/>
        <w:numPr>
          <w:ilvl w:val="0"/>
          <w:numId w:val="0"/>
        </w:numPr>
        <w:ind w:left="720" w:hanging="360"/>
      </w:pPr>
      <w:r>
        <w:t xml:space="preserve"> </w:t>
      </w:r>
    </w:p>
    <w:p w14:paraId="5F5522B1" w14:textId="54B11783" w:rsidR="007D5CA6" w:rsidRDefault="000A328D" w:rsidP="005C5C1E">
      <w:pPr>
        <w:pStyle w:val="L3Section"/>
      </w:pPr>
      <w:bookmarkStart w:id="541" w:name="_Toc195183328"/>
      <w:r>
        <w:t>Resistance, Calibration,</w:t>
      </w:r>
      <w:r w:rsidR="007D5CA6">
        <w:t xml:space="preserve"> Repeatability &amp; Accuracy</w:t>
      </w:r>
      <w:bookmarkEnd w:id="541"/>
    </w:p>
    <w:p w14:paraId="3FDB2A51" w14:textId="77777777" w:rsidR="008C017E" w:rsidRDefault="008C017E" w:rsidP="008C017E">
      <w:pPr>
        <w:pStyle w:val="Step"/>
        <w:numPr>
          <w:ilvl w:val="0"/>
          <w:numId w:val="69"/>
        </w:numPr>
      </w:pPr>
      <w:r>
        <w:t xml:space="preserve">Connect the hardware USB hub to the PC then load run the calibration program. (This can be </w:t>
      </w:r>
      <w:proofErr w:type="gramStart"/>
      <w:r>
        <w:t>call</w:t>
      </w:r>
      <w:proofErr w:type="gramEnd"/>
      <w:r>
        <w:t xml:space="preserve"> from the Main MLOI application menu or run as the standalone </w:t>
      </w:r>
      <w:r w:rsidRPr="000A328D">
        <w:t>$OLS_LevelZeroVerification</w:t>
      </w:r>
      <w:r>
        <w:t>.vi)</w:t>
      </w:r>
    </w:p>
    <w:p w14:paraId="55F346C2" w14:textId="77777777" w:rsidR="008C017E" w:rsidRDefault="008C017E" w:rsidP="008C017E">
      <w:pPr>
        <w:pStyle w:val="checkbox"/>
      </w:pPr>
      <w:r>
        <w:t>Verify that the Pump, and Laser Online status are GREEN.  (DataQ is Don’t Care.)</w:t>
      </w:r>
    </w:p>
    <w:p w14:paraId="70EE5871" w14:textId="77777777" w:rsidR="008C017E" w:rsidRDefault="008C017E" w:rsidP="008C017E">
      <w:pPr>
        <w:pStyle w:val="Step"/>
        <w:numPr>
          <w:ilvl w:val="0"/>
          <w:numId w:val="68"/>
        </w:numPr>
      </w:pPr>
      <w:r>
        <w:t>Enter the Tester name as it will be recorded in the ATP Report.</w:t>
      </w:r>
    </w:p>
    <w:p w14:paraId="02C3CA56" w14:textId="77777777" w:rsidR="008C017E" w:rsidRDefault="008C017E" w:rsidP="008C017E">
      <w:pPr>
        <w:pStyle w:val="Step"/>
        <w:numPr>
          <w:ilvl w:val="0"/>
          <w:numId w:val="68"/>
        </w:numPr>
      </w:pPr>
      <w:r>
        <w:t>The program will set 5-level set points (SP) the first at EMPTY level then three at random levels approximately every 20% +/- 0.100” of full scale and the fifth at FULL Level.  When prompted enter the Raw Laser reading.</w:t>
      </w:r>
    </w:p>
    <w:p w14:paraId="2C35EC48" w14:textId="77777777" w:rsidR="008C017E" w:rsidRDefault="008C017E" w:rsidP="008C017E">
      <w:pPr>
        <w:pStyle w:val="Step"/>
        <w:numPr>
          <w:ilvl w:val="0"/>
          <w:numId w:val="0"/>
        </w:numPr>
        <w:ind w:left="720"/>
        <w:jc w:val="center"/>
      </w:pPr>
      <w:r>
        <w:rPr>
          <w:noProof/>
        </w:rPr>
        <w:drawing>
          <wp:inline distT="0" distB="0" distL="0" distR="0" wp14:anchorId="4553CEFF" wp14:editId="0E0BE93B">
            <wp:extent cx="1438275" cy="790381"/>
            <wp:effectExtent l="0" t="0" r="0" b="0"/>
            <wp:docPr id="21463824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2414" name="Picture 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2BB651FD" w14:textId="77777777" w:rsidR="008C017E" w:rsidRDefault="008C017E" w:rsidP="008C017E">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0C741A80" w14:textId="77777777" w:rsidR="008C017E" w:rsidRDefault="008C017E" w:rsidP="008C017E">
      <w:pPr>
        <w:pStyle w:val="checkbox"/>
      </w:pPr>
      <w:r>
        <w:t>Verify that the calibration saved in the Cal File is the same as displayed in the Calibrate utility.</w:t>
      </w:r>
    </w:p>
    <w:p w14:paraId="5D294DD5" w14:textId="77777777" w:rsidR="008C017E" w:rsidRDefault="008C017E" w:rsidP="008C017E">
      <w:pPr>
        <w:pStyle w:val="Step"/>
      </w:pPr>
      <w:r>
        <w:t>This test should be repeated at least 5 times by 3 different operators.</w:t>
      </w:r>
    </w:p>
    <w:p w14:paraId="149BBA1A" w14:textId="77777777" w:rsidR="008C017E" w:rsidRDefault="008C017E" w:rsidP="008C017E">
      <w:pPr>
        <w:pStyle w:val="Step"/>
      </w:pPr>
      <w:r>
        <w:t>Record the Precision/Tolerance Ration (%Tolerance) from the Gage R&amp;R Form.</w:t>
      </w:r>
    </w:p>
    <w:p w14:paraId="353F2321" w14:textId="77777777" w:rsidR="008C017E" w:rsidRDefault="008C017E" w:rsidP="008C017E">
      <w:pPr>
        <w:pStyle w:val="checkbox"/>
      </w:pPr>
      <w:r>
        <w:t xml:space="preserve">Verify the % Tolerance is &lt; 10%.   </w:t>
      </w:r>
    </w:p>
    <w:p w14:paraId="52337EDB" w14:textId="77777777" w:rsidR="008C017E" w:rsidRDefault="008C017E" w:rsidP="008C017E">
      <w:pPr>
        <w:pStyle w:val="Step"/>
        <w:numPr>
          <w:ilvl w:val="0"/>
          <w:numId w:val="0"/>
        </w:numPr>
      </w:pPr>
    </w:p>
    <w:p w14:paraId="1C96778B" w14:textId="77777777" w:rsidR="008C017E" w:rsidRDefault="008C017E" w:rsidP="008C017E">
      <w:pPr>
        <w:pStyle w:val="ZPara"/>
      </w:pPr>
      <w:r>
        <w:t>Tester   __________________      Date ______________       PASS      FAIL</w:t>
      </w:r>
    </w:p>
    <w:p w14:paraId="5374DD1F" w14:textId="77777777" w:rsidR="008C017E" w:rsidRPr="00543DA2" w:rsidRDefault="008C017E" w:rsidP="008C017E">
      <w:pPr>
        <w:pStyle w:val="ZPara"/>
      </w:pPr>
    </w:p>
    <w:p w14:paraId="14E665FB" w14:textId="77777777" w:rsidR="008C017E" w:rsidRDefault="008C017E" w:rsidP="008C017E">
      <w:pPr>
        <w:pStyle w:val="L3Section"/>
        <w:numPr>
          <w:ilvl w:val="0"/>
          <w:numId w:val="0"/>
        </w:numPr>
        <w:ind w:left="864"/>
      </w:pPr>
    </w:p>
    <w:p w14:paraId="0B66F66D" w14:textId="600C5C0B" w:rsidR="007D5CA6" w:rsidRDefault="007D5CA6" w:rsidP="005C5C1E">
      <w:pPr>
        <w:pStyle w:val="L3Section"/>
      </w:pPr>
      <w:bookmarkStart w:id="542" w:name="_Toc195183329"/>
      <w:r>
        <w:t>Measurement Gage R &amp; R</w:t>
      </w:r>
      <w:bookmarkEnd w:id="542"/>
    </w:p>
    <w:p w14:paraId="6DB03994" w14:textId="7778107B" w:rsidR="007D5CA6" w:rsidRDefault="00FA08A6" w:rsidP="005C5C1E">
      <w:pPr>
        <w:pStyle w:val="L3Section"/>
      </w:pPr>
      <w:bookmarkStart w:id="543" w:name="_Toc195183330"/>
      <w:r>
        <w:t xml:space="preserve">Stability and </w:t>
      </w:r>
      <w:r w:rsidR="007D5CA6">
        <w:t>Drift</w:t>
      </w:r>
      <w:bookmarkEnd w:id="543"/>
    </w:p>
    <w:p w14:paraId="29606B4B" w14:textId="6FE4D560" w:rsidR="009167B7" w:rsidRDefault="009167B7" w:rsidP="005C5C1E">
      <w:pPr>
        <w:pStyle w:val="L3Section"/>
      </w:pPr>
      <w:bookmarkStart w:id="544" w:name="_Toc195183331"/>
      <w:r>
        <w:t>Tank Response and Fill Rate</w:t>
      </w:r>
      <w:bookmarkEnd w:id="544"/>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B3731">
      <w:pPr>
        <w:pStyle w:val="Append"/>
      </w:pPr>
      <w:bookmarkStart w:id="545" w:name="_Toc193210348"/>
      <w:bookmarkStart w:id="546" w:name="_Toc193210493"/>
      <w:bookmarkStart w:id="547" w:name="_Toc193208476"/>
      <w:bookmarkStart w:id="548" w:name="_Toc193210349"/>
      <w:bookmarkStart w:id="549" w:name="_Toc193210494"/>
      <w:bookmarkStart w:id="550" w:name="_Toc193208477"/>
      <w:bookmarkStart w:id="551" w:name="_Toc193210350"/>
      <w:bookmarkStart w:id="552" w:name="_Toc193210495"/>
      <w:bookmarkStart w:id="553" w:name="_Toc193208478"/>
      <w:bookmarkStart w:id="554" w:name="_Toc193210351"/>
      <w:bookmarkStart w:id="555" w:name="_Toc193210496"/>
      <w:bookmarkStart w:id="556" w:name="_Toc193208479"/>
      <w:bookmarkStart w:id="557" w:name="_Toc193210352"/>
      <w:bookmarkStart w:id="558" w:name="_Toc193210497"/>
      <w:bookmarkStart w:id="559" w:name="_Toc195183332"/>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Hardware Installation</w:t>
      </w:r>
      <w:bookmarkEnd w:id="559"/>
    </w:p>
    <w:p w14:paraId="65A44123" w14:textId="77777777" w:rsidR="009B3731" w:rsidRDefault="009B3731" w:rsidP="009B3731">
      <w:pPr>
        <w:pStyle w:val="Append"/>
        <w:numPr>
          <w:ilvl w:val="0"/>
          <w:numId w:val="0"/>
        </w:numPr>
        <w:ind w:left="360"/>
      </w:pPr>
    </w:p>
    <w:p w14:paraId="697F87E2" w14:textId="77777777" w:rsidR="009B3731" w:rsidRDefault="009B3731" w:rsidP="009B3731">
      <w:pPr>
        <w:pStyle w:val="Append"/>
        <w:numPr>
          <w:ilvl w:val="1"/>
          <w:numId w:val="15"/>
        </w:numPr>
      </w:pPr>
      <w:bookmarkStart w:id="560" w:name="_Toc195183333"/>
      <w:r>
        <w:t xml:space="preserve">DataQ </w:t>
      </w:r>
      <w:r w:rsidRPr="009B3731">
        <w:t xml:space="preserve">Switching between </w:t>
      </w:r>
      <w:proofErr w:type="spellStart"/>
      <w:r w:rsidRPr="009B3731">
        <w:t>LibUSB</w:t>
      </w:r>
      <w:proofErr w:type="spellEnd"/>
      <w:r w:rsidRPr="009B3731">
        <w:t xml:space="preserve"> and CDC Modes</w:t>
      </w:r>
      <w:bookmarkEnd w:id="560"/>
      <w:r w:rsidRPr="009B3731">
        <w:t xml:space="preserve"> </w:t>
      </w:r>
    </w:p>
    <w:p w14:paraId="14EF1918" w14:textId="77777777" w:rsidR="009B3731" w:rsidRDefault="009B3731" w:rsidP="009B3731">
      <w:pPr>
        <w:pStyle w:val="ZPara"/>
      </w:pPr>
      <w:r w:rsidRPr="009B3731">
        <w:t xml:space="preserve">The native communication mode of the DI-2108-P is </w:t>
      </w:r>
      <w:proofErr w:type="spellStart"/>
      <w:r w:rsidRPr="009B3731">
        <w:t>LibUSB</w:t>
      </w:r>
      <w:proofErr w:type="spellEnd"/>
      <w:r w:rsidRPr="009B3731">
        <w:t xml:space="preserve">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 xml:space="preserve">Please note: </w:t>
      </w:r>
      <w:proofErr w:type="spellStart"/>
      <w:r w:rsidRPr="009B3731">
        <w:t>LibUSB</w:t>
      </w:r>
      <w:proofErr w:type="spellEnd"/>
      <w:r w:rsidRPr="009B3731">
        <w:t xml:space="preserve"> communication is required for WinDaq Acquisition software</w:t>
      </w:r>
      <w:r>
        <w:t>.</w:t>
      </w:r>
    </w:p>
    <w:p w14:paraId="34B5193C" w14:textId="77777777" w:rsidR="009B3731" w:rsidRDefault="009B3731" w:rsidP="009B3731">
      <w:pPr>
        <w:pStyle w:val="ZPara"/>
      </w:pPr>
      <w:r w:rsidRPr="009B3731">
        <w:lastRenderedPageBreak/>
        <w:t xml:space="preserve"> </w:t>
      </w:r>
      <w:r>
        <w:t>S</w:t>
      </w:r>
      <w:r w:rsidRPr="009B3731">
        <w:t xml:space="preserve">witch to CDC mode when </w:t>
      </w:r>
      <w:r>
        <w:t xml:space="preserve">running the LabVIEW automation </w:t>
      </w:r>
      <w:r w:rsidRPr="009B3731">
        <w:t xml:space="preserve">programs. Use the following sequence to switch your device to/from </w:t>
      </w:r>
      <w:proofErr w:type="spellStart"/>
      <w:r w:rsidRPr="009B3731">
        <w:t>LibUSB</w:t>
      </w:r>
      <w:proofErr w:type="spellEnd"/>
      <w:r w:rsidRPr="009B3731">
        <w:t xml:space="preserve">/CDC modes: </w:t>
      </w:r>
    </w:p>
    <w:p w14:paraId="618F2C60" w14:textId="77777777" w:rsidR="009B3731" w:rsidRDefault="009B3731" w:rsidP="001625B7">
      <w:pPr>
        <w:pStyle w:val="ZPara"/>
        <w:numPr>
          <w:ilvl w:val="1"/>
          <w:numId w:val="43"/>
        </w:numPr>
        <w:ind w:left="990" w:hanging="270"/>
      </w:pPr>
      <w:r w:rsidRPr="009B3731">
        <w:t xml:space="preserve">Connect the device to your PC via the USB port. </w:t>
      </w:r>
    </w:p>
    <w:p w14:paraId="17C86895" w14:textId="77777777" w:rsidR="009B3731" w:rsidRDefault="009B3731" w:rsidP="001625B7">
      <w:pPr>
        <w:pStyle w:val="ZPara"/>
        <w:numPr>
          <w:ilvl w:val="1"/>
          <w:numId w:val="43"/>
        </w:numPr>
        <w:ind w:left="990" w:hanging="270"/>
      </w:pPr>
      <w:r w:rsidRPr="009B3731">
        <w:t xml:space="preserve">Apply power to the device. </w:t>
      </w:r>
    </w:p>
    <w:p w14:paraId="66D1F365" w14:textId="77777777" w:rsidR="009B3731" w:rsidRDefault="009B3731" w:rsidP="001625B7">
      <w:pPr>
        <w:pStyle w:val="ZPara"/>
        <w:numPr>
          <w:ilvl w:val="1"/>
          <w:numId w:val="43"/>
        </w:numPr>
        <w:ind w:left="990" w:hanging="270"/>
      </w:pPr>
      <w:r w:rsidRPr="009B3731">
        <w:t>When mode LED stops blinking white and is in Idle mode, push and hold the Control button. This must be completed within five seconds after the device is in Idle mode.</w:t>
      </w:r>
    </w:p>
    <w:p w14:paraId="507AF01D" w14:textId="77777777" w:rsidR="009B3731" w:rsidRDefault="009B3731" w:rsidP="001625B7">
      <w:pPr>
        <w:pStyle w:val="ZPara"/>
        <w:numPr>
          <w:ilvl w:val="1"/>
          <w:numId w:val="43"/>
        </w:numPr>
        <w:ind w:left="990" w:hanging="270"/>
      </w:pPr>
      <w:r w:rsidRPr="009B3731">
        <w:t xml:space="preserve">When the mode LED turns red, release the Control button. </w:t>
      </w:r>
    </w:p>
    <w:p w14:paraId="1EFEE949" w14:textId="1392DA35" w:rsidR="009B3731" w:rsidRPr="009B3731" w:rsidRDefault="009B3731" w:rsidP="001625B7">
      <w:pPr>
        <w:pStyle w:val="ZPara"/>
        <w:numPr>
          <w:ilvl w:val="1"/>
          <w:numId w:val="43"/>
        </w:numPr>
        <w:ind w:left="990" w:hanging="270"/>
      </w:pPr>
      <w:r w:rsidRPr="009B3731">
        <w:t xml:space="preserve">The Mode LED will flash white then indicate Idle in either </w:t>
      </w:r>
      <w:proofErr w:type="spellStart"/>
      <w:r w:rsidRPr="009B3731">
        <w:t>LibUSB</w:t>
      </w:r>
      <w:proofErr w:type="spellEnd"/>
      <w:r w:rsidRPr="009B3731">
        <w:t xml:space="preserve"> or CDC </w:t>
      </w:r>
      <w:r w:rsidR="00F8448B" w:rsidRPr="009B3731">
        <w:t>mode</w:t>
      </w:r>
      <w:r w:rsidR="00F8448B">
        <w:t>.</w:t>
      </w:r>
      <w:r w:rsidRPr="009B3731">
        <w:t xml:space="preserve"> CDC mode: Blinking Yellow • </w:t>
      </w:r>
      <w:proofErr w:type="spellStart"/>
      <w:r w:rsidRPr="009B3731">
        <w:t>LibUSB</w:t>
      </w:r>
      <w:proofErr w:type="spellEnd"/>
      <w:r w:rsidRPr="009B3731">
        <w:t xml:space="preserve"> mode: Blinking </w:t>
      </w:r>
      <w:r w:rsidR="00F8448B">
        <w:t>BLUE.</w:t>
      </w:r>
    </w:p>
    <w:p w14:paraId="620EECA8" w14:textId="0F97F239" w:rsidR="009B3731" w:rsidRDefault="009B3731" w:rsidP="009B3731">
      <w:pPr>
        <w:pStyle w:val="Append"/>
        <w:numPr>
          <w:ilvl w:val="1"/>
          <w:numId w:val="15"/>
        </w:numPr>
      </w:pPr>
      <w:bookmarkStart w:id="561" w:name="_Toc195183334"/>
      <w:r>
        <w:t>DataQ Troubleshooting</w:t>
      </w:r>
      <w:bookmarkEnd w:id="561"/>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1625B7">
      <w:pPr>
        <w:pStyle w:val="ZPara"/>
        <w:numPr>
          <w:ilvl w:val="1"/>
          <w:numId w:val="44"/>
        </w:numPr>
        <w:ind w:left="1080" w:hanging="270"/>
      </w:pPr>
      <w:r>
        <w:t xml:space="preserve">Check the DataQ Status LED, it should be blinking YELLOW. If it is blinking BLUE, then switch to CDC mode (see above in Appendix </w:t>
      </w:r>
      <w:proofErr w:type="spellStart"/>
      <w:r>
        <w:t>I.i</w:t>
      </w:r>
      <w:proofErr w:type="spellEnd"/>
      <w:r>
        <w:t>)</w:t>
      </w:r>
    </w:p>
    <w:p w14:paraId="221F617A" w14:textId="607DAC1B" w:rsidR="00F8448B" w:rsidRDefault="00F8448B" w:rsidP="001625B7">
      <w:pPr>
        <w:pStyle w:val="ZPara"/>
        <w:numPr>
          <w:ilvl w:val="1"/>
          <w:numId w:val="44"/>
        </w:numPr>
        <w:ind w:left="1080" w:hanging="270"/>
      </w:pPr>
      <w:r>
        <w:t xml:space="preserve">Cycle power to the DataQ by unplugging and </w:t>
      </w:r>
      <w:proofErr w:type="spellStart"/>
      <w:r>
        <w:t>replugging</w:t>
      </w:r>
      <w:proofErr w:type="spellEnd"/>
      <w:r>
        <w:t xml:space="preserve"> the DataQ USB Cable.</w:t>
      </w:r>
    </w:p>
    <w:p w14:paraId="7108F80F" w14:textId="690C710B" w:rsidR="00F8448B" w:rsidRDefault="00F8448B" w:rsidP="001625B7">
      <w:pPr>
        <w:pStyle w:val="ZPara"/>
        <w:numPr>
          <w:ilvl w:val="1"/>
          <w:numId w:val="44"/>
        </w:numPr>
        <w:ind w:left="1080" w:hanging="270"/>
      </w:pPr>
      <w:r>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1625B7">
      <w:pPr>
        <w:pStyle w:val="ZPara"/>
        <w:numPr>
          <w:ilvl w:val="1"/>
          <w:numId w:val="44"/>
        </w:numPr>
        <w:ind w:left="1080" w:hanging="270"/>
      </w:pPr>
      <w:r>
        <w:t>Reboot the computer</w:t>
      </w:r>
      <w:r w:rsidRPr="009B3731">
        <w:t xml:space="preserve"> </w:t>
      </w:r>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62" w:name="_Toc195183335"/>
      <w:r>
        <w:t>Instrument Initialization</w:t>
      </w:r>
      <w:bookmarkEnd w:id="562"/>
    </w:p>
    <w:p w14:paraId="564E7794" w14:textId="77777777" w:rsidR="00F773D2" w:rsidRDefault="00F773D2" w:rsidP="002E6504">
      <w:pPr>
        <w:pStyle w:val="ListParagraph"/>
      </w:pPr>
    </w:p>
    <w:p w14:paraId="2B96E150" w14:textId="7FD78A3D" w:rsidR="00F773D2" w:rsidRDefault="00F773D2" w:rsidP="00F773D2">
      <w:pPr>
        <w:pStyle w:val="Append"/>
      </w:pPr>
      <w:bookmarkStart w:id="563" w:name="_Toc195183336"/>
      <w:r>
        <w:t>LabVIEW Application Installation</w:t>
      </w:r>
      <w:bookmarkEnd w:id="563"/>
    </w:p>
    <w:p w14:paraId="27E9957F" w14:textId="77777777" w:rsidR="009B3731" w:rsidRDefault="009B3731" w:rsidP="009B3731">
      <w:pPr>
        <w:pStyle w:val="Append"/>
        <w:numPr>
          <w:ilvl w:val="0"/>
          <w:numId w:val="0"/>
        </w:numPr>
      </w:pPr>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3002D027" w:rsidR="003F19C1" w:rsidRDefault="00F773D2" w:rsidP="00BA2E11">
      <w:pPr>
        <w:pStyle w:val="Step"/>
        <w:numPr>
          <w:ilvl w:val="0"/>
          <w:numId w:val="16"/>
        </w:numPr>
      </w:pPr>
      <w:r>
        <w:t>Open an internet</w:t>
      </w:r>
      <w:r w:rsidRPr="00EC348D">
        <w:t xml:space="preserve"> browser and navigate to </w:t>
      </w:r>
      <w:hyperlink r:id="rId36" w:history="1">
        <w:r w:rsidR="00010D88" w:rsidRPr="00F83BF3">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38"/>
      <w:footerReference w:type="default" r:id="rId39"/>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CDD64" w14:textId="77777777" w:rsidR="00790FC1" w:rsidRDefault="00790FC1">
      <w:r>
        <w:separator/>
      </w:r>
    </w:p>
    <w:p w14:paraId="364612E1" w14:textId="77777777" w:rsidR="00790FC1" w:rsidRDefault="00790FC1"/>
    <w:p w14:paraId="394F1B81" w14:textId="77777777" w:rsidR="00790FC1" w:rsidRDefault="00790FC1"/>
    <w:p w14:paraId="2ADEEE92" w14:textId="77777777" w:rsidR="00790FC1" w:rsidRDefault="00790FC1" w:rsidP="004702FF"/>
    <w:p w14:paraId="45730E30" w14:textId="77777777" w:rsidR="00790FC1" w:rsidRDefault="00790FC1"/>
  </w:endnote>
  <w:endnote w:type="continuationSeparator" w:id="0">
    <w:p w14:paraId="53E18728" w14:textId="77777777" w:rsidR="00790FC1" w:rsidRDefault="00790FC1">
      <w:r>
        <w:continuationSeparator/>
      </w:r>
    </w:p>
    <w:p w14:paraId="0E0AEA1E" w14:textId="77777777" w:rsidR="00790FC1" w:rsidRDefault="00790FC1"/>
    <w:p w14:paraId="53C4398B" w14:textId="77777777" w:rsidR="00790FC1" w:rsidRDefault="00790FC1"/>
    <w:p w14:paraId="29E06FA0" w14:textId="77777777" w:rsidR="00790FC1" w:rsidRDefault="00790FC1" w:rsidP="004702FF"/>
    <w:p w14:paraId="222716B5" w14:textId="77777777" w:rsidR="00790FC1" w:rsidRDefault="00790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B4240" w14:textId="77777777" w:rsidR="00154742" w:rsidRDefault="00154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020D8" w14:textId="77777777" w:rsidR="00154742" w:rsidRDefault="00154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079EA" w14:textId="77777777" w:rsidR="00154742" w:rsidRDefault="001547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9D1F4" w14:textId="77777777" w:rsidR="00790FC1" w:rsidRDefault="00790FC1">
      <w:r>
        <w:separator/>
      </w:r>
    </w:p>
    <w:p w14:paraId="408844E6" w14:textId="77777777" w:rsidR="00790FC1" w:rsidRDefault="00790FC1"/>
    <w:p w14:paraId="46C7FB6E" w14:textId="77777777" w:rsidR="00790FC1" w:rsidRDefault="00790FC1"/>
    <w:p w14:paraId="01057691" w14:textId="77777777" w:rsidR="00790FC1" w:rsidRDefault="00790FC1" w:rsidP="004702FF"/>
    <w:p w14:paraId="49A256B7" w14:textId="77777777" w:rsidR="00790FC1" w:rsidRDefault="00790FC1"/>
  </w:footnote>
  <w:footnote w:type="continuationSeparator" w:id="0">
    <w:p w14:paraId="495C808B" w14:textId="77777777" w:rsidR="00790FC1" w:rsidRDefault="00790FC1">
      <w:r>
        <w:continuationSeparator/>
      </w:r>
    </w:p>
    <w:p w14:paraId="7CBC293D" w14:textId="77777777" w:rsidR="00790FC1" w:rsidRDefault="00790FC1"/>
    <w:p w14:paraId="5986F3B5" w14:textId="77777777" w:rsidR="00790FC1" w:rsidRDefault="00790FC1"/>
    <w:p w14:paraId="29404BFC" w14:textId="77777777" w:rsidR="00790FC1" w:rsidRDefault="00790FC1" w:rsidP="004702FF"/>
    <w:p w14:paraId="22AFC53C" w14:textId="77777777" w:rsidR="00790FC1" w:rsidRDefault="00790F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4BE32" w14:textId="77777777" w:rsidR="00154742" w:rsidRDefault="00154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AA2A5E">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796105"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B9F4BC5" w:rsidR="00457D6E" w:rsidRDefault="007132E5" w:rsidP="008A5981">
          <w:pPr>
            <w:rPr>
              <w:rFonts w:cs="Arial"/>
            </w:rPr>
          </w:pPr>
          <w:r>
            <w:rPr>
              <w:rFonts w:cs="Arial"/>
            </w:rPr>
            <w:t>2025/</w:t>
          </w:r>
          <w:r w:rsidR="001625B7">
            <w:rPr>
              <w:rFonts w:cs="Arial"/>
            </w:rPr>
            <w:t>04/10</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644E056B" w:rsidR="00D123E8" w:rsidRDefault="0064065C" w:rsidP="000448BE">
          <w:pPr>
            <w:rPr>
              <w:rFonts w:cs="Arial"/>
            </w:rPr>
          </w:pPr>
          <w:r>
            <w:rPr>
              <w:rFonts w:cs="Arial"/>
            </w:rPr>
            <w:t>Draft</w:t>
          </w:r>
          <w:r w:rsidR="00C4226E">
            <w:rPr>
              <w:rFonts w:cs="Arial"/>
            </w:rPr>
            <w:t xml:space="preserve"> </w:t>
          </w:r>
          <w:r w:rsidR="00154742">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D8A35" w14:textId="77777777" w:rsidR="00154742" w:rsidRDefault="001547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AA2A5E">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79610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64" w:name="_Hlk191710431"/>
          <w:r>
            <w:rPr>
              <w:rFonts w:cs="Arial"/>
              <w:szCs w:val="22"/>
            </w:rPr>
            <w:t>#</w:t>
          </w:r>
          <w:r w:rsidR="008670B8">
            <w:rPr>
              <w:rFonts w:cs="Arial"/>
              <w:szCs w:val="22"/>
            </w:rPr>
            <w:t>250129</w:t>
          </w:r>
          <w:bookmarkEnd w:id="564"/>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2A16ECE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940CF"/>
    <w:multiLevelType w:val="hybridMultilevel"/>
    <w:tmpl w:val="7642453E"/>
    <w:lvl w:ilvl="0" w:tplc="D996129E">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68831F2"/>
    <w:multiLevelType w:val="multilevel"/>
    <w:tmpl w:val="0560B4EA"/>
    <w:lvl w:ilvl="0">
      <w:start w:val="1"/>
      <w:numFmt w:val="upperRoman"/>
      <w:pStyle w:val="Append"/>
      <w:lvlText w:val="Appendix %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8"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18"/>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6"/>
  </w:num>
  <w:num w:numId="9" w16cid:durableId="904414625">
    <w:abstractNumId w:val="4"/>
  </w:num>
  <w:num w:numId="10" w16cid:durableId="693464709">
    <w:abstractNumId w:val="15"/>
  </w:num>
  <w:num w:numId="11" w16cid:durableId="652297604">
    <w:abstractNumId w:val="13"/>
  </w:num>
  <w:num w:numId="12" w16cid:durableId="1323853933">
    <w:abstractNumId w:val="17"/>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1"/>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8"/>
    <w:lvlOverride w:ilvl="0">
      <w:startOverride w:val="1"/>
    </w:lvlOverride>
  </w:num>
  <w:num w:numId="25" w16cid:durableId="1947537473">
    <w:abstractNumId w:val="12"/>
    <w:lvlOverride w:ilvl="0">
      <w:startOverride w:val="1"/>
    </w:lvlOverride>
  </w:num>
  <w:num w:numId="26" w16cid:durableId="1451777369">
    <w:abstractNumId w:val="12"/>
  </w:num>
  <w:num w:numId="27" w16cid:durableId="1572420928">
    <w:abstractNumId w:val="12"/>
    <w:lvlOverride w:ilvl="0">
      <w:startOverride w:val="5"/>
    </w:lvlOverride>
  </w:num>
  <w:num w:numId="28" w16cid:durableId="21251191">
    <w:abstractNumId w:val="12"/>
    <w:lvlOverride w:ilvl="0">
      <w:startOverride w:val="9"/>
    </w:lvlOverride>
  </w:num>
  <w:num w:numId="29" w16cid:durableId="156965061">
    <w:abstractNumId w:val="12"/>
    <w:lvlOverride w:ilvl="0">
      <w:startOverride w:val="1"/>
    </w:lvlOverride>
  </w:num>
  <w:num w:numId="30" w16cid:durableId="1465271032">
    <w:abstractNumId w:val="12"/>
    <w:lvlOverride w:ilvl="0">
      <w:startOverride w:val="1"/>
    </w:lvlOverride>
  </w:num>
  <w:num w:numId="31" w16cid:durableId="484274366">
    <w:abstractNumId w:val="12"/>
    <w:lvlOverride w:ilvl="0">
      <w:startOverride w:val="1"/>
    </w:lvlOverride>
  </w:num>
  <w:num w:numId="32" w16cid:durableId="673268491">
    <w:abstractNumId w:val="14"/>
    <w:lvlOverride w:ilvl="0">
      <w:startOverride w:val="1"/>
    </w:lvlOverride>
  </w:num>
  <w:num w:numId="33" w16cid:durableId="170459774">
    <w:abstractNumId w:val="14"/>
    <w:lvlOverride w:ilvl="0">
      <w:startOverride w:val="1"/>
    </w:lvlOverride>
  </w:num>
  <w:num w:numId="34" w16cid:durableId="1863205409">
    <w:abstractNumId w:val="14"/>
    <w:lvlOverride w:ilvl="0">
      <w:startOverride w:val="2"/>
    </w:lvlOverride>
  </w:num>
  <w:num w:numId="35" w16cid:durableId="588734129">
    <w:abstractNumId w:val="14"/>
    <w:lvlOverride w:ilvl="0">
      <w:startOverride w:val="1"/>
    </w:lvlOverride>
  </w:num>
  <w:num w:numId="36" w16cid:durableId="1847476662">
    <w:abstractNumId w:val="14"/>
    <w:lvlOverride w:ilvl="0">
      <w:startOverride w:val="4"/>
    </w:lvlOverride>
  </w:num>
  <w:num w:numId="37" w16cid:durableId="287053618">
    <w:abstractNumId w:val="9"/>
    <w:lvlOverride w:ilvl="0">
      <w:startOverride w:val="1"/>
    </w:lvlOverride>
  </w:num>
  <w:num w:numId="38" w16cid:durableId="814906400">
    <w:abstractNumId w:val="9"/>
    <w:lvlOverride w:ilvl="0">
      <w:startOverride w:val="1"/>
    </w:lvlOverride>
  </w:num>
  <w:num w:numId="39" w16cid:durableId="409231637">
    <w:abstractNumId w:val="9"/>
    <w:lvlOverride w:ilvl="0">
      <w:startOverride w:val="1"/>
    </w:lvlOverride>
  </w:num>
  <w:num w:numId="40" w16cid:durableId="2140760340">
    <w:abstractNumId w:val="9"/>
    <w:lvlOverride w:ilvl="0">
      <w:startOverride w:val="2"/>
    </w:lvlOverride>
  </w:num>
  <w:num w:numId="41" w16cid:durableId="56366324">
    <w:abstractNumId w:val="9"/>
    <w:lvlOverride w:ilvl="0">
      <w:startOverride w:val="1"/>
    </w:lvlOverride>
  </w:num>
  <w:num w:numId="42" w16cid:durableId="800223699">
    <w:abstractNumId w:val="9"/>
  </w:num>
  <w:num w:numId="43" w16cid:durableId="155997307">
    <w:abstractNumId w:val="10"/>
  </w:num>
  <w:num w:numId="44" w16cid:durableId="523717482">
    <w:abstractNumId w:val="19"/>
  </w:num>
  <w:num w:numId="45" w16cid:durableId="766656102">
    <w:abstractNumId w:val="9"/>
    <w:lvlOverride w:ilvl="0">
      <w:startOverride w:val="1"/>
    </w:lvlOverride>
  </w:num>
  <w:num w:numId="46" w16cid:durableId="478545931">
    <w:abstractNumId w:val="9"/>
    <w:lvlOverride w:ilvl="0">
      <w:startOverride w:val="1"/>
    </w:lvlOverride>
  </w:num>
  <w:num w:numId="47" w16cid:durableId="1048601215">
    <w:abstractNumId w:val="9"/>
    <w:lvlOverride w:ilvl="0">
      <w:startOverride w:val="1"/>
    </w:lvlOverride>
  </w:num>
  <w:num w:numId="48" w16cid:durableId="2007702490">
    <w:abstractNumId w:val="9"/>
    <w:lvlOverride w:ilvl="0">
      <w:startOverride w:val="1"/>
    </w:lvlOverride>
  </w:num>
  <w:num w:numId="49" w16cid:durableId="1449230058">
    <w:abstractNumId w:val="9"/>
    <w:lvlOverride w:ilvl="0">
      <w:startOverride w:val="1"/>
    </w:lvlOverride>
  </w:num>
  <w:num w:numId="50" w16cid:durableId="726730957">
    <w:abstractNumId w:val="9"/>
    <w:lvlOverride w:ilvl="0">
      <w:startOverride w:val="1"/>
    </w:lvlOverride>
  </w:num>
  <w:num w:numId="51" w16cid:durableId="1500585507">
    <w:abstractNumId w:val="9"/>
    <w:lvlOverride w:ilvl="0">
      <w:startOverride w:val="1"/>
    </w:lvlOverride>
  </w:num>
  <w:num w:numId="52" w16cid:durableId="782186131">
    <w:abstractNumId w:val="9"/>
    <w:lvlOverride w:ilvl="0">
      <w:startOverride w:val="1"/>
    </w:lvlOverride>
  </w:num>
  <w:num w:numId="53" w16cid:durableId="1375499927">
    <w:abstractNumId w:val="9"/>
    <w:lvlOverride w:ilvl="0">
      <w:startOverride w:val="1"/>
    </w:lvlOverride>
  </w:num>
  <w:num w:numId="54" w16cid:durableId="759721287">
    <w:abstractNumId w:val="9"/>
    <w:lvlOverride w:ilvl="0">
      <w:startOverride w:val="1"/>
    </w:lvlOverride>
  </w:num>
  <w:num w:numId="55" w16cid:durableId="56705735">
    <w:abstractNumId w:val="9"/>
    <w:lvlOverride w:ilvl="0">
      <w:startOverride w:val="1"/>
    </w:lvlOverride>
  </w:num>
  <w:num w:numId="56" w16cid:durableId="97796385">
    <w:abstractNumId w:val="9"/>
    <w:lvlOverride w:ilvl="0">
      <w:startOverride w:val="1"/>
    </w:lvlOverride>
  </w:num>
  <w:num w:numId="57" w16cid:durableId="1818717599">
    <w:abstractNumId w:val="9"/>
    <w:lvlOverride w:ilvl="0">
      <w:startOverride w:val="1"/>
    </w:lvlOverride>
  </w:num>
  <w:num w:numId="58" w16cid:durableId="1649363273">
    <w:abstractNumId w:val="9"/>
    <w:lvlOverride w:ilvl="0">
      <w:startOverride w:val="1"/>
    </w:lvlOverride>
  </w:num>
  <w:num w:numId="59" w16cid:durableId="656568487">
    <w:abstractNumId w:val="9"/>
    <w:lvlOverride w:ilvl="0">
      <w:startOverride w:val="1"/>
    </w:lvlOverride>
  </w:num>
  <w:num w:numId="60" w16cid:durableId="1972860198">
    <w:abstractNumId w:val="9"/>
    <w:lvlOverride w:ilvl="0">
      <w:startOverride w:val="1"/>
    </w:lvlOverride>
  </w:num>
  <w:num w:numId="61" w16cid:durableId="1653097294">
    <w:abstractNumId w:val="9"/>
    <w:lvlOverride w:ilvl="0">
      <w:startOverride w:val="1"/>
    </w:lvlOverride>
  </w:num>
  <w:num w:numId="62" w16cid:durableId="1165363932">
    <w:abstractNumId w:val="9"/>
    <w:lvlOverride w:ilvl="0">
      <w:startOverride w:val="1"/>
    </w:lvlOverride>
  </w:num>
  <w:num w:numId="63" w16cid:durableId="954674986">
    <w:abstractNumId w:val="9"/>
    <w:lvlOverride w:ilvl="0">
      <w:startOverride w:val="1"/>
    </w:lvlOverride>
  </w:num>
  <w:num w:numId="64" w16cid:durableId="763765660">
    <w:abstractNumId w:val="9"/>
    <w:lvlOverride w:ilvl="0">
      <w:startOverride w:val="1"/>
    </w:lvlOverride>
  </w:num>
  <w:num w:numId="65" w16cid:durableId="1511946740">
    <w:abstractNumId w:val="9"/>
    <w:lvlOverride w:ilvl="0">
      <w:startOverride w:val="1"/>
    </w:lvlOverride>
  </w:num>
  <w:num w:numId="66" w16cid:durableId="2142116222">
    <w:abstractNumId w:val="9"/>
    <w:lvlOverride w:ilvl="0">
      <w:startOverride w:val="1"/>
    </w:lvlOverride>
  </w:num>
  <w:num w:numId="67" w16cid:durableId="997659376">
    <w:abstractNumId w:val="9"/>
    <w:lvlOverride w:ilvl="0">
      <w:startOverride w:val="1"/>
    </w:lvlOverride>
  </w:num>
  <w:num w:numId="68" w16cid:durableId="457721575">
    <w:abstractNumId w:val="9"/>
    <w:lvlOverride w:ilvl="0">
      <w:startOverride w:val="1"/>
    </w:lvlOverride>
  </w:num>
  <w:num w:numId="69" w16cid:durableId="185364673">
    <w:abstractNumId w:val="9"/>
    <w:lvlOverride w:ilvl="0">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0D88"/>
    <w:rsid w:val="00011E4C"/>
    <w:rsid w:val="0001277F"/>
    <w:rsid w:val="00016DC9"/>
    <w:rsid w:val="0002162E"/>
    <w:rsid w:val="000228ED"/>
    <w:rsid w:val="00023607"/>
    <w:rsid w:val="000241EA"/>
    <w:rsid w:val="00026A52"/>
    <w:rsid w:val="00027108"/>
    <w:rsid w:val="0003150F"/>
    <w:rsid w:val="000327C8"/>
    <w:rsid w:val="00032BEB"/>
    <w:rsid w:val="00035C39"/>
    <w:rsid w:val="00035EF3"/>
    <w:rsid w:val="00040C00"/>
    <w:rsid w:val="00041864"/>
    <w:rsid w:val="00043778"/>
    <w:rsid w:val="000448BE"/>
    <w:rsid w:val="000502A8"/>
    <w:rsid w:val="00050FED"/>
    <w:rsid w:val="00053B2E"/>
    <w:rsid w:val="00053DEA"/>
    <w:rsid w:val="00053EEB"/>
    <w:rsid w:val="00054D16"/>
    <w:rsid w:val="0005565C"/>
    <w:rsid w:val="00060E1D"/>
    <w:rsid w:val="00061E27"/>
    <w:rsid w:val="000626FF"/>
    <w:rsid w:val="00063764"/>
    <w:rsid w:val="00063CA6"/>
    <w:rsid w:val="000645FB"/>
    <w:rsid w:val="000652E8"/>
    <w:rsid w:val="00065D3F"/>
    <w:rsid w:val="000664BF"/>
    <w:rsid w:val="00071161"/>
    <w:rsid w:val="00074DBA"/>
    <w:rsid w:val="00074F8F"/>
    <w:rsid w:val="000751A3"/>
    <w:rsid w:val="000817D4"/>
    <w:rsid w:val="00081EDB"/>
    <w:rsid w:val="000822F1"/>
    <w:rsid w:val="00083EC6"/>
    <w:rsid w:val="000840C1"/>
    <w:rsid w:val="00084483"/>
    <w:rsid w:val="00084ADD"/>
    <w:rsid w:val="00085DDD"/>
    <w:rsid w:val="00086220"/>
    <w:rsid w:val="00087A4B"/>
    <w:rsid w:val="00096612"/>
    <w:rsid w:val="000A2C80"/>
    <w:rsid w:val="000A328D"/>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0AB6"/>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742"/>
    <w:rsid w:val="0015490A"/>
    <w:rsid w:val="0016036B"/>
    <w:rsid w:val="001625B7"/>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2994"/>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814"/>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3F6FF3"/>
    <w:rsid w:val="00400481"/>
    <w:rsid w:val="00402FE9"/>
    <w:rsid w:val="00404C7A"/>
    <w:rsid w:val="0040550D"/>
    <w:rsid w:val="00406490"/>
    <w:rsid w:val="00406BEF"/>
    <w:rsid w:val="00407977"/>
    <w:rsid w:val="004143AE"/>
    <w:rsid w:val="00416929"/>
    <w:rsid w:val="00417F38"/>
    <w:rsid w:val="00425FAF"/>
    <w:rsid w:val="004278CF"/>
    <w:rsid w:val="004334D4"/>
    <w:rsid w:val="00441F94"/>
    <w:rsid w:val="00442AF3"/>
    <w:rsid w:val="004453F3"/>
    <w:rsid w:val="0045198A"/>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0BE"/>
    <w:rsid w:val="004E214C"/>
    <w:rsid w:val="004E216C"/>
    <w:rsid w:val="004E24CC"/>
    <w:rsid w:val="004E373D"/>
    <w:rsid w:val="004E4DB0"/>
    <w:rsid w:val="004E59D6"/>
    <w:rsid w:val="004E5C81"/>
    <w:rsid w:val="004F068E"/>
    <w:rsid w:val="004F2562"/>
    <w:rsid w:val="004F2AD9"/>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07959"/>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A75"/>
    <w:rsid w:val="00640D2D"/>
    <w:rsid w:val="00641695"/>
    <w:rsid w:val="00641C62"/>
    <w:rsid w:val="006423FA"/>
    <w:rsid w:val="006424A3"/>
    <w:rsid w:val="00644037"/>
    <w:rsid w:val="00646195"/>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8AB"/>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14CD7"/>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0FC1"/>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0517"/>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879DE"/>
    <w:rsid w:val="0089118D"/>
    <w:rsid w:val="008913CD"/>
    <w:rsid w:val="00891613"/>
    <w:rsid w:val="00891D4E"/>
    <w:rsid w:val="00892E03"/>
    <w:rsid w:val="00895962"/>
    <w:rsid w:val="00896119"/>
    <w:rsid w:val="008961EB"/>
    <w:rsid w:val="008A12A9"/>
    <w:rsid w:val="008A2427"/>
    <w:rsid w:val="008A357A"/>
    <w:rsid w:val="008A3993"/>
    <w:rsid w:val="008A5981"/>
    <w:rsid w:val="008A5F42"/>
    <w:rsid w:val="008A7159"/>
    <w:rsid w:val="008B1A9A"/>
    <w:rsid w:val="008B2688"/>
    <w:rsid w:val="008B357D"/>
    <w:rsid w:val="008B673B"/>
    <w:rsid w:val="008B777E"/>
    <w:rsid w:val="008B7C40"/>
    <w:rsid w:val="008C017E"/>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3787"/>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0273"/>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4D96"/>
    <w:rsid w:val="00A06C99"/>
    <w:rsid w:val="00A06D6A"/>
    <w:rsid w:val="00A10687"/>
    <w:rsid w:val="00A11A40"/>
    <w:rsid w:val="00A11E5D"/>
    <w:rsid w:val="00A12F21"/>
    <w:rsid w:val="00A13392"/>
    <w:rsid w:val="00A139A6"/>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371F"/>
    <w:rsid w:val="00A43F38"/>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A5E"/>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5B72"/>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E86"/>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1E0"/>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4D91"/>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4EF"/>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54F34"/>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0D03"/>
    <w:rsid w:val="00F6745C"/>
    <w:rsid w:val="00F67DCC"/>
    <w:rsid w:val="00F72BC8"/>
    <w:rsid w:val="00F744FE"/>
    <w:rsid w:val="00F74FFA"/>
    <w:rsid w:val="00F75592"/>
    <w:rsid w:val="00F762B4"/>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217814"/>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42"/>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llenAircraft/PWC-OLS/tree/ma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lenAircraft/PWC-OLS/tree/ma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339</TotalTime>
  <Pages>40</Pages>
  <Words>8880</Words>
  <Characters>47084</Characters>
  <Application>Microsoft Office Word</Application>
  <DocSecurity>0</DocSecurity>
  <Lines>392</Lines>
  <Paragraphs>111</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55853</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14</cp:revision>
  <cp:lastPrinted>2025-03-18T19:57:00Z</cp:lastPrinted>
  <dcterms:created xsi:type="dcterms:W3CDTF">2025-04-09T13:22:00Z</dcterms:created>
  <dcterms:modified xsi:type="dcterms:W3CDTF">2025-04-10T17:15:00Z</dcterms:modified>
</cp:coreProperties>
</file>