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0CA53281" w14:textId="7235ADFC" w:rsidR="00A4371F" w:rsidRDefault="00A4371F">
          <w:pPr>
            <w:pStyle w:val="TOC1"/>
            <w:rPr>
              <w:rFonts w:asciiTheme="minorHAnsi" w:eastAsiaTheme="minorEastAsia" w:hAnsiTheme="minorHAnsi" w:cstheme="minorBidi"/>
              <w:smallCaps w:val="0"/>
              <w:kern w:val="2"/>
              <w:sz w:val="24"/>
              <w:szCs w:val="24"/>
              <w14:ligatures w14:val="standardContextual"/>
            </w:rPr>
          </w:pPr>
          <w:r>
            <w:fldChar w:fldCharType="begin"/>
          </w:r>
          <w:r>
            <w:instrText xml:space="preserve"> TOC \o "1-3" \h \z \t "L3 Section,3" </w:instrText>
          </w:r>
          <w:r>
            <w:fldChar w:fldCharType="separate"/>
          </w:r>
          <w:hyperlink w:anchor="_Toc195167492" w:history="1">
            <w:r w:rsidRPr="00466D95">
              <w:rPr>
                <w:rStyle w:val="Hyperlink"/>
              </w:rPr>
              <w:t>1.0</w:t>
            </w:r>
            <w:r>
              <w:rPr>
                <w:rFonts w:asciiTheme="minorHAnsi" w:eastAsiaTheme="minorEastAsia" w:hAnsiTheme="minorHAnsi" w:cstheme="minorBidi"/>
                <w:smallCaps w:val="0"/>
                <w:kern w:val="2"/>
                <w:sz w:val="24"/>
                <w:szCs w:val="24"/>
                <w14:ligatures w14:val="standardContextual"/>
              </w:rPr>
              <w:tab/>
            </w:r>
            <w:r w:rsidRPr="00466D95">
              <w:rPr>
                <w:rStyle w:val="Hyperlink"/>
              </w:rPr>
              <w:t>Purpose of Test Procedure</w:t>
            </w:r>
            <w:r>
              <w:rPr>
                <w:webHidden/>
              </w:rPr>
              <w:tab/>
            </w:r>
            <w:r>
              <w:rPr>
                <w:webHidden/>
              </w:rPr>
              <w:fldChar w:fldCharType="begin"/>
            </w:r>
            <w:r>
              <w:rPr>
                <w:webHidden/>
              </w:rPr>
              <w:instrText xml:space="preserve"> PAGEREF _Toc195167492 \h </w:instrText>
            </w:r>
            <w:r>
              <w:rPr>
                <w:webHidden/>
              </w:rPr>
            </w:r>
            <w:r>
              <w:rPr>
                <w:webHidden/>
              </w:rPr>
              <w:fldChar w:fldCharType="separate"/>
            </w:r>
            <w:r>
              <w:rPr>
                <w:webHidden/>
              </w:rPr>
              <w:t>4</w:t>
            </w:r>
            <w:r>
              <w:rPr>
                <w:webHidden/>
              </w:rPr>
              <w:fldChar w:fldCharType="end"/>
            </w:r>
          </w:hyperlink>
        </w:p>
        <w:p w14:paraId="388F2407" w14:textId="5A1C4A69"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493" w:history="1">
            <w:r w:rsidRPr="00466D95">
              <w:rPr>
                <w:rStyle w:val="Hyperlink"/>
              </w:rPr>
              <w:t>1.1</w:t>
            </w:r>
            <w:r>
              <w:rPr>
                <w:rFonts w:asciiTheme="minorHAnsi" w:eastAsiaTheme="minorEastAsia" w:hAnsiTheme="minorHAnsi" w:cstheme="minorBidi"/>
                <w:smallCaps w:val="0"/>
                <w:kern w:val="2"/>
                <w:sz w:val="24"/>
                <w:szCs w:val="24"/>
                <w14:ligatures w14:val="standardContextual"/>
              </w:rPr>
              <w:tab/>
            </w:r>
            <w:r w:rsidRPr="00466D95">
              <w:rPr>
                <w:rStyle w:val="Hyperlink"/>
              </w:rPr>
              <w:t>Reference Documents:</w:t>
            </w:r>
            <w:r>
              <w:rPr>
                <w:webHidden/>
              </w:rPr>
              <w:tab/>
            </w:r>
            <w:r>
              <w:rPr>
                <w:webHidden/>
              </w:rPr>
              <w:fldChar w:fldCharType="begin"/>
            </w:r>
            <w:r>
              <w:rPr>
                <w:webHidden/>
              </w:rPr>
              <w:instrText xml:space="preserve"> PAGEREF _Toc195167493 \h </w:instrText>
            </w:r>
            <w:r>
              <w:rPr>
                <w:webHidden/>
              </w:rPr>
            </w:r>
            <w:r>
              <w:rPr>
                <w:webHidden/>
              </w:rPr>
              <w:fldChar w:fldCharType="separate"/>
            </w:r>
            <w:r>
              <w:rPr>
                <w:webHidden/>
              </w:rPr>
              <w:t>4</w:t>
            </w:r>
            <w:r>
              <w:rPr>
                <w:webHidden/>
              </w:rPr>
              <w:fldChar w:fldCharType="end"/>
            </w:r>
          </w:hyperlink>
        </w:p>
        <w:p w14:paraId="6665FDFA" w14:textId="7474CFF7"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494" w:history="1">
            <w:r w:rsidRPr="00466D95">
              <w:rPr>
                <w:rStyle w:val="Hyperlink"/>
              </w:rPr>
              <w:t>1.2</w:t>
            </w:r>
            <w:r>
              <w:rPr>
                <w:rFonts w:asciiTheme="minorHAnsi" w:eastAsiaTheme="minorEastAsia" w:hAnsiTheme="minorHAnsi" w:cstheme="minorBidi"/>
                <w:smallCaps w:val="0"/>
                <w:kern w:val="2"/>
                <w:sz w:val="24"/>
                <w:szCs w:val="24"/>
                <w14:ligatures w14:val="standardContextual"/>
              </w:rPr>
              <w:tab/>
            </w:r>
            <w:r w:rsidRPr="00466D95">
              <w:rPr>
                <w:rStyle w:val="Hyperlink"/>
              </w:rPr>
              <w:t>Notation</w:t>
            </w:r>
            <w:r>
              <w:rPr>
                <w:webHidden/>
              </w:rPr>
              <w:tab/>
            </w:r>
            <w:r>
              <w:rPr>
                <w:webHidden/>
              </w:rPr>
              <w:fldChar w:fldCharType="begin"/>
            </w:r>
            <w:r>
              <w:rPr>
                <w:webHidden/>
              </w:rPr>
              <w:instrText xml:space="preserve"> PAGEREF _Toc195167494 \h </w:instrText>
            </w:r>
            <w:r>
              <w:rPr>
                <w:webHidden/>
              </w:rPr>
            </w:r>
            <w:r>
              <w:rPr>
                <w:webHidden/>
              </w:rPr>
              <w:fldChar w:fldCharType="separate"/>
            </w:r>
            <w:r>
              <w:rPr>
                <w:webHidden/>
              </w:rPr>
              <w:t>4</w:t>
            </w:r>
            <w:r>
              <w:rPr>
                <w:webHidden/>
              </w:rPr>
              <w:fldChar w:fldCharType="end"/>
            </w:r>
          </w:hyperlink>
        </w:p>
        <w:p w14:paraId="71CD4D10" w14:textId="25C0AF4E"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495" w:history="1">
            <w:r w:rsidRPr="00466D95">
              <w:rPr>
                <w:rStyle w:val="Hyperlink"/>
              </w:rPr>
              <w:t>2.0</w:t>
            </w:r>
            <w:r>
              <w:rPr>
                <w:rFonts w:asciiTheme="minorHAnsi" w:eastAsiaTheme="minorEastAsia" w:hAnsiTheme="minorHAnsi" w:cstheme="minorBidi"/>
                <w:smallCaps w:val="0"/>
                <w:kern w:val="2"/>
                <w:sz w:val="24"/>
                <w:szCs w:val="24"/>
                <w14:ligatures w14:val="standardContextual"/>
              </w:rPr>
              <w:tab/>
            </w:r>
            <w:r w:rsidRPr="00466D95">
              <w:rPr>
                <w:rStyle w:val="Hyperlink"/>
              </w:rPr>
              <w:t>Test Plan</w:t>
            </w:r>
            <w:r>
              <w:rPr>
                <w:webHidden/>
              </w:rPr>
              <w:tab/>
            </w:r>
            <w:r>
              <w:rPr>
                <w:webHidden/>
              </w:rPr>
              <w:fldChar w:fldCharType="begin"/>
            </w:r>
            <w:r>
              <w:rPr>
                <w:webHidden/>
              </w:rPr>
              <w:instrText xml:space="preserve"> PAGEREF _Toc195167495 \h </w:instrText>
            </w:r>
            <w:r>
              <w:rPr>
                <w:webHidden/>
              </w:rPr>
            </w:r>
            <w:r>
              <w:rPr>
                <w:webHidden/>
              </w:rPr>
              <w:fldChar w:fldCharType="separate"/>
            </w:r>
            <w:r>
              <w:rPr>
                <w:webHidden/>
              </w:rPr>
              <w:t>4</w:t>
            </w:r>
            <w:r>
              <w:rPr>
                <w:webHidden/>
              </w:rPr>
              <w:fldChar w:fldCharType="end"/>
            </w:r>
          </w:hyperlink>
        </w:p>
        <w:p w14:paraId="6C125892" w14:textId="2740E7CA"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496" w:history="1">
            <w:r w:rsidRPr="00466D95">
              <w:rPr>
                <w:rStyle w:val="Hyperlink"/>
              </w:rPr>
              <w:t>2.1</w:t>
            </w:r>
            <w:r>
              <w:rPr>
                <w:rFonts w:asciiTheme="minorHAnsi" w:eastAsiaTheme="minorEastAsia" w:hAnsiTheme="minorHAnsi" w:cstheme="minorBidi"/>
                <w:smallCaps w:val="0"/>
                <w:kern w:val="2"/>
                <w:sz w:val="24"/>
                <w:szCs w:val="24"/>
                <w14:ligatures w14:val="standardContextual"/>
              </w:rPr>
              <w:tab/>
            </w:r>
            <w:r w:rsidRPr="00466D95">
              <w:rPr>
                <w:rStyle w:val="Hyperlink"/>
              </w:rPr>
              <w:t>Requirements Cross Reference Summaries</w:t>
            </w:r>
            <w:r>
              <w:rPr>
                <w:webHidden/>
              </w:rPr>
              <w:tab/>
            </w:r>
            <w:r>
              <w:rPr>
                <w:webHidden/>
              </w:rPr>
              <w:fldChar w:fldCharType="begin"/>
            </w:r>
            <w:r>
              <w:rPr>
                <w:webHidden/>
              </w:rPr>
              <w:instrText xml:space="preserve"> PAGEREF _Toc195167496 \h </w:instrText>
            </w:r>
            <w:r>
              <w:rPr>
                <w:webHidden/>
              </w:rPr>
            </w:r>
            <w:r>
              <w:rPr>
                <w:webHidden/>
              </w:rPr>
              <w:fldChar w:fldCharType="separate"/>
            </w:r>
            <w:r>
              <w:rPr>
                <w:webHidden/>
              </w:rPr>
              <w:t>4</w:t>
            </w:r>
            <w:r>
              <w:rPr>
                <w:webHidden/>
              </w:rPr>
              <w:fldChar w:fldCharType="end"/>
            </w:r>
          </w:hyperlink>
        </w:p>
        <w:p w14:paraId="16DCB953" w14:textId="11D3E64E"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497" w:history="1">
            <w:r w:rsidRPr="00466D95">
              <w:rPr>
                <w:rStyle w:val="Hyperlink"/>
              </w:rPr>
              <w:t>2.2</w:t>
            </w:r>
            <w:r>
              <w:rPr>
                <w:rFonts w:asciiTheme="minorHAnsi" w:eastAsiaTheme="minorEastAsia" w:hAnsiTheme="minorHAnsi" w:cstheme="minorBidi"/>
                <w:smallCaps w:val="0"/>
                <w:kern w:val="2"/>
                <w:sz w:val="24"/>
                <w:szCs w:val="24"/>
                <w14:ligatures w14:val="standardContextual"/>
              </w:rPr>
              <w:tab/>
            </w:r>
            <w:r w:rsidRPr="00466D95">
              <w:rPr>
                <w:rStyle w:val="Hyperlink"/>
              </w:rPr>
              <w:t>Test</w:t>
            </w:r>
            <w:r>
              <w:rPr>
                <w:webHidden/>
              </w:rPr>
              <w:tab/>
            </w:r>
            <w:r>
              <w:rPr>
                <w:webHidden/>
              </w:rPr>
              <w:fldChar w:fldCharType="begin"/>
            </w:r>
            <w:r>
              <w:rPr>
                <w:webHidden/>
              </w:rPr>
              <w:instrText xml:space="preserve"> PAGEREF _Toc195167497 \h </w:instrText>
            </w:r>
            <w:r>
              <w:rPr>
                <w:webHidden/>
              </w:rPr>
            </w:r>
            <w:r>
              <w:rPr>
                <w:webHidden/>
              </w:rPr>
              <w:fldChar w:fldCharType="separate"/>
            </w:r>
            <w:r>
              <w:rPr>
                <w:webHidden/>
              </w:rPr>
              <w:t>5</w:t>
            </w:r>
            <w:r>
              <w:rPr>
                <w:webHidden/>
              </w:rPr>
              <w:fldChar w:fldCharType="end"/>
            </w:r>
          </w:hyperlink>
        </w:p>
        <w:p w14:paraId="2CBE685D" w14:textId="10C92C61"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498" w:history="1">
            <w:r w:rsidRPr="00466D95">
              <w:rPr>
                <w:rStyle w:val="Hyperlink"/>
              </w:rPr>
              <w:t>2.3</w:t>
            </w:r>
            <w:r>
              <w:rPr>
                <w:rFonts w:asciiTheme="minorHAnsi" w:eastAsiaTheme="minorEastAsia" w:hAnsiTheme="minorHAnsi" w:cstheme="minorBidi"/>
                <w:smallCaps w:val="0"/>
                <w:kern w:val="2"/>
                <w:sz w:val="24"/>
                <w:szCs w:val="24"/>
                <w14:ligatures w14:val="standardContextual"/>
              </w:rPr>
              <w:tab/>
            </w:r>
            <w:r w:rsidRPr="00466D95">
              <w:rPr>
                <w:rStyle w:val="Hyperlink"/>
              </w:rPr>
              <w:t>Analysis</w:t>
            </w:r>
            <w:r>
              <w:rPr>
                <w:webHidden/>
              </w:rPr>
              <w:tab/>
            </w:r>
            <w:r>
              <w:rPr>
                <w:webHidden/>
              </w:rPr>
              <w:fldChar w:fldCharType="begin"/>
            </w:r>
            <w:r>
              <w:rPr>
                <w:webHidden/>
              </w:rPr>
              <w:instrText xml:space="preserve"> PAGEREF _Toc195167498 \h </w:instrText>
            </w:r>
            <w:r>
              <w:rPr>
                <w:webHidden/>
              </w:rPr>
            </w:r>
            <w:r>
              <w:rPr>
                <w:webHidden/>
              </w:rPr>
              <w:fldChar w:fldCharType="separate"/>
            </w:r>
            <w:r>
              <w:rPr>
                <w:webHidden/>
              </w:rPr>
              <w:t>5</w:t>
            </w:r>
            <w:r>
              <w:rPr>
                <w:webHidden/>
              </w:rPr>
              <w:fldChar w:fldCharType="end"/>
            </w:r>
          </w:hyperlink>
        </w:p>
        <w:p w14:paraId="1FB68F01" w14:textId="5BC21273"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499" w:history="1">
            <w:r w:rsidRPr="00466D95">
              <w:rPr>
                <w:rStyle w:val="Hyperlink"/>
              </w:rPr>
              <w:t>2.4</w:t>
            </w:r>
            <w:r>
              <w:rPr>
                <w:rFonts w:asciiTheme="minorHAnsi" w:eastAsiaTheme="minorEastAsia" w:hAnsiTheme="minorHAnsi" w:cstheme="minorBidi"/>
                <w:smallCaps w:val="0"/>
                <w:kern w:val="2"/>
                <w:sz w:val="24"/>
                <w:szCs w:val="24"/>
                <w14:ligatures w14:val="standardContextual"/>
              </w:rPr>
              <w:tab/>
            </w:r>
            <w:r w:rsidRPr="00466D95">
              <w:rPr>
                <w:rStyle w:val="Hyperlink"/>
              </w:rPr>
              <w:t>Inspection</w:t>
            </w:r>
            <w:r>
              <w:rPr>
                <w:webHidden/>
              </w:rPr>
              <w:tab/>
            </w:r>
            <w:r>
              <w:rPr>
                <w:webHidden/>
              </w:rPr>
              <w:fldChar w:fldCharType="begin"/>
            </w:r>
            <w:r>
              <w:rPr>
                <w:webHidden/>
              </w:rPr>
              <w:instrText xml:space="preserve"> PAGEREF _Toc195167499 \h </w:instrText>
            </w:r>
            <w:r>
              <w:rPr>
                <w:webHidden/>
              </w:rPr>
            </w:r>
            <w:r>
              <w:rPr>
                <w:webHidden/>
              </w:rPr>
              <w:fldChar w:fldCharType="separate"/>
            </w:r>
            <w:r>
              <w:rPr>
                <w:webHidden/>
              </w:rPr>
              <w:t>5</w:t>
            </w:r>
            <w:r>
              <w:rPr>
                <w:webHidden/>
              </w:rPr>
              <w:fldChar w:fldCharType="end"/>
            </w:r>
          </w:hyperlink>
        </w:p>
        <w:p w14:paraId="3998DD53" w14:textId="06E7D758"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00" w:history="1">
            <w:r w:rsidRPr="00466D95">
              <w:rPr>
                <w:rStyle w:val="Hyperlink"/>
              </w:rPr>
              <w:t>2.5</w:t>
            </w:r>
            <w:r>
              <w:rPr>
                <w:rFonts w:asciiTheme="minorHAnsi" w:eastAsiaTheme="minorEastAsia" w:hAnsiTheme="minorHAnsi" w:cstheme="minorBidi"/>
                <w:smallCaps w:val="0"/>
                <w:kern w:val="2"/>
                <w:sz w:val="24"/>
                <w:szCs w:val="24"/>
                <w14:ligatures w14:val="standardContextual"/>
              </w:rPr>
              <w:tab/>
            </w:r>
            <w:r w:rsidRPr="00466D95">
              <w:rPr>
                <w:rStyle w:val="Hyperlink"/>
              </w:rPr>
              <w:t>Test Results Record</w:t>
            </w:r>
            <w:r>
              <w:rPr>
                <w:webHidden/>
              </w:rPr>
              <w:tab/>
            </w:r>
            <w:r>
              <w:rPr>
                <w:webHidden/>
              </w:rPr>
              <w:fldChar w:fldCharType="begin"/>
            </w:r>
            <w:r>
              <w:rPr>
                <w:webHidden/>
              </w:rPr>
              <w:instrText xml:space="preserve"> PAGEREF _Toc195167500 \h </w:instrText>
            </w:r>
            <w:r>
              <w:rPr>
                <w:webHidden/>
              </w:rPr>
            </w:r>
            <w:r>
              <w:rPr>
                <w:webHidden/>
              </w:rPr>
              <w:fldChar w:fldCharType="separate"/>
            </w:r>
            <w:r>
              <w:rPr>
                <w:webHidden/>
              </w:rPr>
              <w:t>5</w:t>
            </w:r>
            <w:r>
              <w:rPr>
                <w:webHidden/>
              </w:rPr>
              <w:fldChar w:fldCharType="end"/>
            </w:r>
          </w:hyperlink>
        </w:p>
        <w:p w14:paraId="386F8954" w14:textId="71F6305F"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01" w:history="1">
            <w:r w:rsidRPr="00466D95">
              <w:rPr>
                <w:rStyle w:val="Hyperlink"/>
              </w:rPr>
              <w:t>3.0</w:t>
            </w:r>
            <w:r>
              <w:rPr>
                <w:rFonts w:asciiTheme="minorHAnsi" w:eastAsiaTheme="minorEastAsia" w:hAnsiTheme="minorHAnsi" w:cstheme="minorBidi"/>
                <w:smallCaps w:val="0"/>
                <w:kern w:val="2"/>
                <w:sz w:val="24"/>
                <w:szCs w:val="24"/>
                <w14:ligatures w14:val="standardContextual"/>
              </w:rPr>
              <w:tab/>
            </w:r>
            <w:r w:rsidRPr="00466D95">
              <w:rPr>
                <w:rStyle w:val="Hyperlink"/>
              </w:rPr>
              <w:t>Description of Test Item</w:t>
            </w:r>
            <w:r>
              <w:rPr>
                <w:webHidden/>
              </w:rPr>
              <w:tab/>
            </w:r>
            <w:r>
              <w:rPr>
                <w:webHidden/>
              </w:rPr>
              <w:fldChar w:fldCharType="begin"/>
            </w:r>
            <w:r>
              <w:rPr>
                <w:webHidden/>
              </w:rPr>
              <w:instrText xml:space="preserve"> PAGEREF _Toc195167501 \h </w:instrText>
            </w:r>
            <w:r>
              <w:rPr>
                <w:webHidden/>
              </w:rPr>
            </w:r>
            <w:r>
              <w:rPr>
                <w:webHidden/>
              </w:rPr>
              <w:fldChar w:fldCharType="separate"/>
            </w:r>
            <w:r>
              <w:rPr>
                <w:webHidden/>
              </w:rPr>
              <w:t>5</w:t>
            </w:r>
            <w:r>
              <w:rPr>
                <w:webHidden/>
              </w:rPr>
              <w:fldChar w:fldCharType="end"/>
            </w:r>
          </w:hyperlink>
        </w:p>
        <w:p w14:paraId="29F41CA1" w14:textId="0047F04C"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02" w:history="1">
            <w:r w:rsidRPr="00466D95">
              <w:rPr>
                <w:rStyle w:val="Hyperlink"/>
              </w:rPr>
              <w:t>3.1</w:t>
            </w:r>
            <w:r>
              <w:rPr>
                <w:rFonts w:asciiTheme="minorHAnsi" w:eastAsiaTheme="minorEastAsia" w:hAnsiTheme="minorHAnsi" w:cstheme="minorBidi"/>
                <w:smallCaps w:val="0"/>
                <w:kern w:val="2"/>
                <w:sz w:val="24"/>
                <w:szCs w:val="24"/>
                <w14:ligatures w14:val="standardContextual"/>
              </w:rPr>
              <w:tab/>
            </w:r>
            <w:r w:rsidRPr="00466D95">
              <w:rPr>
                <w:rStyle w:val="Hyperlink"/>
              </w:rPr>
              <w:t>General Test Data Requirements</w:t>
            </w:r>
            <w:r>
              <w:rPr>
                <w:webHidden/>
              </w:rPr>
              <w:tab/>
            </w:r>
            <w:r>
              <w:rPr>
                <w:webHidden/>
              </w:rPr>
              <w:fldChar w:fldCharType="begin"/>
            </w:r>
            <w:r>
              <w:rPr>
                <w:webHidden/>
              </w:rPr>
              <w:instrText xml:space="preserve"> PAGEREF _Toc195167502 \h </w:instrText>
            </w:r>
            <w:r>
              <w:rPr>
                <w:webHidden/>
              </w:rPr>
            </w:r>
            <w:r>
              <w:rPr>
                <w:webHidden/>
              </w:rPr>
              <w:fldChar w:fldCharType="separate"/>
            </w:r>
            <w:r>
              <w:rPr>
                <w:webHidden/>
              </w:rPr>
              <w:t>5</w:t>
            </w:r>
            <w:r>
              <w:rPr>
                <w:webHidden/>
              </w:rPr>
              <w:fldChar w:fldCharType="end"/>
            </w:r>
          </w:hyperlink>
        </w:p>
        <w:p w14:paraId="14FB2069" w14:textId="26C224E1"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03" w:history="1">
            <w:r w:rsidRPr="00466D95">
              <w:rPr>
                <w:rStyle w:val="Hyperlink"/>
              </w:rPr>
              <w:t>3.2</w:t>
            </w:r>
            <w:r>
              <w:rPr>
                <w:rFonts w:asciiTheme="minorHAnsi" w:eastAsiaTheme="minorEastAsia" w:hAnsiTheme="minorHAnsi" w:cstheme="minorBidi"/>
                <w:smallCaps w:val="0"/>
                <w:kern w:val="2"/>
                <w:sz w:val="24"/>
                <w:szCs w:val="24"/>
                <w14:ligatures w14:val="standardContextual"/>
              </w:rPr>
              <w:tab/>
            </w:r>
            <w:r w:rsidRPr="00466D95">
              <w:rPr>
                <w:rStyle w:val="Hyperlink"/>
              </w:rPr>
              <w:t>Criteria for Retest</w:t>
            </w:r>
            <w:r>
              <w:rPr>
                <w:webHidden/>
              </w:rPr>
              <w:tab/>
            </w:r>
            <w:r>
              <w:rPr>
                <w:webHidden/>
              </w:rPr>
              <w:fldChar w:fldCharType="begin"/>
            </w:r>
            <w:r>
              <w:rPr>
                <w:webHidden/>
              </w:rPr>
              <w:instrText xml:space="preserve"> PAGEREF _Toc195167503 \h </w:instrText>
            </w:r>
            <w:r>
              <w:rPr>
                <w:webHidden/>
              </w:rPr>
            </w:r>
            <w:r>
              <w:rPr>
                <w:webHidden/>
              </w:rPr>
              <w:fldChar w:fldCharType="separate"/>
            </w:r>
            <w:r>
              <w:rPr>
                <w:webHidden/>
              </w:rPr>
              <w:t>6</w:t>
            </w:r>
            <w:r>
              <w:rPr>
                <w:webHidden/>
              </w:rPr>
              <w:fldChar w:fldCharType="end"/>
            </w:r>
          </w:hyperlink>
        </w:p>
        <w:p w14:paraId="01172069" w14:textId="2E800EA3"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04" w:history="1">
            <w:r w:rsidRPr="00466D95">
              <w:rPr>
                <w:rStyle w:val="Hyperlink"/>
              </w:rPr>
              <w:t>4.0</w:t>
            </w:r>
            <w:r>
              <w:rPr>
                <w:rFonts w:asciiTheme="minorHAnsi" w:eastAsiaTheme="minorEastAsia" w:hAnsiTheme="minorHAnsi" w:cstheme="minorBidi"/>
                <w:smallCaps w:val="0"/>
                <w:kern w:val="2"/>
                <w:sz w:val="24"/>
                <w:szCs w:val="24"/>
                <w14:ligatures w14:val="standardContextual"/>
              </w:rPr>
              <w:tab/>
            </w:r>
            <w:r w:rsidRPr="00466D95">
              <w:rPr>
                <w:rStyle w:val="Hyperlink"/>
              </w:rPr>
              <w:t>Test Approach</w:t>
            </w:r>
            <w:r>
              <w:rPr>
                <w:webHidden/>
              </w:rPr>
              <w:tab/>
            </w:r>
            <w:r>
              <w:rPr>
                <w:webHidden/>
              </w:rPr>
              <w:fldChar w:fldCharType="begin"/>
            </w:r>
            <w:r>
              <w:rPr>
                <w:webHidden/>
              </w:rPr>
              <w:instrText xml:space="preserve"> PAGEREF _Toc195167504 \h </w:instrText>
            </w:r>
            <w:r>
              <w:rPr>
                <w:webHidden/>
              </w:rPr>
            </w:r>
            <w:r>
              <w:rPr>
                <w:webHidden/>
              </w:rPr>
              <w:fldChar w:fldCharType="separate"/>
            </w:r>
            <w:r>
              <w:rPr>
                <w:webHidden/>
              </w:rPr>
              <w:t>6</w:t>
            </w:r>
            <w:r>
              <w:rPr>
                <w:webHidden/>
              </w:rPr>
              <w:fldChar w:fldCharType="end"/>
            </w:r>
          </w:hyperlink>
        </w:p>
        <w:p w14:paraId="6F42FB76" w14:textId="6BDBD287"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05" w:history="1">
            <w:r w:rsidRPr="00466D95">
              <w:rPr>
                <w:rStyle w:val="Hyperlink"/>
              </w:rPr>
              <w:t>4.1</w:t>
            </w:r>
            <w:r>
              <w:rPr>
                <w:rFonts w:asciiTheme="minorHAnsi" w:eastAsiaTheme="minorEastAsia" w:hAnsiTheme="minorHAnsi" w:cstheme="minorBidi"/>
                <w:smallCaps w:val="0"/>
                <w:kern w:val="2"/>
                <w:sz w:val="24"/>
                <w:szCs w:val="24"/>
                <w14:ligatures w14:val="standardContextual"/>
              </w:rPr>
              <w:tab/>
            </w:r>
            <w:r w:rsidRPr="00466D95">
              <w:rPr>
                <w:rStyle w:val="Hyperlink"/>
              </w:rPr>
              <w:t>Test Conditions</w:t>
            </w:r>
            <w:r>
              <w:rPr>
                <w:webHidden/>
              </w:rPr>
              <w:tab/>
            </w:r>
            <w:r>
              <w:rPr>
                <w:webHidden/>
              </w:rPr>
              <w:fldChar w:fldCharType="begin"/>
            </w:r>
            <w:r>
              <w:rPr>
                <w:webHidden/>
              </w:rPr>
              <w:instrText xml:space="preserve"> PAGEREF _Toc195167505 \h </w:instrText>
            </w:r>
            <w:r>
              <w:rPr>
                <w:webHidden/>
              </w:rPr>
            </w:r>
            <w:r>
              <w:rPr>
                <w:webHidden/>
              </w:rPr>
              <w:fldChar w:fldCharType="separate"/>
            </w:r>
            <w:r>
              <w:rPr>
                <w:webHidden/>
              </w:rPr>
              <w:t>6</w:t>
            </w:r>
            <w:r>
              <w:rPr>
                <w:webHidden/>
              </w:rPr>
              <w:fldChar w:fldCharType="end"/>
            </w:r>
          </w:hyperlink>
        </w:p>
        <w:p w14:paraId="77B5DB38" w14:textId="1F95EDB2"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06" w:history="1">
            <w:r w:rsidRPr="00466D95">
              <w:rPr>
                <w:rStyle w:val="Hyperlink"/>
              </w:rPr>
              <w:t>4.2</w:t>
            </w:r>
            <w:r>
              <w:rPr>
                <w:rFonts w:asciiTheme="minorHAnsi" w:eastAsiaTheme="minorEastAsia" w:hAnsiTheme="minorHAnsi" w:cstheme="minorBidi"/>
                <w:smallCaps w:val="0"/>
                <w:kern w:val="2"/>
                <w:sz w:val="24"/>
                <w:szCs w:val="24"/>
                <w14:ligatures w14:val="standardContextual"/>
              </w:rPr>
              <w:tab/>
            </w:r>
            <w:r w:rsidRPr="00466D95">
              <w:rPr>
                <w:rStyle w:val="Hyperlink"/>
              </w:rPr>
              <w:t>Measurement Tolerances</w:t>
            </w:r>
            <w:r>
              <w:rPr>
                <w:webHidden/>
              </w:rPr>
              <w:tab/>
            </w:r>
            <w:r>
              <w:rPr>
                <w:webHidden/>
              </w:rPr>
              <w:fldChar w:fldCharType="begin"/>
            </w:r>
            <w:r>
              <w:rPr>
                <w:webHidden/>
              </w:rPr>
              <w:instrText xml:space="preserve"> PAGEREF _Toc195167506 \h </w:instrText>
            </w:r>
            <w:r>
              <w:rPr>
                <w:webHidden/>
              </w:rPr>
            </w:r>
            <w:r>
              <w:rPr>
                <w:webHidden/>
              </w:rPr>
              <w:fldChar w:fldCharType="separate"/>
            </w:r>
            <w:r>
              <w:rPr>
                <w:webHidden/>
              </w:rPr>
              <w:t>6</w:t>
            </w:r>
            <w:r>
              <w:rPr>
                <w:webHidden/>
              </w:rPr>
              <w:fldChar w:fldCharType="end"/>
            </w:r>
          </w:hyperlink>
        </w:p>
        <w:p w14:paraId="16A7FABE" w14:textId="4E3FB5F8"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07" w:history="1">
            <w:r w:rsidRPr="00466D95">
              <w:rPr>
                <w:rStyle w:val="Hyperlink"/>
              </w:rPr>
              <w:t>4.3</w:t>
            </w:r>
            <w:r>
              <w:rPr>
                <w:rFonts w:asciiTheme="minorHAnsi" w:eastAsiaTheme="minorEastAsia" w:hAnsiTheme="minorHAnsi" w:cstheme="minorBidi"/>
                <w:smallCaps w:val="0"/>
                <w:kern w:val="2"/>
                <w:sz w:val="24"/>
                <w:szCs w:val="24"/>
                <w14:ligatures w14:val="standardContextual"/>
              </w:rPr>
              <w:tab/>
            </w:r>
            <w:r w:rsidRPr="00466D95">
              <w:rPr>
                <w:rStyle w:val="Hyperlink"/>
              </w:rPr>
              <w:t>Test Fluids</w:t>
            </w:r>
            <w:r>
              <w:rPr>
                <w:webHidden/>
              </w:rPr>
              <w:tab/>
            </w:r>
            <w:r>
              <w:rPr>
                <w:webHidden/>
              </w:rPr>
              <w:fldChar w:fldCharType="begin"/>
            </w:r>
            <w:r>
              <w:rPr>
                <w:webHidden/>
              </w:rPr>
              <w:instrText xml:space="preserve"> PAGEREF _Toc195167507 \h </w:instrText>
            </w:r>
            <w:r>
              <w:rPr>
                <w:webHidden/>
              </w:rPr>
            </w:r>
            <w:r>
              <w:rPr>
                <w:webHidden/>
              </w:rPr>
              <w:fldChar w:fldCharType="separate"/>
            </w:r>
            <w:r>
              <w:rPr>
                <w:webHidden/>
              </w:rPr>
              <w:t>6</w:t>
            </w:r>
            <w:r>
              <w:rPr>
                <w:webHidden/>
              </w:rPr>
              <w:fldChar w:fldCharType="end"/>
            </w:r>
          </w:hyperlink>
        </w:p>
        <w:p w14:paraId="454B0731" w14:textId="3C3CD9A2"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08" w:history="1">
            <w:r w:rsidRPr="00466D95">
              <w:rPr>
                <w:rStyle w:val="Hyperlink"/>
              </w:rPr>
              <w:t>4.4</w:t>
            </w:r>
            <w:r>
              <w:rPr>
                <w:rFonts w:asciiTheme="minorHAnsi" w:eastAsiaTheme="minorEastAsia" w:hAnsiTheme="minorHAnsi" w:cstheme="minorBidi"/>
                <w:smallCaps w:val="0"/>
                <w:kern w:val="2"/>
                <w:sz w:val="24"/>
                <w:szCs w:val="24"/>
                <w14:ligatures w14:val="standardContextual"/>
              </w:rPr>
              <w:tab/>
            </w:r>
            <w:r w:rsidRPr="00466D95">
              <w:rPr>
                <w:rStyle w:val="Hyperlink"/>
              </w:rPr>
              <w:t>Test Setups/Equipment</w:t>
            </w:r>
            <w:r>
              <w:rPr>
                <w:webHidden/>
              </w:rPr>
              <w:tab/>
            </w:r>
            <w:r>
              <w:rPr>
                <w:webHidden/>
              </w:rPr>
              <w:fldChar w:fldCharType="begin"/>
            </w:r>
            <w:r>
              <w:rPr>
                <w:webHidden/>
              </w:rPr>
              <w:instrText xml:space="preserve"> PAGEREF _Toc195167508 \h </w:instrText>
            </w:r>
            <w:r>
              <w:rPr>
                <w:webHidden/>
              </w:rPr>
            </w:r>
            <w:r>
              <w:rPr>
                <w:webHidden/>
              </w:rPr>
              <w:fldChar w:fldCharType="separate"/>
            </w:r>
            <w:r>
              <w:rPr>
                <w:webHidden/>
              </w:rPr>
              <w:t>6</w:t>
            </w:r>
            <w:r>
              <w:rPr>
                <w:webHidden/>
              </w:rPr>
              <w:fldChar w:fldCharType="end"/>
            </w:r>
          </w:hyperlink>
        </w:p>
        <w:p w14:paraId="6A5FB72B" w14:textId="2B633928"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09" w:history="1">
            <w:r w:rsidRPr="00466D95">
              <w:rPr>
                <w:rStyle w:val="Hyperlink"/>
              </w:rPr>
              <w:t>4.5</w:t>
            </w:r>
            <w:r>
              <w:rPr>
                <w:rFonts w:asciiTheme="minorHAnsi" w:eastAsiaTheme="minorEastAsia" w:hAnsiTheme="minorHAnsi" w:cstheme="minorBidi"/>
                <w:smallCaps w:val="0"/>
                <w:kern w:val="2"/>
                <w:sz w:val="24"/>
                <w:szCs w:val="24"/>
                <w14:ligatures w14:val="standardContextual"/>
              </w:rPr>
              <w:tab/>
            </w:r>
            <w:r w:rsidRPr="00466D95">
              <w:rPr>
                <w:rStyle w:val="Hyperlink"/>
              </w:rPr>
              <w:t>Test Procedure Revisions</w:t>
            </w:r>
            <w:r>
              <w:rPr>
                <w:webHidden/>
              </w:rPr>
              <w:tab/>
            </w:r>
            <w:r>
              <w:rPr>
                <w:webHidden/>
              </w:rPr>
              <w:fldChar w:fldCharType="begin"/>
            </w:r>
            <w:r>
              <w:rPr>
                <w:webHidden/>
              </w:rPr>
              <w:instrText xml:space="preserve"> PAGEREF _Toc195167509 \h </w:instrText>
            </w:r>
            <w:r>
              <w:rPr>
                <w:webHidden/>
              </w:rPr>
            </w:r>
            <w:r>
              <w:rPr>
                <w:webHidden/>
              </w:rPr>
              <w:fldChar w:fldCharType="separate"/>
            </w:r>
            <w:r>
              <w:rPr>
                <w:webHidden/>
              </w:rPr>
              <w:t>6</w:t>
            </w:r>
            <w:r>
              <w:rPr>
                <w:webHidden/>
              </w:rPr>
              <w:fldChar w:fldCharType="end"/>
            </w:r>
          </w:hyperlink>
        </w:p>
        <w:p w14:paraId="7502DAB0" w14:textId="635FCEF7"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10" w:history="1">
            <w:r w:rsidRPr="00466D95">
              <w:rPr>
                <w:rStyle w:val="Hyperlink"/>
              </w:rPr>
              <w:t>4.6</w:t>
            </w:r>
            <w:r>
              <w:rPr>
                <w:rFonts w:asciiTheme="minorHAnsi" w:eastAsiaTheme="minorEastAsia" w:hAnsiTheme="minorHAnsi" w:cstheme="minorBidi"/>
                <w:smallCaps w:val="0"/>
                <w:kern w:val="2"/>
                <w:sz w:val="24"/>
                <w:szCs w:val="24"/>
                <w14:ligatures w14:val="standardContextual"/>
              </w:rPr>
              <w:tab/>
            </w:r>
            <w:r w:rsidRPr="00466D95">
              <w:rPr>
                <w:rStyle w:val="Hyperlink"/>
              </w:rPr>
              <w:t>Allen Aircraft Contacts:</w:t>
            </w:r>
            <w:r>
              <w:rPr>
                <w:webHidden/>
              </w:rPr>
              <w:tab/>
            </w:r>
            <w:r>
              <w:rPr>
                <w:webHidden/>
              </w:rPr>
              <w:fldChar w:fldCharType="begin"/>
            </w:r>
            <w:r>
              <w:rPr>
                <w:webHidden/>
              </w:rPr>
              <w:instrText xml:space="preserve"> PAGEREF _Toc195167510 \h </w:instrText>
            </w:r>
            <w:r>
              <w:rPr>
                <w:webHidden/>
              </w:rPr>
            </w:r>
            <w:r>
              <w:rPr>
                <w:webHidden/>
              </w:rPr>
              <w:fldChar w:fldCharType="separate"/>
            </w:r>
            <w:r>
              <w:rPr>
                <w:webHidden/>
              </w:rPr>
              <w:t>7</w:t>
            </w:r>
            <w:r>
              <w:rPr>
                <w:webHidden/>
              </w:rPr>
              <w:fldChar w:fldCharType="end"/>
            </w:r>
          </w:hyperlink>
        </w:p>
        <w:p w14:paraId="098C8BA0" w14:textId="6B42F50B"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11" w:history="1">
            <w:r w:rsidRPr="00466D95">
              <w:rPr>
                <w:rStyle w:val="Hyperlink"/>
              </w:rPr>
              <w:t>5.0</w:t>
            </w:r>
            <w:r>
              <w:rPr>
                <w:rFonts w:asciiTheme="minorHAnsi" w:eastAsiaTheme="minorEastAsia" w:hAnsiTheme="minorHAnsi" w:cstheme="minorBidi"/>
                <w:smallCaps w:val="0"/>
                <w:kern w:val="2"/>
                <w:sz w:val="24"/>
                <w:szCs w:val="24"/>
                <w14:ligatures w14:val="standardContextual"/>
              </w:rPr>
              <w:tab/>
            </w:r>
            <w:r w:rsidRPr="00466D95">
              <w:rPr>
                <w:rStyle w:val="Hyperlink"/>
              </w:rPr>
              <w:t>QTP Testing</w:t>
            </w:r>
            <w:r>
              <w:rPr>
                <w:webHidden/>
              </w:rPr>
              <w:tab/>
            </w:r>
            <w:r>
              <w:rPr>
                <w:webHidden/>
              </w:rPr>
              <w:fldChar w:fldCharType="begin"/>
            </w:r>
            <w:r>
              <w:rPr>
                <w:webHidden/>
              </w:rPr>
              <w:instrText xml:space="preserve"> PAGEREF _Toc195167511 \h </w:instrText>
            </w:r>
            <w:r>
              <w:rPr>
                <w:webHidden/>
              </w:rPr>
            </w:r>
            <w:r>
              <w:rPr>
                <w:webHidden/>
              </w:rPr>
              <w:fldChar w:fldCharType="separate"/>
            </w:r>
            <w:r>
              <w:rPr>
                <w:webHidden/>
              </w:rPr>
              <w:t>7</w:t>
            </w:r>
            <w:r>
              <w:rPr>
                <w:webHidden/>
              </w:rPr>
              <w:fldChar w:fldCharType="end"/>
            </w:r>
          </w:hyperlink>
        </w:p>
        <w:p w14:paraId="6FD52C00" w14:textId="3D54B042"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12" w:history="1">
            <w:r w:rsidRPr="00466D95">
              <w:rPr>
                <w:rStyle w:val="Hyperlink"/>
              </w:rPr>
              <w:t>5.1</w:t>
            </w:r>
            <w:r>
              <w:rPr>
                <w:rFonts w:asciiTheme="minorHAnsi" w:eastAsiaTheme="minorEastAsia" w:hAnsiTheme="minorHAnsi" w:cstheme="minorBidi"/>
                <w:smallCaps w:val="0"/>
                <w:kern w:val="2"/>
                <w:sz w:val="24"/>
                <w:szCs w:val="24"/>
                <w14:ligatures w14:val="standardContextual"/>
              </w:rPr>
              <w:tab/>
            </w:r>
            <w:r w:rsidRPr="00466D95">
              <w:rPr>
                <w:rStyle w:val="Hyperlink"/>
              </w:rPr>
              <w:t>Functional Requirements Test Procedures</w:t>
            </w:r>
            <w:r>
              <w:rPr>
                <w:webHidden/>
              </w:rPr>
              <w:tab/>
            </w:r>
            <w:r>
              <w:rPr>
                <w:webHidden/>
              </w:rPr>
              <w:fldChar w:fldCharType="begin"/>
            </w:r>
            <w:r>
              <w:rPr>
                <w:webHidden/>
              </w:rPr>
              <w:instrText xml:space="preserve"> PAGEREF _Toc195167512 \h </w:instrText>
            </w:r>
            <w:r>
              <w:rPr>
                <w:webHidden/>
              </w:rPr>
            </w:r>
            <w:r>
              <w:rPr>
                <w:webHidden/>
              </w:rPr>
              <w:fldChar w:fldCharType="separate"/>
            </w:r>
            <w:r>
              <w:rPr>
                <w:webHidden/>
              </w:rPr>
              <w:t>7</w:t>
            </w:r>
            <w:r>
              <w:rPr>
                <w:webHidden/>
              </w:rPr>
              <w:fldChar w:fldCharType="end"/>
            </w:r>
          </w:hyperlink>
        </w:p>
        <w:p w14:paraId="6005E2A6" w14:textId="41B47551"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13" w:history="1">
            <w:r w:rsidRPr="00466D95">
              <w:rPr>
                <w:rStyle w:val="Hyperlink"/>
              </w:rPr>
              <w:t>5.1.1</w:t>
            </w:r>
            <w:r>
              <w:rPr>
                <w:rFonts w:asciiTheme="minorHAnsi" w:eastAsiaTheme="minorEastAsia" w:hAnsiTheme="minorHAnsi" w:cstheme="minorBidi"/>
                <w:smallCaps w:val="0"/>
                <w:kern w:val="2"/>
                <w:sz w:val="24"/>
                <w:szCs w:val="24"/>
                <w14:ligatures w14:val="standardContextual"/>
              </w:rPr>
              <w:tab/>
            </w:r>
            <w:r w:rsidRPr="00466D95">
              <w:rPr>
                <w:rStyle w:val="Hyperlink"/>
              </w:rPr>
              <w:t>Test Initialization</w:t>
            </w:r>
            <w:r>
              <w:rPr>
                <w:webHidden/>
              </w:rPr>
              <w:tab/>
            </w:r>
            <w:r>
              <w:rPr>
                <w:webHidden/>
              </w:rPr>
              <w:fldChar w:fldCharType="begin"/>
            </w:r>
            <w:r>
              <w:rPr>
                <w:webHidden/>
              </w:rPr>
              <w:instrText xml:space="preserve"> PAGEREF _Toc195167513 \h </w:instrText>
            </w:r>
            <w:r>
              <w:rPr>
                <w:webHidden/>
              </w:rPr>
            </w:r>
            <w:r>
              <w:rPr>
                <w:webHidden/>
              </w:rPr>
              <w:fldChar w:fldCharType="separate"/>
            </w:r>
            <w:r>
              <w:rPr>
                <w:webHidden/>
              </w:rPr>
              <w:t>7</w:t>
            </w:r>
            <w:r>
              <w:rPr>
                <w:webHidden/>
              </w:rPr>
              <w:fldChar w:fldCharType="end"/>
            </w:r>
          </w:hyperlink>
        </w:p>
        <w:p w14:paraId="5CD4F4D0" w14:textId="4B065520"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14" w:history="1">
            <w:r w:rsidRPr="00466D95">
              <w:rPr>
                <w:rStyle w:val="Hyperlink"/>
              </w:rPr>
              <w:t>5.1.2</w:t>
            </w:r>
            <w:r>
              <w:rPr>
                <w:rFonts w:asciiTheme="minorHAnsi" w:eastAsiaTheme="minorEastAsia" w:hAnsiTheme="minorHAnsi" w:cstheme="minorBidi"/>
                <w:smallCaps w:val="0"/>
                <w:kern w:val="2"/>
                <w:sz w:val="24"/>
                <w:szCs w:val="24"/>
                <w14:ligatures w14:val="standardContextual"/>
              </w:rPr>
              <w:tab/>
            </w:r>
            <w:r w:rsidRPr="00466D95">
              <w:rPr>
                <w:rStyle w:val="Hyperlink"/>
              </w:rPr>
              <w:t>Hardware Inputs:</w:t>
            </w:r>
            <w:r>
              <w:rPr>
                <w:webHidden/>
              </w:rPr>
              <w:tab/>
            </w:r>
            <w:r>
              <w:rPr>
                <w:webHidden/>
              </w:rPr>
              <w:fldChar w:fldCharType="begin"/>
            </w:r>
            <w:r>
              <w:rPr>
                <w:webHidden/>
              </w:rPr>
              <w:instrText xml:space="preserve"> PAGEREF _Toc195167514 \h </w:instrText>
            </w:r>
            <w:r>
              <w:rPr>
                <w:webHidden/>
              </w:rPr>
            </w:r>
            <w:r>
              <w:rPr>
                <w:webHidden/>
              </w:rPr>
              <w:fldChar w:fldCharType="separate"/>
            </w:r>
            <w:r>
              <w:rPr>
                <w:webHidden/>
              </w:rPr>
              <w:t>10</w:t>
            </w:r>
            <w:r>
              <w:rPr>
                <w:webHidden/>
              </w:rPr>
              <w:fldChar w:fldCharType="end"/>
            </w:r>
          </w:hyperlink>
        </w:p>
        <w:p w14:paraId="70C0A8B9" w14:textId="532A128F"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15" w:history="1">
            <w:r w:rsidRPr="00466D95">
              <w:rPr>
                <w:rStyle w:val="Hyperlink"/>
              </w:rPr>
              <w:t>5.1.3</w:t>
            </w:r>
            <w:r>
              <w:rPr>
                <w:rFonts w:asciiTheme="minorHAnsi" w:eastAsiaTheme="minorEastAsia" w:hAnsiTheme="minorHAnsi" w:cstheme="minorBidi"/>
                <w:smallCaps w:val="0"/>
                <w:kern w:val="2"/>
                <w:sz w:val="24"/>
                <w:szCs w:val="24"/>
                <w14:ligatures w14:val="standardContextual"/>
              </w:rPr>
              <w:tab/>
            </w:r>
            <w:r w:rsidRPr="00466D95">
              <w:rPr>
                <w:rStyle w:val="Hyperlink"/>
              </w:rPr>
              <w:t>Hardware Outputs:</w:t>
            </w:r>
            <w:r>
              <w:rPr>
                <w:webHidden/>
              </w:rPr>
              <w:tab/>
            </w:r>
            <w:r>
              <w:rPr>
                <w:webHidden/>
              </w:rPr>
              <w:fldChar w:fldCharType="begin"/>
            </w:r>
            <w:r>
              <w:rPr>
                <w:webHidden/>
              </w:rPr>
              <w:instrText xml:space="preserve"> PAGEREF _Toc195167515 \h </w:instrText>
            </w:r>
            <w:r>
              <w:rPr>
                <w:webHidden/>
              </w:rPr>
            </w:r>
            <w:r>
              <w:rPr>
                <w:webHidden/>
              </w:rPr>
              <w:fldChar w:fldCharType="separate"/>
            </w:r>
            <w:r>
              <w:rPr>
                <w:webHidden/>
              </w:rPr>
              <w:t>13</w:t>
            </w:r>
            <w:r>
              <w:rPr>
                <w:webHidden/>
              </w:rPr>
              <w:fldChar w:fldCharType="end"/>
            </w:r>
          </w:hyperlink>
        </w:p>
        <w:p w14:paraId="2A15C741" w14:textId="51BABDB0"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16" w:history="1">
            <w:r w:rsidRPr="00466D95">
              <w:rPr>
                <w:rStyle w:val="Hyperlink"/>
              </w:rPr>
              <w:t>5.1.4</w:t>
            </w:r>
            <w:r>
              <w:rPr>
                <w:rFonts w:asciiTheme="minorHAnsi" w:eastAsiaTheme="minorEastAsia" w:hAnsiTheme="minorHAnsi" w:cstheme="minorBidi"/>
                <w:smallCaps w:val="0"/>
                <w:kern w:val="2"/>
                <w:sz w:val="24"/>
                <w:szCs w:val="24"/>
                <w14:ligatures w14:val="standardContextual"/>
              </w:rPr>
              <w:tab/>
            </w:r>
            <w:r w:rsidRPr="00466D95">
              <w:rPr>
                <w:rStyle w:val="Hyperlink"/>
              </w:rPr>
              <w:t>HMI:</w:t>
            </w:r>
            <w:r>
              <w:rPr>
                <w:webHidden/>
              </w:rPr>
              <w:tab/>
            </w:r>
            <w:r>
              <w:rPr>
                <w:webHidden/>
              </w:rPr>
              <w:fldChar w:fldCharType="begin"/>
            </w:r>
            <w:r>
              <w:rPr>
                <w:webHidden/>
              </w:rPr>
              <w:instrText xml:space="preserve"> PAGEREF _Toc195167516 \h </w:instrText>
            </w:r>
            <w:r>
              <w:rPr>
                <w:webHidden/>
              </w:rPr>
            </w:r>
            <w:r>
              <w:rPr>
                <w:webHidden/>
              </w:rPr>
              <w:fldChar w:fldCharType="separate"/>
            </w:r>
            <w:r>
              <w:rPr>
                <w:webHidden/>
              </w:rPr>
              <w:t>14</w:t>
            </w:r>
            <w:r>
              <w:rPr>
                <w:webHidden/>
              </w:rPr>
              <w:fldChar w:fldCharType="end"/>
            </w:r>
          </w:hyperlink>
        </w:p>
        <w:p w14:paraId="2089E0CE" w14:textId="2FB68D17"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17" w:history="1">
            <w:r w:rsidRPr="00466D95">
              <w:rPr>
                <w:rStyle w:val="Hyperlink"/>
              </w:rPr>
              <w:t>5.1.5</w:t>
            </w:r>
            <w:r>
              <w:rPr>
                <w:rFonts w:asciiTheme="minorHAnsi" w:eastAsiaTheme="minorEastAsia" w:hAnsiTheme="minorHAnsi" w:cstheme="minorBidi"/>
                <w:smallCaps w:val="0"/>
                <w:kern w:val="2"/>
                <w:sz w:val="24"/>
                <w:szCs w:val="24"/>
                <w14:ligatures w14:val="standardContextual"/>
              </w:rPr>
              <w:tab/>
            </w:r>
            <w:r w:rsidRPr="00466D95">
              <w:rPr>
                <w:rStyle w:val="Hyperlink"/>
              </w:rPr>
              <w:t>Document management</w:t>
            </w:r>
            <w:r>
              <w:rPr>
                <w:webHidden/>
              </w:rPr>
              <w:tab/>
            </w:r>
            <w:r>
              <w:rPr>
                <w:webHidden/>
              </w:rPr>
              <w:fldChar w:fldCharType="begin"/>
            </w:r>
            <w:r>
              <w:rPr>
                <w:webHidden/>
              </w:rPr>
              <w:instrText xml:space="preserve"> PAGEREF _Toc195167517 \h </w:instrText>
            </w:r>
            <w:r>
              <w:rPr>
                <w:webHidden/>
              </w:rPr>
            </w:r>
            <w:r>
              <w:rPr>
                <w:webHidden/>
              </w:rPr>
              <w:fldChar w:fldCharType="separate"/>
            </w:r>
            <w:r>
              <w:rPr>
                <w:webHidden/>
              </w:rPr>
              <w:t>19</w:t>
            </w:r>
            <w:r>
              <w:rPr>
                <w:webHidden/>
              </w:rPr>
              <w:fldChar w:fldCharType="end"/>
            </w:r>
          </w:hyperlink>
        </w:p>
        <w:p w14:paraId="648210A8" w14:textId="038910EF"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18" w:history="1">
            <w:r w:rsidRPr="00466D95">
              <w:rPr>
                <w:rStyle w:val="Hyperlink"/>
              </w:rPr>
              <w:t>5.1.6</w:t>
            </w:r>
            <w:r>
              <w:rPr>
                <w:rFonts w:asciiTheme="minorHAnsi" w:eastAsiaTheme="minorEastAsia" w:hAnsiTheme="minorHAnsi" w:cstheme="minorBidi"/>
                <w:smallCaps w:val="0"/>
                <w:kern w:val="2"/>
                <w:sz w:val="24"/>
                <w:szCs w:val="24"/>
                <w14:ligatures w14:val="standardContextual"/>
              </w:rPr>
              <w:tab/>
            </w:r>
            <w:r w:rsidRPr="00466D95">
              <w:rPr>
                <w:rStyle w:val="Hyperlink"/>
              </w:rPr>
              <w:t>Enter parameters into XL Configuration File.</w:t>
            </w:r>
            <w:r>
              <w:rPr>
                <w:webHidden/>
              </w:rPr>
              <w:tab/>
            </w:r>
            <w:r>
              <w:rPr>
                <w:webHidden/>
              </w:rPr>
              <w:fldChar w:fldCharType="begin"/>
            </w:r>
            <w:r>
              <w:rPr>
                <w:webHidden/>
              </w:rPr>
              <w:instrText xml:space="preserve"> PAGEREF _Toc195167518 \h </w:instrText>
            </w:r>
            <w:r>
              <w:rPr>
                <w:webHidden/>
              </w:rPr>
            </w:r>
            <w:r>
              <w:rPr>
                <w:webHidden/>
              </w:rPr>
              <w:fldChar w:fldCharType="separate"/>
            </w:r>
            <w:r>
              <w:rPr>
                <w:webHidden/>
              </w:rPr>
              <w:t>21</w:t>
            </w:r>
            <w:r>
              <w:rPr>
                <w:webHidden/>
              </w:rPr>
              <w:fldChar w:fldCharType="end"/>
            </w:r>
          </w:hyperlink>
        </w:p>
        <w:p w14:paraId="6CC5E45B" w14:textId="51BC9647"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19" w:history="1">
            <w:r w:rsidRPr="00466D95">
              <w:rPr>
                <w:rStyle w:val="Hyperlink"/>
              </w:rPr>
              <w:t>5.1.7</w:t>
            </w:r>
            <w:r>
              <w:rPr>
                <w:rFonts w:asciiTheme="minorHAnsi" w:eastAsiaTheme="minorEastAsia" w:hAnsiTheme="minorHAnsi" w:cstheme="minorBidi"/>
                <w:smallCaps w:val="0"/>
                <w:kern w:val="2"/>
                <w:sz w:val="24"/>
                <w:szCs w:val="24"/>
                <w14:ligatures w14:val="standardContextual"/>
              </w:rPr>
              <w:tab/>
            </w:r>
            <w:r w:rsidRPr="00466D95">
              <w:rPr>
                <w:rStyle w:val="Hyperlink"/>
              </w:rPr>
              <w:t>Calibration Procedure</w:t>
            </w:r>
            <w:r>
              <w:rPr>
                <w:webHidden/>
              </w:rPr>
              <w:tab/>
            </w:r>
            <w:r>
              <w:rPr>
                <w:webHidden/>
              </w:rPr>
              <w:fldChar w:fldCharType="begin"/>
            </w:r>
            <w:r>
              <w:rPr>
                <w:webHidden/>
              </w:rPr>
              <w:instrText xml:space="preserve"> PAGEREF _Toc195167519 \h </w:instrText>
            </w:r>
            <w:r>
              <w:rPr>
                <w:webHidden/>
              </w:rPr>
            </w:r>
            <w:r>
              <w:rPr>
                <w:webHidden/>
              </w:rPr>
              <w:fldChar w:fldCharType="separate"/>
            </w:r>
            <w:r>
              <w:rPr>
                <w:webHidden/>
              </w:rPr>
              <w:t>21</w:t>
            </w:r>
            <w:r>
              <w:rPr>
                <w:webHidden/>
              </w:rPr>
              <w:fldChar w:fldCharType="end"/>
            </w:r>
          </w:hyperlink>
        </w:p>
        <w:p w14:paraId="7ED66367" w14:textId="61090BB4"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20" w:history="1">
            <w:r w:rsidRPr="00466D95">
              <w:rPr>
                <w:rStyle w:val="Hyperlink"/>
              </w:rPr>
              <w:t>5.1.8</w:t>
            </w:r>
            <w:r>
              <w:rPr>
                <w:rFonts w:asciiTheme="minorHAnsi" w:eastAsiaTheme="minorEastAsia" w:hAnsiTheme="minorHAnsi" w:cstheme="minorBidi"/>
                <w:smallCaps w:val="0"/>
                <w:kern w:val="2"/>
                <w:sz w:val="24"/>
                <w:szCs w:val="24"/>
                <w14:ligatures w14:val="standardContextual"/>
              </w:rPr>
              <w:tab/>
            </w:r>
            <w:r w:rsidRPr="00466D95">
              <w:rPr>
                <w:rStyle w:val="Hyperlink"/>
              </w:rPr>
              <w:t>Troubleshooting Aids</w:t>
            </w:r>
            <w:r>
              <w:rPr>
                <w:webHidden/>
              </w:rPr>
              <w:tab/>
            </w:r>
            <w:r>
              <w:rPr>
                <w:webHidden/>
              </w:rPr>
              <w:fldChar w:fldCharType="begin"/>
            </w:r>
            <w:r>
              <w:rPr>
                <w:webHidden/>
              </w:rPr>
              <w:instrText xml:space="preserve"> PAGEREF _Toc195167520 \h </w:instrText>
            </w:r>
            <w:r>
              <w:rPr>
                <w:webHidden/>
              </w:rPr>
            </w:r>
            <w:r>
              <w:rPr>
                <w:webHidden/>
              </w:rPr>
              <w:fldChar w:fldCharType="separate"/>
            </w:r>
            <w:r>
              <w:rPr>
                <w:webHidden/>
              </w:rPr>
              <w:t>22</w:t>
            </w:r>
            <w:r>
              <w:rPr>
                <w:webHidden/>
              </w:rPr>
              <w:fldChar w:fldCharType="end"/>
            </w:r>
          </w:hyperlink>
        </w:p>
        <w:p w14:paraId="01B05970" w14:textId="04363C60"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21" w:history="1">
            <w:r w:rsidRPr="00466D95">
              <w:rPr>
                <w:rStyle w:val="Hyperlink"/>
              </w:rPr>
              <w:t>5.1.9</w:t>
            </w:r>
            <w:r>
              <w:rPr>
                <w:rFonts w:asciiTheme="minorHAnsi" w:eastAsiaTheme="minorEastAsia" w:hAnsiTheme="minorHAnsi" w:cstheme="minorBidi"/>
                <w:smallCaps w:val="0"/>
                <w:kern w:val="2"/>
                <w:sz w:val="24"/>
                <w:szCs w:val="24"/>
                <w14:ligatures w14:val="standardContextual"/>
              </w:rPr>
              <w:tab/>
            </w:r>
            <w:r w:rsidRPr="00466D95">
              <w:rPr>
                <w:rStyle w:val="Hyperlink"/>
              </w:rPr>
              <w:t>Use Case 3: Read Test Configuration -- Production Test User</w:t>
            </w:r>
            <w:r>
              <w:rPr>
                <w:webHidden/>
              </w:rPr>
              <w:tab/>
            </w:r>
            <w:r>
              <w:rPr>
                <w:webHidden/>
              </w:rPr>
              <w:fldChar w:fldCharType="begin"/>
            </w:r>
            <w:r>
              <w:rPr>
                <w:webHidden/>
              </w:rPr>
              <w:instrText xml:space="preserve"> PAGEREF _Toc195167521 \h </w:instrText>
            </w:r>
            <w:r>
              <w:rPr>
                <w:webHidden/>
              </w:rPr>
            </w:r>
            <w:r>
              <w:rPr>
                <w:webHidden/>
              </w:rPr>
              <w:fldChar w:fldCharType="separate"/>
            </w:r>
            <w:r>
              <w:rPr>
                <w:webHidden/>
              </w:rPr>
              <w:t>23</w:t>
            </w:r>
            <w:r>
              <w:rPr>
                <w:webHidden/>
              </w:rPr>
              <w:fldChar w:fldCharType="end"/>
            </w:r>
          </w:hyperlink>
        </w:p>
        <w:p w14:paraId="6563CA45" w14:textId="52E4352B"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22" w:history="1">
            <w:r w:rsidRPr="00466D95">
              <w:rPr>
                <w:rStyle w:val="Hyperlink"/>
              </w:rPr>
              <w:t>5.1.10</w:t>
            </w:r>
            <w:r>
              <w:rPr>
                <w:rFonts w:asciiTheme="minorHAnsi" w:eastAsiaTheme="minorEastAsia" w:hAnsiTheme="minorHAnsi" w:cstheme="minorBidi"/>
                <w:smallCaps w:val="0"/>
                <w:kern w:val="2"/>
                <w:sz w:val="24"/>
                <w:szCs w:val="24"/>
                <w14:ligatures w14:val="standardContextual"/>
              </w:rPr>
              <w:tab/>
            </w:r>
            <w:r w:rsidRPr="00466D95">
              <w:rPr>
                <w:rStyle w:val="Hyperlink"/>
              </w:rPr>
              <w:t>Load DUT identification information</w:t>
            </w:r>
            <w:r>
              <w:rPr>
                <w:webHidden/>
              </w:rPr>
              <w:tab/>
            </w:r>
            <w:r>
              <w:rPr>
                <w:webHidden/>
              </w:rPr>
              <w:fldChar w:fldCharType="begin"/>
            </w:r>
            <w:r>
              <w:rPr>
                <w:webHidden/>
              </w:rPr>
              <w:instrText xml:space="preserve"> PAGEREF _Toc195167522 \h </w:instrText>
            </w:r>
            <w:r>
              <w:rPr>
                <w:webHidden/>
              </w:rPr>
            </w:r>
            <w:r>
              <w:rPr>
                <w:webHidden/>
              </w:rPr>
              <w:fldChar w:fldCharType="separate"/>
            </w:r>
            <w:r>
              <w:rPr>
                <w:webHidden/>
              </w:rPr>
              <w:t>24</w:t>
            </w:r>
            <w:r>
              <w:rPr>
                <w:webHidden/>
              </w:rPr>
              <w:fldChar w:fldCharType="end"/>
            </w:r>
          </w:hyperlink>
        </w:p>
        <w:p w14:paraId="405395D5" w14:textId="0E2D829C"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23" w:history="1">
            <w:r w:rsidRPr="00466D95">
              <w:rPr>
                <w:rStyle w:val="Hyperlink"/>
              </w:rPr>
              <w:t>5.1.11</w:t>
            </w:r>
            <w:r>
              <w:rPr>
                <w:rFonts w:asciiTheme="minorHAnsi" w:eastAsiaTheme="minorEastAsia" w:hAnsiTheme="minorHAnsi" w:cstheme="minorBidi"/>
                <w:smallCaps w:val="0"/>
                <w:kern w:val="2"/>
                <w:sz w:val="24"/>
                <w:szCs w:val="24"/>
                <w14:ligatures w14:val="standardContextual"/>
              </w:rPr>
              <w:tab/>
            </w:r>
            <w:r w:rsidRPr="00466D95">
              <w:rPr>
                <w:rStyle w:val="Hyperlink"/>
              </w:rPr>
              <w:t>Load DUT into the test bench.</w:t>
            </w:r>
            <w:r>
              <w:rPr>
                <w:webHidden/>
              </w:rPr>
              <w:tab/>
            </w:r>
            <w:r>
              <w:rPr>
                <w:webHidden/>
              </w:rPr>
              <w:fldChar w:fldCharType="begin"/>
            </w:r>
            <w:r>
              <w:rPr>
                <w:webHidden/>
              </w:rPr>
              <w:instrText xml:space="preserve"> PAGEREF _Toc195167523 \h </w:instrText>
            </w:r>
            <w:r>
              <w:rPr>
                <w:webHidden/>
              </w:rPr>
            </w:r>
            <w:r>
              <w:rPr>
                <w:webHidden/>
              </w:rPr>
              <w:fldChar w:fldCharType="separate"/>
            </w:r>
            <w:r>
              <w:rPr>
                <w:webHidden/>
              </w:rPr>
              <w:t>26</w:t>
            </w:r>
            <w:r>
              <w:rPr>
                <w:webHidden/>
              </w:rPr>
              <w:fldChar w:fldCharType="end"/>
            </w:r>
          </w:hyperlink>
        </w:p>
        <w:p w14:paraId="61A7D1E9" w14:textId="2FD8B0D9"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24" w:history="1">
            <w:r w:rsidRPr="00466D95">
              <w:rPr>
                <w:rStyle w:val="Hyperlink"/>
              </w:rPr>
              <w:t>5.1.12</w:t>
            </w:r>
            <w:r>
              <w:rPr>
                <w:rFonts w:asciiTheme="minorHAnsi" w:eastAsiaTheme="minorEastAsia" w:hAnsiTheme="minorHAnsi" w:cstheme="minorBidi"/>
                <w:smallCaps w:val="0"/>
                <w:kern w:val="2"/>
                <w:sz w:val="24"/>
                <w:szCs w:val="24"/>
                <w14:ligatures w14:val="standardContextual"/>
              </w:rPr>
              <w:tab/>
            </w:r>
            <w:r w:rsidRPr="00466D95">
              <w:rPr>
                <w:rStyle w:val="Hyperlink"/>
              </w:rPr>
              <w:t>Use Case 5: Run DUT Test -- Production Test User</w:t>
            </w:r>
            <w:r>
              <w:rPr>
                <w:webHidden/>
              </w:rPr>
              <w:tab/>
            </w:r>
            <w:r>
              <w:rPr>
                <w:webHidden/>
              </w:rPr>
              <w:fldChar w:fldCharType="begin"/>
            </w:r>
            <w:r>
              <w:rPr>
                <w:webHidden/>
              </w:rPr>
              <w:instrText xml:space="preserve"> PAGEREF _Toc195167524 \h </w:instrText>
            </w:r>
            <w:r>
              <w:rPr>
                <w:webHidden/>
              </w:rPr>
            </w:r>
            <w:r>
              <w:rPr>
                <w:webHidden/>
              </w:rPr>
              <w:fldChar w:fldCharType="separate"/>
            </w:r>
            <w:r>
              <w:rPr>
                <w:webHidden/>
              </w:rPr>
              <w:t>26</w:t>
            </w:r>
            <w:r>
              <w:rPr>
                <w:webHidden/>
              </w:rPr>
              <w:fldChar w:fldCharType="end"/>
            </w:r>
          </w:hyperlink>
        </w:p>
        <w:p w14:paraId="7E2CC70F" w14:textId="7B0106A6"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25" w:history="1">
            <w:r w:rsidRPr="00466D95">
              <w:rPr>
                <w:rStyle w:val="Hyperlink"/>
              </w:rPr>
              <w:t>5.1.13</w:t>
            </w:r>
            <w:r>
              <w:rPr>
                <w:rFonts w:asciiTheme="minorHAnsi" w:eastAsiaTheme="minorEastAsia" w:hAnsiTheme="minorHAnsi" w:cstheme="minorBidi"/>
                <w:smallCaps w:val="0"/>
                <w:kern w:val="2"/>
                <w:sz w:val="24"/>
                <w:szCs w:val="24"/>
                <w14:ligatures w14:val="standardContextual"/>
              </w:rPr>
              <w:tab/>
            </w:r>
            <w:r w:rsidRPr="00466D95">
              <w:rPr>
                <w:rStyle w:val="Hyperlink"/>
              </w:rPr>
              <w:t>Use Case 5: Generate DUT Test Report   -- Production Test User</w:t>
            </w:r>
            <w:r>
              <w:rPr>
                <w:webHidden/>
              </w:rPr>
              <w:tab/>
            </w:r>
            <w:r>
              <w:rPr>
                <w:webHidden/>
              </w:rPr>
              <w:fldChar w:fldCharType="begin"/>
            </w:r>
            <w:r>
              <w:rPr>
                <w:webHidden/>
              </w:rPr>
              <w:instrText xml:space="preserve"> PAGEREF _Toc195167525 \h </w:instrText>
            </w:r>
            <w:r>
              <w:rPr>
                <w:webHidden/>
              </w:rPr>
            </w:r>
            <w:r>
              <w:rPr>
                <w:webHidden/>
              </w:rPr>
              <w:fldChar w:fldCharType="separate"/>
            </w:r>
            <w:r>
              <w:rPr>
                <w:webHidden/>
              </w:rPr>
              <w:t>33</w:t>
            </w:r>
            <w:r>
              <w:rPr>
                <w:webHidden/>
              </w:rPr>
              <w:fldChar w:fldCharType="end"/>
            </w:r>
          </w:hyperlink>
        </w:p>
        <w:p w14:paraId="16DD8E7A" w14:textId="265B609B"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26" w:history="1">
            <w:r w:rsidRPr="00466D95">
              <w:rPr>
                <w:rStyle w:val="Hyperlink"/>
              </w:rPr>
              <w:t>5.2</w:t>
            </w:r>
            <w:r>
              <w:rPr>
                <w:rFonts w:asciiTheme="minorHAnsi" w:eastAsiaTheme="minorEastAsia" w:hAnsiTheme="minorHAnsi" w:cstheme="minorBidi"/>
                <w:smallCaps w:val="0"/>
                <w:kern w:val="2"/>
                <w:sz w:val="24"/>
                <w:szCs w:val="24"/>
                <w14:ligatures w14:val="standardContextual"/>
              </w:rPr>
              <w:tab/>
            </w:r>
            <w:r w:rsidRPr="00466D95">
              <w:rPr>
                <w:rStyle w:val="Hyperlink"/>
              </w:rPr>
              <w:t>Non - Functional Requirements Test Procedures</w:t>
            </w:r>
            <w:r>
              <w:rPr>
                <w:webHidden/>
              </w:rPr>
              <w:tab/>
            </w:r>
            <w:r>
              <w:rPr>
                <w:webHidden/>
              </w:rPr>
              <w:fldChar w:fldCharType="begin"/>
            </w:r>
            <w:r>
              <w:rPr>
                <w:webHidden/>
              </w:rPr>
              <w:instrText xml:space="preserve"> PAGEREF _Toc195167526 \h </w:instrText>
            </w:r>
            <w:r>
              <w:rPr>
                <w:webHidden/>
              </w:rPr>
            </w:r>
            <w:r>
              <w:rPr>
                <w:webHidden/>
              </w:rPr>
              <w:fldChar w:fldCharType="separate"/>
            </w:r>
            <w:r>
              <w:rPr>
                <w:webHidden/>
              </w:rPr>
              <w:t>34</w:t>
            </w:r>
            <w:r>
              <w:rPr>
                <w:webHidden/>
              </w:rPr>
              <w:fldChar w:fldCharType="end"/>
            </w:r>
          </w:hyperlink>
        </w:p>
        <w:p w14:paraId="4CAF93E5" w14:textId="78C99860"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27" w:history="1">
            <w:r w:rsidRPr="00466D95">
              <w:rPr>
                <w:rStyle w:val="Hyperlink"/>
              </w:rPr>
              <w:t>5.2.1</w:t>
            </w:r>
            <w:r>
              <w:rPr>
                <w:rFonts w:asciiTheme="minorHAnsi" w:eastAsiaTheme="minorEastAsia" w:hAnsiTheme="minorHAnsi" w:cstheme="minorBidi"/>
                <w:smallCaps w:val="0"/>
                <w:kern w:val="2"/>
                <w:sz w:val="24"/>
                <w:szCs w:val="24"/>
                <w14:ligatures w14:val="standardContextual"/>
              </w:rPr>
              <w:tab/>
            </w:r>
            <w:r w:rsidRPr="00466D95">
              <w:rPr>
                <w:rStyle w:val="Hyperlink"/>
              </w:rPr>
              <w:t>Level Calibration Repeatability &amp; Accuracy</w:t>
            </w:r>
            <w:r>
              <w:rPr>
                <w:webHidden/>
              </w:rPr>
              <w:tab/>
            </w:r>
            <w:r>
              <w:rPr>
                <w:webHidden/>
              </w:rPr>
              <w:fldChar w:fldCharType="begin"/>
            </w:r>
            <w:r>
              <w:rPr>
                <w:webHidden/>
              </w:rPr>
              <w:instrText xml:space="preserve"> PAGEREF _Toc195167527 \h </w:instrText>
            </w:r>
            <w:r>
              <w:rPr>
                <w:webHidden/>
              </w:rPr>
            </w:r>
            <w:r>
              <w:rPr>
                <w:webHidden/>
              </w:rPr>
              <w:fldChar w:fldCharType="separate"/>
            </w:r>
            <w:r>
              <w:rPr>
                <w:webHidden/>
              </w:rPr>
              <w:t>34</w:t>
            </w:r>
            <w:r>
              <w:rPr>
                <w:webHidden/>
              </w:rPr>
              <w:fldChar w:fldCharType="end"/>
            </w:r>
          </w:hyperlink>
        </w:p>
        <w:p w14:paraId="06C98D2A" w14:textId="576318C0"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28" w:history="1">
            <w:r w:rsidRPr="00466D95">
              <w:rPr>
                <w:rStyle w:val="Hyperlink"/>
              </w:rPr>
              <w:t>5.2.2</w:t>
            </w:r>
            <w:r>
              <w:rPr>
                <w:rFonts w:asciiTheme="minorHAnsi" w:eastAsiaTheme="minorEastAsia" w:hAnsiTheme="minorHAnsi" w:cstheme="minorBidi"/>
                <w:smallCaps w:val="0"/>
                <w:kern w:val="2"/>
                <w:sz w:val="24"/>
                <w:szCs w:val="24"/>
                <w14:ligatures w14:val="standardContextual"/>
              </w:rPr>
              <w:tab/>
            </w:r>
            <w:r w:rsidRPr="00466D95">
              <w:rPr>
                <w:rStyle w:val="Hyperlink"/>
              </w:rPr>
              <w:t>Resistance Calibration Repeatability &amp; Accuracy</w:t>
            </w:r>
            <w:r>
              <w:rPr>
                <w:webHidden/>
              </w:rPr>
              <w:tab/>
            </w:r>
            <w:r>
              <w:rPr>
                <w:webHidden/>
              </w:rPr>
              <w:fldChar w:fldCharType="begin"/>
            </w:r>
            <w:r>
              <w:rPr>
                <w:webHidden/>
              </w:rPr>
              <w:instrText xml:space="preserve"> PAGEREF _Toc195167528 \h </w:instrText>
            </w:r>
            <w:r>
              <w:rPr>
                <w:webHidden/>
              </w:rPr>
            </w:r>
            <w:r>
              <w:rPr>
                <w:webHidden/>
              </w:rPr>
              <w:fldChar w:fldCharType="separate"/>
            </w:r>
            <w:r>
              <w:rPr>
                <w:webHidden/>
              </w:rPr>
              <w:t>34</w:t>
            </w:r>
            <w:r>
              <w:rPr>
                <w:webHidden/>
              </w:rPr>
              <w:fldChar w:fldCharType="end"/>
            </w:r>
          </w:hyperlink>
        </w:p>
        <w:p w14:paraId="7D3936FB" w14:textId="48D402F7"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29" w:history="1">
            <w:r w:rsidRPr="00466D95">
              <w:rPr>
                <w:rStyle w:val="Hyperlink"/>
              </w:rPr>
              <w:t>5.2.3</w:t>
            </w:r>
            <w:r>
              <w:rPr>
                <w:rFonts w:asciiTheme="minorHAnsi" w:eastAsiaTheme="minorEastAsia" w:hAnsiTheme="minorHAnsi" w:cstheme="minorBidi"/>
                <w:smallCaps w:val="0"/>
                <w:kern w:val="2"/>
                <w:sz w:val="24"/>
                <w:szCs w:val="24"/>
                <w14:ligatures w14:val="standardContextual"/>
              </w:rPr>
              <w:tab/>
            </w:r>
            <w:r w:rsidRPr="00466D95">
              <w:rPr>
                <w:rStyle w:val="Hyperlink"/>
              </w:rPr>
              <w:t>Measurement Gage R &amp; R</w:t>
            </w:r>
            <w:r>
              <w:rPr>
                <w:webHidden/>
              </w:rPr>
              <w:tab/>
            </w:r>
            <w:r>
              <w:rPr>
                <w:webHidden/>
              </w:rPr>
              <w:fldChar w:fldCharType="begin"/>
            </w:r>
            <w:r>
              <w:rPr>
                <w:webHidden/>
              </w:rPr>
              <w:instrText xml:space="preserve"> PAGEREF _Toc195167529 \h </w:instrText>
            </w:r>
            <w:r>
              <w:rPr>
                <w:webHidden/>
              </w:rPr>
            </w:r>
            <w:r>
              <w:rPr>
                <w:webHidden/>
              </w:rPr>
              <w:fldChar w:fldCharType="separate"/>
            </w:r>
            <w:r>
              <w:rPr>
                <w:webHidden/>
              </w:rPr>
              <w:t>34</w:t>
            </w:r>
            <w:r>
              <w:rPr>
                <w:webHidden/>
              </w:rPr>
              <w:fldChar w:fldCharType="end"/>
            </w:r>
          </w:hyperlink>
        </w:p>
        <w:p w14:paraId="16FF3A44" w14:textId="724F471B"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30" w:history="1">
            <w:r w:rsidRPr="00466D95">
              <w:rPr>
                <w:rStyle w:val="Hyperlink"/>
              </w:rPr>
              <w:t>5.2.4</w:t>
            </w:r>
            <w:r>
              <w:rPr>
                <w:rFonts w:asciiTheme="minorHAnsi" w:eastAsiaTheme="minorEastAsia" w:hAnsiTheme="minorHAnsi" w:cstheme="minorBidi"/>
                <w:smallCaps w:val="0"/>
                <w:kern w:val="2"/>
                <w:sz w:val="24"/>
                <w:szCs w:val="24"/>
                <w14:ligatures w14:val="standardContextual"/>
              </w:rPr>
              <w:tab/>
            </w:r>
            <w:r w:rsidRPr="00466D95">
              <w:rPr>
                <w:rStyle w:val="Hyperlink"/>
              </w:rPr>
              <w:t>Stability and Drift</w:t>
            </w:r>
            <w:r>
              <w:rPr>
                <w:webHidden/>
              </w:rPr>
              <w:tab/>
            </w:r>
            <w:r>
              <w:rPr>
                <w:webHidden/>
              </w:rPr>
              <w:fldChar w:fldCharType="begin"/>
            </w:r>
            <w:r>
              <w:rPr>
                <w:webHidden/>
              </w:rPr>
              <w:instrText xml:space="preserve"> PAGEREF _Toc195167530 \h </w:instrText>
            </w:r>
            <w:r>
              <w:rPr>
                <w:webHidden/>
              </w:rPr>
            </w:r>
            <w:r>
              <w:rPr>
                <w:webHidden/>
              </w:rPr>
              <w:fldChar w:fldCharType="separate"/>
            </w:r>
            <w:r>
              <w:rPr>
                <w:webHidden/>
              </w:rPr>
              <w:t>34</w:t>
            </w:r>
            <w:r>
              <w:rPr>
                <w:webHidden/>
              </w:rPr>
              <w:fldChar w:fldCharType="end"/>
            </w:r>
          </w:hyperlink>
        </w:p>
        <w:p w14:paraId="586AF893" w14:textId="1AEF9118" w:rsidR="00A4371F" w:rsidRDefault="00A4371F">
          <w:pPr>
            <w:pStyle w:val="TOC3"/>
            <w:rPr>
              <w:rFonts w:asciiTheme="minorHAnsi" w:eastAsiaTheme="minorEastAsia" w:hAnsiTheme="minorHAnsi" w:cstheme="minorBidi"/>
              <w:smallCaps w:val="0"/>
              <w:kern w:val="2"/>
              <w:sz w:val="24"/>
              <w:szCs w:val="24"/>
              <w14:ligatures w14:val="standardContextual"/>
            </w:rPr>
          </w:pPr>
          <w:hyperlink w:anchor="_Toc195167531" w:history="1">
            <w:r w:rsidRPr="00466D95">
              <w:rPr>
                <w:rStyle w:val="Hyperlink"/>
              </w:rPr>
              <w:t>5.2.5</w:t>
            </w:r>
            <w:r>
              <w:rPr>
                <w:rFonts w:asciiTheme="minorHAnsi" w:eastAsiaTheme="minorEastAsia" w:hAnsiTheme="minorHAnsi" w:cstheme="minorBidi"/>
                <w:smallCaps w:val="0"/>
                <w:kern w:val="2"/>
                <w:sz w:val="24"/>
                <w:szCs w:val="24"/>
                <w14:ligatures w14:val="standardContextual"/>
              </w:rPr>
              <w:tab/>
            </w:r>
            <w:r w:rsidRPr="00466D95">
              <w:rPr>
                <w:rStyle w:val="Hyperlink"/>
              </w:rPr>
              <w:t>Tank Response and Fill Rate</w:t>
            </w:r>
            <w:r>
              <w:rPr>
                <w:webHidden/>
              </w:rPr>
              <w:tab/>
            </w:r>
            <w:r>
              <w:rPr>
                <w:webHidden/>
              </w:rPr>
              <w:fldChar w:fldCharType="begin"/>
            </w:r>
            <w:r>
              <w:rPr>
                <w:webHidden/>
              </w:rPr>
              <w:instrText xml:space="preserve"> PAGEREF _Toc195167531 \h </w:instrText>
            </w:r>
            <w:r>
              <w:rPr>
                <w:webHidden/>
              </w:rPr>
            </w:r>
            <w:r>
              <w:rPr>
                <w:webHidden/>
              </w:rPr>
              <w:fldChar w:fldCharType="separate"/>
            </w:r>
            <w:r>
              <w:rPr>
                <w:webHidden/>
              </w:rPr>
              <w:t>34</w:t>
            </w:r>
            <w:r>
              <w:rPr>
                <w:webHidden/>
              </w:rPr>
              <w:fldChar w:fldCharType="end"/>
            </w:r>
          </w:hyperlink>
        </w:p>
        <w:p w14:paraId="1ACF103F" w14:textId="74CC2619" w:rsidR="00A4371F" w:rsidRDefault="00A4371F">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5167532" w:history="1">
            <w:r w:rsidRPr="00466D95">
              <w:rPr>
                <w:rStyle w:val="Hyperlink"/>
              </w:rPr>
              <w:t>Appendix I.</w:t>
            </w:r>
            <w:r>
              <w:rPr>
                <w:rFonts w:asciiTheme="minorHAnsi" w:eastAsiaTheme="minorEastAsia" w:hAnsiTheme="minorHAnsi" w:cstheme="minorBidi"/>
                <w:smallCaps w:val="0"/>
                <w:kern w:val="2"/>
                <w:sz w:val="24"/>
                <w:szCs w:val="24"/>
                <w14:ligatures w14:val="standardContextual"/>
              </w:rPr>
              <w:tab/>
            </w:r>
            <w:r w:rsidRPr="00466D95">
              <w:rPr>
                <w:rStyle w:val="Hyperlink"/>
              </w:rPr>
              <w:t>Hardware Installation</w:t>
            </w:r>
            <w:r>
              <w:rPr>
                <w:webHidden/>
              </w:rPr>
              <w:tab/>
            </w:r>
            <w:r>
              <w:rPr>
                <w:webHidden/>
              </w:rPr>
              <w:fldChar w:fldCharType="begin"/>
            </w:r>
            <w:r>
              <w:rPr>
                <w:webHidden/>
              </w:rPr>
              <w:instrText xml:space="preserve"> PAGEREF _Toc195167532 \h </w:instrText>
            </w:r>
            <w:r>
              <w:rPr>
                <w:webHidden/>
              </w:rPr>
            </w:r>
            <w:r>
              <w:rPr>
                <w:webHidden/>
              </w:rPr>
              <w:fldChar w:fldCharType="separate"/>
            </w:r>
            <w:r>
              <w:rPr>
                <w:webHidden/>
              </w:rPr>
              <w:t>34</w:t>
            </w:r>
            <w:r>
              <w:rPr>
                <w:webHidden/>
              </w:rPr>
              <w:fldChar w:fldCharType="end"/>
            </w:r>
          </w:hyperlink>
        </w:p>
        <w:p w14:paraId="14AF097F" w14:textId="7DFE25BA"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33" w:history="1">
            <w:r w:rsidRPr="00466D95">
              <w:rPr>
                <w:rStyle w:val="Hyperlink"/>
              </w:rPr>
              <w:t>i.</w:t>
            </w:r>
            <w:r>
              <w:rPr>
                <w:rFonts w:asciiTheme="minorHAnsi" w:eastAsiaTheme="minorEastAsia" w:hAnsiTheme="minorHAnsi" w:cstheme="minorBidi"/>
                <w:smallCaps w:val="0"/>
                <w:kern w:val="2"/>
                <w:sz w:val="24"/>
                <w:szCs w:val="24"/>
                <w14:ligatures w14:val="standardContextual"/>
              </w:rPr>
              <w:tab/>
            </w:r>
            <w:r w:rsidRPr="00466D95">
              <w:rPr>
                <w:rStyle w:val="Hyperlink"/>
              </w:rPr>
              <w:t>DataQ Switching between LibUSB and CDC Modes</w:t>
            </w:r>
            <w:r>
              <w:rPr>
                <w:webHidden/>
              </w:rPr>
              <w:tab/>
            </w:r>
            <w:r>
              <w:rPr>
                <w:webHidden/>
              </w:rPr>
              <w:fldChar w:fldCharType="begin"/>
            </w:r>
            <w:r>
              <w:rPr>
                <w:webHidden/>
              </w:rPr>
              <w:instrText xml:space="preserve"> PAGEREF _Toc195167533 \h </w:instrText>
            </w:r>
            <w:r>
              <w:rPr>
                <w:webHidden/>
              </w:rPr>
            </w:r>
            <w:r>
              <w:rPr>
                <w:webHidden/>
              </w:rPr>
              <w:fldChar w:fldCharType="separate"/>
            </w:r>
            <w:r>
              <w:rPr>
                <w:webHidden/>
              </w:rPr>
              <w:t>34</w:t>
            </w:r>
            <w:r>
              <w:rPr>
                <w:webHidden/>
              </w:rPr>
              <w:fldChar w:fldCharType="end"/>
            </w:r>
          </w:hyperlink>
        </w:p>
        <w:p w14:paraId="1A0C00FD" w14:textId="0CFE862F" w:rsidR="00A4371F" w:rsidRDefault="00A4371F">
          <w:pPr>
            <w:pStyle w:val="TOC1"/>
            <w:rPr>
              <w:rFonts w:asciiTheme="minorHAnsi" w:eastAsiaTheme="minorEastAsia" w:hAnsiTheme="minorHAnsi" w:cstheme="minorBidi"/>
              <w:smallCaps w:val="0"/>
              <w:kern w:val="2"/>
              <w:sz w:val="24"/>
              <w:szCs w:val="24"/>
              <w14:ligatures w14:val="standardContextual"/>
            </w:rPr>
          </w:pPr>
          <w:hyperlink w:anchor="_Toc195167534" w:history="1">
            <w:r w:rsidRPr="00466D95">
              <w:rPr>
                <w:rStyle w:val="Hyperlink"/>
              </w:rPr>
              <w:t>ii.</w:t>
            </w:r>
            <w:r>
              <w:rPr>
                <w:rFonts w:asciiTheme="minorHAnsi" w:eastAsiaTheme="minorEastAsia" w:hAnsiTheme="minorHAnsi" w:cstheme="minorBidi"/>
                <w:smallCaps w:val="0"/>
                <w:kern w:val="2"/>
                <w:sz w:val="24"/>
                <w:szCs w:val="24"/>
                <w14:ligatures w14:val="standardContextual"/>
              </w:rPr>
              <w:tab/>
            </w:r>
            <w:r w:rsidRPr="00466D95">
              <w:rPr>
                <w:rStyle w:val="Hyperlink"/>
              </w:rPr>
              <w:t>DataQ Troubleshooting</w:t>
            </w:r>
            <w:r>
              <w:rPr>
                <w:webHidden/>
              </w:rPr>
              <w:tab/>
            </w:r>
            <w:r>
              <w:rPr>
                <w:webHidden/>
              </w:rPr>
              <w:fldChar w:fldCharType="begin"/>
            </w:r>
            <w:r>
              <w:rPr>
                <w:webHidden/>
              </w:rPr>
              <w:instrText xml:space="preserve"> PAGEREF _Toc195167534 \h </w:instrText>
            </w:r>
            <w:r>
              <w:rPr>
                <w:webHidden/>
              </w:rPr>
            </w:r>
            <w:r>
              <w:rPr>
                <w:webHidden/>
              </w:rPr>
              <w:fldChar w:fldCharType="separate"/>
            </w:r>
            <w:r>
              <w:rPr>
                <w:webHidden/>
              </w:rPr>
              <w:t>35</w:t>
            </w:r>
            <w:r>
              <w:rPr>
                <w:webHidden/>
              </w:rPr>
              <w:fldChar w:fldCharType="end"/>
            </w:r>
          </w:hyperlink>
        </w:p>
        <w:p w14:paraId="598EB80F" w14:textId="0C8FBB64" w:rsidR="00A4371F" w:rsidRDefault="00A4371F">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5167535" w:history="1">
            <w:r w:rsidRPr="00466D95">
              <w:rPr>
                <w:rStyle w:val="Hyperlink"/>
              </w:rPr>
              <w:t>Appendix II.</w:t>
            </w:r>
            <w:r>
              <w:rPr>
                <w:rFonts w:asciiTheme="minorHAnsi" w:eastAsiaTheme="minorEastAsia" w:hAnsiTheme="minorHAnsi" w:cstheme="minorBidi"/>
                <w:smallCaps w:val="0"/>
                <w:kern w:val="2"/>
                <w:sz w:val="24"/>
                <w:szCs w:val="24"/>
                <w14:ligatures w14:val="standardContextual"/>
              </w:rPr>
              <w:tab/>
            </w:r>
            <w:r w:rsidRPr="00466D95">
              <w:rPr>
                <w:rStyle w:val="Hyperlink"/>
              </w:rPr>
              <w:t>Instrument Initialization</w:t>
            </w:r>
            <w:r>
              <w:rPr>
                <w:webHidden/>
              </w:rPr>
              <w:tab/>
            </w:r>
            <w:r>
              <w:rPr>
                <w:webHidden/>
              </w:rPr>
              <w:fldChar w:fldCharType="begin"/>
            </w:r>
            <w:r>
              <w:rPr>
                <w:webHidden/>
              </w:rPr>
              <w:instrText xml:space="preserve"> PAGEREF _Toc195167535 \h </w:instrText>
            </w:r>
            <w:r>
              <w:rPr>
                <w:webHidden/>
              </w:rPr>
            </w:r>
            <w:r>
              <w:rPr>
                <w:webHidden/>
              </w:rPr>
              <w:fldChar w:fldCharType="separate"/>
            </w:r>
            <w:r>
              <w:rPr>
                <w:webHidden/>
              </w:rPr>
              <w:t>35</w:t>
            </w:r>
            <w:r>
              <w:rPr>
                <w:webHidden/>
              </w:rPr>
              <w:fldChar w:fldCharType="end"/>
            </w:r>
          </w:hyperlink>
        </w:p>
        <w:p w14:paraId="53380299" w14:textId="38B57586" w:rsidR="00A4371F" w:rsidRDefault="00A4371F">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5167536" w:history="1">
            <w:r w:rsidRPr="00466D95">
              <w:rPr>
                <w:rStyle w:val="Hyperlink"/>
              </w:rPr>
              <w:t>Appendix III.</w:t>
            </w:r>
            <w:r>
              <w:rPr>
                <w:rFonts w:asciiTheme="minorHAnsi" w:eastAsiaTheme="minorEastAsia" w:hAnsiTheme="minorHAnsi" w:cstheme="minorBidi"/>
                <w:smallCaps w:val="0"/>
                <w:kern w:val="2"/>
                <w:sz w:val="24"/>
                <w:szCs w:val="24"/>
                <w14:ligatures w14:val="standardContextual"/>
              </w:rPr>
              <w:tab/>
            </w:r>
            <w:r w:rsidRPr="00466D95">
              <w:rPr>
                <w:rStyle w:val="Hyperlink"/>
              </w:rPr>
              <w:t>LabVIEW Application Installation</w:t>
            </w:r>
            <w:r>
              <w:rPr>
                <w:webHidden/>
              </w:rPr>
              <w:tab/>
            </w:r>
            <w:r>
              <w:rPr>
                <w:webHidden/>
              </w:rPr>
              <w:fldChar w:fldCharType="begin"/>
            </w:r>
            <w:r>
              <w:rPr>
                <w:webHidden/>
              </w:rPr>
              <w:instrText xml:space="preserve"> PAGEREF _Toc195167536 \h </w:instrText>
            </w:r>
            <w:r>
              <w:rPr>
                <w:webHidden/>
              </w:rPr>
            </w:r>
            <w:r>
              <w:rPr>
                <w:webHidden/>
              </w:rPr>
              <w:fldChar w:fldCharType="separate"/>
            </w:r>
            <w:r>
              <w:rPr>
                <w:webHidden/>
              </w:rPr>
              <w:t>35</w:t>
            </w:r>
            <w:r>
              <w:rPr>
                <w:webHidden/>
              </w:rPr>
              <w:fldChar w:fldCharType="end"/>
            </w:r>
          </w:hyperlink>
        </w:p>
        <w:p w14:paraId="70008B05" w14:textId="26C877AF" w:rsidR="00EF1165" w:rsidRDefault="00A4371F">
          <w: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516749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5167493"/>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5167494"/>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5167495"/>
      <w:r>
        <w:t>Test Plan</w:t>
      </w:r>
      <w:bookmarkEnd w:id="24"/>
    </w:p>
    <w:p w14:paraId="0319045C" w14:textId="77777777" w:rsidR="000502A8" w:rsidRPr="003038C9" w:rsidRDefault="000502A8" w:rsidP="002E6504">
      <w:pPr>
        <w:pStyle w:val="ZL2Section"/>
      </w:pPr>
      <w:bookmarkStart w:id="25" w:name="_Toc15026305"/>
      <w:bookmarkStart w:id="26" w:name="_Toc195167496"/>
      <w:bookmarkEnd w:id="21"/>
      <w:r w:rsidRPr="003038C9">
        <w:t>Requirements Cross Reference Summaries</w:t>
      </w:r>
      <w:bookmarkEnd w:id="25"/>
      <w:bookmarkEnd w:id="26"/>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5167497"/>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5167498"/>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5167499"/>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5167500"/>
      <w:r>
        <w:t>Test Results Record</w:t>
      </w:r>
      <w:bookmarkEnd w:id="34"/>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5167501"/>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5167502"/>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5167503"/>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5167504"/>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5167505"/>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w:t>
      </w:r>
      <w:proofErr w:type="gramStart"/>
      <w:r w:rsidRPr="003038C9">
        <w:rPr>
          <w:rFonts w:cs="Arial"/>
          <w:color w:val="000000"/>
          <w:szCs w:val="22"/>
        </w:rPr>
        <w:t>time</w:t>
      </w:r>
      <w:proofErr w:type="gramEnd"/>
      <w:r w:rsidRPr="003038C9">
        <w:rPr>
          <w:rFonts w:cs="Arial"/>
          <w:color w:val="000000"/>
          <w:szCs w:val="22"/>
        </w:rPr>
        <w:t xml:space="preserv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5167506"/>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5167507"/>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5167508"/>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5167509"/>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5167510"/>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hyperlink r:id="rId9" w:history="1"/>
    </w:p>
    <w:p w14:paraId="620715D8" w14:textId="160D5E38" w:rsidR="00E851AB" w:rsidRPr="003038C9" w:rsidRDefault="006563D9" w:rsidP="00500ED2">
      <w:pPr>
        <w:pStyle w:val="ZL1Section"/>
      </w:pPr>
      <w:bookmarkStart w:id="58" w:name="_Toc195167511"/>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5167512"/>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5167513"/>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0"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5167514"/>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r>
        <w:t>ChA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5167515"/>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5167516"/>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w:t>
      </w:r>
      <w:proofErr w:type="gramStart"/>
      <w:r>
        <w:t>lead</w:t>
      </w:r>
      <w:proofErr w:type="gramEnd"/>
      <w:r>
        <w:t xml:space="preserve"> to the 100</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w:t>
      </w:r>
      <w:proofErr w:type="gramStart"/>
      <w:r>
        <w:t>operator</w:t>
      </w:r>
      <w:proofErr w:type="gramEnd"/>
      <w:r>
        <w:t xml:space="preserve">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BA2E11">
      <w:pPr>
        <w:pStyle w:val="Step"/>
        <w:numPr>
          <w:ilvl w:val="0"/>
          <w:numId w:val="41"/>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5167517"/>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55EDB097" w:rsidR="0064065C" w:rsidRDefault="0064065C" w:rsidP="002E6504">
      <w:pPr>
        <w:pStyle w:val="L3Section"/>
      </w:pPr>
      <w:bookmarkStart w:id="522" w:name="_Toc195167518"/>
      <w:r>
        <w:t xml:space="preserve">Enter parameters into XL </w:t>
      </w:r>
      <w:r w:rsidR="00484FB4">
        <w:t>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5167519"/>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BA2E11">
      <w:pPr>
        <w:pStyle w:val="Step"/>
        <w:numPr>
          <w:ilvl w:val="0"/>
          <w:numId w:val="39"/>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BA2E11">
      <w:pPr>
        <w:pStyle w:val="Step"/>
        <w:numPr>
          <w:ilvl w:val="0"/>
          <w:numId w:val="38"/>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and calibration date are stored in the registry 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5167520"/>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BA2E11">
      <w:pPr>
        <w:pStyle w:val="Step"/>
        <w:numPr>
          <w:ilvl w:val="0"/>
          <w:numId w:val="40"/>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BA2E11">
      <w:pPr>
        <w:pStyle w:val="Step"/>
        <w:numPr>
          <w:ilvl w:val="0"/>
          <w:numId w:val="40"/>
        </w:numPr>
      </w:pPr>
      <w:r>
        <w:t>Set the Local/Remote switch to Remote and Fill/Drain switch to FILL</w:t>
      </w:r>
    </w:p>
    <w:p w14:paraId="178FF01D" w14:textId="62541DCF" w:rsidR="00E3661D" w:rsidRDefault="00E3661D" w:rsidP="00E3661D">
      <w:pPr>
        <w:pStyle w:val="checkbox"/>
      </w:pPr>
      <w:r>
        <w:t>Verify visually the tank level is rising. .</w:t>
      </w:r>
    </w:p>
    <w:p w14:paraId="07FB489A" w14:textId="633D522C" w:rsidR="00E3661D" w:rsidRDefault="00E3661D" w:rsidP="00BA2E11">
      <w:pPr>
        <w:pStyle w:val="Step"/>
        <w:numPr>
          <w:ilvl w:val="0"/>
          <w:numId w:val="40"/>
        </w:numPr>
      </w:pPr>
      <w:r>
        <w:lastRenderedPageBreak/>
        <w:t>Set the Local/Remote switch to Remote and Fill/Drain switch to DRAIN.</w:t>
      </w:r>
    </w:p>
    <w:p w14:paraId="37AE25E8" w14:textId="53C7E1C1" w:rsidR="00E3661D" w:rsidRDefault="00E3661D" w:rsidP="00E3661D">
      <w:pPr>
        <w:pStyle w:val="checkbox"/>
      </w:pPr>
      <w:r>
        <w:t>Verify visually the tank level is Falling.</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NOTE: This requirement was evaluated by Test Case 18).</w:t>
      </w:r>
    </w:p>
    <w:p w14:paraId="3B55667C" w14:textId="24DCD4B8" w:rsidR="00E3661D" w:rsidRDefault="00E3661D" w:rsidP="00E3661D">
      <w:pPr>
        <w:pStyle w:val="checkbox"/>
      </w:pPr>
      <w:r>
        <w:t>Verify Test Case 18)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5167521"/>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1527E8D2" w14:textId="44867900" w:rsidR="002B289B" w:rsidRDefault="0064065C" w:rsidP="002B289B">
      <w:pPr>
        <w:pStyle w:val="Requirement"/>
      </w:pPr>
      <w:r>
        <w:t>All Test Parameters options must be presented in the form of a discrete choice (i.e. dropdown, pick list, radio button etc.).</w:t>
      </w:r>
    </w:p>
    <w:p w14:paraId="20A2807C" w14:textId="69780DF2" w:rsidR="002B289B" w:rsidRDefault="002B289B" w:rsidP="002B289B">
      <w:pPr>
        <w:pStyle w:val="Requirement"/>
      </w:pPr>
      <w:r>
        <w:t xml:space="preserve">Path to valid XL test plans shall be saved in a non-volatile means and presented as a choice by Test name configured by the Maintenance User.  </w:t>
      </w:r>
    </w:p>
    <w:p w14:paraId="16C47F7E" w14:textId="5179BCB7" w:rsidR="000F02AE" w:rsidRDefault="000F02AE" w:rsidP="000F02AE">
      <w:pPr>
        <w:pStyle w:val="ZPara"/>
      </w:pPr>
      <w:r>
        <w:t xml:space="preserve">NOTE:  Test parameters are encoded in the Config File.  The tester is presented with </w:t>
      </w:r>
      <w:r w:rsidR="002B289B">
        <w:t xml:space="preserve">a dropdown to select the Config File for the product being teste.  </w:t>
      </w:r>
      <w:r>
        <w:t xml:space="preserve">Test Information such as Lot, serial number etc. </w:t>
      </w:r>
    </w:p>
    <w:p w14:paraId="2727CB7D" w14:textId="2890C9FF" w:rsidR="002B289B" w:rsidRDefault="002B289B" w:rsidP="002B289B">
      <w:pPr>
        <w:pStyle w:val="ZPara"/>
      </w:pPr>
      <w:r>
        <w:t>NOTE: This requirement was evaluated by Test Case 29).</w:t>
      </w:r>
    </w:p>
    <w:p w14:paraId="3CB645A4" w14:textId="6F48B618" w:rsidR="002B289B" w:rsidRDefault="002B289B" w:rsidP="002B289B">
      <w:pPr>
        <w:pStyle w:val="checkbox"/>
      </w:pPr>
      <w:r>
        <w:t>Verify Test Case 29) was successful.</w:t>
      </w:r>
    </w:p>
    <w:p w14:paraId="3F47CCF7" w14:textId="77777777" w:rsidR="002B289B" w:rsidRDefault="002B289B" w:rsidP="002B289B">
      <w:pPr>
        <w:pStyle w:val="checkbox"/>
        <w:numPr>
          <w:ilvl w:val="0"/>
          <w:numId w:val="0"/>
        </w:numPr>
        <w:ind w:left="1267"/>
      </w:pP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13EAA8F3" w14:textId="77777777" w:rsidR="0088300E" w:rsidRPr="00543DA2" w:rsidRDefault="0088300E" w:rsidP="002B289B">
      <w:pPr>
        <w:pStyle w:val="ZPara"/>
        <w:ind w:left="0"/>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E705A86" w14:textId="6A76D9DE" w:rsidR="002B289B" w:rsidRDefault="002B289B" w:rsidP="002B289B">
      <w:pPr>
        <w:pStyle w:val="ZPara"/>
      </w:pPr>
      <w:r>
        <w:t xml:space="preserve">NOTE:  Upon Test initialization, the tester is prompted to enter the Test information which includes selecting the appropriate Config File which contains all the test parameters. </w:t>
      </w:r>
      <w:r w:rsidR="00B2247F">
        <w:t>Test Case 20).</w:t>
      </w:r>
    </w:p>
    <w:p w14:paraId="49DEB6A6" w14:textId="30726AC0" w:rsidR="002B289B" w:rsidRDefault="002B289B" w:rsidP="002B289B">
      <w:pPr>
        <w:pStyle w:val="ZPara"/>
      </w:pPr>
      <w:r>
        <w:t xml:space="preserve">NOTE:  The tester is prompted if a calibration activity is due.  </w:t>
      </w:r>
      <w:r w:rsidR="00B2247F">
        <w:t>Test Cases 9) &amp; 11).</w:t>
      </w:r>
    </w:p>
    <w:p w14:paraId="77222856" w14:textId="6D8E3364" w:rsidR="002B289B" w:rsidRDefault="002B289B" w:rsidP="002B289B">
      <w:pPr>
        <w:pStyle w:val="ZPara"/>
      </w:pPr>
      <w:r>
        <w:t xml:space="preserve">NOTE:  Instrument status is indicated on the status lights. </w:t>
      </w:r>
      <w:r w:rsidR="00B2247F">
        <w:t>Test Case 4)</w:t>
      </w:r>
    </w:p>
    <w:p w14:paraId="248B9D93" w14:textId="7FBFAE41" w:rsidR="00B2247F" w:rsidRDefault="00B2247F" w:rsidP="00B2247F">
      <w:pPr>
        <w:pStyle w:val="checkbox"/>
      </w:pPr>
      <w:r>
        <w:t>Verify Test Cases 4), 9), 11) and 20) are completed successfully.</w:t>
      </w:r>
    </w:p>
    <w:p w14:paraId="618A1D8B" w14:textId="77777777" w:rsidR="0088300E" w:rsidRDefault="0088300E" w:rsidP="00B2247F"/>
    <w:p w14:paraId="6546D2B0" w14:textId="77777777" w:rsidR="00B2247F" w:rsidRDefault="00B2247F" w:rsidP="00B2247F"/>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2B289B"/>
    <w:p w14:paraId="5195F555" w14:textId="0A2E1E12" w:rsidR="00572BE2" w:rsidRDefault="00572BE2" w:rsidP="002E6504">
      <w:pPr>
        <w:pStyle w:val="L3Section"/>
      </w:pPr>
      <w:bookmarkStart w:id="528" w:name="_Toc193210483"/>
      <w:bookmarkStart w:id="529" w:name="_Toc195167522"/>
      <w:bookmarkEnd w:id="528"/>
      <w:r>
        <w:t>Load DUT identification information</w:t>
      </w:r>
      <w:bookmarkEnd w:id="529"/>
    </w:p>
    <w:p w14:paraId="49D43E40" w14:textId="4652FDE7" w:rsidR="00AB0B74" w:rsidRDefault="00AB0B74" w:rsidP="00E3661D">
      <w:pPr>
        <w:pStyle w:val="Requirement"/>
      </w:pPr>
      <w:r>
        <w:t xml:space="preserve">Engineering shall provide an ATP Test report template that provides the reference </w:t>
      </w:r>
      <w:r>
        <w:lastRenderedPageBreak/>
        <w:t xml:space="preserve">for the required DUT Test Information. </w:t>
      </w:r>
    </w:p>
    <w:p w14:paraId="2682A02B" w14:textId="77777777" w:rsidR="00B2247F" w:rsidRDefault="00B2247F" w:rsidP="00B2247F">
      <w:pPr>
        <w:pStyle w:val="Step"/>
        <w:numPr>
          <w:ilvl w:val="0"/>
          <w:numId w:val="43"/>
        </w:numPr>
      </w:pPr>
      <w:r>
        <w:t>Navigate to M: \\&lt;AAP Controlled Doc Vault&gt;\$Config File folder and open the current test Config File.</w:t>
      </w:r>
    </w:p>
    <w:p w14:paraId="71E68822" w14:textId="185DFA68" w:rsidR="00B2247F" w:rsidRDefault="00B2247F" w:rsidP="00B2247F">
      <w:pPr>
        <w:pStyle w:val="Step"/>
        <w:numPr>
          <w:ilvl w:val="0"/>
          <w:numId w:val="43"/>
        </w:numPr>
      </w:pPr>
      <w:r>
        <w:t>Note the file name save in the Report File Template parameter.</w:t>
      </w:r>
    </w:p>
    <w:p w14:paraId="564735A2" w14:textId="1AB8936A" w:rsidR="000E1B05" w:rsidRDefault="000E1B05" w:rsidP="000E1B05">
      <w:pPr>
        <w:pStyle w:val="Step"/>
        <w:numPr>
          <w:ilvl w:val="0"/>
          <w:numId w:val="43"/>
        </w:numPr>
      </w:pPr>
      <w:r>
        <w:t>On the Win11 LV workstation, navigate to C: \\&lt;Root path of Application&gt;\$Reports folder and open the file named in step 2.</w:t>
      </w:r>
    </w:p>
    <w:p w14:paraId="02E0A5AA" w14:textId="61681D71" w:rsidR="000E1B05" w:rsidRDefault="0088300E" w:rsidP="00B2247F">
      <w:pPr>
        <w:pStyle w:val="checkbox"/>
      </w:pPr>
      <w:r>
        <w:t xml:space="preserve">Verify </w:t>
      </w:r>
      <w:r w:rsidR="000E1B05">
        <w:t xml:space="preserve">the ATP Card on sheet 1 (ATP) conforms to the ATP specified for the specific product. </w:t>
      </w:r>
    </w:p>
    <w:p w14:paraId="22916903" w14:textId="1517C7CA" w:rsidR="000E1B05" w:rsidRDefault="000E1B05" w:rsidP="000E1B05">
      <w:pPr>
        <w:pStyle w:val="checkbox"/>
      </w:pPr>
      <w:r>
        <w:t>Verify the data and chart framework exists on sheet 2 (RAW DATA).</w:t>
      </w:r>
    </w:p>
    <w:p w14:paraId="17CAB825" w14:textId="61253055" w:rsidR="000E1B05" w:rsidRDefault="000E1B05" w:rsidP="000E1B05">
      <w:pPr>
        <w:pStyle w:val="checkbox"/>
      </w:pPr>
      <w:r>
        <w:t>Verify the data analysis framework exists on sheet 3 (Analysis).</w:t>
      </w:r>
    </w:p>
    <w:p w14:paraId="694AAAFB" w14:textId="77777777" w:rsidR="0088300E" w:rsidRDefault="0088300E" w:rsidP="0088300E">
      <w:pPr>
        <w:pStyle w:val="checkbox"/>
        <w:numPr>
          <w:ilvl w:val="0"/>
          <w:numId w:val="0"/>
        </w:numPr>
        <w:ind w:left="1260"/>
      </w:pPr>
    </w:p>
    <w:p w14:paraId="5C0DDBDD" w14:textId="77777777" w:rsidR="000E1B05" w:rsidRDefault="000E1B05"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2B861F25" w14:textId="77777777" w:rsidR="00541020" w:rsidRDefault="00541020" w:rsidP="00541020">
      <w:pPr>
        <w:pStyle w:val="ZPara"/>
      </w:pPr>
      <w:r>
        <w:t>NOTE:  Upon Test initialization, the tester is prompted to enter the Test information which includes selecting the appropriate Config File which contains all the test parameters. Test Case 20).</w:t>
      </w:r>
    </w:p>
    <w:p w14:paraId="740F3D56" w14:textId="77777777" w:rsidR="00541020" w:rsidRDefault="00541020" w:rsidP="0088300E">
      <w:pPr>
        <w:pStyle w:val="checkbox"/>
      </w:pPr>
      <w:r>
        <w:t xml:space="preserve">Verify Test Case 20) was successful. </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2921AC2" w14:textId="77777777" w:rsidR="00DD7920" w:rsidRDefault="00DD7920" w:rsidP="00DD7920">
      <w:pPr>
        <w:pStyle w:val="Step"/>
      </w:pPr>
      <w:r>
        <w:t>Start the MLOI app. Enter the Test Information in the dialog, press OK&gt;</w:t>
      </w:r>
    </w:p>
    <w:p w14:paraId="39BBE9A6" w14:textId="17E685A1" w:rsidR="0088300E" w:rsidRDefault="00DD7920" w:rsidP="00DD7920">
      <w:pPr>
        <w:pStyle w:val="checkbox"/>
      </w:pPr>
      <w:r>
        <w:t>Verify data in the Test Info table matches the information entered in the dialog box.</w:t>
      </w:r>
    </w:p>
    <w:p w14:paraId="78FF4D15" w14:textId="2D6BDED4" w:rsidR="0088300E" w:rsidRDefault="00DD7920" w:rsidP="0088300E">
      <w:pPr>
        <w:pStyle w:val="checkbox"/>
      </w:pPr>
      <w:r>
        <w:t>Verify the test is paused and the tester is prompted “Ready to Start?’</w:t>
      </w:r>
    </w:p>
    <w:p w14:paraId="23EFC607" w14:textId="52D109CC" w:rsidR="00DD7920" w:rsidRDefault="00DD7920" w:rsidP="00DD7920">
      <w:pPr>
        <w:jc w:val="center"/>
      </w:pPr>
      <w:r>
        <w:rPr>
          <w:noProof/>
        </w:rPr>
        <w:drawing>
          <wp:inline distT="0" distB="0" distL="0" distR="0" wp14:anchorId="67D3E433" wp14:editId="1E502889">
            <wp:extent cx="2715895" cy="1299498"/>
            <wp:effectExtent l="0" t="0" r="8255" b="0"/>
            <wp:docPr id="1483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2881" cy="1317195"/>
                    </a:xfrm>
                    <a:prstGeom prst="rect">
                      <a:avLst/>
                    </a:prstGeom>
                    <a:noFill/>
                  </pic:spPr>
                </pic:pic>
              </a:graphicData>
            </a:graphic>
          </wp:inline>
        </w:drawing>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5167523"/>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609F0EC8" w14:textId="60D46399" w:rsidR="00417F38" w:rsidRDefault="00417F38" w:rsidP="00417F38">
      <w:pPr>
        <w:pStyle w:val="Requirement"/>
      </w:pPr>
      <w:r>
        <w:t>The test status indicator may provide a tool tip as to the not ready issue.</w:t>
      </w:r>
    </w:p>
    <w:p w14:paraId="0FAEA536" w14:textId="4575EB73" w:rsidR="0088300E" w:rsidRDefault="00417F38" w:rsidP="00417F38">
      <w:pPr>
        <w:pStyle w:val="Step"/>
        <w:numPr>
          <w:ilvl w:val="0"/>
          <w:numId w:val="52"/>
        </w:numPr>
      </w:pPr>
      <w:r>
        <w:t>Disconnect the connector from the sensor</w:t>
      </w:r>
      <w:r w:rsidR="0088300E">
        <w:t>.</w:t>
      </w:r>
    </w:p>
    <w:p w14:paraId="56C67FC8" w14:textId="6B3E27B7" w:rsidR="00417F38" w:rsidRDefault="00417F38" w:rsidP="00417F38">
      <w:pPr>
        <w:pStyle w:val="Step"/>
        <w:numPr>
          <w:ilvl w:val="0"/>
          <w:numId w:val="52"/>
        </w:numPr>
      </w:pPr>
      <w:r>
        <w:t>Run Test 44.</w:t>
      </w:r>
    </w:p>
    <w:p w14:paraId="0EA39CB9" w14:textId="05178065" w:rsidR="00417F38" w:rsidRDefault="00417F38" w:rsidP="00417F38">
      <w:pPr>
        <w:pStyle w:val="checkbox"/>
      </w:pPr>
      <w:r>
        <w:t>Verify the test is paused and the tester is prompted “Check Connection’</w:t>
      </w:r>
    </w:p>
    <w:p w14:paraId="3D963E12" w14:textId="76DA9453" w:rsidR="00417F38" w:rsidRDefault="00417F38" w:rsidP="00417F38">
      <w:pPr>
        <w:pStyle w:val="Step"/>
      </w:pPr>
      <w:r>
        <w:t>Reconnect the connector to the Sensor</w:t>
      </w:r>
    </w:p>
    <w:p w14:paraId="5C41D7C2" w14:textId="77777777" w:rsidR="00417F38" w:rsidRDefault="00417F38" w:rsidP="00417F38">
      <w:pPr>
        <w:pStyle w:val="checkbox"/>
      </w:pPr>
      <w:r>
        <w:t>Verify the test is paused and the tester is prompted “Ready to Start?’</w:t>
      </w:r>
    </w:p>
    <w:p w14:paraId="579DD003" w14:textId="77777777" w:rsidR="00417F38" w:rsidRDefault="00417F38" w:rsidP="00417F38">
      <w:pPr>
        <w:pStyle w:val="Step"/>
        <w:numPr>
          <w:ilvl w:val="0"/>
          <w:numId w:val="0"/>
        </w:numPr>
        <w:ind w:left="720"/>
      </w:pP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5167524"/>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55BC0FFB" w:rsidR="0088300E" w:rsidRDefault="0088300E" w:rsidP="00417F38">
      <w:pPr>
        <w:pStyle w:val="Step"/>
        <w:numPr>
          <w:ilvl w:val="0"/>
          <w:numId w:val="53"/>
        </w:numPr>
      </w:pPr>
      <w:r>
        <w:t xml:space="preserve">Verify </w:t>
      </w:r>
      <w:r w:rsidR="00417F38">
        <w:t xml:space="preserve">that a design review has been completed, and the proposed test protocol has been validated by AAP Engineering and Quality stakeholders. </w:t>
      </w:r>
    </w:p>
    <w:p w14:paraId="51A26FB0" w14:textId="24A62A43" w:rsidR="0088300E" w:rsidRDefault="00913787" w:rsidP="0088300E">
      <w:pPr>
        <w:pStyle w:val="checkbox"/>
      </w:pPr>
      <w:r>
        <w:t>Test Protocol has been validated.</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4095F277" w14:textId="75B52D81" w:rsidR="00913787" w:rsidRDefault="00913787" w:rsidP="00913787">
      <w:pPr>
        <w:pStyle w:val="Step"/>
        <w:numPr>
          <w:ilvl w:val="0"/>
          <w:numId w:val="54"/>
        </w:numPr>
      </w:pPr>
      <w:r>
        <w:t>Open the config file</w:t>
      </w:r>
      <w:proofErr w:type="gramStart"/>
      <w:r>
        <w:t xml:space="preserve"> ..</w:t>
      </w:r>
      <w:proofErr w:type="gramEnd"/>
      <w:r>
        <w:t>\</w:t>
      </w:r>
      <w:r w:rsidRPr="00913787">
        <w:t xml:space="preserve"> PWC-OLS\$</w:t>
      </w:r>
      <w:proofErr w:type="spellStart"/>
      <w:r w:rsidRPr="00913787">
        <w:t>ConfigFiles</w:t>
      </w:r>
      <w:proofErr w:type="spellEnd"/>
      <w:r>
        <w:t>\</w:t>
      </w:r>
      <w:r w:rsidRPr="00913787">
        <w:t xml:space="preserve"> 8005571-05 Elevate OLS .csv</w:t>
      </w:r>
    </w:p>
    <w:p w14:paraId="6536F397" w14:textId="77777777" w:rsidR="00913787" w:rsidRDefault="00913787" w:rsidP="00913787">
      <w:pPr>
        <w:pStyle w:val="Step"/>
        <w:numPr>
          <w:ilvl w:val="0"/>
          <w:numId w:val="54"/>
        </w:numPr>
      </w:pPr>
      <w:r>
        <w:t>Near the bottom of Column A, find “Skip Pre Lube”</w:t>
      </w:r>
    </w:p>
    <w:p w14:paraId="1D52EBEE" w14:textId="77777777" w:rsidR="00913787" w:rsidRDefault="00913787" w:rsidP="00913787">
      <w:pPr>
        <w:pStyle w:val="Step"/>
        <w:numPr>
          <w:ilvl w:val="0"/>
          <w:numId w:val="54"/>
        </w:numPr>
      </w:pPr>
      <w:r>
        <w:t xml:space="preserve">Set Column B in that row to “YES” </w:t>
      </w:r>
    </w:p>
    <w:p w14:paraId="51080C35" w14:textId="67E4B3B0" w:rsidR="00913787" w:rsidRDefault="00913787" w:rsidP="00913787">
      <w:pPr>
        <w:pStyle w:val="Step"/>
        <w:numPr>
          <w:ilvl w:val="0"/>
          <w:numId w:val="54"/>
        </w:numPr>
      </w:pPr>
      <w:r>
        <w:t>Run Test 44, press START.</w:t>
      </w:r>
    </w:p>
    <w:p w14:paraId="76EA150F" w14:textId="77777777" w:rsidR="00913787" w:rsidRDefault="0088300E" w:rsidP="00913787">
      <w:pPr>
        <w:pStyle w:val="checkbox"/>
      </w:pPr>
      <w:r>
        <w:t xml:space="preserve">Verify </w:t>
      </w:r>
      <w:r w:rsidR="00913787">
        <w:t>the Test State Output indicates “Start” and the green level line on the chart goes to EMPTY level. Then Test State Output indicates “Filling Hi”</w:t>
      </w:r>
    </w:p>
    <w:p w14:paraId="18FAE7F3" w14:textId="77777777" w:rsidR="00913787" w:rsidRDefault="00913787" w:rsidP="00913787">
      <w:pPr>
        <w:pStyle w:val="Step"/>
        <w:numPr>
          <w:ilvl w:val="0"/>
          <w:numId w:val="54"/>
        </w:numPr>
      </w:pPr>
      <w:r>
        <w:t>Press STOP, then click No, Quit.</w:t>
      </w:r>
    </w:p>
    <w:p w14:paraId="5CEC209F" w14:textId="0094A3D7" w:rsidR="00640A75" w:rsidRDefault="00913787" w:rsidP="00913787">
      <w:pPr>
        <w:pStyle w:val="Step"/>
        <w:numPr>
          <w:ilvl w:val="0"/>
          <w:numId w:val="54"/>
        </w:numPr>
      </w:pPr>
      <w:r>
        <w:t>In the Config file</w:t>
      </w:r>
      <w:r w:rsidR="00640A75">
        <w:t>, row “Skip Pre Lube” set Column B to “NO” and save the config file.</w:t>
      </w:r>
    </w:p>
    <w:p w14:paraId="79E07735" w14:textId="77777777" w:rsidR="00640A75" w:rsidRDefault="00640A75" w:rsidP="00640A75">
      <w:pPr>
        <w:pStyle w:val="Step"/>
        <w:numPr>
          <w:ilvl w:val="0"/>
          <w:numId w:val="54"/>
        </w:numPr>
      </w:pPr>
      <w:r>
        <w:t>Run Test 44, press START.</w:t>
      </w:r>
    </w:p>
    <w:p w14:paraId="6642C29F" w14:textId="4FA261CE" w:rsidR="00640A75" w:rsidRDefault="00640A75" w:rsidP="00640A75">
      <w:pPr>
        <w:pStyle w:val="checkbox"/>
      </w:pPr>
      <w:r>
        <w:lastRenderedPageBreak/>
        <w:t>Verify the Test State Output indicates “Start” and the green level line on the chart goes to EMPTY level. Then Test State Output indicates “Pre Fill”</w:t>
      </w:r>
    </w:p>
    <w:p w14:paraId="5AE9166F" w14:textId="79C47EBA" w:rsidR="00640A75" w:rsidRDefault="00640A75" w:rsidP="00640A75">
      <w:pPr>
        <w:pStyle w:val="checkbox"/>
      </w:pPr>
      <w:r>
        <w:t>When the Level reaches FULL, verify the Test State Output indicates “Pre Drain”</w:t>
      </w:r>
    </w:p>
    <w:p w14:paraId="1E93B39B" w14:textId="2210CE3B" w:rsidR="00640A75" w:rsidRDefault="00640A75" w:rsidP="00640A75">
      <w:pPr>
        <w:pStyle w:val="checkbox"/>
      </w:pPr>
      <w:r>
        <w:t>When the Level reaches EMPTY, verify the Test State Output indicates “Fill Hi”</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Default="0088300E" w:rsidP="00E3661D">
      <w:pPr>
        <w:pStyle w:val="ZPara"/>
      </w:pPr>
    </w:p>
    <w:p w14:paraId="533C581F" w14:textId="34512095" w:rsidR="00640A75" w:rsidRDefault="00B05B72" w:rsidP="00E3661D">
      <w:pPr>
        <w:pStyle w:val="ZPara"/>
      </w:pPr>
      <w:r w:rsidRPr="00B05B72">
        <w:rPr>
          <w:b/>
          <w:bCs/>
        </w:rPr>
        <w:t>TEST A:</w:t>
      </w:r>
      <w:r>
        <w:t xml:space="preserve"> Then </w:t>
      </w:r>
      <w:proofErr w:type="gramStart"/>
      <w:r>
        <w:t>next</w:t>
      </w:r>
      <w:proofErr w:type="gramEnd"/>
      <w:r>
        <w:t xml:space="preserve"> 7 requirements may be validated by running either</w:t>
      </w:r>
      <w:r w:rsidR="00646195">
        <w:t xml:space="preserve"> individual</w:t>
      </w:r>
      <w:r>
        <w:t xml:space="preserve"> test</w:t>
      </w:r>
      <w:r w:rsidR="00646195">
        <w:t>s</w:t>
      </w:r>
      <w:r>
        <w:t xml:space="preserve"> of each requirement or a single test to validate this group of requirements as follows:</w:t>
      </w:r>
    </w:p>
    <w:p w14:paraId="1BDC3839" w14:textId="6D6D24D7" w:rsidR="00B05B72" w:rsidRDefault="00B05B72" w:rsidP="00B05B72">
      <w:pPr>
        <w:pStyle w:val="Step"/>
        <w:numPr>
          <w:ilvl w:val="0"/>
          <w:numId w:val="56"/>
        </w:numPr>
      </w:pPr>
      <w:r>
        <w:t>Start the MLOI app. Enter the Test Information in the dialog, press OK.</w:t>
      </w:r>
    </w:p>
    <w:p w14:paraId="758A8269" w14:textId="63D8530D" w:rsidR="00B05B72" w:rsidRDefault="00B05B72" w:rsidP="00B05B72">
      <w:pPr>
        <w:pStyle w:val="Step"/>
        <w:numPr>
          <w:ilvl w:val="0"/>
          <w:numId w:val="56"/>
        </w:numPr>
      </w:pPr>
      <w:r>
        <w:t>Run from Step 3.a</w:t>
      </w:r>
    </w:p>
    <w:p w14:paraId="4699D377" w14:textId="77777777" w:rsidR="00B05B72" w:rsidRDefault="00B05B72" w:rsidP="00B05B72">
      <w:pPr>
        <w:pStyle w:val="Step"/>
        <w:numPr>
          <w:ilvl w:val="0"/>
          <w:numId w:val="56"/>
        </w:numPr>
      </w:pPr>
      <w:r>
        <w:t xml:space="preserve">Select the Simulate </w:t>
      </w:r>
    </w:p>
    <w:p w14:paraId="06D6F598" w14:textId="3F58DAF4" w:rsidR="00B05B72" w:rsidRDefault="00B05B72" w:rsidP="00B05B72">
      <w:pPr>
        <w:pStyle w:val="Step"/>
        <w:numPr>
          <w:ilvl w:val="1"/>
          <w:numId w:val="56"/>
        </w:numPr>
      </w:pPr>
      <w:r>
        <w:t xml:space="preserve">to </w:t>
      </w:r>
      <w:r w:rsidR="00646195">
        <w:t>ON (</w:t>
      </w:r>
      <w:r w:rsidR="000817D4">
        <w:t>This is software only validation)</w:t>
      </w:r>
    </w:p>
    <w:p w14:paraId="605BAB4F" w14:textId="69D14C0E" w:rsidR="00B05B72" w:rsidRDefault="00B05B72" w:rsidP="00B05B72">
      <w:pPr>
        <w:pStyle w:val="Step"/>
        <w:numPr>
          <w:ilvl w:val="1"/>
          <w:numId w:val="56"/>
        </w:numPr>
      </w:pPr>
      <w:r>
        <w:t xml:space="preserve">to </w:t>
      </w:r>
      <w:r w:rsidR="00646195">
        <w:t xml:space="preserve">OFF; connect a DUT (sensor) placed in the tank </w:t>
      </w:r>
      <w:r w:rsidR="000817D4">
        <w:t>(</w:t>
      </w:r>
      <w:r w:rsidR="00646195">
        <w:t>H</w:t>
      </w:r>
      <w:r w:rsidR="000817D4">
        <w:t>ardware validation</w:t>
      </w:r>
      <w:r w:rsidR="00646195">
        <w:t>)</w:t>
      </w:r>
    </w:p>
    <w:p w14:paraId="29531986" w14:textId="77777777" w:rsidR="00B05B72" w:rsidRDefault="00B05B72" w:rsidP="00B05B72">
      <w:pPr>
        <w:pStyle w:val="Step"/>
        <w:numPr>
          <w:ilvl w:val="0"/>
          <w:numId w:val="56"/>
        </w:numPr>
      </w:pPr>
      <w:r>
        <w:t>Press Start while the test is running make observations as indicated</w:t>
      </w:r>
    </w:p>
    <w:p w14:paraId="4EA8BD31" w14:textId="16CC80CE" w:rsidR="00B05B72" w:rsidRDefault="00B05B72" w:rsidP="00B05B72">
      <w:pPr>
        <w:pStyle w:val="Step"/>
        <w:numPr>
          <w:ilvl w:val="0"/>
          <w:numId w:val="56"/>
        </w:numPr>
      </w:pPr>
      <w:r>
        <w:t xml:space="preserve">When the test </w:t>
      </w:r>
      <w:r w:rsidR="00C34D91">
        <w:t>is completed</w:t>
      </w:r>
      <w:r>
        <w:t>, Click SAVE to save the test report in folder</w:t>
      </w:r>
      <w:proofErr w:type="gramStart"/>
      <w:r>
        <w:t xml:space="preserve"> ..</w:t>
      </w:r>
      <w:proofErr w:type="gramEnd"/>
      <w:r w:rsidRPr="00B05B72">
        <w:t>\PWC-OLS\$</w:t>
      </w:r>
      <w:proofErr w:type="spellStart"/>
      <w:r w:rsidRPr="00B05B72">
        <w:t>ReportFiles</w:t>
      </w:r>
      <w:proofErr w:type="spellEnd"/>
      <w:r>
        <w:t>.</w:t>
      </w:r>
    </w:p>
    <w:p w14:paraId="6D536E3B" w14:textId="7AAF589F" w:rsidR="00B05B72" w:rsidRDefault="00B05B72" w:rsidP="00B05B72">
      <w:pPr>
        <w:pStyle w:val="Step"/>
        <w:numPr>
          <w:ilvl w:val="0"/>
          <w:numId w:val="56"/>
        </w:numPr>
      </w:pPr>
      <w:r>
        <w:t>Use the test report titled containing the current time stamp as YYYYMMDDHHMM.</w:t>
      </w:r>
    </w:p>
    <w:p w14:paraId="5F602ADA" w14:textId="64F4A3E2" w:rsidR="00B05B72" w:rsidRDefault="000817D4" w:rsidP="00B05B72">
      <w:pPr>
        <w:pStyle w:val="Step"/>
        <w:numPr>
          <w:ilvl w:val="0"/>
          <w:numId w:val="56"/>
        </w:numPr>
      </w:pPr>
      <w:r>
        <w:t>Repeat the TEST A once, using Step 3.b.</w:t>
      </w:r>
    </w:p>
    <w:p w14:paraId="5704B5F1" w14:textId="77777777" w:rsidR="00B05B72" w:rsidRPr="00543DA2" w:rsidRDefault="00B05B72" w:rsidP="00E3661D">
      <w:pPr>
        <w:pStyle w:val="ZPara"/>
      </w:pPr>
    </w:p>
    <w:p w14:paraId="100A2D44" w14:textId="77777777" w:rsidR="0088300E" w:rsidRDefault="0088300E" w:rsidP="000B2EC8"/>
    <w:p w14:paraId="2F7DAA72" w14:textId="77777777" w:rsidR="004B15DA" w:rsidRDefault="004A4AA9" w:rsidP="00E3661D">
      <w:pPr>
        <w:pStyle w:val="Requirement"/>
      </w:pPr>
      <w:r>
        <w:t>The oil level shall be filled from empty to the</w:t>
      </w:r>
      <w:r w:rsidR="00AB0ABE">
        <w:t xml:space="preserve"> </w:t>
      </w:r>
      <w:r w:rsidR="004B15DA">
        <w:t>Target Test Point.</w:t>
      </w:r>
    </w:p>
    <w:p w14:paraId="23995D45" w14:textId="5416684F" w:rsidR="000817D4" w:rsidRDefault="000817D4" w:rsidP="00C34D91">
      <w:pPr>
        <w:pStyle w:val="Step"/>
        <w:numPr>
          <w:ilvl w:val="0"/>
          <w:numId w:val="55"/>
        </w:numPr>
      </w:pPr>
      <w:r>
        <w:t>Using the Test report and the ATP test procedure, v</w:t>
      </w:r>
      <w:r w:rsidR="0088300E">
        <w:t xml:space="preserve">erify the </w:t>
      </w:r>
      <w:r>
        <w:t xml:space="preserve">recorded level for each target test point is within of </w:t>
      </w:r>
      <w:r w:rsidR="00C34D91">
        <w:t>-</w:t>
      </w:r>
      <w:r>
        <w:t xml:space="preserve">0/ </w:t>
      </w:r>
      <w:r w:rsidR="00C34D91">
        <w:t>+</w:t>
      </w:r>
      <w:r>
        <w:t>0.005” of the specified ATP Spec Fill Lo value.</w:t>
      </w:r>
      <w:r w:rsidR="00C34D91">
        <w:t xml:space="preserve"> (NOTE: Empty is larger than Full according to the ATP Spec.)</w:t>
      </w:r>
    </w:p>
    <w:p w14:paraId="6B192AFC" w14:textId="78636A33" w:rsidR="000817D4" w:rsidRDefault="000817D4" w:rsidP="000817D4">
      <w:pPr>
        <w:pStyle w:val="Step"/>
        <w:numPr>
          <w:ilvl w:val="0"/>
          <w:numId w:val="0"/>
        </w:numPr>
        <w:ind w:left="720"/>
        <w:jc w:val="center"/>
      </w:pPr>
      <w:r>
        <w:rPr>
          <w:noProof/>
        </w:rPr>
        <w:drawing>
          <wp:inline distT="0" distB="0" distL="0" distR="0" wp14:anchorId="2AD0F1A1" wp14:editId="18E23C4A">
            <wp:extent cx="2997200" cy="1480509"/>
            <wp:effectExtent l="0" t="0" r="0" b="0"/>
            <wp:docPr id="2122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8915" cy="1491235"/>
                    </a:xfrm>
                    <a:prstGeom prst="rect">
                      <a:avLst/>
                    </a:prstGeom>
                    <a:noFill/>
                  </pic:spPr>
                </pic:pic>
              </a:graphicData>
            </a:graphic>
          </wp:inline>
        </w:drawing>
      </w:r>
    </w:p>
    <w:p w14:paraId="3A76BDFD" w14:textId="7F8F6F53" w:rsidR="000817D4" w:rsidRDefault="000817D4" w:rsidP="0088300E">
      <w:pPr>
        <w:pStyle w:val="checkbox"/>
      </w:pPr>
      <w:r>
        <w:t xml:space="preserve">All Fill Levels </w:t>
      </w:r>
      <w:r w:rsidR="00C34D91">
        <w:t xml:space="preserve">for both ChA and ChB </w:t>
      </w:r>
      <w:r>
        <w:t xml:space="preserve">are within spec. </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4A2D0D80" w:rsidR="0088300E" w:rsidRDefault="0088300E" w:rsidP="000626FF">
      <w:pPr>
        <w:pStyle w:val="Step"/>
        <w:numPr>
          <w:ilvl w:val="0"/>
          <w:numId w:val="58"/>
        </w:numPr>
      </w:pPr>
      <w:r>
        <w:t xml:space="preserve">Verify </w:t>
      </w:r>
      <w:r w:rsidR="000626FF">
        <w:t xml:space="preserve">the Filling/ Draining Test State Out is followed by a Wait_1/2 state of duration 3 seconds plus the “Wait Time” number of seconds parameter in the config file. </w:t>
      </w:r>
    </w:p>
    <w:p w14:paraId="6863C99B" w14:textId="6D70CF99" w:rsidR="000626FF" w:rsidRDefault="000626FF" w:rsidP="000626FF">
      <w:pPr>
        <w:pStyle w:val="Step"/>
        <w:numPr>
          <w:ilvl w:val="0"/>
          <w:numId w:val="58"/>
        </w:numPr>
      </w:pPr>
      <w:r>
        <w:t xml:space="preserve">Verify that the Resistance value is not recorded until after the Wait state concludes. </w:t>
      </w:r>
    </w:p>
    <w:p w14:paraId="71812B25" w14:textId="4F6A5413" w:rsidR="000626FF" w:rsidRDefault="000626FF" w:rsidP="000626FF">
      <w:pPr>
        <w:pStyle w:val="Step"/>
        <w:numPr>
          <w:ilvl w:val="0"/>
          <w:numId w:val="58"/>
        </w:numPr>
      </w:pPr>
      <w:r>
        <w:t>When running on hardware, observe that the oil level is constant with no evidence of waves or the laser target float bobbing.</w:t>
      </w:r>
    </w:p>
    <w:p w14:paraId="29DACE67" w14:textId="77777777" w:rsidR="000626FF" w:rsidRDefault="000626FF" w:rsidP="000626FF">
      <w:pPr>
        <w:pStyle w:val="Step"/>
        <w:numPr>
          <w:ilvl w:val="0"/>
          <w:numId w:val="0"/>
        </w:numPr>
        <w:ind w:left="720"/>
      </w:pPr>
    </w:p>
    <w:p w14:paraId="2928E191" w14:textId="3D58139D" w:rsidR="0088300E" w:rsidRDefault="000626FF" w:rsidP="0088300E">
      <w:pPr>
        <w:pStyle w:val="checkbox"/>
      </w:pPr>
      <w:r>
        <w:t>Oil level and float appear stable at the time resistance is recorded.</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050A5C28" w14:textId="77777777" w:rsidR="008961EB" w:rsidRDefault="008961EB" w:rsidP="000626FF">
      <w:pPr>
        <w:pStyle w:val="Step"/>
        <w:numPr>
          <w:ilvl w:val="0"/>
          <w:numId w:val="59"/>
        </w:numPr>
      </w:pPr>
      <w:r>
        <w:t>As the test progresses, notice both the level and resistance are indicated on the Results Chart and indicated as follows:</w:t>
      </w:r>
    </w:p>
    <w:p w14:paraId="0A94C3F5" w14:textId="77777777" w:rsidR="008961EB" w:rsidRDefault="008961EB" w:rsidP="008961EB">
      <w:pPr>
        <w:pStyle w:val="Step"/>
        <w:numPr>
          <w:ilvl w:val="1"/>
          <w:numId w:val="59"/>
        </w:numPr>
      </w:pPr>
      <w:r>
        <w:t>Dark – Not yet tested</w:t>
      </w:r>
    </w:p>
    <w:p w14:paraId="3E5FBAE1" w14:textId="5161E72D" w:rsidR="008961EB" w:rsidRDefault="008961EB" w:rsidP="008961EB">
      <w:pPr>
        <w:pStyle w:val="Step"/>
        <w:numPr>
          <w:ilvl w:val="1"/>
          <w:numId w:val="59"/>
        </w:numPr>
      </w:pPr>
      <w:r>
        <w:t>GREEN – Pass</w:t>
      </w:r>
    </w:p>
    <w:p w14:paraId="2F7960AE" w14:textId="3DD8A813" w:rsidR="008961EB" w:rsidRDefault="008961EB" w:rsidP="008961EB">
      <w:pPr>
        <w:pStyle w:val="Step"/>
        <w:numPr>
          <w:ilvl w:val="1"/>
          <w:numId w:val="59"/>
        </w:numPr>
      </w:pPr>
      <w:r>
        <w:t>RED – Fail</w:t>
      </w:r>
    </w:p>
    <w:p w14:paraId="3860CF2B" w14:textId="1F54C9B7" w:rsidR="008961EB" w:rsidRDefault="008961EB" w:rsidP="008961EB">
      <w:pPr>
        <w:pStyle w:val="Step"/>
        <w:numPr>
          <w:ilvl w:val="1"/>
          <w:numId w:val="59"/>
        </w:numPr>
      </w:pPr>
      <w:r>
        <w:t xml:space="preserve">YELLOW – likely a measurement error. </w:t>
      </w:r>
    </w:p>
    <w:p w14:paraId="1C0DC80E" w14:textId="77777777" w:rsidR="008961EB" w:rsidRDefault="008961EB" w:rsidP="008961EB">
      <w:pPr>
        <w:pStyle w:val="Step"/>
        <w:numPr>
          <w:ilvl w:val="0"/>
          <w:numId w:val="0"/>
        </w:numPr>
        <w:ind w:left="1440"/>
      </w:pPr>
    </w:p>
    <w:p w14:paraId="1CE8785A" w14:textId="77777777" w:rsidR="008961EB" w:rsidRDefault="008961EB" w:rsidP="008961EB">
      <w:pPr>
        <w:pStyle w:val="checkbox"/>
      </w:pPr>
      <w:r>
        <w:t>Pass/Fail indicator is correctly indicated on the Results Chart.</w:t>
      </w:r>
    </w:p>
    <w:p w14:paraId="796E70C0" w14:textId="77777777" w:rsidR="008961EB" w:rsidRDefault="008961EB" w:rsidP="008961EB">
      <w:pPr>
        <w:pStyle w:val="Step"/>
        <w:numPr>
          <w:ilvl w:val="0"/>
          <w:numId w:val="0"/>
        </w:numPr>
        <w:ind w:left="1440"/>
      </w:pPr>
    </w:p>
    <w:p w14:paraId="041411E8" w14:textId="10FF976C" w:rsidR="008961EB" w:rsidRDefault="008961EB" w:rsidP="000626FF">
      <w:pPr>
        <w:pStyle w:val="Step"/>
        <w:numPr>
          <w:ilvl w:val="0"/>
          <w:numId w:val="59"/>
        </w:numPr>
      </w:pPr>
      <w:r>
        <w:t>Compare the Report File resistances recorded on the ATP sheet to the specified values of the ATP Spec.  Verify that the resistances recorded are consistent with the ATP spec.</w:t>
      </w:r>
    </w:p>
    <w:p w14:paraId="1AFE8702" w14:textId="77777777" w:rsidR="008961EB" w:rsidRDefault="008961EB" w:rsidP="008961EB">
      <w:pPr>
        <w:pStyle w:val="Step"/>
        <w:numPr>
          <w:ilvl w:val="0"/>
          <w:numId w:val="0"/>
        </w:numPr>
        <w:ind w:left="720"/>
      </w:pPr>
    </w:p>
    <w:p w14:paraId="1492EC01" w14:textId="77777777" w:rsidR="008961EB" w:rsidRDefault="008961EB" w:rsidP="0088300E">
      <w:pPr>
        <w:pStyle w:val="checkbox"/>
      </w:pPr>
      <w:r>
        <w:t>The recorded resistance values are evaluated in accord with the ATP Spec.</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36514B77" w14:textId="77777777" w:rsidR="008961EB" w:rsidRDefault="008961EB" w:rsidP="008961EB">
      <w:pPr>
        <w:pStyle w:val="Step"/>
        <w:numPr>
          <w:ilvl w:val="0"/>
          <w:numId w:val="60"/>
        </w:numPr>
      </w:pPr>
      <w:r>
        <w:lastRenderedPageBreak/>
        <w:t xml:space="preserve">While the test is running, verify that the Status Indicators and the Level and Resistance values are alternately activated/recorded on Fill </w:t>
      </w:r>
      <w:proofErr w:type="gramStart"/>
      <w:r>
        <w:t>As</w:t>
      </w:r>
      <w:proofErr w:type="gramEnd"/>
      <w:r>
        <w:t xml:space="preserve"> ChA then </w:t>
      </w:r>
      <w:proofErr w:type="gramStart"/>
      <w:r>
        <w:t>Ch  B.</w:t>
      </w:r>
      <w:proofErr w:type="gramEnd"/>
    </w:p>
    <w:p w14:paraId="2304B8B7" w14:textId="0BF3AA95" w:rsidR="004E20BE" w:rsidRDefault="004E20BE" w:rsidP="004E20BE">
      <w:pPr>
        <w:pStyle w:val="Step"/>
        <w:numPr>
          <w:ilvl w:val="0"/>
          <w:numId w:val="0"/>
        </w:numPr>
        <w:ind w:left="720"/>
        <w:jc w:val="center"/>
      </w:pPr>
      <w:r w:rsidRPr="004E20BE">
        <w:rPr>
          <w:noProof/>
        </w:rPr>
        <w:drawing>
          <wp:inline distT="0" distB="0" distL="0" distR="0" wp14:anchorId="1DE3DC57" wp14:editId="7E0650DE">
            <wp:extent cx="3879850" cy="2443974"/>
            <wp:effectExtent l="0" t="0" r="6350" b="0"/>
            <wp:docPr id="1741112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2453" name="Picture 1" descr="A screenshot of a computer&#10;&#10;AI-generated content may be incorrect."/>
                    <pic:cNvPicPr/>
                  </pic:nvPicPr>
                  <pic:blipFill>
                    <a:blip r:embed="rId25"/>
                    <a:stretch>
                      <a:fillRect/>
                    </a:stretch>
                  </pic:blipFill>
                  <pic:spPr>
                    <a:xfrm>
                      <a:off x="0" y="0"/>
                      <a:ext cx="3888648" cy="2449516"/>
                    </a:xfrm>
                    <a:prstGeom prst="rect">
                      <a:avLst/>
                    </a:prstGeom>
                  </pic:spPr>
                </pic:pic>
              </a:graphicData>
            </a:graphic>
          </wp:inline>
        </w:drawing>
      </w:r>
    </w:p>
    <w:p w14:paraId="78F0AA0B" w14:textId="77777777" w:rsidR="004E20BE" w:rsidRDefault="004E20BE" w:rsidP="004E20BE">
      <w:pPr>
        <w:pStyle w:val="Step"/>
        <w:numPr>
          <w:ilvl w:val="0"/>
          <w:numId w:val="0"/>
        </w:numPr>
        <w:ind w:left="720"/>
        <w:jc w:val="center"/>
      </w:pPr>
    </w:p>
    <w:p w14:paraId="229DBD9A" w14:textId="752520FC" w:rsidR="004E20BE" w:rsidRDefault="004E20BE" w:rsidP="004E20BE">
      <w:pPr>
        <w:pStyle w:val="checkbox"/>
      </w:pPr>
      <w:r>
        <w:t>Indications occur in ChA then ChB sequence on Fill</w:t>
      </w:r>
    </w:p>
    <w:p w14:paraId="4789578D" w14:textId="77777777" w:rsidR="004E20BE" w:rsidRDefault="004E20BE" w:rsidP="004E20BE">
      <w:pPr>
        <w:pStyle w:val="checkbox"/>
        <w:numPr>
          <w:ilvl w:val="0"/>
          <w:numId w:val="0"/>
        </w:numPr>
        <w:ind w:left="1267"/>
      </w:pPr>
    </w:p>
    <w:p w14:paraId="6582C7D9" w14:textId="5B758BE5" w:rsidR="004E20BE" w:rsidRDefault="004E20BE" w:rsidP="004E20BE">
      <w:pPr>
        <w:pStyle w:val="Step"/>
      </w:pPr>
      <w:r>
        <w:t xml:space="preserve">While the test is running, verify that the Status Indicators and the Level and Resistance values are alternately activated/recorded on Drain </w:t>
      </w:r>
      <w:proofErr w:type="gramStart"/>
      <w:r>
        <w:t>As</w:t>
      </w:r>
      <w:proofErr w:type="gramEnd"/>
      <w:r>
        <w:t xml:space="preserve"> ChB then Ch A.</w:t>
      </w:r>
    </w:p>
    <w:p w14:paraId="7FE148E0" w14:textId="77777777" w:rsidR="004E20BE" w:rsidRDefault="004E20BE" w:rsidP="004E20BE">
      <w:pPr>
        <w:pStyle w:val="Step"/>
        <w:numPr>
          <w:ilvl w:val="0"/>
          <w:numId w:val="0"/>
        </w:numPr>
        <w:ind w:left="720"/>
      </w:pPr>
    </w:p>
    <w:p w14:paraId="488FBA2A" w14:textId="77777777" w:rsidR="004E20BE" w:rsidRDefault="004E20BE" w:rsidP="004E20BE">
      <w:pPr>
        <w:pStyle w:val="checkbox"/>
      </w:pPr>
      <w:r>
        <w:t>Indications occur in ChA then ChB sequence on Fill</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76FF9C17" w14:textId="0A7AEC6C" w:rsidR="00C34D91" w:rsidRDefault="00C34D91" w:rsidP="00C34D91">
      <w:pPr>
        <w:pStyle w:val="Step"/>
        <w:numPr>
          <w:ilvl w:val="0"/>
          <w:numId w:val="57"/>
        </w:numPr>
      </w:pPr>
      <w:r>
        <w:t>Using the Test report and the ATP test procedure, verify the recorded level for each target test point is within of -0/ +0.005” of the specified ATP Spec Drain Hi value. (NOTE: Empty is larger than Full according to the ATP Spec.)</w:t>
      </w:r>
    </w:p>
    <w:p w14:paraId="175C9796" w14:textId="77777777" w:rsidR="000626FF" w:rsidRDefault="000626FF" w:rsidP="000626FF">
      <w:pPr>
        <w:pStyle w:val="Step"/>
        <w:numPr>
          <w:ilvl w:val="0"/>
          <w:numId w:val="0"/>
        </w:numPr>
        <w:ind w:left="720"/>
      </w:pPr>
    </w:p>
    <w:p w14:paraId="0ADACF05" w14:textId="65C84B4C" w:rsidR="000626FF" w:rsidRDefault="000626FF" w:rsidP="000626FF">
      <w:pPr>
        <w:pStyle w:val="Step"/>
        <w:numPr>
          <w:ilvl w:val="0"/>
          <w:numId w:val="0"/>
        </w:numPr>
        <w:ind w:left="720"/>
        <w:jc w:val="center"/>
      </w:pPr>
      <w:r>
        <w:rPr>
          <w:noProof/>
        </w:rPr>
        <w:lastRenderedPageBreak/>
        <w:drawing>
          <wp:inline distT="0" distB="0" distL="0" distR="0" wp14:anchorId="41F7F8F3" wp14:editId="776F8600">
            <wp:extent cx="3537585" cy="1750384"/>
            <wp:effectExtent l="0" t="0" r="5715" b="0"/>
            <wp:docPr id="270927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56655" cy="1759820"/>
                    </a:xfrm>
                    <a:prstGeom prst="rect">
                      <a:avLst/>
                    </a:prstGeom>
                    <a:noFill/>
                  </pic:spPr>
                </pic:pic>
              </a:graphicData>
            </a:graphic>
          </wp:inline>
        </w:drawing>
      </w:r>
    </w:p>
    <w:p w14:paraId="34BC6661" w14:textId="77777777" w:rsidR="00C34D91" w:rsidRDefault="00C34D91" w:rsidP="00C34D91">
      <w:pPr>
        <w:pStyle w:val="Step"/>
        <w:numPr>
          <w:ilvl w:val="0"/>
          <w:numId w:val="0"/>
        </w:numPr>
        <w:ind w:left="720"/>
      </w:pPr>
    </w:p>
    <w:p w14:paraId="4795E0EA" w14:textId="60D0EED6" w:rsidR="00C34D91" w:rsidRDefault="00C34D91" w:rsidP="00C34D91">
      <w:pPr>
        <w:pStyle w:val="checkbox"/>
      </w:pPr>
      <w:r>
        <w:t xml:space="preserve">All Drain Levels for both ChA and ChB are within spec. </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1645B59" w14:textId="4BCA5328" w:rsidR="0088300E" w:rsidRDefault="00F60D03" w:rsidP="0088300E">
      <w:pPr>
        <w:pStyle w:val="checkbox"/>
      </w:pPr>
      <w:r>
        <w:t>Same as Requirement 50 but in Drain direction.</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4BE5E20E" w14:textId="0B6DA4F5" w:rsidR="00F60D03" w:rsidRDefault="00F60D03" w:rsidP="00F60D03">
      <w:pPr>
        <w:pStyle w:val="checkbox"/>
      </w:pPr>
      <w:r>
        <w:t>Same as Requirement 51 but in Drain direction.</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302ED876" w14:textId="36564A15" w:rsidR="00F60D03" w:rsidRDefault="00F60D03" w:rsidP="00F60D03">
      <w:pPr>
        <w:pStyle w:val="checkbox"/>
      </w:pPr>
      <w:r>
        <w:t>Same as Requirement 52 but in Drain direction.</w:t>
      </w:r>
    </w:p>
    <w:p w14:paraId="02DA907E" w14:textId="77777777" w:rsidR="00F60D03" w:rsidRDefault="00F60D03" w:rsidP="00F60D03">
      <w:pPr>
        <w:pStyle w:val="checkbox"/>
        <w:numPr>
          <w:ilvl w:val="0"/>
          <w:numId w:val="0"/>
        </w:numPr>
        <w:ind w:left="1267" w:hanging="360"/>
      </w:pPr>
    </w:p>
    <w:p w14:paraId="32337BEC" w14:textId="77777777" w:rsidR="00F60D03" w:rsidRDefault="00F60D03" w:rsidP="00F60D03">
      <w:pPr>
        <w:pStyle w:val="checkbox"/>
        <w:numPr>
          <w:ilvl w:val="0"/>
          <w:numId w:val="0"/>
        </w:numPr>
        <w:ind w:left="1267" w:hanging="3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7C25D9C2" w14:textId="62BA9AD1" w:rsidR="00F60D03" w:rsidRDefault="00F60D03" w:rsidP="00F60D03">
      <w:pPr>
        <w:pStyle w:val="checkbox"/>
      </w:pPr>
      <w:r>
        <w:lastRenderedPageBreak/>
        <w:t>Same as Requirement 53 but in Drain direction.</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t xml:space="preserve">The test status shall graphically display Ch A &amp; Ch B resistance in ohms and display the Level in inches.  </w:t>
      </w:r>
    </w:p>
    <w:p w14:paraId="11998F56" w14:textId="77777777" w:rsidR="00A4371F" w:rsidRDefault="00A4371F" w:rsidP="00A4371F">
      <w:pPr>
        <w:pStyle w:val="Step"/>
        <w:numPr>
          <w:ilvl w:val="0"/>
          <w:numId w:val="61"/>
        </w:numPr>
      </w:pPr>
      <w:r>
        <w:t xml:space="preserve">While running TEST A, </w:t>
      </w:r>
      <w:proofErr w:type="gramStart"/>
      <w:r>
        <w:t>v</w:t>
      </w:r>
      <w:r w:rsidR="0088300E">
        <w:t>erify</w:t>
      </w:r>
      <w:proofErr w:type="gramEnd"/>
      <w:r w:rsidR="0088300E">
        <w:t xml:space="preserve"> </w:t>
      </w:r>
      <w:r>
        <w:t>Resistance for Ch A and Ch B are displayed on the graph.</w:t>
      </w:r>
    </w:p>
    <w:p w14:paraId="5CA4B6BC" w14:textId="77777777" w:rsidR="00A4371F" w:rsidRDefault="00A4371F" w:rsidP="00A4371F">
      <w:pPr>
        <w:pStyle w:val="Step"/>
        <w:numPr>
          <w:ilvl w:val="0"/>
          <w:numId w:val="61"/>
        </w:numPr>
      </w:pPr>
      <w:r>
        <w:t>Verify that level is displayed on the graph.</w:t>
      </w:r>
    </w:p>
    <w:p w14:paraId="0C037FB6" w14:textId="1FB0AF86" w:rsidR="00A4371F" w:rsidRDefault="00A4371F" w:rsidP="00A4371F">
      <w:pPr>
        <w:pStyle w:val="Step"/>
        <w:numPr>
          <w:ilvl w:val="0"/>
          <w:numId w:val="61"/>
        </w:numPr>
      </w:pPr>
      <w:r>
        <w:t xml:space="preserve">Verify the Resistance for Ch A and Ch B and the Level numeric values are displayed on the upper </w:t>
      </w:r>
      <w:r w:rsidR="0045198A">
        <w:t>left-hand</w:t>
      </w:r>
      <w:r>
        <w:t xml:space="preserve"> corner of the graph.</w:t>
      </w:r>
    </w:p>
    <w:p w14:paraId="2D237941" w14:textId="0057FE24" w:rsidR="00A4371F" w:rsidRDefault="0045198A" w:rsidP="0045198A">
      <w:pPr>
        <w:pStyle w:val="Step"/>
        <w:numPr>
          <w:ilvl w:val="0"/>
          <w:numId w:val="0"/>
        </w:numPr>
        <w:ind w:left="720"/>
        <w:jc w:val="center"/>
      </w:pPr>
      <w:r>
        <w:rPr>
          <w:noProof/>
        </w:rPr>
        <w:drawing>
          <wp:inline distT="0" distB="0" distL="0" distR="0" wp14:anchorId="53933FDA" wp14:editId="74EECA62">
            <wp:extent cx="4029710" cy="2878981"/>
            <wp:effectExtent l="0" t="0" r="0" b="0"/>
            <wp:docPr id="130696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6656" cy="2898233"/>
                    </a:xfrm>
                    <a:prstGeom prst="rect">
                      <a:avLst/>
                    </a:prstGeom>
                    <a:noFill/>
                  </pic:spPr>
                </pic:pic>
              </a:graphicData>
            </a:graphic>
          </wp:inline>
        </w:drawing>
      </w:r>
    </w:p>
    <w:p w14:paraId="3103BCD2" w14:textId="77777777" w:rsidR="00A4371F" w:rsidRDefault="00A4371F" w:rsidP="00A4371F">
      <w:pPr>
        <w:pStyle w:val="Step"/>
        <w:numPr>
          <w:ilvl w:val="0"/>
          <w:numId w:val="0"/>
        </w:numPr>
        <w:ind w:left="720"/>
      </w:pPr>
    </w:p>
    <w:p w14:paraId="2782C3BE" w14:textId="67F0C2E6" w:rsidR="0088300E" w:rsidRDefault="0045198A" w:rsidP="0088300E">
      <w:pPr>
        <w:pStyle w:val="checkbox"/>
      </w:pPr>
      <w:r>
        <w:t>Resistance and Level shown in real-time on the chart.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4EB460CE" w14:textId="3CD0D56B" w:rsidR="0045198A" w:rsidRPr="0045198A" w:rsidRDefault="0045198A" w:rsidP="0045198A">
      <w:pPr>
        <w:pStyle w:val="Step"/>
        <w:numPr>
          <w:ilvl w:val="0"/>
          <w:numId w:val="62"/>
        </w:numPr>
        <w:rPr>
          <w:highlight w:val="cyan"/>
        </w:rPr>
      </w:pPr>
      <w:bookmarkStart w:id="535" w:name="_Hlk195170032"/>
      <w:r w:rsidRPr="0045198A">
        <w:rPr>
          <w:highlight w:val="cyan"/>
        </w:rPr>
        <w:t xml:space="preserve">TBD </w:t>
      </w:r>
      <w:proofErr w:type="gramStart"/>
      <w:r w:rsidRPr="0045198A">
        <w:rPr>
          <w:highlight w:val="cyan"/>
        </w:rPr>
        <w:t>need</w:t>
      </w:r>
      <w:proofErr w:type="gramEnd"/>
      <w:r w:rsidRPr="0045198A">
        <w:rPr>
          <w:highlight w:val="cyan"/>
        </w:rPr>
        <w:t xml:space="preserve"> to validate this requirement</w:t>
      </w:r>
    </w:p>
    <w:bookmarkEnd w:id="535"/>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4F1F2147" w:rsidR="0088300E" w:rsidRPr="000327C8" w:rsidRDefault="004F2AD9" w:rsidP="004F2AD9">
      <w:pPr>
        <w:pStyle w:val="Step"/>
        <w:numPr>
          <w:ilvl w:val="0"/>
          <w:numId w:val="63"/>
        </w:numPr>
        <w:rPr>
          <w:highlight w:val="cyan"/>
        </w:rPr>
      </w:pPr>
      <w:r>
        <w:t>Run the Test vector then verify</w:t>
      </w:r>
      <w:r w:rsidR="000327C8">
        <w:t xml:space="preserve"> </w:t>
      </w:r>
      <w:r w:rsidR="000327C8" w:rsidRPr="000327C8">
        <w:rPr>
          <w:highlight w:val="cyan"/>
        </w:rPr>
        <w:t>Needs more development to test</w:t>
      </w:r>
      <w:r w:rsidR="0088300E" w:rsidRPr="000327C8">
        <w:rPr>
          <w:highlight w:val="cyan"/>
        </w:rPr>
        <w:t>.</w:t>
      </w:r>
    </w:p>
    <w:p w14:paraId="6F0054F7" w14:textId="084E36EF" w:rsidR="004F2AD9" w:rsidRDefault="004F2AD9" w:rsidP="004F2AD9">
      <w:pPr>
        <w:pStyle w:val="Step"/>
        <w:numPr>
          <w:ilvl w:val="0"/>
          <w:numId w:val="0"/>
        </w:numPr>
        <w:ind w:left="720" w:hanging="360"/>
        <w:jc w:val="center"/>
      </w:pPr>
      <w:r w:rsidRPr="004F2AD9">
        <w:drawing>
          <wp:inline distT="0" distB="0" distL="0" distR="0" wp14:anchorId="3B9E2466" wp14:editId="3DF8CA56">
            <wp:extent cx="2020475" cy="1470025"/>
            <wp:effectExtent l="0" t="0" r="0" b="0"/>
            <wp:docPr id="194261977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9779" name="Picture 1" descr="A screenshot of a computer error&#10;&#10;AI-generated content may be incorrect."/>
                    <pic:cNvPicPr/>
                  </pic:nvPicPr>
                  <pic:blipFill>
                    <a:blip r:embed="rId28"/>
                    <a:stretch>
                      <a:fillRect/>
                    </a:stretch>
                  </pic:blipFill>
                  <pic:spPr>
                    <a:xfrm>
                      <a:off x="0" y="0"/>
                      <a:ext cx="2025714" cy="1473837"/>
                    </a:xfrm>
                    <a:prstGeom prst="rect">
                      <a:avLst/>
                    </a:prstGeom>
                  </pic:spPr>
                </pic:pic>
              </a:graphicData>
            </a:graphic>
          </wp:inline>
        </w:drawing>
      </w:r>
    </w:p>
    <w:p w14:paraId="10780513" w14:textId="77777777" w:rsidR="004F2AD9" w:rsidRDefault="004F2AD9" w:rsidP="004F2AD9">
      <w:pPr>
        <w:pStyle w:val="Step"/>
        <w:numPr>
          <w:ilvl w:val="0"/>
          <w:numId w:val="0"/>
        </w:numPr>
        <w:ind w:left="720" w:hanging="360"/>
        <w:jc w:val="center"/>
      </w:pPr>
    </w:p>
    <w:p w14:paraId="408F5066" w14:textId="7AC308D8" w:rsidR="0088300E" w:rsidRDefault="004F2AD9" w:rsidP="0088300E">
      <w:pPr>
        <w:pStyle w:val="checkbox"/>
      </w:pPr>
      <w:r>
        <w:t>The results chart displays the appropriate status indication.</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67F37C73" w14:textId="0FF1A607" w:rsidR="000327C8" w:rsidRDefault="000327C8" w:rsidP="000327C8">
      <w:pPr>
        <w:pStyle w:val="Step"/>
        <w:numPr>
          <w:ilvl w:val="0"/>
          <w:numId w:val="64"/>
        </w:numPr>
      </w:pPr>
      <w:r>
        <w:t>Same as Requirement 50</w:t>
      </w:r>
      <w:r>
        <w:t xml:space="preserve"> and 51</w:t>
      </w:r>
      <w:r>
        <w:t>.</w:t>
      </w:r>
    </w:p>
    <w:p w14:paraId="402903BD" w14:textId="77777777" w:rsidR="000327C8" w:rsidRDefault="000327C8" w:rsidP="000327C8">
      <w:pPr>
        <w:pStyle w:val="Step"/>
        <w:numPr>
          <w:ilvl w:val="0"/>
          <w:numId w:val="0"/>
        </w:numPr>
        <w:ind w:left="720"/>
      </w:pPr>
    </w:p>
    <w:p w14:paraId="2DA480A7" w14:textId="49531102" w:rsidR="0088300E" w:rsidRDefault="000327C8" w:rsidP="0088300E">
      <w:pPr>
        <w:pStyle w:val="checkbox"/>
      </w:pPr>
      <w:r>
        <w:t>Requirement met.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753C0B66" w14:textId="62CBB73B" w:rsidR="000327C8" w:rsidRDefault="000327C8" w:rsidP="000327C8">
      <w:pPr>
        <w:pStyle w:val="Step"/>
        <w:numPr>
          <w:ilvl w:val="0"/>
          <w:numId w:val="65"/>
        </w:numPr>
      </w:pPr>
      <w:r>
        <w:t xml:space="preserve">Same as Requirement </w:t>
      </w:r>
      <w:r>
        <w:t xml:space="preserve">60. </w:t>
      </w:r>
    </w:p>
    <w:p w14:paraId="61EB549C" w14:textId="304D0B53" w:rsidR="000327C8" w:rsidRDefault="000327C8" w:rsidP="000327C8">
      <w:pPr>
        <w:pStyle w:val="checkbox"/>
      </w:pPr>
      <w:r>
        <w:t xml:space="preserve">Verify the Error Message in the Results chart status. </w:t>
      </w:r>
    </w:p>
    <w:p w14:paraId="4B43D6AA" w14:textId="3904242B" w:rsidR="000327C8" w:rsidRDefault="000327C8" w:rsidP="0088300E">
      <w:pPr>
        <w:pStyle w:val="Step"/>
      </w:pPr>
      <w:r>
        <w:t xml:space="preserve">While running TEST A, disconnect the sensor, </w:t>
      </w:r>
    </w:p>
    <w:p w14:paraId="6433D44B" w14:textId="4D803A27" w:rsidR="0088300E" w:rsidRDefault="000327C8" w:rsidP="000327C8">
      <w:pPr>
        <w:pStyle w:val="checkbox"/>
      </w:pPr>
      <w:r>
        <w:t>Verify that the continuity error is displayed.</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721BAF4F" w14:textId="77777777" w:rsidR="000327C8" w:rsidRPr="000327C8" w:rsidRDefault="000327C8" w:rsidP="000327C8">
      <w:pPr>
        <w:pStyle w:val="Step"/>
        <w:numPr>
          <w:ilvl w:val="0"/>
          <w:numId w:val="66"/>
        </w:numPr>
        <w:rPr>
          <w:highlight w:val="cyan"/>
        </w:rPr>
      </w:pPr>
      <w:r w:rsidRPr="000327C8">
        <w:rPr>
          <w:highlight w:val="cyan"/>
        </w:rPr>
        <w:lastRenderedPageBreak/>
        <w:t xml:space="preserve">TBD </w:t>
      </w:r>
      <w:proofErr w:type="gramStart"/>
      <w:r w:rsidRPr="000327C8">
        <w:rPr>
          <w:highlight w:val="cyan"/>
        </w:rPr>
        <w:t>need</w:t>
      </w:r>
      <w:proofErr w:type="gramEnd"/>
      <w:r w:rsidRPr="000327C8">
        <w:rPr>
          <w:highlight w:val="cyan"/>
        </w:rPr>
        <w:t xml:space="preserve"> to validate this requirement</w:t>
      </w:r>
    </w:p>
    <w:p w14:paraId="5DFB499A" w14:textId="32703F69" w:rsidR="0088300E" w:rsidRDefault="0088300E" w:rsidP="0088300E">
      <w:pPr>
        <w:pStyle w:val="checkbox"/>
      </w:pPr>
      <w:proofErr w:type="gramStart"/>
      <w:r>
        <w:t>All</w:t>
      </w:r>
      <w:r w:rsidR="006E18AB">
        <w:t>,,,</w:t>
      </w:r>
      <w:proofErr w:type="gramEnd"/>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t>Users must have a means to ABORT the test.</w:t>
      </w:r>
    </w:p>
    <w:p w14:paraId="386B7CB3" w14:textId="77777777" w:rsidR="006E18AB" w:rsidRDefault="006E18AB" w:rsidP="006E18AB">
      <w:pPr>
        <w:pStyle w:val="Step"/>
        <w:numPr>
          <w:ilvl w:val="0"/>
          <w:numId w:val="67"/>
        </w:numPr>
      </w:pPr>
      <w:r>
        <w:t>While running TEST A, press the STOP button.</w:t>
      </w:r>
    </w:p>
    <w:p w14:paraId="41CE737F" w14:textId="77777777" w:rsidR="006E18AB" w:rsidRDefault="006E18AB" w:rsidP="006E18AB">
      <w:pPr>
        <w:pStyle w:val="checkbox"/>
      </w:pPr>
      <w:r>
        <w:t>Verify the “Test Complete” dialog opens.</w:t>
      </w:r>
    </w:p>
    <w:p w14:paraId="06C865BE" w14:textId="29FAD223" w:rsidR="0088300E" w:rsidRDefault="006E18AB" w:rsidP="006E18AB">
      <w:pPr>
        <w:pStyle w:val="Step"/>
        <w:numPr>
          <w:ilvl w:val="0"/>
          <w:numId w:val="67"/>
        </w:numPr>
      </w:pPr>
      <w:r>
        <w:t>At the “Test Complete, Save Results?” prompt, Click “No Quit” button.</w:t>
      </w:r>
    </w:p>
    <w:p w14:paraId="50F3DA94" w14:textId="1B623EFE" w:rsidR="0088300E" w:rsidRDefault="006E18AB" w:rsidP="0088300E">
      <w:pPr>
        <w:pStyle w:val="checkbox"/>
      </w:pPr>
      <w:r>
        <w:t>Verify the program ends</w:t>
      </w:r>
    </w:p>
    <w:p w14:paraId="4FA5FA39" w14:textId="792BD415" w:rsidR="006E18AB" w:rsidRDefault="006E18AB" w:rsidP="0088300E">
      <w:pPr>
        <w:pStyle w:val="checkbox"/>
      </w:pPr>
      <w:r>
        <w:t>Verify the pump stops</w:t>
      </w:r>
    </w:p>
    <w:p w14:paraId="7F113229" w14:textId="6732B446" w:rsidR="006E18AB" w:rsidRDefault="006E18AB" w:rsidP="0088300E">
      <w:pPr>
        <w:pStyle w:val="checkbox"/>
      </w:pPr>
      <w:r>
        <w:t>Verify the report is not generated.</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C79C4B5" w:rsidR="0088300E" w:rsidRDefault="006E18AB" w:rsidP="006E18AB">
      <w:pPr>
        <w:pStyle w:val="Step"/>
        <w:numPr>
          <w:ilvl w:val="0"/>
          <w:numId w:val="68"/>
        </w:numPr>
      </w:pPr>
      <w:r>
        <w:t xml:space="preserve">While running TEST A, either STOP the program or let the program end and SAVE the report. </w:t>
      </w:r>
    </w:p>
    <w:p w14:paraId="65ABCF8C" w14:textId="596DB054" w:rsidR="0088300E" w:rsidRDefault="006E18AB" w:rsidP="006E18AB">
      <w:pPr>
        <w:pStyle w:val="checkbox"/>
      </w:pPr>
      <w:r w:rsidRPr="006E18AB">
        <w:t>Verify the program stops, closes and the HMI is dismissed.</w:t>
      </w:r>
    </w:p>
    <w:p w14:paraId="4B2A8946" w14:textId="77777777" w:rsidR="006E18AB" w:rsidRDefault="006E18AB" w:rsidP="006E18AB">
      <w:pPr>
        <w:pStyle w:val="checkbox"/>
        <w:numPr>
          <w:ilvl w:val="0"/>
          <w:numId w:val="0"/>
        </w:numPr>
        <w:ind w:left="1267" w:hanging="360"/>
      </w:pPr>
    </w:p>
    <w:p w14:paraId="0AB32401" w14:textId="4F3D1A33" w:rsidR="006E18AB" w:rsidRDefault="006E18AB" w:rsidP="006E18AB">
      <w:pPr>
        <w:pStyle w:val="Step"/>
      </w:pPr>
      <w:r>
        <w:t>Click on the program Desktop Icon.</w:t>
      </w:r>
    </w:p>
    <w:p w14:paraId="42C40440" w14:textId="38DF308B" w:rsidR="006E18AB" w:rsidRDefault="006E18AB" w:rsidP="006E18AB">
      <w:pPr>
        <w:pStyle w:val="checkbox"/>
      </w:pPr>
      <w:r>
        <w:t>Verify the program starts.</w:t>
      </w:r>
    </w:p>
    <w:p w14:paraId="43E8F3BD" w14:textId="39C3B0B0" w:rsidR="00BE51E0" w:rsidRDefault="00BE51E0" w:rsidP="006E18AB">
      <w:pPr>
        <w:pStyle w:val="checkbox"/>
      </w:pPr>
      <w:r>
        <w:t>Verify the test information is retained from the previous run.</w:t>
      </w:r>
    </w:p>
    <w:p w14:paraId="01EDEA5A" w14:textId="77777777" w:rsidR="006E18AB" w:rsidRDefault="006E18AB" w:rsidP="006E18AB">
      <w:pPr>
        <w:pStyle w:val="checkbox"/>
        <w:numPr>
          <w:ilvl w:val="0"/>
          <w:numId w:val="0"/>
        </w:numPr>
        <w:ind w:left="1267" w:hanging="360"/>
      </w:pPr>
    </w:p>
    <w:p w14:paraId="13D5CFBA" w14:textId="77B42D89" w:rsidR="006E18AB" w:rsidRDefault="006E18AB" w:rsidP="00BE51E0">
      <w:pPr>
        <w:pStyle w:val="Step"/>
      </w:pPr>
      <w:r>
        <w:t>Click on the START button.</w:t>
      </w:r>
    </w:p>
    <w:p w14:paraId="03711559" w14:textId="439CB611" w:rsidR="006E18AB" w:rsidRPr="00BE51E0" w:rsidRDefault="00BE51E0" w:rsidP="00BE51E0">
      <w:pPr>
        <w:pStyle w:val="checkbox"/>
      </w:pPr>
      <w:r w:rsidRPr="00BE51E0">
        <w:t xml:space="preserve">Verify the program runs from the beginning. </w:t>
      </w:r>
    </w:p>
    <w:p w14:paraId="3EA51699" w14:textId="77777777" w:rsidR="006E18AB" w:rsidRDefault="006E18AB"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09F23B7A" w14:textId="77FCF9CC" w:rsidR="00BE51E0" w:rsidRDefault="00BE51E0" w:rsidP="00BE51E0">
      <w:pPr>
        <w:pStyle w:val="Step"/>
        <w:numPr>
          <w:ilvl w:val="0"/>
          <w:numId w:val="70"/>
        </w:numPr>
      </w:pPr>
      <w:r>
        <w:t xml:space="preserve">With the system connected to hardware, </w:t>
      </w:r>
      <w:r>
        <w:t>Click on the program Desktop Icon</w:t>
      </w:r>
      <w:r>
        <w:t>.</w:t>
      </w:r>
    </w:p>
    <w:p w14:paraId="4894BF39" w14:textId="453C99C4" w:rsidR="00BE51E0" w:rsidRDefault="00BE51E0" w:rsidP="00BE51E0">
      <w:pPr>
        <w:pStyle w:val="Step"/>
        <w:numPr>
          <w:ilvl w:val="0"/>
          <w:numId w:val="70"/>
        </w:numPr>
      </w:pPr>
      <w:r>
        <w:t>Click OK to dismiss the test information dialog.</w:t>
      </w:r>
    </w:p>
    <w:p w14:paraId="4C24F04F" w14:textId="53389D8C" w:rsidR="00C674EF" w:rsidRDefault="00C674EF" w:rsidP="00BE51E0">
      <w:pPr>
        <w:pStyle w:val="Step"/>
        <w:numPr>
          <w:ilvl w:val="0"/>
          <w:numId w:val="70"/>
        </w:numPr>
      </w:pPr>
      <w:r>
        <w:t>Set Simulate to OFF and JOG to OFF</w:t>
      </w:r>
    </w:p>
    <w:p w14:paraId="422EEEBC" w14:textId="77777777" w:rsidR="00C674EF" w:rsidRDefault="00C674EF" w:rsidP="00C674EF">
      <w:pPr>
        <w:pStyle w:val="Step"/>
        <w:numPr>
          <w:ilvl w:val="0"/>
          <w:numId w:val="0"/>
        </w:numPr>
        <w:ind w:left="720"/>
      </w:pPr>
    </w:p>
    <w:p w14:paraId="7DB215AF" w14:textId="5901D282" w:rsidR="00BE51E0" w:rsidRDefault="00BE51E0" w:rsidP="00BE51E0">
      <w:pPr>
        <w:pStyle w:val="checkbox"/>
      </w:pPr>
      <w:r>
        <w:t xml:space="preserve">Verify the “Pump Online” and “Laser Online” </w:t>
      </w:r>
      <w:r w:rsidR="00C674EF">
        <w:t xml:space="preserve">STATU indicators </w:t>
      </w:r>
      <w:r>
        <w:t>are GREEN</w:t>
      </w:r>
    </w:p>
    <w:p w14:paraId="5359D098" w14:textId="46A9B902" w:rsidR="00C674EF" w:rsidRDefault="00C674EF" w:rsidP="00C674EF">
      <w:pPr>
        <w:pStyle w:val="checkbox"/>
        <w:numPr>
          <w:ilvl w:val="0"/>
          <w:numId w:val="0"/>
        </w:numPr>
        <w:ind w:left="1267"/>
      </w:pPr>
      <w:r>
        <w:rPr>
          <w:noProof/>
        </w:rPr>
        <w:lastRenderedPageBreak/>
        <w:drawing>
          <wp:inline distT="0" distB="0" distL="0" distR="0" wp14:anchorId="05DE5373" wp14:editId="3436D6EC">
            <wp:extent cx="3886200" cy="1416668"/>
            <wp:effectExtent l="0" t="0" r="0" b="0"/>
            <wp:docPr id="1029030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3737" cy="1426706"/>
                    </a:xfrm>
                    <a:prstGeom prst="rect">
                      <a:avLst/>
                    </a:prstGeom>
                    <a:noFill/>
                  </pic:spPr>
                </pic:pic>
              </a:graphicData>
            </a:graphic>
          </wp:inline>
        </w:drawing>
      </w:r>
    </w:p>
    <w:p w14:paraId="3A3BC6B2" w14:textId="3B5213A1" w:rsidR="00C674EF" w:rsidRDefault="00C674EF" w:rsidP="00C674EF">
      <w:pPr>
        <w:pStyle w:val="Step"/>
        <w:numPr>
          <w:ilvl w:val="0"/>
          <w:numId w:val="0"/>
        </w:numPr>
        <w:ind w:left="720"/>
      </w:pPr>
    </w:p>
    <w:p w14:paraId="2D49E55C" w14:textId="0532E5B0" w:rsidR="0088300E" w:rsidRDefault="00C674EF" w:rsidP="00C674EF">
      <w:pPr>
        <w:pStyle w:val="Step"/>
      </w:pPr>
      <w:r>
        <w:t>This is Local Automatic mode where the Level PV (Process Variable) should follow the Level SP (Set Point).  Set Level SP to some Level.</w:t>
      </w:r>
    </w:p>
    <w:p w14:paraId="2CDEAB18" w14:textId="33C80E91" w:rsidR="00B56E86" w:rsidRDefault="00B56E86" w:rsidP="00B56E86">
      <w:pPr>
        <w:pStyle w:val="checkbox"/>
      </w:pPr>
      <w:r>
        <w:t>Verify the Test State Out is MANUAL.</w:t>
      </w:r>
    </w:p>
    <w:p w14:paraId="193C1E06" w14:textId="3C677E47" w:rsidR="00C674EF" w:rsidRDefault="00C674EF" w:rsidP="00C674EF">
      <w:pPr>
        <w:pStyle w:val="Step"/>
      </w:pPr>
      <w:r>
        <w:t>Repeat Step 4 for at least 4 different values.</w:t>
      </w:r>
    </w:p>
    <w:p w14:paraId="76202F33" w14:textId="06163BC8" w:rsidR="00C674EF" w:rsidRDefault="00C674EF" w:rsidP="00B56E86">
      <w:pPr>
        <w:pStyle w:val="checkbox"/>
      </w:pPr>
      <w:r>
        <w:t>Verify that the pump runs until the Level PV equals the Level SP for each Level SP value.</w:t>
      </w:r>
    </w:p>
    <w:p w14:paraId="6B2DF915" w14:textId="4308E191" w:rsidR="00C674EF" w:rsidRDefault="00C674EF" w:rsidP="00C674EF">
      <w:pPr>
        <w:pStyle w:val="Step"/>
      </w:pPr>
      <w:r>
        <w:t>Set the Pump JOG button to ON, in jog mode, the FILL and DRAIN buttons and the Pump Speed Value.</w:t>
      </w:r>
    </w:p>
    <w:p w14:paraId="228B6557" w14:textId="7608F3C4" w:rsidR="00130AB6" w:rsidRDefault="00C674EF" w:rsidP="00C674EF">
      <w:pPr>
        <w:pStyle w:val="Step"/>
      </w:pPr>
      <w:r>
        <w:t>Press the FILL button</w:t>
      </w:r>
      <w:r w:rsidR="00130AB6">
        <w:t>.</w:t>
      </w:r>
    </w:p>
    <w:p w14:paraId="581FF701" w14:textId="6366368D" w:rsidR="00130AB6" w:rsidRDefault="00130AB6" w:rsidP="00130AB6">
      <w:pPr>
        <w:pStyle w:val="checkbox"/>
      </w:pPr>
      <w:r>
        <w:t>Verify the tank oil level increases at a slow rate.</w:t>
      </w:r>
    </w:p>
    <w:p w14:paraId="26D810F9" w14:textId="7C45F315" w:rsidR="00C674EF" w:rsidRDefault="00130AB6" w:rsidP="00C674EF">
      <w:pPr>
        <w:pStyle w:val="Step"/>
      </w:pPr>
      <w:r>
        <w:t xml:space="preserve">Set </w:t>
      </w:r>
      <w:r w:rsidR="00C674EF">
        <w:t>the Speet to FAST</w:t>
      </w:r>
    </w:p>
    <w:p w14:paraId="4B7FDEEB" w14:textId="4013BDC2" w:rsidR="00130AB6" w:rsidRDefault="00130AB6" w:rsidP="00130AB6">
      <w:pPr>
        <w:pStyle w:val="checkbox"/>
      </w:pPr>
      <w:r>
        <w:t>Verify the tank oil level increases at a fast rate.</w:t>
      </w:r>
    </w:p>
    <w:p w14:paraId="095339DD" w14:textId="65A97CD6" w:rsidR="00130AB6" w:rsidRDefault="00130AB6" w:rsidP="00130AB6">
      <w:pPr>
        <w:pStyle w:val="Step"/>
      </w:pPr>
      <w:r>
        <w:t xml:space="preserve">Set the Speed for </w:t>
      </w:r>
      <w:r>
        <w:t>CREEP</w:t>
      </w:r>
      <w:r>
        <w:t>.</w:t>
      </w:r>
    </w:p>
    <w:p w14:paraId="58DF7C6B" w14:textId="276923CA" w:rsidR="00130AB6" w:rsidRDefault="00130AB6" w:rsidP="00130AB6">
      <w:pPr>
        <w:pStyle w:val="checkbox"/>
      </w:pPr>
      <w:r>
        <w:t xml:space="preserve">Verify the tank oil level </w:t>
      </w:r>
      <w:r>
        <w:t>increases</w:t>
      </w:r>
      <w:r>
        <w:t xml:space="preserve"> at a </w:t>
      </w:r>
      <w:r>
        <w:t xml:space="preserve">very </w:t>
      </w:r>
      <w:r>
        <w:t>slow rate.</w:t>
      </w:r>
    </w:p>
    <w:p w14:paraId="3683217C" w14:textId="7B05F927" w:rsidR="00130AB6" w:rsidRDefault="00130AB6" w:rsidP="00130AB6">
      <w:pPr>
        <w:pStyle w:val="Step"/>
      </w:pPr>
      <w:r>
        <w:t xml:space="preserve">Press the </w:t>
      </w:r>
      <w:proofErr w:type="spellStart"/>
      <w:r>
        <w:t>DRAiN</w:t>
      </w:r>
      <w:proofErr w:type="spellEnd"/>
      <w:r>
        <w:t xml:space="preserve"> button</w:t>
      </w:r>
    </w:p>
    <w:p w14:paraId="4438B171" w14:textId="0F581ED4" w:rsidR="00130AB6" w:rsidRDefault="00130AB6" w:rsidP="00130AB6">
      <w:pPr>
        <w:pStyle w:val="checkbox"/>
      </w:pPr>
      <w:r>
        <w:t>Verify the tank oil level decreases at a slow rate.</w:t>
      </w:r>
    </w:p>
    <w:p w14:paraId="6BADC68D" w14:textId="56B9F1EE" w:rsidR="00130AB6" w:rsidRDefault="00130AB6" w:rsidP="00130AB6">
      <w:pPr>
        <w:pStyle w:val="Step"/>
      </w:pPr>
      <w:r>
        <w:t>S</w:t>
      </w:r>
      <w:r>
        <w:t>et the Speet to FAST</w:t>
      </w:r>
    </w:p>
    <w:p w14:paraId="04A6FFB2" w14:textId="7EE3FEBA" w:rsidR="00130AB6" w:rsidRDefault="00130AB6" w:rsidP="00130AB6">
      <w:pPr>
        <w:pStyle w:val="checkbox"/>
      </w:pPr>
      <w:r>
        <w:t xml:space="preserve">Verify the tank oil level </w:t>
      </w:r>
      <w:r>
        <w:t>de</w:t>
      </w:r>
      <w:r>
        <w:t>creases at a fast rate.</w:t>
      </w:r>
    </w:p>
    <w:p w14:paraId="7E015009" w14:textId="77777777" w:rsidR="00130AB6" w:rsidRDefault="00130AB6" w:rsidP="00130AB6">
      <w:pPr>
        <w:pStyle w:val="Step"/>
      </w:pPr>
      <w:r>
        <w:t>Set the Speed for CREEP.</w:t>
      </w:r>
    </w:p>
    <w:p w14:paraId="13686667" w14:textId="029DF6BC" w:rsidR="00130AB6" w:rsidRDefault="00130AB6" w:rsidP="00130AB6">
      <w:pPr>
        <w:pStyle w:val="checkbox"/>
      </w:pPr>
      <w:r>
        <w:t>Verify the tank oil level decreases at a very slow rate.</w:t>
      </w:r>
    </w:p>
    <w:p w14:paraId="0CE2A436" w14:textId="533AC649" w:rsidR="00130AB6" w:rsidRDefault="00130AB6" w:rsidP="00130AB6">
      <w:pPr>
        <w:pStyle w:val="Step"/>
      </w:pPr>
      <w:r>
        <w:t>Set the Speed to STOP</w:t>
      </w:r>
    </w:p>
    <w:p w14:paraId="75334EE1" w14:textId="76B92FD1" w:rsidR="00130AB6" w:rsidRDefault="00130AB6" w:rsidP="00130AB6">
      <w:pPr>
        <w:pStyle w:val="checkbox"/>
      </w:pPr>
      <w:r>
        <w:t>Verify the Pump Stops.</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77777777" w:rsidR="0064065C" w:rsidRDefault="0064065C" w:rsidP="00E3661D">
      <w:pPr>
        <w:pStyle w:val="Requirement"/>
      </w:pPr>
      <w:r>
        <w:t xml:space="preserve">The default test mode is automatic. </w:t>
      </w:r>
    </w:p>
    <w:p w14:paraId="37BD62C4" w14:textId="42EF7465" w:rsidR="00130AB6" w:rsidRDefault="00130AB6" w:rsidP="00130AB6">
      <w:pPr>
        <w:pStyle w:val="Step"/>
        <w:numPr>
          <w:ilvl w:val="0"/>
          <w:numId w:val="72"/>
        </w:numPr>
      </w:pPr>
      <w:r>
        <w:t>With the system connected to hardware, Click on the program Desktop Icon.</w:t>
      </w:r>
      <w:r>
        <w:t xml:space="preserve">  (NOTE Simulated mode is acceptable)</w:t>
      </w:r>
    </w:p>
    <w:p w14:paraId="7782CD1F" w14:textId="77777777" w:rsidR="00130AB6" w:rsidRDefault="00130AB6" w:rsidP="00130AB6">
      <w:pPr>
        <w:pStyle w:val="Step"/>
      </w:pPr>
      <w:r>
        <w:t>Click OK to dismiss the test information dialog.</w:t>
      </w:r>
    </w:p>
    <w:p w14:paraId="700408E2" w14:textId="4B9F2AB9" w:rsidR="00130AB6" w:rsidRDefault="00130AB6" w:rsidP="00130AB6">
      <w:pPr>
        <w:pStyle w:val="Step"/>
      </w:pPr>
      <w:r>
        <w:lastRenderedPageBreak/>
        <w:t>Click on the START Button.</w:t>
      </w:r>
    </w:p>
    <w:p w14:paraId="59D988E4" w14:textId="77777777" w:rsidR="00A139A6" w:rsidRDefault="0088300E" w:rsidP="00B56E86">
      <w:pPr>
        <w:pStyle w:val="checkbox"/>
      </w:pPr>
      <w:r>
        <w:t xml:space="preserve">Verify </w:t>
      </w:r>
      <w:r w:rsidR="00A139A6">
        <w:t xml:space="preserve">Test State Out </w:t>
      </w:r>
      <w:proofErr w:type="spellStart"/>
      <w:r w:rsidR="00A139A6">
        <w:t>swithches</w:t>
      </w:r>
      <w:proofErr w:type="spellEnd"/>
      <w:r w:rsidR="00A139A6">
        <w:t xml:space="preserve"> to Start</w:t>
      </w:r>
    </w:p>
    <w:p w14:paraId="4DDC653A" w14:textId="4EB023DA" w:rsidR="00A139A6" w:rsidRDefault="00A139A6" w:rsidP="00B56E86">
      <w:pPr>
        <w:pStyle w:val="checkbox"/>
      </w:pPr>
      <w:r>
        <w:t xml:space="preserve">Verify the Level SP is set to </w:t>
      </w:r>
      <w:proofErr w:type="gramStart"/>
      <w:r>
        <w:t>EMPTY</w:t>
      </w:r>
      <w:proofErr w:type="gramEnd"/>
      <w:r>
        <w:t xml:space="preserve"> and the pump is running to set the Level PV towards Level SP.</w:t>
      </w:r>
    </w:p>
    <w:p w14:paraId="442EAE28" w14:textId="4716831E" w:rsidR="0088300E" w:rsidRDefault="00A139A6" w:rsidP="0088300E">
      <w:pPr>
        <w:pStyle w:val="checkbox"/>
      </w:pPr>
      <w:r>
        <w:t>Verify once Level PV reaches EMPTY, the Remote Automatic Test Protocol runs.</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6" w:name="_Toc191729669"/>
      <w:bookmarkStart w:id="537" w:name="_Toc195167525"/>
      <w:r>
        <w:t>Use Case 5: Generate DUT Test Report   -- Production Test User</w:t>
      </w:r>
      <w:bookmarkEnd w:id="536"/>
      <w:bookmarkEnd w:id="537"/>
    </w:p>
    <w:p w14:paraId="31CA01BC" w14:textId="39BE937A" w:rsidR="00A139A6" w:rsidRDefault="00A139A6" w:rsidP="00A139A6">
      <w:r>
        <w:t xml:space="preserve">Any of the test reports from previous tests may be used for the following evaluations.  If a Test Report that contains a recent data code indicating it was generated by the latest version of this test program.  If the report file does not </w:t>
      </w:r>
      <w:proofErr w:type="gramStart"/>
      <w:r>
        <w:t>exists</w:t>
      </w:r>
      <w:proofErr w:type="gramEnd"/>
      <w:r>
        <w:t xml:space="preserve">, then run TEST </w:t>
      </w:r>
      <w:proofErr w:type="gramStart"/>
      <w:r>
        <w:t>A  to</w:t>
      </w:r>
      <w:proofErr w:type="gramEnd"/>
      <w:r>
        <w:t xml:space="preserve"> generate a test report for this evaluation (recommended)</w:t>
      </w:r>
    </w:p>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120497C3" w14:textId="77777777" w:rsidR="0088300E" w:rsidRDefault="0088300E" w:rsidP="0088300E">
      <w:pPr>
        <w:pStyle w:val="Step"/>
      </w:pPr>
      <w:r>
        <w:t>Verify the hardware drawings, including block diagram, schematic, assembly drawing and Gerber files are released.</w:t>
      </w:r>
    </w:p>
    <w:p w14:paraId="553EDF8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t>Tester   __________________      Date ______________       PASS      FAIL</w:t>
      </w:r>
    </w:p>
    <w:p w14:paraId="492A99AD" w14:textId="77777777" w:rsidR="0088300E" w:rsidRPr="00543DA2" w:rsidRDefault="0088300E" w:rsidP="00E3661D">
      <w:pPr>
        <w:pStyle w:val="ZPara"/>
      </w:pPr>
    </w:p>
    <w:p w14:paraId="400619E3" w14:textId="77777777" w:rsidR="0088300E" w:rsidRDefault="0088300E" w:rsidP="000B2EC8"/>
    <w:p w14:paraId="5471D8C1" w14:textId="77777777" w:rsidR="00FA08A6" w:rsidRDefault="00AF1C1B" w:rsidP="00E3661D">
      <w:pPr>
        <w:pStyle w:val="Requirement"/>
      </w:pPr>
      <w:r>
        <w:t>The ATP Test Report shall be on one sheet labeled “ATP Report” as specified in the Report Template supplied by Engineering.</w:t>
      </w:r>
    </w:p>
    <w:p w14:paraId="2E95345D" w14:textId="77777777" w:rsidR="00FA08A6" w:rsidRDefault="00FA08A6" w:rsidP="00FA08A6">
      <w:pPr>
        <w:pStyle w:val="Step"/>
      </w:pPr>
      <w:r>
        <w:t>Verify the hardware drawings, including block diagram, schematic, assembly drawing and Gerber files are released.</w:t>
      </w:r>
    </w:p>
    <w:p w14:paraId="2D069BD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1966372" w14:textId="77777777" w:rsidR="00FA08A6" w:rsidRDefault="00FA08A6" w:rsidP="00FA08A6">
      <w:pPr>
        <w:pStyle w:val="checkbox"/>
        <w:numPr>
          <w:ilvl w:val="0"/>
          <w:numId w:val="0"/>
        </w:numPr>
        <w:ind w:left="1260"/>
      </w:pPr>
    </w:p>
    <w:p w14:paraId="3171F76A" w14:textId="77777777" w:rsidR="00FA08A6" w:rsidRDefault="00FA08A6" w:rsidP="00E3661D">
      <w:pPr>
        <w:pStyle w:val="ZPara"/>
      </w:pPr>
      <w:r>
        <w:t>Tester   __________________      Date ______________       PASS      FAIL</w:t>
      </w: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407BD815" w14:textId="77777777" w:rsidR="00FA08A6" w:rsidRDefault="00FA08A6" w:rsidP="00FA08A6">
      <w:pPr>
        <w:pStyle w:val="Step"/>
      </w:pPr>
      <w:r>
        <w:t>Verify the hardware drawings, including block diagram, schematic, assembly drawing and Gerber files are released.</w:t>
      </w:r>
    </w:p>
    <w:p w14:paraId="6A1D6868"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lastRenderedPageBreak/>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7D813AA" w14:textId="77777777" w:rsidR="00FA08A6" w:rsidRDefault="00FA08A6" w:rsidP="00FA08A6">
      <w:pPr>
        <w:pStyle w:val="Step"/>
      </w:pPr>
      <w:r>
        <w:t>Verify the hardware drawings, including block diagram, schematic, assembly drawing and Gerber files are released.</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7AFA4BDE" w14:textId="3973378A" w:rsidR="005F31CC" w:rsidRDefault="005F31CC" w:rsidP="00E3661D">
      <w:pPr>
        <w:pStyle w:val="Requirement"/>
      </w:pPr>
      <w:r>
        <w:t>The sheet labeled “Analysis” shall include identification of “double actuations” (definition TBD) and slow “rise time” (definition TBD).</w:t>
      </w:r>
    </w:p>
    <w:p w14:paraId="734F8A95" w14:textId="77777777" w:rsidR="00FA08A6" w:rsidRDefault="00FA08A6" w:rsidP="00FA08A6">
      <w:pPr>
        <w:pStyle w:val="Step"/>
      </w:pPr>
      <w:r>
        <w:t>Verify the hardware drawings, including block diagram, schematic, assembly drawing and Gerber files are released.</w:t>
      </w:r>
    </w:p>
    <w:p w14:paraId="4D846B8B"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C1E8AC9" w14:textId="77777777" w:rsidR="00FA08A6" w:rsidRDefault="00FA08A6" w:rsidP="00FA08A6">
      <w:pPr>
        <w:pStyle w:val="checkbox"/>
        <w:numPr>
          <w:ilvl w:val="0"/>
          <w:numId w:val="0"/>
        </w:numPr>
        <w:ind w:left="1260"/>
      </w:pPr>
    </w:p>
    <w:p w14:paraId="6ABF324F" w14:textId="77777777" w:rsidR="00FA08A6" w:rsidRDefault="00FA08A6" w:rsidP="00E3661D">
      <w:pPr>
        <w:pStyle w:val="ZPara"/>
      </w:pPr>
      <w:r>
        <w:t>Tester   __________________      Date ______________       PASS      FAIL</w:t>
      </w:r>
    </w:p>
    <w:p w14:paraId="43F9F31D" w14:textId="77777777" w:rsidR="00FA08A6" w:rsidRPr="00543DA2" w:rsidRDefault="00FA08A6" w:rsidP="00E3661D">
      <w:pPr>
        <w:pStyle w:val="ZPara"/>
      </w:pPr>
    </w:p>
    <w:p w14:paraId="008B1920" w14:textId="77777777" w:rsidR="00FA08A6" w:rsidRDefault="00FA08A6" w:rsidP="000B2EC8"/>
    <w:p w14:paraId="20F291A7" w14:textId="497BA434" w:rsidR="005F31CC" w:rsidRDefault="005F31CC" w:rsidP="00E3661D">
      <w:pPr>
        <w:pStyle w:val="Requirement"/>
      </w:pPr>
      <w:r>
        <w:t>The values on the Analysis sheet may be calculated post-test execution.</w:t>
      </w:r>
    </w:p>
    <w:p w14:paraId="2E4F12CE" w14:textId="77777777" w:rsidR="00FA08A6" w:rsidRDefault="00FA08A6" w:rsidP="00FA08A6">
      <w:pPr>
        <w:pStyle w:val="Step"/>
      </w:pPr>
      <w:r>
        <w:t>Verify the hardware drawings, including block diagram, schematic, assembly drawing and Gerber files are released.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3AB17782" w:rsidR="005C5C1E" w:rsidRDefault="005C5C1E" w:rsidP="005C5C1E">
      <w:pPr>
        <w:pStyle w:val="ZL2Section"/>
      </w:pPr>
      <w:bookmarkStart w:id="538" w:name="_Toc195167526"/>
      <w:r>
        <w:t xml:space="preserve">Non - Functional Requirements </w:t>
      </w:r>
      <w:r w:rsidRPr="003038C9">
        <w:t>Test</w:t>
      </w:r>
      <w:r>
        <w:t xml:space="preserve"> Procedures</w:t>
      </w:r>
      <w:bookmarkEnd w:id="538"/>
    </w:p>
    <w:p w14:paraId="2B23A46F" w14:textId="77777777" w:rsidR="005C5C1E" w:rsidRDefault="005C5C1E" w:rsidP="002E6504">
      <w:pPr>
        <w:pStyle w:val="ZL2Section"/>
        <w:numPr>
          <w:ilvl w:val="0"/>
          <w:numId w:val="0"/>
        </w:numPr>
        <w:ind w:left="540"/>
      </w:pPr>
    </w:p>
    <w:p w14:paraId="4F704618" w14:textId="6D1EB8F1" w:rsidR="005C5C1E" w:rsidRDefault="007D5CA6" w:rsidP="005C5C1E">
      <w:pPr>
        <w:pStyle w:val="L3Section"/>
      </w:pPr>
      <w:bookmarkStart w:id="539" w:name="_Toc195167527"/>
      <w:r>
        <w:t>Level Calibration Repeatability &amp; Accuracy</w:t>
      </w:r>
      <w:bookmarkEnd w:id="539"/>
    </w:p>
    <w:p w14:paraId="5F5522B1" w14:textId="480DFB01" w:rsidR="007D5CA6" w:rsidRDefault="007D5CA6" w:rsidP="005C5C1E">
      <w:pPr>
        <w:pStyle w:val="L3Section"/>
      </w:pPr>
      <w:bookmarkStart w:id="540" w:name="_Toc195167528"/>
      <w:proofErr w:type="gramStart"/>
      <w:r>
        <w:t>Resistance Calibration</w:t>
      </w:r>
      <w:proofErr w:type="gramEnd"/>
      <w:r>
        <w:t xml:space="preserve"> Repeatability &amp; Accuracy</w:t>
      </w:r>
      <w:bookmarkEnd w:id="540"/>
    </w:p>
    <w:p w14:paraId="0B66F66D" w14:textId="600C5C0B" w:rsidR="007D5CA6" w:rsidRDefault="007D5CA6" w:rsidP="005C5C1E">
      <w:pPr>
        <w:pStyle w:val="L3Section"/>
      </w:pPr>
      <w:bookmarkStart w:id="541" w:name="_Toc195167529"/>
      <w:r>
        <w:t>Measurement Gage R &amp; R</w:t>
      </w:r>
      <w:bookmarkEnd w:id="541"/>
    </w:p>
    <w:p w14:paraId="6DB03994" w14:textId="7778107B" w:rsidR="007D5CA6" w:rsidRDefault="00FA08A6" w:rsidP="005C5C1E">
      <w:pPr>
        <w:pStyle w:val="L3Section"/>
      </w:pPr>
      <w:bookmarkStart w:id="542" w:name="_Toc195167530"/>
      <w:r>
        <w:t xml:space="preserve">Stability and </w:t>
      </w:r>
      <w:r w:rsidR="007D5CA6">
        <w:t>Drift</w:t>
      </w:r>
      <w:bookmarkEnd w:id="542"/>
    </w:p>
    <w:p w14:paraId="29606B4B" w14:textId="6FE4D560" w:rsidR="009167B7" w:rsidRDefault="009167B7" w:rsidP="005C5C1E">
      <w:pPr>
        <w:pStyle w:val="L3Section"/>
      </w:pPr>
      <w:bookmarkStart w:id="543" w:name="_Toc195167531"/>
      <w:r>
        <w:t>Tank Response and Fill Rate</w:t>
      </w:r>
      <w:bookmarkEnd w:id="543"/>
    </w:p>
    <w:p w14:paraId="4D9B6189" w14:textId="77777777" w:rsidR="007D5CA6" w:rsidRPr="003038C9" w:rsidRDefault="007D5CA6" w:rsidP="002E6504">
      <w:pPr>
        <w:pStyle w:val="L3Section"/>
        <w:numPr>
          <w:ilvl w:val="0"/>
          <w:numId w:val="0"/>
        </w:numPr>
        <w:ind w:left="864"/>
      </w:pPr>
    </w:p>
    <w:p w14:paraId="6CA7A54D" w14:textId="410E1118" w:rsidR="007D5CA6" w:rsidRDefault="007D5CA6">
      <w:pPr>
        <w:rPr>
          <w:rFonts w:cs="Arial"/>
          <w:kern w:val="2"/>
          <w:sz w:val="24"/>
          <w:szCs w:val="24"/>
          <w:highlight w:val="lightGray"/>
          <w14:ligatures w14:val="standardContextual"/>
        </w:rPr>
      </w:pPr>
    </w:p>
    <w:p w14:paraId="59CC9790" w14:textId="445C9D80" w:rsidR="009B3731" w:rsidRDefault="00F773D2" w:rsidP="009B3731">
      <w:pPr>
        <w:pStyle w:val="Append"/>
      </w:pPr>
      <w:bookmarkStart w:id="544" w:name="_Toc193210348"/>
      <w:bookmarkStart w:id="545" w:name="_Toc193210493"/>
      <w:bookmarkStart w:id="546" w:name="_Toc193208476"/>
      <w:bookmarkStart w:id="547" w:name="_Toc193210349"/>
      <w:bookmarkStart w:id="548" w:name="_Toc193210494"/>
      <w:bookmarkStart w:id="549" w:name="_Toc193208477"/>
      <w:bookmarkStart w:id="550" w:name="_Toc193210350"/>
      <w:bookmarkStart w:id="551" w:name="_Toc193210495"/>
      <w:bookmarkStart w:id="552" w:name="_Toc193208478"/>
      <w:bookmarkStart w:id="553" w:name="_Toc193210351"/>
      <w:bookmarkStart w:id="554" w:name="_Toc193210496"/>
      <w:bookmarkStart w:id="555" w:name="_Toc193208479"/>
      <w:bookmarkStart w:id="556" w:name="_Toc193210352"/>
      <w:bookmarkStart w:id="557" w:name="_Toc193210497"/>
      <w:bookmarkStart w:id="558" w:name="_Toc195167532"/>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r>
        <w:lastRenderedPageBreak/>
        <w:t>Hardware Installation</w:t>
      </w:r>
      <w:bookmarkEnd w:id="558"/>
    </w:p>
    <w:p w14:paraId="65A44123" w14:textId="77777777" w:rsidR="009B3731" w:rsidRDefault="009B3731" w:rsidP="009B3731">
      <w:pPr>
        <w:pStyle w:val="Append"/>
        <w:numPr>
          <w:ilvl w:val="0"/>
          <w:numId w:val="0"/>
        </w:numPr>
        <w:ind w:left="360"/>
      </w:pPr>
    </w:p>
    <w:p w14:paraId="697F87E2" w14:textId="77777777" w:rsidR="009B3731" w:rsidRDefault="009B3731" w:rsidP="009B3731">
      <w:pPr>
        <w:pStyle w:val="Append"/>
        <w:numPr>
          <w:ilvl w:val="1"/>
          <w:numId w:val="15"/>
        </w:numPr>
      </w:pPr>
      <w:bookmarkStart w:id="559" w:name="_Toc195167533"/>
      <w:r>
        <w:t xml:space="preserve">DataQ </w:t>
      </w:r>
      <w:r w:rsidRPr="009B3731">
        <w:t xml:space="preserve">Switching between </w:t>
      </w:r>
      <w:proofErr w:type="spellStart"/>
      <w:r w:rsidRPr="009B3731">
        <w:t>LibUSB</w:t>
      </w:r>
      <w:proofErr w:type="spellEnd"/>
      <w:r w:rsidRPr="009B3731">
        <w:t xml:space="preserve"> and CDC Modes</w:t>
      </w:r>
      <w:bookmarkEnd w:id="559"/>
      <w:r w:rsidRPr="009B3731">
        <w:t xml:space="preserve"> </w:t>
      </w:r>
    </w:p>
    <w:p w14:paraId="14EF1918" w14:textId="77777777" w:rsidR="009B3731" w:rsidRDefault="009B3731" w:rsidP="009B3731">
      <w:pPr>
        <w:pStyle w:val="ZPara"/>
      </w:pPr>
      <w:r w:rsidRPr="009B3731">
        <w:t xml:space="preserve">The native communication mode of the DI-2108-P is </w:t>
      </w:r>
      <w:proofErr w:type="spellStart"/>
      <w:r w:rsidRPr="009B3731">
        <w:t>LibUSB</w:t>
      </w:r>
      <w:proofErr w:type="spellEnd"/>
      <w:r w:rsidRPr="009B3731">
        <w:t xml:space="preserve"> but it can be switched to the USB CDC (Communication Device Class). CDC mode allows the USB port of DI-2108-P devices to appear like a traditional RS-232 port, which is common across most operating systems and development languages. </w:t>
      </w:r>
    </w:p>
    <w:p w14:paraId="4287E569" w14:textId="77777777" w:rsidR="009B3731" w:rsidRDefault="009B3731" w:rsidP="009B3731">
      <w:pPr>
        <w:pStyle w:val="ZPara"/>
      </w:pPr>
      <w:r w:rsidRPr="009B3731">
        <w:t xml:space="preserve">Please note: </w:t>
      </w:r>
      <w:proofErr w:type="spellStart"/>
      <w:r w:rsidRPr="009B3731">
        <w:t>LibUSB</w:t>
      </w:r>
      <w:proofErr w:type="spellEnd"/>
      <w:r w:rsidRPr="009B3731">
        <w:t xml:space="preserve"> communication is required for WinDaq Acquisition software</w:t>
      </w:r>
      <w:r>
        <w:t>.</w:t>
      </w:r>
    </w:p>
    <w:p w14:paraId="34B5193C" w14:textId="77777777" w:rsidR="009B3731" w:rsidRDefault="009B3731" w:rsidP="009B3731">
      <w:pPr>
        <w:pStyle w:val="ZPara"/>
      </w:pPr>
      <w:r w:rsidRPr="009B3731">
        <w:t xml:space="preserve"> </w:t>
      </w:r>
      <w:r>
        <w:t>S</w:t>
      </w:r>
      <w:r w:rsidRPr="009B3731">
        <w:t xml:space="preserve">witch to CDC mode when </w:t>
      </w:r>
      <w:r>
        <w:t xml:space="preserve">running the LabVIEW automation </w:t>
      </w:r>
      <w:r w:rsidRPr="009B3731">
        <w:t xml:space="preserve">programs. Use the following sequence to switch your device to/from </w:t>
      </w:r>
      <w:proofErr w:type="spellStart"/>
      <w:r w:rsidRPr="009B3731">
        <w:t>LibUSB</w:t>
      </w:r>
      <w:proofErr w:type="spellEnd"/>
      <w:r w:rsidRPr="009B3731">
        <w:t xml:space="preserve">/CDC modes: </w:t>
      </w:r>
    </w:p>
    <w:p w14:paraId="618F2C60" w14:textId="77777777" w:rsidR="009B3731" w:rsidRDefault="009B3731" w:rsidP="009B3731">
      <w:pPr>
        <w:pStyle w:val="ZPara"/>
        <w:numPr>
          <w:ilvl w:val="1"/>
          <w:numId w:val="50"/>
        </w:numPr>
        <w:ind w:left="990" w:hanging="270"/>
      </w:pPr>
      <w:r w:rsidRPr="009B3731">
        <w:t xml:space="preserve">Connect the device to your PC via the USB port. </w:t>
      </w:r>
    </w:p>
    <w:p w14:paraId="17C86895" w14:textId="77777777" w:rsidR="009B3731" w:rsidRDefault="009B3731" w:rsidP="009B3731">
      <w:pPr>
        <w:pStyle w:val="ZPara"/>
        <w:numPr>
          <w:ilvl w:val="1"/>
          <w:numId w:val="50"/>
        </w:numPr>
        <w:ind w:left="990" w:hanging="270"/>
      </w:pPr>
      <w:r w:rsidRPr="009B3731">
        <w:t xml:space="preserve">Apply power to the device. </w:t>
      </w:r>
    </w:p>
    <w:p w14:paraId="66D1F365" w14:textId="77777777" w:rsidR="009B3731" w:rsidRDefault="009B3731" w:rsidP="009B3731">
      <w:pPr>
        <w:pStyle w:val="ZPara"/>
        <w:numPr>
          <w:ilvl w:val="1"/>
          <w:numId w:val="50"/>
        </w:numPr>
        <w:ind w:left="990" w:hanging="270"/>
      </w:pPr>
      <w:r w:rsidRPr="009B3731">
        <w:t>When mode LED stops blinking white and is in Idle mode, push and hold the Control button. This must be completed within five seconds after the device is in Idle mode.</w:t>
      </w:r>
    </w:p>
    <w:p w14:paraId="507AF01D" w14:textId="77777777" w:rsidR="009B3731" w:rsidRDefault="009B3731" w:rsidP="009B3731">
      <w:pPr>
        <w:pStyle w:val="ZPara"/>
        <w:numPr>
          <w:ilvl w:val="1"/>
          <w:numId w:val="50"/>
        </w:numPr>
        <w:ind w:left="990" w:hanging="270"/>
      </w:pPr>
      <w:r w:rsidRPr="009B3731">
        <w:t xml:space="preserve">When the mode LED turns red, release the Control button. </w:t>
      </w:r>
    </w:p>
    <w:p w14:paraId="1EFEE949" w14:textId="1392DA35" w:rsidR="009B3731" w:rsidRPr="009B3731" w:rsidRDefault="009B3731" w:rsidP="00F8448B">
      <w:pPr>
        <w:pStyle w:val="ZPara"/>
        <w:numPr>
          <w:ilvl w:val="1"/>
          <w:numId w:val="50"/>
        </w:numPr>
        <w:ind w:left="990" w:hanging="270"/>
      </w:pPr>
      <w:r w:rsidRPr="009B3731">
        <w:t xml:space="preserve">The Mode LED will flash white then indicate Idle in either </w:t>
      </w:r>
      <w:proofErr w:type="spellStart"/>
      <w:r w:rsidRPr="009B3731">
        <w:t>LibUSB</w:t>
      </w:r>
      <w:proofErr w:type="spellEnd"/>
      <w:r w:rsidRPr="009B3731">
        <w:t xml:space="preserve"> or CDC </w:t>
      </w:r>
      <w:r w:rsidR="00F8448B" w:rsidRPr="009B3731">
        <w:t>mode</w:t>
      </w:r>
      <w:r w:rsidR="00F8448B">
        <w:t>.</w:t>
      </w:r>
      <w:r w:rsidRPr="009B3731">
        <w:t xml:space="preserve"> CDC mode: Blinking Yellow • </w:t>
      </w:r>
      <w:proofErr w:type="spellStart"/>
      <w:r w:rsidRPr="009B3731">
        <w:t>LibUSB</w:t>
      </w:r>
      <w:proofErr w:type="spellEnd"/>
      <w:r w:rsidRPr="009B3731">
        <w:t xml:space="preserve"> mode: Blinking </w:t>
      </w:r>
      <w:r w:rsidR="00F8448B">
        <w:t>BLUE.</w:t>
      </w:r>
    </w:p>
    <w:p w14:paraId="620EECA8" w14:textId="0F97F239" w:rsidR="009B3731" w:rsidRDefault="009B3731" w:rsidP="009B3731">
      <w:pPr>
        <w:pStyle w:val="Append"/>
        <w:numPr>
          <w:ilvl w:val="1"/>
          <w:numId w:val="15"/>
        </w:numPr>
      </w:pPr>
      <w:bookmarkStart w:id="560" w:name="_Toc195167534"/>
      <w:r>
        <w:t>DataQ Troubleshooting</w:t>
      </w:r>
      <w:bookmarkEnd w:id="560"/>
    </w:p>
    <w:p w14:paraId="0B4332A3" w14:textId="4A4C0016" w:rsidR="009B3731" w:rsidRPr="009B3731" w:rsidRDefault="009B3731" w:rsidP="009B3731">
      <w:pPr>
        <w:pStyle w:val="ZPara"/>
      </w:pPr>
      <w:r>
        <w:t xml:space="preserve">If </w:t>
      </w:r>
      <w:proofErr w:type="gramStart"/>
      <w:r>
        <w:t>the DataQ</w:t>
      </w:r>
      <w:proofErr w:type="gramEnd"/>
      <w:r>
        <w:t xml:space="preserve"> is not responding, perform the following steps.</w:t>
      </w:r>
    </w:p>
    <w:p w14:paraId="50407D38" w14:textId="48EA7BFB" w:rsidR="00F8448B" w:rsidRDefault="00F8448B" w:rsidP="009B3731">
      <w:pPr>
        <w:pStyle w:val="ZPara"/>
        <w:numPr>
          <w:ilvl w:val="1"/>
          <w:numId w:val="51"/>
        </w:numPr>
        <w:ind w:left="1080" w:hanging="270"/>
      </w:pPr>
      <w:r>
        <w:t xml:space="preserve">Check the DataQ Status LED, it should be blinking YELLOW. If it is blinking BLUE, then switch to CDC mode (see above in Appendix </w:t>
      </w:r>
      <w:proofErr w:type="spellStart"/>
      <w:r>
        <w:t>I.i</w:t>
      </w:r>
      <w:proofErr w:type="spellEnd"/>
      <w:r>
        <w:t>)</w:t>
      </w:r>
    </w:p>
    <w:p w14:paraId="221F617A" w14:textId="607DAC1B" w:rsidR="00F8448B" w:rsidRDefault="00F8448B" w:rsidP="009B3731">
      <w:pPr>
        <w:pStyle w:val="ZPara"/>
        <w:numPr>
          <w:ilvl w:val="1"/>
          <w:numId w:val="51"/>
        </w:numPr>
        <w:ind w:left="1080" w:hanging="270"/>
      </w:pPr>
      <w:r>
        <w:t xml:space="preserve">Cycle power to the DataQ by unplugging and </w:t>
      </w:r>
      <w:proofErr w:type="spellStart"/>
      <w:r>
        <w:t>replugging</w:t>
      </w:r>
      <w:proofErr w:type="spellEnd"/>
      <w:r>
        <w:t xml:space="preserve"> the DataQ USB Cable.</w:t>
      </w:r>
    </w:p>
    <w:p w14:paraId="7108F80F" w14:textId="690C710B" w:rsidR="00F8448B" w:rsidRDefault="00F8448B" w:rsidP="009B3731">
      <w:pPr>
        <w:pStyle w:val="ZPara"/>
        <w:numPr>
          <w:ilvl w:val="1"/>
          <w:numId w:val="51"/>
        </w:numPr>
        <w:ind w:left="1080" w:hanging="270"/>
      </w:pPr>
      <w:r>
        <w:t xml:space="preserve">Verify the DataQ is </w:t>
      </w:r>
      <w:proofErr w:type="spellStart"/>
      <w:r>
        <w:t>registed</w:t>
      </w:r>
      <w:proofErr w:type="spellEnd"/>
      <w:r>
        <w:t xml:space="preserve"> as a comport (COM 3 or </w:t>
      </w:r>
      <w:r w:rsidRPr="00F8448B">
        <w:rPr>
          <w:rFonts w:ascii="Comic Sans MS" w:hAnsi="Comic Sans MS"/>
          <w:i/>
          <w:iCs/>
        </w:rPr>
        <w:t>X</w:t>
      </w:r>
      <w:r>
        <w:t>) in Device Manager.</w:t>
      </w:r>
    </w:p>
    <w:p w14:paraId="14721C30" w14:textId="03C9D54F" w:rsidR="009B3731" w:rsidRDefault="009B3731" w:rsidP="009B3731">
      <w:pPr>
        <w:pStyle w:val="ZPara"/>
        <w:numPr>
          <w:ilvl w:val="1"/>
          <w:numId w:val="51"/>
        </w:numPr>
        <w:ind w:left="1080" w:hanging="270"/>
      </w:pPr>
      <w:r>
        <w:t>Reboot the computer</w:t>
      </w:r>
      <w:r w:rsidRPr="009B3731">
        <w:t xml:space="preserve"> </w:t>
      </w:r>
    </w:p>
    <w:p w14:paraId="24601E37" w14:textId="77777777" w:rsidR="00F773D2" w:rsidRDefault="00F773D2" w:rsidP="002E6504">
      <w:pPr>
        <w:pStyle w:val="Append"/>
        <w:numPr>
          <w:ilvl w:val="0"/>
          <w:numId w:val="0"/>
        </w:numPr>
        <w:ind w:left="720"/>
      </w:pPr>
    </w:p>
    <w:p w14:paraId="6E90A4EF" w14:textId="4FC2625F" w:rsidR="00F773D2" w:rsidRDefault="00F773D2" w:rsidP="00F773D2">
      <w:pPr>
        <w:pStyle w:val="Append"/>
      </w:pPr>
      <w:bookmarkStart w:id="561" w:name="_Toc195167535"/>
      <w:r>
        <w:t>Instrument Initialization</w:t>
      </w:r>
      <w:bookmarkEnd w:id="561"/>
    </w:p>
    <w:p w14:paraId="564E7794" w14:textId="77777777" w:rsidR="00F773D2" w:rsidRDefault="00F773D2" w:rsidP="002E6504">
      <w:pPr>
        <w:pStyle w:val="ListParagraph"/>
      </w:pPr>
    </w:p>
    <w:p w14:paraId="2B96E150" w14:textId="7FD78A3D" w:rsidR="00F773D2" w:rsidRDefault="00F773D2" w:rsidP="00F773D2">
      <w:pPr>
        <w:pStyle w:val="Append"/>
      </w:pPr>
      <w:bookmarkStart w:id="562" w:name="_Toc195167536"/>
      <w:r>
        <w:t>LabVIEW Application Installation</w:t>
      </w:r>
      <w:bookmarkEnd w:id="562"/>
    </w:p>
    <w:p w14:paraId="27E9957F" w14:textId="77777777" w:rsidR="009B3731" w:rsidRDefault="009B3731" w:rsidP="009B3731">
      <w:pPr>
        <w:pStyle w:val="Append"/>
        <w:numPr>
          <w:ilvl w:val="0"/>
          <w:numId w:val="0"/>
        </w:numPr>
      </w:pPr>
    </w:p>
    <w:p w14:paraId="5E3F2361" w14:textId="53ECA86B"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proofErr w:type="gramStart"/>
      <w:r w:rsidRPr="003F19C1">
        <w:t>driver</w:t>
      </w:r>
      <w:proofErr w:type="gramEnd"/>
      <w:r w:rsidRPr="003F19C1">
        <w:t xml:space="preserve"> must be loaded per Appendix II.  The LabVIEW app is version controlled in GitHub Allen Aircraft account in the internet 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77777777" w:rsidR="003F19C1" w:rsidRDefault="00F773D2" w:rsidP="00BA2E11">
      <w:pPr>
        <w:pStyle w:val="Step"/>
        <w:numPr>
          <w:ilvl w:val="0"/>
          <w:numId w:val="16"/>
        </w:numPr>
      </w:pPr>
      <w:r>
        <w:lastRenderedPageBreak/>
        <w:t>Open an internet</w:t>
      </w:r>
      <w:r w:rsidRPr="00EC348D">
        <w:t xml:space="preserve"> browser and navigate to </w:t>
      </w:r>
      <w:hyperlink r:id="rId30" w:history="1">
        <w:r>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32"/>
      <w:footerReference w:type="default" r:id="rId33"/>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CDD64" w14:textId="77777777" w:rsidR="00790FC1" w:rsidRDefault="00790FC1">
      <w:r>
        <w:separator/>
      </w:r>
    </w:p>
    <w:p w14:paraId="364612E1" w14:textId="77777777" w:rsidR="00790FC1" w:rsidRDefault="00790FC1"/>
    <w:p w14:paraId="394F1B81" w14:textId="77777777" w:rsidR="00790FC1" w:rsidRDefault="00790FC1"/>
    <w:p w14:paraId="2ADEEE92" w14:textId="77777777" w:rsidR="00790FC1" w:rsidRDefault="00790FC1" w:rsidP="004702FF"/>
    <w:p w14:paraId="45730E30" w14:textId="77777777" w:rsidR="00790FC1" w:rsidRDefault="00790FC1"/>
  </w:endnote>
  <w:endnote w:type="continuationSeparator" w:id="0">
    <w:p w14:paraId="53E18728" w14:textId="77777777" w:rsidR="00790FC1" w:rsidRDefault="00790FC1">
      <w:r>
        <w:continuationSeparator/>
      </w:r>
    </w:p>
    <w:p w14:paraId="0E0AEA1E" w14:textId="77777777" w:rsidR="00790FC1" w:rsidRDefault="00790FC1"/>
    <w:p w14:paraId="53C4398B" w14:textId="77777777" w:rsidR="00790FC1" w:rsidRDefault="00790FC1"/>
    <w:p w14:paraId="29E06FA0" w14:textId="77777777" w:rsidR="00790FC1" w:rsidRDefault="00790FC1" w:rsidP="004702FF"/>
    <w:p w14:paraId="222716B5" w14:textId="77777777" w:rsidR="00790FC1" w:rsidRDefault="00790F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9D1F4" w14:textId="77777777" w:rsidR="00790FC1" w:rsidRDefault="00790FC1">
      <w:r>
        <w:separator/>
      </w:r>
    </w:p>
    <w:p w14:paraId="408844E6" w14:textId="77777777" w:rsidR="00790FC1" w:rsidRDefault="00790FC1"/>
    <w:p w14:paraId="46C7FB6E" w14:textId="77777777" w:rsidR="00790FC1" w:rsidRDefault="00790FC1"/>
    <w:p w14:paraId="01057691" w14:textId="77777777" w:rsidR="00790FC1" w:rsidRDefault="00790FC1" w:rsidP="004702FF"/>
    <w:p w14:paraId="49A256B7" w14:textId="77777777" w:rsidR="00790FC1" w:rsidRDefault="00790FC1"/>
  </w:footnote>
  <w:footnote w:type="continuationSeparator" w:id="0">
    <w:p w14:paraId="495C808B" w14:textId="77777777" w:rsidR="00790FC1" w:rsidRDefault="00790FC1">
      <w:r>
        <w:continuationSeparator/>
      </w:r>
    </w:p>
    <w:p w14:paraId="7CBC293D" w14:textId="77777777" w:rsidR="00790FC1" w:rsidRDefault="00790FC1"/>
    <w:p w14:paraId="5986F3B5" w14:textId="77777777" w:rsidR="00790FC1" w:rsidRDefault="00790FC1"/>
    <w:p w14:paraId="29404BFC" w14:textId="77777777" w:rsidR="00790FC1" w:rsidRDefault="00790FC1" w:rsidP="004702FF"/>
    <w:p w14:paraId="22AFC53C" w14:textId="77777777" w:rsidR="00790FC1" w:rsidRDefault="00790F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0000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5785479"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0000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5785480"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63" w:name="_Hlk191710431"/>
          <w:r>
            <w:rPr>
              <w:rFonts w:cs="Arial"/>
              <w:szCs w:val="22"/>
            </w:rPr>
            <w:t>#</w:t>
          </w:r>
          <w:r w:rsidR="008670B8">
            <w:rPr>
              <w:rFonts w:cs="Arial"/>
              <w:szCs w:val="22"/>
            </w:rPr>
            <w:t>250129</w:t>
          </w:r>
          <w:bookmarkEnd w:id="563"/>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DD7920" w:rsidRDefault="00DD79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2A16ECE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F74A8"/>
    <w:multiLevelType w:val="multilevel"/>
    <w:tmpl w:val="470E6D68"/>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3940CF"/>
    <w:multiLevelType w:val="hybridMultilevel"/>
    <w:tmpl w:val="7642453E"/>
    <w:lvl w:ilvl="0" w:tplc="D996129E">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E421F2"/>
    <w:multiLevelType w:val="multilevel"/>
    <w:tmpl w:val="470E6D68"/>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4875C94"/>
    <w:multiLevelType w:val="multilevel"/>
    <w:tmpl w:val="6A72218C"/>
    <w:lvl w:ilvl="0">
      <w:start w:val="1"/>
      <w:numFmt w:val="upperRoman"/>
      <w:lvlText w:val="Appendix %1."/>
      <w:lvlJc w:val="left"/>
      <w:pPr>
        <w:ind w:left="720" w:hanging="360"/>
      </w:pPr>
      <w:rPr>
        <w:rFonts w:hint="default"/>
      </w:rPr>
    </w:lvl>
    <w:lvl w:ilvl="1">
      <w:start w:val="1"/>
      <w:numFmt w:val="decimal"/>
      <w:lvlText w:val="%2)  "/>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68831F2"/>
    <w:multiLevelType w:val="multilevel"/>
    <w:tmpl w:val="0560B4EA"/>
    <w:lvl w:ilvl="0">
      <w:start w:val="1"/>
      <w:numFmt w:val="upperRoman"/>
      <w:pStyle w:val="Append"/>
      <w:lvlText w:val="Appendix %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9"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20"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7E572E7D"/>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769813448">
    <w:abstractNumId w:val="20"/>
  </w:num>
  <w:num w:numId="2" w16cid:durableId="1734305484">
    <w:abstractNumId w:val="0"/>
  </w:num>
  <w:num w:numId="3" w16cid:durableId="1155606240">
    <w:abstractNumId w:val="7"/>
  </w:num>
  <w:num w:numId="4" w16cid:durableId="2027559707">
    <w:abstractNumId w:val="6"/>
  </w:num>
  <w:num w:numId="5" w16cid:durableId="21135464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4"/>
  </w:num>
  <w:num w:numId="8" w16cid:durableId="2123107294">
    <w:abstractNumId w:val="18"/>
  </w:num>
  <w:num w:numId="9" w16cid:durableId="904414625">
    <w:abstractNumId w:val="5"/>
  </w:num>
  <w:num w:numId="10" w16cid:durableId="693464709">
    <w:abstractNumId w:val="17"/>
  </w:num>
  <w:num w:numId="11" w16cid:durableId="652297604">
    <w:abstractNumId w:val="15"/>
  </w:num>
  <w:num w:numId="12" w16cid:durableId="1323853933">
    <w:abstractNumId w:val="19"/>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3"/>
  </w:num>
  <w:num w:numId="16" w16cid:durableId="1290473544">
    <w:abstractNumId w:val="2"/>
    <w:lvlOverride w:ilvl="0">
      <w:startOverride w:val="1"/>
    </w:lvlOverride>
  </w:num>
  <w:num w:numId="17" w16cid:durableId="905533620">
    <w:abstractNumId w:val="8"/>
    <w:lvlOverride w:ilvl="0">
      <w:startOverride w:val="1"/>
    </w:lvlOverride>
  </w:num>
  <w:num w:numId="18" w16cid:durableId="1599634334">
    <w:abstractNumId w:val="8"/>
    <w:lvlOverride w:ilvl="0">
      <w:startOverride w:val="1"/>
    </w:lvlOverride>
  </w:num>
  <w:num w:numId="19" w16cid:durableId="2130007032">
    <w:abstractNumId w:val="8"/>
  </w:num>
  <w:num w:numId="20" w16cid:durableId="598030422">
    <w:abstractNumId w:val="8"/>
    <w:lvlOverride w:ilvl="0">
      <w:startOverride w:val="1"/>
    </w:lvlOverride>
  </w:num>
  <w:num w:numId="21" w16cid:durableId="1503623547">
    <w:abstractNumId w:val="8"/>
    <w:lvlOverride w:ilvl="0">
      <w:startOverride w:val="1"/>
    </w:lvlOverride>
  </w:num>
  <w:num w:numId="22" w16cid:durableId="2004815621">
    <w:abstractNumId w:val="8"/>
    <w:lvlOverride w:ilvl="0">
      <w:startOverride w:val="1"/>
    </w:lvlOverride>
  </w:num>
  <w:num w:numId="23" w16cid:durableId="999767236">
    <w:abstractNumId w:val="8"/>
    <w:lvlOverride w:ilvl="0">
      <w:startOverride w:val="1"/>
    </w:lvlOverride>
  </w:num>
  <w:num w:numId="24" w16cid:durableId="1871844721">
    <w:abstractNumId w:val="9"/>
    <w:lvlOverride w:ilvl="0">
      <w:startOverride w:val="1"/>
    </w:lvlOverride>
  </w:num>
  <w:num w:numId="25" w16cid:durableId="1947537473">
    <w:abstractNumId w:val="14"/>
    <w:lvlOverride w:ilvl="0">
      <w:startOverride w:val="1"/>
    </w:lvlOverride>
  </w:num>
  <w:num w:numId="26" w16cid:durableId="1451777369">
    <w:abstractNumId w:val="14"/>
  </w:num>
  <w:num w:numId="27" w16cid:durableId="1572420928">
    <w:abstractNumId w:val="14"/>
    <w:lvlOverride w:ilvl="0">
      <w:startOverride w:val="5"/>
    </w:lvlOverride>
  </w:num>
  <w:num w:numId="28" w16cid:durableId="21251191">
    <w:abstractNumId w:val="14"/>
    <w:lvlOverride w:ilvl="0">
      <w:startOverride w:val="9"/>
    </w:lvlOverride>
  </w:num>
  <w:num w:numId="29" w16cid:durableId="156965061">
    <w:abstractNumId w:val="14"/>
    <w:lvlOverride w:ilvl="0">
      <w:startOverride w:val="1"/>
    </w:lvlOverride>
  </w:num>
  <w:num w:numId="30" w16cid:durableId="1465271032">
    <w:abstractNumId w:val="14"/>
    <w:lvlOverride w:ilvl="0">
      <w:startOverride w:val="1"/>
    </w:lvlOverride>
  </w:num>
  <w:num w:numId="31" w16cid:durableId="484274366">
    <w:abstractNumId w:val="14"/>
    <w:lvlOverride w:ilvl="0">
      <w:startOverride w:val="1"/>
    </w:lvlOverride>
  </w:num>
  <w:num w:numId="32" w16cid:durableId="673268491">
    <w:abstractNumId w:val="16"/>
    <w:lvlOverride w:ilvl="0">
      <w:startOverride w:val="1"/>
    </w:lvlOverride>
  </w:num>
  <w:num w:numId="33" w16cid:durableId="170459774">
    <w:abstractNumId w:val="16"/>
    <w:lvlOverride w:ilvl="0">
      <w:startOverride w:val="1"/>
    </w:lvlOverride>
  </w:num>
  <w:num w:numId="34" w16cid:durableId="1863205409">
    <w:abstractNumId w:val="16"/>
    <w:lvlOverride w:ilvl="0">
      <w:startOverride w:val="2"/>
    </w:lvlOverride>
  </w:num>
  <w:num w:numId="35" w16cid:durableId="588734129">
    <w:abstractNumId w:val="16"/>
    <w:lvlOverride w:ilvl="0">
      <w:startOverride w:val="1"/>
    </w:lvlOverride>
  </w:num>
  <w:num w:numId="36" w16cid:durableId="1847476662">
    <w:abstractNumId w:val="16"/>
    <w:lvlOverride w:ilvl="0">
      <w:startOverride w:val="4"/>
    </w:lvlOverride>
  </w:num>
  <w:num w:numId="37" w16cid:durableId="159077795">
    <w:abstractNumId w:val="10"/>
  </w:num>
  <w:num w:numId="38" w16cid:durableId="287053618">
    <w:abstractNumId w:val="10"/>
    <w:lvlOverride w:ilvl="0">
      <w:startOverride w:val="1"/>
    </w:lvlOverride>
  </w:num>
  <w:num w:numId="39" w16cid:durableId="814906400">
    <w:abstractNumId w:val="10"/>
    <w:lvlOverride w:ilvl="0">
      <w:startOverride w:val="1"/>
    </w:lvlOverride>
  </w:num>
  <w:num w:numId="40" w16cid:durableId="409231637">
    <w:abstractNumId w:val="10"/>
    <w:lvlOverride w:ilvl="0">
      <w:startOverride w:val="1"/>
    </w:lvlOverride>
  </w:num>
  <w:num w:numId="41" w16cid:durableId="2140760340">
    <w:abstractNumId w:val="10"/>
    <w:lvlOverride w:ilvl="0">
      <w:startOverride w:val="2"/>
    </w:lvlOverride>
  </w:num>
  <w:num w:numId="42" w16cid:durableId="2146115770">
    <w:abstractNumId w:val="10"/>
    <w:lvlOverride w:ilvl="0">
      <w:startOverride w:val="1"/>
    </w:lvlOverride>
  </w:num>
  <w:num w:numId="43" w16cid:durableId="56366324">
    <w:abstractNumId w:val="10"/>
    <w:lvlOverride w:ilvl="0">
      <w:startOverride w:val="1"/>
    </w:lvlOverride>
  </w:num>
  <w:num w:numId="44" w16cid:durableId="800223699">
    <w:abstractNumId w:val="10"/>
  </w:num>
  <w:num w:numId="45" w16cid:durableId="139884768">
    <w:abstractNumId w:val="2"/>
  </w:num>
  <w:num w:numId="46" w16cid:durableId="7580183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66104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24053917">
    <w:abstractNumId w:val="12"/>
  </w:num>
  <w:num w:numId="49" w16cid:durableId="461387439">
    <w:abstractNumId w:val="3"/>
  </w:num>
  <w:num w:numId="50" w16cid:durableId="155997307">
    <w:abstractNumId w:val="11"/>
  </w:num>
  <w:num w:numId="51" w16cid:durableId="523717482">
    <w:abstractNumId w:val="21"/>
  </w:num>
  <w:num w:numId="52" w16cid:durableId="766656102">
    <w:abstractNumId w:val="10"/>
    <w:lvlOverride w:ilvl="0">
      <w:startOverride w:val="1"/>
    </w:lvlOverride>
  </w:num>
  <w:num w:numId="53" w16cid:durableId="478545931">
    <w:abstractNumId w:val="10"/>
    <w:lvlOverride w:ilvl="0">
      <w:startOverride w:val="1"/>
    </w:lvlOverride>
  </w:num>
  <w:num w:numId="54" w16cid:durableId="1048601215">
    <w:abstractNumId w:val="10"/>
    <w:lvlOverride w:ilvl="0">
      <w:startOverride w:val="1"/>
    </w:lvlOverride>
  </w:num>
  <w:num w:numId="55" w16cid:durableId="2007702490">
    <w:abstractNumId w:val="10"/>
    <w:lvlOverride w:ilvl="0">
      <w:startOverride w:val="1"/>
    </w:lvlOverride>
  </w:num>
  <w:num w:numId="56" w16cid:durableId="1449230058">
    <w:abstractNumId w:val="10"/>
    <w:lvlOverride w:ilvl="0">
      <w:startOverride w:val="1"/>
    </w:lvlOverride>
  </w:num>
  <w:num w:numId="57" w16cid:durableId="726730957">
    <w:abstractNumId w:val="10"/>
    <w:lvlOverride w:ilvl="0">
      <w:startOverride w:val="1"/>
    </w:lvlOverride>
  </w:num>
  <w:num w:numId="58" w16cid:durableId="1500585507">
    <w:abstractNumId w:val="10"/>
    <w:lvlOverride w:ilvl="0">
      <w:startOverride w:val="1"/>
    </w:lvlOverride>
  </w:num>
  <w:num w:numId="59" w16cid:durableId="782186131">
    <w:abstractNumId w:val="10"/>
    <w:lvlOverride w:ilvl="0">
      <w:startOverride w:val="1"/>
    </w:lvlOverride>
  </w:num>
  <w:num w:numId="60" w16cid:durableId="1375499927">
    <w:abstractNumId w:val="10"/>
    <w:lvlOverride w:ilvl="0">
      <w:startOverride w:val="1"/>
    </w:lvlOverride>
  </w:num>
  <w:num w:numId="61" w16cid:durableId="759721287">
    <w:abstractNumId w:val="10"/>
    <w:lvlOverride w:ilvl="0">
      <w:startOverride w:val="1"/>
    </w:lvlOverride>
  </w:num>
  <w:num w:numId="62" w16cid:durableId="56705735">
    <w:abstractNumId w:val="10"/>
    <w:lvlOverride w:ilvl="0">
      <w:startOverride w:val="1"/>
    </w:lvlOverride>
  </w:num>
  <w:num w:numId="63" w16cid:durableId="97796385">
    <w:abstractNumId w:val="10"/>
    <w:lvlOverride w:ilvl="0">
      <w:startOverride w:val="1"/>
    </w:lvlOverride>
  </w:num>
  <w:num w:numId="64" w16cid:durableId="1818717599">
    <w:abstractNumId w:val="10"/>
    <w:lvlOverride w:ilvl="0">
      <w:startOverride w:val="1"/>
    </w:lvlOverride>
  </w:num>
  <w:num w:numId="65" w16cid:durableId="1649363273">
    <w:abstractNumId w:val="10"/>
    <w:lvlOverride w:ilvl="0">
      <w:startOverride w:val="1"/>
    </w:lvlOverride>
  </w:num>
  <w:num w:numId="66" w16cid:durableId="656568487">
    <w:abstractNumId w:val="10"/>
    <w:lvlOverride w:ilvl="0">
      <w:startOverride w:val="1"/>
    </w:lvlOverride>
  </w:num>
  <w:num w:numId="67" w16cid:durableId="1972860198">
    <w:abstractNumId w:val="10"/>
    <w:lvlOverride w:ilvl="0">
      <w:startOverride w:val="1"/>
    </w:lvlOverride>
  </w:num>
  <w:num w:numId="68" w16cid:durableId="1653097294">
    <w:abstractNumId w:val="10"/>
    <w:lvlOverride w:ilvl="0">
      <w:startOverride w:val="1"/>
    </w:lvlOverride>
  </w:num>
  <w:num w:numId="69" w16cid:durableId="844518636">
    <w:abstractNumId w:val="10"/>
    <w:lvlOverride w:ilvl="0">
      <w:startOverride w:val="1"/>
    </w:lvlOverride>
  </w:num>
  <w:num w:numId="70" w16cid:durableId="1165363932">
    <w:abstractNumId w:val="10"/>
    <w:lvlOverride w:ilvl="0">
      <w:startOverride w:val="1"/>
    </w:lvlOverride>
  </w:num>
  <w:num w:numId="71" w16cid:durableId="2051953037">
    <w:abstractNumId w:val="10"/>
    <w:lvlOverride w:ilvl="0">
      <w:startOverride w:val="1"/>
    </w:lvlOverride>
  </w:num>
  <w:num w:numId="72" w16cid:durableId="954674986">
    <w:abstractNumId w:val="10"/>
    <w:lvlOverride w:ilvl="0">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7C8"/>
    <w:rsid w:val="00032BEB"/>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26FF"/>
    <w:rsid w:val="00063764"/>
    <w:rsid w:val="00063CA6"/>
    <w:rsid w:val="000645FB"/>
    <w:rsid w:val="000652E8"/>
    <w:rsid w:val="00065D3F"/>
    <w:rsid w:val="000664BF"/>
    <w:rsid w:val="00071161"/>
    <w:rsid w:val="00074DBA"/>
    <w:rsid w:val="00074F8F"/>
    <w:rsid w:val="000751A3"/>
    <w:rsid w:val="000817D4"/>
    <w:rsid w:val="00081EDB"/>
    <w:rsid w:val="000822F1"/>
    <w:rsid w:val="00083EC6"/>
    <w:rsid w:val="000840C1"/>
    <w:rsid w:val="00084483"/>
    <w:rsid w:val="00084ADD"/>
    <w:rsid w:val="00085DDD"/>
    <w:rsid w:val="00086220"/>
    <w:rsid w:val="00087A4B"/>
    <w:rsid w:val="000A2C80"/>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05"/>
    <w:rsid w:val="000E1BC1"/>
    <w:rsid w:val="000E23D5"/>
    <w:rsid w:val="000E2A8C"/>
    <w:rsid w:val="000E3FE7"/>
    <w:rsid w:val="000E457A"/>
    <w:rsid w:val="000E571D"/>
    <w:rsid w:val="000E6BF7"/>
    <w:rsid w:val="000F02AE"/>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E61"/>
    <w:rsid w:val="00127FB6"/>
    <w:rsid w:val="001302D5"/>
    <w:rsid w:val="00130AB6"/>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814"/>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9B"/>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6B8D"/>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400481"/>
    <w:rsid w:val="00402FE9"/>
    <w:rsid w:val="00404C7A"/>
    <w:rsid w:val="0040550D"/>
    <w:rsid w:val="00406490"/>
    <w:rsid w:val="00406BEF"/>
    <w:rsid w:val="00407977"/>
    <w:rsid w:val="004143AE"/>
    <w:rsid w:val="00416929"/>
    <w:rsid w:val="00417F38"/>
    <w:rsid w:val="00425FAF"/>
    <w:rsid w:val="004278CF"/>
    <w:rsid w:val="004334D4"/>
    <w:rsid w:val="00441F94"/>
    <w:rsid w:val="00442AF3"/>
    <w:rsid w:val="004453F3"/>
    <w:rsid w:val="0045198A"/>
    <w:rsid w:val="004532D5"/>
    <w:rsid w:val="00453566"/>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0BE"/>
    <w:rsid w:val="004E214C"/>
    <w:rsid w:val="004E216C"/>
    <w:rsid w:val="004E24CC"/>
    <w:rsid w:val="004E373D"/>
    <w:rsid w:val="004E4DB0"/>
    <w:rsid w:val="004E59D6"/>
    <w:rsid w:val="004E5C81"/>
    <w:rsid w:val="004F068E"/>
    <w:rsid w:val="004F2562"/>
    <w:rsid w:val="004F2AD9"/>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020"/>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A75"/>
    <w:rsid w:val="00640D2D"/>
    <w:rsid w:val="00641695"/>
    <w:rsid w:val="00641C62"/>
    <w:rsid w:val="006423FA"/>
    <w:rsid w:val="006424A3"/>
    <w:rsid w:val="00644037"/>
    <w:rsid w:val="00646195"/>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8AB"/>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0FC1"/>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27768"/>
    <w:rsid w:val="00832CA9"/>
    <w:rsid w:val="0083553C"/>
    <w:rsid w:val="00836DCC"/>
    <w:rsid w:val="008370FF"/>
    <w:rsid w:val="00837244"/>
    <w:rsid w:val="00840BE4"/>
    <w:rsid w:val="00841FA9"/>
    <w:rsid w:val="0084259C"/>
    <w:rsid w:val="008455EA"/>
    <w:rsid w:val="00845EAB"/>
    <w:rsid w:val="00846FB2"/>
    <w:rsid w:val="0084708E"/>
    <w:rsid w:val="00850517"/>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9118D"/>
    <w:rsid w:val="008913CD"/>
    <w:rsid w:val="00891613"/>
    <w:rsid w:val="00891D4E"/>
    <w:rsid w:val="00892E03"/>
    <w:rsid w:val="00895962"/>
    <w:rsid w:val="00896119"/>
    <w:rsid w:val="008961EB"/>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3787"/>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0273"/>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731"/>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4D96"/>
    <w:rsid w:val="00A06C99"/>
    <w:rsid w:val="00A06D6A"/>
    <w:rsid w:val="00A10687"/>
    <w:rsid w:val="00A11A40"/>
    <w:rsid w:val="00A11E5D"/>
    <w:rsid w:val="00A12F21"/>
    <w:rsid w:val="00A13392"/>
    <w:rsid w:val="00A139A6"/>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371F"/>
    <w:rsid w:val="00A43F38"/>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5B72"/>
    <w:rsid w:val="00B063AB"/>
    <w:rsid w:val="00B071DB"/>
    <w:rsid w:val="00B11B15"/>
    <w:rsid w:val="00B13D48"/>
    <w:rsid w:val="00B142CD"/>
    <w:rsid w:val="00B155AC"/>
    <w:rsid w:val="00B16CE8"/>
    <w:rsid w:val="00B17588"/>
    <w:rsid w:val="00B17646"/>
    <w:rsid w:val="00B2247F"/>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E86"/>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1E0"/>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4D91"/>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4EF"/>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920"/>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0D03"/>
    <w:rsid w:val="00F6745C"/>
    <w:rsid w:val="00F67DCC"/>
    <w:rsid w:val="00F72BC8"/>
    <w:rsid w:val="00F744FE"/>
    <w:rsid w:val="00F74FFA"/>
    <w:rsid w:val="00F75592"/>
    <w:rsid w:val="00F762B4"/>
    <w:rsid w:val="00F7666B"/>
    <w:rsid w:val="00F76C2B"/>
    <w:rsid w:val="00F7717F"/>
    <w:rsid w:val="00F773D2"/>
    <w:rsid w:val="00F77D57"/>
    <w:rsid w:val="00F80AFD"/>
    <w:rsid w:val="00F83558"/>
    <w:rsid w:val="00F83EEE"/>
    <w:rsid w:val="00F8448B"/>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583A"/>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217814"/>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44"/>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733D68"/>
    <w:pPr>
      <w:numPr>
        <w:numId w:val="15"/>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AllenAircraft/PWC-OLS/tree/main"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AllenAircraft/PWC-OLS/tree/main" TargetMode="Externa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212</TotalTime>
  <Pages>38</Pages>
  <Words>7983</Words>
  <Characters>45507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53384</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cp:lastModifiedBy>
  <cp:revision>9</cp:revision>
  <cp:lastPrinted>2025-03-18T19:57:00Z</cp:lastPrinted>
  <dcterms:created xsi:type="dcterms:W3CDTF">2025-04-09T13:22:00Z</dcterms:created>
  <dcterms:modified xsi:type="dcterms:W3CDTF">2025-04-10T14:18:00Z</dcterms:modified>
</cp:coreProperties>
</file>