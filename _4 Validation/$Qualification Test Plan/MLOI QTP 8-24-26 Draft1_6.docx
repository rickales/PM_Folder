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5D15DE">
          <w:headerReference w:type="even" r:id="rId8"/>
          <w:headerReference w:type="default" r:id="rId9"/>
          <w:footerReference w:type="even" r:id="rId10"/>
          <w:footerReference w:type="default" r:id="rId11"/>
          <w:headerReference w:type="first" r:id="rId12"/>
          <w:footerReference w:type="first" r:id="rId13"/>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1"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 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F6D9972" w:rsidR="00C4226E" w:rsidRDefault="00465464" w:rsidP="00DE6C3A">
            <w:pPr>
              <w:rPr>
                <w:rFonts w:cs="Arial"/>
                <w:szCs w:val="22"/>
              </w:rPr>
            </w:pPr>
            <w:r>
              <w:rPr>
                <w:rFonts w:cs="Arial"/>
                <w:szCs w:val="22"/>
              </w:rPr>
              <w:t>2026/07/08</w:t>
            </w: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6DC1982F" w14:textId="00E6F1BE" w:rsidR="00EF6C73"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38559813" w:history="1">
            <w:r w:rsidR="00EF6C73" w:rsidRPr="00F23DB6">
              <w:rPr>
                <w:rStyle w:val="Hyperlink"/>
              </w:rPr>
              <w:t>1.0</w:t>
            </w:r>
            <w:r w:rsidR="00EF6C73">
              <w:rPr>
                <w:rFonts w:asciiTheme="minorHAnsi" w:eastAsiaTheme="minorEastAsia" w:hAnsiTheme="minorHAnsi" w:cstheme="minorBidi"/>
                <w:smallCaps w:val="0"/>
                <w:kern w:val="2"/>
                <w:sz w:val="24"/>
                <w:szCs w:val="24"/>
                <w14:ligatures w14:val="standardContextual"/>
              </w:rPr>
              <w:tab/>
            </w:r>
            <w:r w:rsidR="00EF6C73" w:rsidRPr="00F23DB6">
              <w:rPr>
                <w:rStyle w:val="Hyperlink"/>
              </w:rPr>
              <w:t>Purpose of Test Procedure</w:t>
            </w:r>
            <w:r w:rsidR="00EF6C73">
              <w:rPr>
                <w:webHidden/>
              </w:rPr>
              <w:tab/>
            </w:r>
            <w:r w:rsidR="00EF6C73">
              <w:rPr>
                <w:webHidden/>
              </w:rPr>
              <w:fldChar w:fldCharType="begin"/>
            </w:r>
            <w:r w:rsidR="00EF6C73">
              <w:rPr>
                <w:webHidden/>
              </w:rPr>
              <w:instrText xml:space="preserve"> PAGEREF _Toc238559813 \h </w:instrText>
            </w:r>
            <w:r w:rsidR="00EF6C73">
              <w:rPr>
                <w:webHidden/>
              </w:rPr>
            </w:r>
            <w:r w:rsidR="00EF6C73">
              <w:rPr>
                <w:webHidden/>
              </w:rPr>
              <w:fldChar w:fldCharType="separate"/>
            </w:r>
            <w:r w:rsidR="00EF6C73">
              <w:rPr>
                <w:webHidden/>
              </w:rPr>
              <w:t>4</w:t>
            </w:r>
            <w:r w:rsidR="00EF6C73">
              <w:rPr>
                <w:webHidden/>
              </w:rPr>
              <w:fldChar w:fldCharType="end"/>
            </w:r>
          </w:hyperlink>
        </w:p>
        <w:p w14:paraId="36F830EC" w14:textId="1B0827BA"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4" w:history="1">
            <w:r w:rsidRPr="00F23DB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Reference Documents:</w:t>
            </w:r>
            <w:r>
              <w:rPr>
                <w:noProof/>
                <w:webHidden/>
              </w:rPr>
              <w:tab/>
            </w:r>
            <w:r>
              <w:rPr>
                <w:noProof/>
                <w:webHidden/>
              </w:rPr>
              <w:fldChar w:fldCharType="begin"/>
            </w:r>
            <w:r>
              <w:rPr>
                <w:noProof/>
                <w:webHidden/>
              </w:rPr>
              <w:instrText xml:space="preserve"> PAGEREF _Toc238559814 \h </w:instrText>
            </w:r>
            <w:r>
              <w:rPr>
                <w:noProof/>
                <w:webHidden/>
              </w:rPr>
            </w:r>
            <w:r>
              <w:rPr>
                <w:noProof/>
                <w:webHidden/>
              </w:rPr>
              <w:fldChar w:fldCharType="separate"/>
            </w:r>
            <w:r>
              <w:rPr>
                <w:noProof/>
                <w:webHidden/>
              </w:rPr>
              <w:t>4</w:t>
            </w:r>
            <w:r>
              <w:rPr>
                <w:noProof/>
                <w:webHidden/>
              </w:rPr>
              <w:fldChar w:fldCharType="end"/>
            </w:r>
          </w:hyperlink>
        </w:p>
        <w:p w14:paraId="6A798C4C" w14:textId="56793C6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5" w:history="1">
            <w:r w:rsidRPr="00F23DB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Notation</w:t>
            </w:r>
            <w:r>
              <w:rPr>
                <w:noProof/>
                <w:webHidden/>
              </w:rPr>
              <w:tab/>
            </w:r>
            <w:r>
              <w:rPr>
                <w:noProof/>
                <w:webHidden/>
              </w:rPr>
              <w:fldChar w:fldCharType="begin"/>
            </w:r>
            <w:r>
              <w:rPr>
                <w:noProof/>
                <w:webHidden/>
              </w:rPr>
              <w:instrText xml:space="preserve"> PAGEREF _Toc238559815 \h </w:instrText>
            </w:r>
            <w:r>
              <w:rPr>
                <w:noProof/>
                <w:webHidden/>
              </w:rPr>
            </w:r>
            <w:r>
              <w:rPr>
                <w:noProof/>
                <w:webHidden/>
              </w:rPr>
              <w:fldChar w:fldCharType="separate"/>
            </w:r>
            <w:r>
              <w:rPr>
                <w:noProof/>
                <w:webHidden/>
              </w:rPr>
              <w:t>4</w:t>
            </w:r>
            <w:r>
              <w:rPr>
                <w:noProof/>
                <w:webHidden/>
              </w:rPr>
              <w:fldChar w:fldCharType="end"/>
            </w:r>
          </w:hyperlink>
        </w:p>
        <w:p w14:paraId="54083326" w14:textId="4FACCDCC"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16" w:history="1">
            <w:r w:rsidRPr="00F23DB6">
              <w:rPr>
                <w:rStyle w:val="Hyperlink"/>
              </w:rPr>
              <w:t>2.0</w:t>
            </w:r>
            <w:r>
              <w:rPr>
                <w:rFonts w:asciiTheme="minorHAnsi" w:eastAsiaTheme="minorEastAsia" w:hAnsiTheme="minorHAnsi" w:cstheme="minorBidi"/>
                <w:smallCaps w:val="0"/>
                <w:kern w:val="2"/>
                <w:sz w:val="24"/>
                <w:szCs w:val="24"/>
                <w14:ligatures w14:val="standardContextual"/>
              </w:rPr>
              <w:tab/>
            </w:r>
            <w:r w:rsidRPr="00F23DB6">
              <w:rPr>
                <w:rStyle w:val="Hyperlink"/>
              </w:rPr>
              <w:t>Test Plan</w:t>
            </w:r>
            <w:r>
              <w:rPr>
                <w:webHidden/>
              </w:rPr>
              <w:tab/>
            </w:r>
            <w:r>
              <w:rPr>
                <w:webHidden/>
              </w:rPr>
              <w:fldChar w:fldCharType="begin"/>
            </w:r>
            <w:r>
              <w:rPr>
                <w:webHidden/>
              </w:rPr>
              <w:instrText xml:space="preserve"> PAGEREF _Toc238559816 \h </w:instrText>
            </w:r>
            <w:r>
              <w:rPr>
                <w:webHidden/>
              </w:rPr>
            </w:r>
            <w:r>
              <w:rPr>
                <w:webHidden/>
              </w:rPr>
              <w:fldChar w:fldCharType="separate"/>
            </w:r>
            <w:r>
              <w:rPr>
                <w:webHidden/>
              </w:rPr>
              <w:t>4</w:t>
            </w:r>
            <w:r>
              <w:rPr>
                <w:webHidden/>
              </w:rPr>
              <w:fldChar w:fldCharType="end"/>
            </w:r>
          </w:hyperlink>
        </w:p>
        <w:p w14:paraId="599F1617" w14:textId="021E219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7" w:history="1">
            <w:r w:rsidRPr="00F23DB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Requirements Cross Reference Summaries</w:t>
            </w:r>
            <w:r>
              <w:rPr>
                <w:noProof/>
                <w:webHidden/>
              </w:rPr>
              <w:tab/>
            </w:r>
            <w:r>
              <w:rPr>
                <w:noProof/>
                <w:webHidden/>
              </w:rPr>
              <w:fldChar w:fldCharType="begin"/>
            </w:r>
            <w:r>
              <w:rPr>
                <w:noProof/>
                <w:webHidden/>
              </w:rPr>
              <w:instrText xml:space="preserve"> PAGEREF _Toc238559817 \h </w:instrText>
            </w:r>
            <w:r>
              <w:rPr>
                <w:noProof/>
                <w:webHidden/>
              </w:rPr>
            </w:r>
            <w:r>
              <w:rPr>
                <w:noProof/>
                <w:webHidden/>
              </w:rPr>
              <w:fldChar w:fldCharType="separate"/>
            </w:r>
            <w:r>
              <w:rPr>
                <w:noProof/>
                <w:webHidden/>
              </w:rPr>
              <w:t>4</w:t>
            </w:r>
            <w:r>
              <w:rPr>
                <w:noProof/>
                <w:webHidden/>
              </w:rPr>
              <w:fldChar w:fldCharType="end"/>
            </w:r>
          </w:hyperlink>
        </w:p>
        <w:p w14:paraId="471F4FAA" w14:textId="484A52DB"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8" w:history="1">
            <w:r w:rsidRPr="00F23DB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w:t>
            </w:r>
            <w:r>
              <w:rPr>
                <w:noProof/>
                <w:webHidden/>
              </w:rPr>
              <w:tab/>
            </w:r>
            <w:r>
              <w:rPr>
                <w:noProof/>
                <w:webHidden/>
              </w:rPr>
              <w:fldChar w:fldCharType="begin"/>
            </w:r>
            <w:r>
              <w:rPr>
                <w:noProof/>
                <w:webHidden/>
              </w:rPr>
              <w:instrText xml:space="preserve"> PAGEREF _Toc238559818 \h </w:instrText>
            </w:r>
            <w:r>
              <w:rPr>
                <w:noProof/>
                <w:webHidden/>
              </w:rPr>
            </w:r>
            <w:r>
              <w:rPr>
                <w:noProof/>
                <w:webHidden/>
              </w:rPr>
              <w:fldChar w:fldCharType="separate"/>
            </w:r>
            <w:r>
              <w:rPr>
                <w:noProof/>
                <w:webHidden/>
              </w:rPr>
              <w:t>5</w:t>
            </w:r>
            <w:r>
              <w:rPr>
                <w:noProof/>
                <w:webHidden/>
              </w:rPr>
              <w:fldChar w:fldCharType="end"/>
            </w:r>
          </w:hyperlink>
        </w:p>
        <w:p w14:paraId="17400866" w14:textId="1138D8E2"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9" w:history="1">
            <w:r w:rsidRPr="00F23DB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Analysis</w:t>
            </w:r>
            <w:r>
              <w:rPr>
                <w:noProof/>
                <w:webHidden/>
              </w:rPr>
              <w:tab/>
            </w:r>
            <w:r>
              <w:rPr>
                <w:noProof/>
                <w:webHidden/>
              </w:rPr>
              <w:fldChar w:fldCharType="begin"/>
            </w:r>
            <w:r>
              <w:rPr>
                <w:noProof/>
                <w:webHidden/>
              </w:rPr>
              <w:instrText xml:space="preserve"> PAGEREF _Toc238559819 \h </w:instrText>
            </w:r>
            <w:r>
              <w:rPr>
                <w:noProof/>
                <w:webHidden/>
              </w:rPr>
            </w:r>
            <w:r>
              <w:rPr>
                <w:noProof/>
                <w:webHidden/>
              </w:rPr>
              <w:fldChar w:fldCharType="separate"/>
            </w:r>
            <w:r>
              <w:rPr>
                <w:noProof/>
                <w:webHidden/>
              </w:rPr>
              <w:t>5</w:t>
            </w:r>
            <w:r>
              <w:rPr>
                <w:noProof/>
                <w:webHidden/>
              </w:rPr>
              <w:fldChar w:fldCharType="end"/>
            </w:r>
          </w:hyperlink>
        </w:p>
        <w:p w14:paraId="0E8EEA27" w14:textId="0D451B0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0" w:history="1">
            <w:r w:rsidRPr="00F23DB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Inspection</w:t>
            </w:r>
            <w:r>
              <w:rPr>
                <w:noProof/>
                <w:webHidden/>
              </w:rPr>
              <w:tab/>
            </w:r>
            <w:r>
              <w:rPr>
                <w:noProof/>
                <w:webHidden/>
              </w:rPr>
              <w:fldChar w:fldCharType="begin"/>
            </w:r>
            <w:r>
              <w:rPr>
                <w:noProof/>
                <w:webHidden/>
              </w:rPr>
              <w:instrText xml:space="preserve"> PAGEREF _Toc238559820 \h </w:instrText>
            </w:r>
            <w:r>
              <w:rPr>
                <w:noProof/>
                <w:webHidden/>
              </w:rPr>
            </w:r>
            <w:r>
              <w:rPr>
                <w:noProof/>
                <w:webHidden/>
              </w:rPr>
              <w:fldChar w:fldCharType="separate"/>
            </w:r>
            <w:r>
              <w:rPr>
                <w:noProof/>
                <w:webHidden/>
              </w:rPr>
              <w:t>5</w:t>
            </w:r>
            <w:r>
              <w:rPr>
                <w:noProof/>
                <w:webHidden/>
              </w:rPr>
              <w:fldChar w:fldCharType="end"/>
            </w:r>
          </w:hyperlink>
        </w:p>
        <w:p w14:paraId="1BB99D62" w14:textId="3A824C6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1" w:history="1">
            <w:r w:rsidRPr="00F23DB6">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Results Record</w:t>
            </w:r>
            <w:r>
              <w:rPr>
                <w:noProof/>
                <w:webHidden/>
              </w:rPr>
              <w:tab/>
            </w:r>
            <w:r>
              <w:rPr>
                <w:noProof/>
                <w:webHidden/>
              </w:rPr>
              <w:fldChar w:fldCharType="begin"/>
            </w:r>
            <w:r>
              <w:rPr>
                <w:noProof/>
                <w:webHidden/>
              </w:rPr>
              <w:instrText xml:space="preserve"> PAGEREF _Toc238559821 \h </w:instrText>
            </w:r>
            <w:r>
              <w:rPr>
                <w:noProof/>
                <w:webHidden/>
              </w:rPr>
            </w:r>
            <w:r>
              <w:rPr>
                <w:noProof/>
                <w:webHidden/>
              </w:rPr>
              <w:fldChar w:fldCharType="separate"/>
            </w:r>
            <w:r>
              <w:rPr>
                <w:noProof/>
                <w:webHidden/>
              </w:rPr>
              <w:t>5</w:t>
            </w:r>
            <w:r>
              <w:rPr>
                <w:noProof/>
                <w:webHidden/>
              </w:rPr>
              <w:fldChar w:fldCharType="end"/>
            </w:r>
          </w:hyperlink>
        </w:p>
        <w:p w14:paraId="3AD76975" w14:textId="56DA251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2" w:history="1">
            <w:r w:rsidRPr="00F23DB6">
              <w:rPr>
                <w:rStyle w:val="Hyperlink"/>
              </w:rPr>
              <w:t>3.0</w:t>
            </w:r>
            <w:r>
              <w:rPr>
                <w:rFonts w:asciiTheme="minorHAnsi" w:eastAsiaTheme="minorEastAsia" w:hAnsiTheme="minorHAnsi" w:cstheme="minorBidi"/>
                <w:smallCaps w:val="0"/>
                <w:kern w:val="2"/>
                <w:sz w:val="24"/>
                <w:szCs w:val="24"/>
                <w14:ligatures w14:val="standardContextual"/>
              </w:rPr>
              <w:tab/>
            </w:r>
            <w:r w:rsidRPr="00F23DB6">
              <w:rPr>
                <w:rStyle w:val="Hyperlink"/>
              </w:rPr>
              <w:t>Description of Test Item</w:t>
            </w:r>
            <w:r>
              <w:rPr>
                <w:webHidden/>
              </w:rPr>
              <w:tab/>
            </w:r>
            <w:r>
              <w:rPr>
                <w:webHidden/>
              </w:rPr>
              <w:fldChar w:fldCharType="begin"/>
            </w:r>
            <w:r>
              <w:rPr>
                <w:webHidden/>
              </w:rPr>
              <w:instrText xml:space="preserve"> PAGEREF _Toc238559822 \h </w:instrText>
            </w:r>
            <w:r>
              <w:rPr>
                <w:webHidden/>
              </w:rPr>
            </w:r>
            <w:r>
              <w:rPr>
                <w:webHidden/>
              </w:rPr>
              <w:fldChar w:fldCharType="separate"/>
            </w:r>
            <w:r>
              <w:rPr>
                <w:webHidden/>
              </w:rPr>
              <w:t>5</w:t>
            </w:r>
            <w:r>
              <w:rPr>
                <w:webHidden/>
              </w:rPr>
              <w:fldChar w:fldCharType="end"/>
            </w:r>
          </w:hyperlink>
        </w:p>
        <w:p w14:paraId="74F57176" w14:textId="2846C9F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3" w:history="1">
            <w:r w:rsidRPr="00F23DB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General Test Data Requirements</w:t>
            </w:r>
            <w:r>
              <w:rPr>
                <w:noProof/>
                <w:webHidden/>
              </w:rPr>
              <w:tab/>
            </w:r>
            <w:r>
              <w:rPr>
                <w:noProof/>
                <w:webHidden/>
              </w:rPr>
              <w:fldChar w:fldCharType="begin"/>
            </w:r>
            <w:r>
              <w:rPr>
                <w:noProof/>
                <w:webHidden/>
              </w:rPr>
              <w:instrText xml:space="preserve"> PAGEREF _Toc238559823 \h </w:instrText>
            </w:r>
            <w:r>
              <w:rPr>
                <w:noProof/>
                <w:webHidden/>
              </w:rPr>
            </w:r>
            <w:r>
              <w:rPr>
                <w:noProof/>
                <w:webHidden/>
              </w:rPr>
              <w:fldChar w:fldCharType="separate"/>
            </w:r>
            <w:r>
              <w:rPr>
                <w:noProof/>
                <w:webHidden/>
              </w:rPr>
              <w:t>5</w:t>
            </w:r>
            <w:r>
              <w:rPr>
                <w:noProof/>
                <w:webHidden/>
              </w:rPr>
              <w:fldChar w:fldCharType="end"/>
            </w:r>
          </w:hyperlink>
        </w:p>
        <w:p w14:paraId="070EB268" w14:textId="16BF7A13"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4" w:history="1">
            <w:r w:rsidRPr="00F23DB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Criteria for Retest</w:t>
            </w:r>
            <w:r>
              <w:rPr>
                <w:noProof/>
                <w:webHidden/>
              </w:rPr>
              <w:tab/>
            </w:r>
            <w:r>
              <w:rPr>
                <w:noProof/>
                <w:webHidden/>
              </w:rPr>
              <w:fldChar w:fldCharType="begin"/>
            </w:r>
            <w:r>
              <w:rPr>
                <w:noProof/>
                <w:webHidden/>
              </w:rPr>
              <w:instrText xml:space="preserve"> PAGEREF _Toc238559824 \h </w:instrText>
            </w:r>
            <w:r>
              <w:rPr>
                <w:noProof/>
                <w:webHidden/>
              </w:rPr>
            </w:r>
            <w:r>
              <w:rPr>
                <w:noProof/>
                <w:webHidden/>
              </w:rPr>
              <w:fldChar w:fldCharType="separate"/>
            </w:r>
            <w:r>
              <w:rPr>
                <w:noProof/>
                <w:webHidden/>
              </w:rPr>
              <w:t>6</w:t>
            </w:r>
            <w:r>
              <w:rPr>
                <w:noProof/>
                <w:webHidden/>
              </w:rPr>
              <w:fldChar w:fldCharType="end"/>
            </w:r>
          </w:hyperlink>
        </w:p>
        <w:p w14:paraId="59DF010B" w14:textId="018F974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5" w:history="1">
            <w:r w:rsidRPr="00F23DB6">
              <w:rPr>
                <w:rStyle w:val="Hyperlink"/>
              </w:rPr>
              <w:t>4.0</w:t>
            </w:r>
            <w:r>
              <w:rPr>
                <w:rFonts w:asciiTheme="minorHAnsi" w:eastAsiaTheme="minorEastAsia" w:hAnsiTheme="minorHAnsi" w:cstheme="minorBidi"/>
                <w:smallCaps w:val="0"/>
                <w:kern w:val="2"/>
                <w:sz w:val="24"/>
                <w:szCs w:val="24"/>
                <w14:ligatures w14:val="standardContextual"/>
              </w:rPr>
              <w:tab/>
            </w:r>
            <w:r w:rsidRPr="00F23DB6">
              <w:rPr>
                <w:rStyle w:val="Hyperlink"/>
              </w:rPr>
              <w:t>Test Approach</w:t>
            </w:r>
            <w:r>
              <w:rPr>
                <w:webHidden/>
              </w:rPr>
              <w:tab/>
            </w:r>
            <w:r>
              <w:rPr>
                <w:webHidden/>
              </w:rPr>
              <w:fldChar w:fldCharType="begin"/>
            </w:r>
            <w:r>
              <w:rPr>
                <w:webHidden/>
              </w:rPr>
              <w:instrText xml:space="preserve"> PAGEREF _Toc238559825 \h </w:instrText>
            </w:r>
            <w:r>
              <w:rPr>
                <w:webHidden/>
              </w:rPr>
            </w:r>
            <w:r>
              <w:rPr>
                <w:webHidden/>
              </w:rPr>
              <w:fldChar w:fldCharType="separate"/>
            </w:r>
            <w:r>
              <w:rPr>
                <w:webHidden/>
              </w:rPr>
              <w:t>6</w:t>
            </w:r>
            <w:r>
              <w:rPr>
                <w:webHidden/>
              </w:rPr>
              <w:fldChar w:fldCharType="end"/>
            </w:r>
          </w:hyperlink>
        </w:p>
        <w:p w14:paraId="5B37E4DA" w14:textId="457F3CC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6" w:history="1">
            <w:r w:rsidRPr="00F23DB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Conditions</w:t>
            </w:r>
            <w:r>
              <w:rPr>
                <w:noProof/>
                <w:webHidden/>
              </w:rPr>
              <w:tab/>
            </w:r>
            <w:r>
              <w:rPr>
                <w:noProof/>
                <w:webHidden/>
              </w:rPr>
              <w:fldChar w:fldCharType="begin"/>
            </w:r>
            <w:r>
              <w:rPr>
                <w:noProof/>
                <w:webHidden/>
              </w:rPr>
              <w:instrText xml:space="preserve"> PAGEREF _Toc238559826 \h </w:instrText>
            </w:r>
            <w:r>
              <w:rPr>
                <w:noProof/>
                <w:webHidden/>
              </w:rPr>
            </w:r>
            <w:r>
              <w:rPr>
                <w:noProof/>
                <w:webHidden/>
              </w:rPr>
              <w:fldChar w:fldCharType="separate"/>
            </w:r>
            <w:r>
              <w:rPr>
                <w:noProof/>
                <w:webHidden/>
              </w:rPr>
              <w:t>6</w:t>
            </w:r>
            <w:r>
              <w:rPr>
                <w:noProof/>
                <w:webHidden/>
              </w:rPr>
              <w:fldChar w:fldCharType="end"/>
            </w:r>
          </w:hyperlink>
        </w:p>
        <w:p w14:paraId="0A536194" w14:textId="20F3E4C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7" w:history="1">
            <w:r w:rsidRPr="00F23DB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Measurement Tolerances</w:t>
            </w:r>
            <w:r>
              <w:rPr>
                <w:noProof/>
                <w:webHidden/>
              </w:rPr>
              <w:tab/>
            </w:r>
            <w:r>
              <w:rPr>
                <w:noProof/>
                <w:webHidden/>
              </w:rPr>
              <w:fldChar w:fldCharType="begin"/>
            </w:r>
            <w:r>
              <w:rPr>
                <w:noProof/>
                <w:webHidden/>
              </w:rPr>
              <w:instrText xml:space="preserve"> PAGEREF _Toc238559827 \h </w:instrText>
            </w:r>
            <w:r>
              <w:rPr>
                <w:noProof/>
                <w:webHidden/>
              </w:rPr>
            </w:r>
            <w:r>
              <w:rPr>
                <w:noProof/>
                <w:webHidden/>
              </w:rPr>
              <w:fldChar w:fldCharType="separate"/>
            </w:r>
            <w:r>
              <w:rPr>
                <w:noProof/>
                <w:webHidden/>
              </w:rPr>
              <w:t>6</w:t>
            </w:r>
            <w:r>
              <w:rPr>
                <w:noProof/>
                <w:webHidden/>
              </w:rPr>
              <w:fldChar w:fldCharType="end"/>
            </w:r>
          </w:hyperlink>
        </w:p>
        <w:p w14:paraId="3BD33133" w14:textId="45041AD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8" w:history="1">
            <w:r w:rsidRPr="00F23DB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Fluids</w:t>
            </w:r>
            <w:r>
              <w:rPr>
                <w:noProof/>
                <w:webHidden/>
              </w:rPr>
              <w:tab/>
            </w:r>
            <w:r>
              <w:rPr>
                <w:noProof/>
                <w:webHidden/>
              </w:rPr>
              <w:fldChar w:fldCharType="begin"/>
            </w:r>
            <w:r>
              <w:rPr>
                <w:noProof/>
                <w:webHidden/>
              </w:rPr>
              <w:instrText xml:space="preserve"> PAGEREF _Toc238559828 \h </w:instrText>
            </w:r>
            <w:r>
              <w:rPr>
                <w:noProof/>
                <w:webHidden/>
              </w:rPr>
            </w:r>
            <w:r>
              <w:rPr>
                <w:noProof/>
                <w:webHidden/>
              </w:rPr>
              <w:fldChar w:fldCharType="separate"/>
            </w:r>
            <w:r>
              <w:rPr>
                <w:noProof/>
                <w:webHidden/>
              </w:rPr>
              <w:t>6</w:t>
            </w:r>
            <w:r>
              <w:rPr>
                <w:noProof/>
                <w:webHidden/>
              </w:rPr>
              <w:fldChar w:fldCharType="end"/>
            </w:r>
          </w:hyperlink>
        </w:p>
        <w:p w14:paraId="3013417A" w14:textId="374CF2B7"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9" w:history="1">
            <w:r w:rsidRPr="00F23DB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Setups/Equipment</w:t>
            </w:r>
            <w:r>
              <w:rPr>
                <w:noProof/>
                <w:webHidden/>
              </w:rPr>
              <w:tab/>
            </w:r>
            <w:r>
              <w:rPr>
                <w:noProof/>
                <w:webHidden/>
              </w:rPr>
              <w:fldChar w:fldCharType="begin"/>
            </w:r>
            <w:r>
              <w:rPr>
                <w:noProof/>
                <w:webHidden/>
              </w:rPr>
              <w:instrText xml:space="preserve"> PAGEREF _Toc238559829 \h </w:instrText>
            </w:r>
            <w:r>
              <w:rPr>
                <w:noProof/>
                <w:webHidden/>
              </w:rPr>
            </w:r>
            <w:r>
              <w:rPr>
                <w:noProof/>
                <w:webHidden/>
              </w:rPr>
              <w:fldChar w:fldCharType="separate"/>
            </w:r>
            <w:r>
              <w:rPr>
                <w:noProof/>
                <w:webHidden/>
              </w:rPr>
              <w:t>6</w:t>
            </w:r>
            <w:r>
              <w:rPr>
                <w:noProof/>
                <w:webHidden/>
              </w:rPr>
              <w:fldChar w:fldCharType="end"/>
            </w:r>
          </w:hyperlink>
        </w:p>
        <w:p w14:paraId="6DC3B7E4" w14:textId="38A8E8B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0" w:history="1">
            <w:r w:rsidRPr="00F23DB6">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Procedure Revisions</w:t>
            </w:r>
            <w:r>
              <w:rPr>
                <w:noProof/>
                <w:webHidden/>
              </w:rPr>
              <w:tab/>
            </w:r>
            <w:r>
              <w:rPr>
                <w:noProof/>
                <w:webHidden/>
              </w:rPr>
              <w:fldChar w:fldCharType="begin"/>
            </w:r>
            <w:r>
              <w:rPr>
                <w:noProof/>
                <w:webHidden/>
              </w:rPr>
              <w:instrText xml:space="preserve"> PAGEREF _Toc238559830 \h </w:instrText>
            </w:r>
            <w:r>
              <w:rPr>
                <w:noProof/>
                <w:webHidden/>
              </w:rPr>
            </w:r>
            <w:r>
              <w:rPr>
                <w:noProof/>
                <w:webHidden/>
              </w:rPr>
              <w:fldChar w:fldCharType="separate"/>
            </w:r>
            <w:r>
              <w:rPr>
                <w:noProof/>
                <w:webHidden/>
              </w:rPr>
              <w:t>6</w:t>
            </w:r>
            <w:r>
              <w:rPr>
                <w:noProof/>
                <w:webHidden/>
              </w:rPr>
              <w:fldChar w:fldCharType="end"/>
            </w:r>
          </w:hyperlink>
        </w:p>
        <w:p w14:paraId="0872861D" w14:textId="144D6F6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1" w:history="1">
            <w:r w:rsidRPr="00F23DB6">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Allen Aircraft Contacts:</w:t>
            </w:r>
            <w:r>
              <w:rPr>
                <w:noProof/>
                <w:webHidden/>
              </w:rPr>
              <w:tab/>
            </w:r>
            <w:r>
              <w:rPr>
                <w:noProof/>
                <w:webHidden/>
              </w:rPr>
              <w:fldChar w:fldCharType="begin"/>
            </w:r>
            <w:r>
              <w:rPr>
                <w:noProof/>
                <w:webHidden/>
              </w:rPr>
              <w:instrText xml:space="preserve"> PAGEREF _Toc238559831 \h </w:instrText>
            </w:r>
            <w:r>
              <w:rPr>
                <w:noProof/>
                <w:webHidden/>
              </w:rPr>
            </w:r>
            <w:r>
              <w:rPr>
                <w:noProof/>
                <w:webHidden/>
              </w:rPr>
              <w:fldChar w:fldCharType="separate"/>
            </w:r>
            <w:r>
              <w:rPr>
                <w:noProof/>
                <w:webHidden/>
              </w:rPr>
              <w:t>7</w:t>
            </w:r>
            <w:r>
              <w:rPr>
                <w:noProof/>
                <w:webHidden/>
              </w:rPr>
              <w:fldChar w:fldCharType="end"/>
            </w:r>
          </w:hyperlink>
        </w:p>
        <w:p w14:paraId="2C8FC9BF" w14:textId="6DE1D810"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32" w:history="1">
            <w:r w:rsidRPr="00F23DB6">
              <w:rPr>
                <w:rStyle w:val="Hyperlink"/>
              </w:rPr>
              <w:t>5.0</w:t>
            </w:r>
            <w:r>
              <w:rPr>
                <w:rFonts w:asciiTheme="minorHAnsi" w:eastAsiaTheme="minorEastAsia" w:hAnsiTheme="minorHAnsi" w:cstheme="minorBidi"/>
                <w:smallCaps w:val="0"/>
                <w:kern w:val="2"/>
                <w:sz w:val="24"/>
                <w:szCs w:val="24"/>
                <w14:ligatures w14:val="standardContextual"/>
              </w:rPr>
              <w:tab/>
            </w:r>
            <w:r w:rsidRPr="00F23DB6">
              <w:rPr>
                <w:rStyle w:val="Hyperlink"/>
              </w:rPr>
              <w:t>QTP Testing</w:t>
            </w:r>
            <w:r>
              <w:rPr>
                <w:webHidden/>
              </w:rPr>
              <w:tab/>
            </w:r>
            <w:r>
              <w:rPr>
                <w:webHidden/>
              </w:rPr>
              <w:fldChar w:fldCharType="begin"/>
            </w:r>
            <w:r>
              <w:rPr>
                <w:webHidden/>
              </w:rPr>
              <w:instrText xml:space="preserve"> PAGEREF _Toc238559832 \h </w:instrText>
            </w:r>
            <w:r>
              <w:rPr>
                <w:webHidden/>
              </w:rPr>
            </w:r>
            <w:r>
              <w:rPr>
                <w:webHidden/>
              </w:rPr>
              <w:fldChar w:fldCharType="separate"/>
            </w:r>
            <w:r>
              <w:rPr>
                <w:webHidden/>
              </w:rPr>
              <w:t>8</w:t>
            </w:r>
            <w:r>
              <w:rPr>
                <w:webHidden/>
              </w:rPr>
              <w:fldChar w:fldCharType="end"/>
            </w:r>
          </w:hyperlink>
        </w:p>
        <w:p w14:paraId="233B7B9B" w14:textId="5EAEC99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3" w:history="1">
            <w:r w:rsidRPr="00F23DB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Functional Requirements Test Procedures</w:t>
            </w:r>
            <w:r>
              <w:rPr>
                <w:noProof/>
                <w:webHidden/>
              </w:rPr>
              <w:tab/>
            </w:r>
            <w:r>
              <w:rPr>
                <w:noProof/>
                <w:webHidden/>
              </w:rPr>
              <w:fldChar w:fldCharType="begin"/>
            </w:r>
            <w:r>
              <w:rPr>
                <w:noProof/>
                <w:webHidden/>
              </w:rPr>
              <w:instrText xml:space="preserve"> PAGEREF _Toc238559833 \h </w:instrText>
            </w:r>
            <w:r>
              <w:rPr>
                <w:noProof/>
                <w:webHidden/>
              </w:rPr>
            </w:r>
            <w:r>
              <w:rPr>
                <w:noProof/>
                <w:webHidden/>
              </w:rPr>
              <w:fldChar w:fldCharType="separate"/>
            </w:r>
            <w:r>
              <w:rPr>
                <w:noProof/>
                <w:webHidden/>
              </w:rPr>
              <w:t>8</w:t>
            </w:r>
            <w:r>
              <w:rPr>
                <w:noProof/>
                <w:webHidden/>
              </w:rPr>
              <w:fldChar w:fldCharType="end"/>
            </w:r>
          </w:hyperlink>
        </w:p>
        <w:p w14:paraId="3C01AD45" w14:textId="0E10832B"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4" w:history="1">
            <w:r w:rsidRPr="00F23DB6">
              <w:rPr>
                <w:rStyle w:val="Hyperlink"/>
              </w:rPr>
              <w:t>5.1.1</w:t>
            </w:r>
            <w:r>
              <w:rPr>
                <w:rFonts w:asciiTheme="minorHAnsi" w:eastAsiaTheme="minorEastAsia" w:hAnsiTheme="minorHAnsi" w:cstheme="minorBidi"/>
                <w:smallCaps w:val="0"/>
                <w:kern w:val="2"/>
                <w:sz w:val="24"/>
                <w:szCs w:val="24"/>
                <w14:ligatures w14:val="standardContextual"/>
              </w:rPr>
              <w:tab/>
            </w:r>
            <w:r w:rsidRPr="00F23DB6">
              <w:rPr>
                <w:rStyle w:val="Hyperlink"/>
              </w:rPr>
              <w:t>Test Initialization</w:t>
            </w:r>
            <w:r>
              <w:rPr>
                <w:webHidden/>
              </w:rPr>
              <w:tab/>
            </w:r>
            <w:r>
              <w:rPr>
                <w:webHidden/>
              </w:rPr>
              <w:fldChar w:fldCharType="begin"/>
            </w:r>
            <w:r>
              <w:rPr>
                <w:webHidden/>
              </w:rPr>
              <w:instrText xml:space="preserve"> PAGEREF _Toc238559834 \h </w:instrText>
            </w:r>
            <w:r>
              <w:rPr>
                <w:webHidden/>
              </w:rPr>
            </w:r>
            <w:r>
              <w:rPr>
                <w:webHidden/>
              </w:rPr>
              <w:fldChar w:fldCharType="separate"/>
            </w:r>
            <w:r>
              <w:rPr>
                <w:webHidden/>
              </w:rPr>
              <w:t>8</w:t>
            </w:r>
            <w:r>
              <w:rPr>
                <w:webHidden/>
              </w:rPr>
              <w:fldChar w:fldCharType="end"/>
            </w:r>
          </w:hyperlink>
        </w:p>
        <w:p w14:paraId="2761003E" w14:textId="3F4832BD"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5" w:history="1">
            <w:r w:rsidRPr="00F23DB6">
              <w:rPr>
                <w:rStyle w:val="Hyperlink"/>
              </w:rPr>
              <w:t>5.1.2</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Inputs:</w:t>
            </w:r>
            <w:r>
              <w:rPr>
                <w:webHidden/>
              </w:rPr>
              <w:tab/>
            </w:r>
            <w:r>
              <w:rPr>
                <w:webHidden/>
              </w:rPr>
              <w:fldChar w:fldCharType="begin"/>
            </w:r>
            <w:r>
              <w:rPr>
                <w:webHidden/>
              </w:rPr>
              <w:instrText xml:space="preserve"> PAGEREF _Toc238559835 \h </w:instrText>
            </w:r>
            <w:r>
              <w:rPr>
                <w:webHidden/>
              </w:rPr>
            </w:r>
            <w:r>
              <w:rPr>
                <w:webHidden/>
              </w:rPr>
              <w:fldChar w:fldCharType="separate"/>
            </w:r>
            <w:r>
              <w:rPr>
                <w:webHidden/>
              </w:rPr>
              <w:t>11</w:t>
            </w:r>
            <w:r>
              <w:rPr>
                <w:webHidden/>
              </w:rPr>
              <w:fldChar w:fldCharType="end"/>
            </w:r>
          </w:hyperlink>
        </w:p>
        <w:p w14:paraId="4F530BA3" w14:textId="61A62D9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6" w:history="1">
            <w:r w:rsidRPr="00F23DB6">
              <w:rPr>
                <w:rStyle w:val="Hyperlink"/>
              </w:rPr>
              <w:t>5.1.3</w:t>
            </w:r>
            <w:r>
              <w:rPr>
                <w:rFonts w:asciiTheme="minorHAnsi" w:eastAsiaTheme="minorEastAsia" w:hAnsiTheme="minorHAnsi" w:cstheme="minorBidi"/>
                <w:smallCaps w:val="0"/>
                <w:kern w:val="2"/>
                <w:sz w:val="24"/>
                <w:szCs w:val="24"/>
                <w14:ligatures w14:val="standardContextual"/>
              </w:rPr>
              <w:tab/>
            </w:r>
            <w:r w:rsidRPr="00F23DB6">
              <w:rPr>
                <w:rStyle w:val="Hyperlink"/>
              </w:rPr>
              <w:t>Hardware Outputs:</w:t>
            </w:r>
            <w:r>
              <w:rPr>
                <w:webHidden/>
              </w:rPr>
              <w:tab/>
            </w:r>
            <w:r>
              <w:rPr>
                <w:webHidden/>
              </w:rPr>
              <w:fldChar w:fldCharType="begin"/>
            </w:r>
            <w:r>
              <w:rPr>
                <w:webHidden/>
              </w:rPr>
              <w:instrText xml:space="preserve"> PAGEREF _Toc238559836 \h </w:instrText>
            </w:r>
            <w:r>
              <w:rPr>
                <w:webHidden/>
              </w:rPr>
            </w:r>
            <w:r>
              <w:rPr>
                <w:webHidden/>
              </w:rPr>
              <w:fldChar w:fldCharType="separate"/>
            </w:r>
            <w:r>
              <w:rPr>
                <w:webHidden/>
              </w:rPr>
              <w:t>14</w:t>
            </w:r>
            <w:r>
              <w:rPr>
                <w:webHidden/>
              </w:rPr>
              <w:fldChar w:fldCharType="end"/>
            </w:r>
          </w:hyperlink>
        </w:p>
        <w:p w14:paraId="3FF24023" w14:textId="5276060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7" w:history="1">
            <w:r w:rsidRPr="00F23DB6">
              <w:rPr>
                <w:rStyle w:val="Hyperlink"/>
              </w:rPr>
              <w:t>5.1.4</w:t>
            </w:r>
            <w:r>
              <w:rPr>
                <w:rFonts w:asciiTheme="minorHAnsi" w:eastAsiaTheme="minorEastAsia" w:hAnsiTheme="minorHAnsi" w:cstheme="minorBidi"/>
                <w:smallCaps w:val="0"/>
                <w:kern w:val="2"/>
                <w:sz w:val="24"/>
                <w:szCs w:val="24"/>
                <w14:ligatures w14:val="standardContextual"/>
              </w:rPr>
              <w:tab/>
            </w:r>
            <w:r w:rsidRPr="00F23DB6">
              <w:rPr>
                <w:rStyle w:val="Hyperlink"/>
              </w:rPr>
              <w:t>Production HMI:</w:t>
            </w:r>
            <w:r>
              <w:rPr>
                <w:webHidden/>
              </w:rPr>
              <w:tab/>
            </w:r>
            <w:r>
              <w:rPr>
                <w:webHidden/>
              </w:rPr>
              <w:fldChar w:fldCharType="begin"/>
            </w:r>
            <w:r>
              <w:rPr>
                <w:webHidden/>
              </w:rPr>
              <w:instrText xml:space="preserve"> PAGEREF _Toc238559837 \h </w:instrText>
            </w:r>
            <w:r>
              <w:rPr>
                <w:webHidden/>
              </w:rPr>
            </w:r>
            <w:r>
              <w:rPr>
                <w:webHidden/>
              </w:rPr>
              <w:fldChar w:fldCharType="separate"/>
            </w:r>
            <w:r>
              <w:rPr>
                <w:webHidden/>
              </w:rPr>
              <w:t>16</w:t>
            </w:r>
            <w:r>
              <w:rPr>
                <w:webHidden/>
              </w:rPr>
              <w:fldChar w:fldCharType="end"/>
            </w:r>
          </w:hyperlink>
        </w:p>
        <w:p w14:paraId="4B9342F9" w14:textId="01F67D8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8" w:history="1">
            <w:r w:rsidRPr="00F23DB6">
              <w:rPr>
                <w:rStyle w:val="Hyperlink"/>
              </w:rPr>
              <w:t>5.1.5</w:t>
            </w:r>
            <w:r>
              <w:rPr>
                <w:rFonts w:asciiTheme="minorHAnsi" w:eastAsiaTheme="minorEastAsia" w:hAnsiTheme="minorHAnsi" w:cstheme="minorBidi"/>
                <w:smallCaps w:val="0"/>
                <w:kern w:val="2"/>
                <w:sz w:val="24"/>
                <w:szCs w:val="24"/>
                <w14:ligatures w14:val="standardContextual"/>
              </w:rPr>
              <w:tab/>
            </w:r>
            <w:r w:rsidRPr="00F23DB6">
              <w:rPr>
                <w:rStyle w:val="Hyperlink"/>
              </w:rPr>
              <w:t>Development HMI:</w:t>
            </w:r>
            <w:r>
              <w:rPr>
                <w:webHidden/>
              </w:rPr>
              <w:tab/>
            </w:r>
            <w:r>
              <w:rPr>
                <w:webHidden/>
              </w:rPr>
              <w:fldChar w:fldCharType="begin"/>
            </w:r>
            <w:r>
              <w:rPr>
                <w:webHidden/>
              </w:rPr>
              <w:instrText xml:space="preserve"> PAGEREF _Toc238559838 \h </w:instrText>
            </w:r>
            <w:r>
              <w:rPr>
                <w:webHidden/>
              </w:rPr>
            </w:r>
            <w:r>
              <w:rPr>
                <w:webHidden/>
              </w:rPr>
              <w:fldChar w:fldCharType="separate"/>
            </w:r>
            <w:r>
              <w:rPr>
                <w:webHidden/>
              </w:rPr>
              <w:t>32</w:t>
            </w:r>
            <w:r>
              <w:rPr>
                <w:webHidden/>
              </w:rPr>
              <w:fldChar w:fldCharType="end"/>
            </w:r>
          </w:hyperlink>
        </w:p>
        <w:p w14:paraId="6B7D3680" w14:textId="297A3C11"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9" w:history="1">
            <w:r w:rsidRPr="00F23DB6">
              <w:rPr>
                <w:rStyle w:val="Hyperlink"/>
              </w:rPr>
              <w:t>5.1.6</w:t>
            </w:r>
            <w:r>
              <w:rPr>
                <w:rFonts w:asciiTheme="minorHAnsi" w:eastAsiaTheme="minorEastAsia" w:hAnsiTheme="minorHAnsi" w:cstheme="minorBidi"/>
                <w:smallCaps w:val="0"/>
                <w:kern w:val="2"/>
                <w:sz w:val="24"/>
                <w:szCs w:val="24"/>
                <w14:ligatures w14:val="standardContextual"/>
              </w:rPr>
              <w:tab/>
            </w:r>
            <w:r w:rsidRPr="00F23DB6">
              <w:rPr>
                <w:rStyle w:val="Hyperlink"/>
              </w:rPr>
              <w:t>Document management</w:t>
            </w:r>
            <w:r>
              <w:rPr>
                <w:webHidden/>
              </w:rPr>
              <w:tab/>
            </w:r>
            <w:r>
              <w:rPr>
                <w:webHidden/>
              </w:rPr>
              <w:fldChar w:fldCharType="begin"/>
            </w:r>
            <w:r>
              <w:rPr>
                <w:webHidden/>
              </w:rPr>
              <w:instrText xml:space="preserve"> PAGEREF _Toc238559839 \h </w:instrText>
            </w:r>
            <w:r>
              <w:rPr>
                <w:webHidden/>
              </w:rPr>
            </w:r>
            <w:r>
              <w:rPr>
                <w:webHidden/>
              </w:rPr>
              <w:fldChar w:fldCharType="separate"/>
            </w:r>
            <w:r>
              <w:rPr>
                <w:webHidden/>
              </w:rPr>
              <w:t>38</w:t>
            </w:r>
            <w:r>
              <w:rPr>
                <w:webHidden/>
              </w:rPr>
              <w:fldChar w:fldCharType="end"/>
            </w:r>
          </w:hyperlink>
        </w:p>
        <w:p w14:paraId="3DA0C9DB" w14:textId="4A904653"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0" w:history="1">
            <w:r w:rsidRPr="00F23DB6">
              <w:rPr>
                <w:rStyle w:val="Hyperlink"/>
              </w:rPr>
              <w:t>5.1.7</w:t>
            </w:r>
            <w:r>
              <w:rPr>
                <w:rFonts w:asciiTheme="minorHAnsi" w:eastAsiaTheme="minorEastAsia" w:hAnsiTheme="minorHAnsi" w:cstheme="minorBidi"/>
                <w:smallCaps w:val="0"/>
                <w:kern w:val="2"/>
                <w:sz w:val="24"/>
                <w:szCs w:val="24"/>
                <w14:ligatures w14:val="standardContextual"/>
              </w:rPr>
              <w:tab/>
            </w:r>
            <w:r w:rsidRPr="00F23DB6">
              <w:rPr>
                <w:rStyle w:val="Hyperlink"/>
              </w:rPr>
              <w:t>Troubleshooting Aids</w:t>
            </w:r>
            <w:r>
              <w:rPr>
                <w:webHidden/>
              </w:rPr>
              <w:tab/>
            </w:r>
            <w:r>
              <w:rPr>
                <w:webHidden/>
              </w:rPr>
              <w:fldChar w:fldCharType="begin"/>
            </w:r>
            <w:r>
              <w:rPr>
                <w:webHidden/>
              </w:rPr>
              <w:instrText xml:space="preserve"> PAGEREF _Toc238559840 \h </w:instrText>
            </w:r>
            <w:r>
              <w:rPr>
                <w:webHidden/>
              </w:rPr>
            </w:r>
            <w:r>
              <w:rPr>
                <w:webHidden/>
              </w:rPr>
              <w:fldChar w:fldCharType="separate"/>
            </w:r>
            <w:r>
              <w:rPr>
                <w:webHidden/>
              </w:rPr>
              <w:t>40</w:t>
            </w:r>
            <w:r>
              <w:rPr>
                <w:webHidden/>
              </w:rPr>
              <w:fldChar w:fldCharType="end"/>
            </w:r>
          </w:hyperlink>
        </w:p>
        <w:p w14:paraId="5C6CAC0D" w14:textId="7EC2AAB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1" w:history="1">
            <w:r w:rsidRPr="00F23DB6">
              <w:rPr>
                <w:rStyle w:val="Hyperlink"/>
              </w:rPr>
              <w:t>5.1.8</w:t>
            </w:r>
            <w:r>
              <w:rPr>
                <w:rFonts w:asciiTheme="minorHAnsi" w:eastAsiaTheme="minorEastAsia" w:hAnsiTheme="minorHAnsi" w:cstheme="minorBidi"/>
                <w:smallCaps w:val="0"/>
                <w:kern w:val="2"/>
                <w:sz w:val="24"/>
                <w:szCs w:val="24"/>
                <w14:ligatures w14:val="standardContextual"/>
              </w:rPr>
              <w:tab/>
            </w:r>
            <w:r w:rsidRPr="00F23DB6">
              <w:rPr>
                <w:rStyle w:val="Hyperlink"/>
              </w:rPr>
              <w:t>Generate DUT Test Report</w:t>
            </w:r>
            <w:r>
              <w:rPr>
                <w:webHidden/>
              </w:rPr>
              <w:tab/>
            </w:r>
            <w:r>
              <w:rPr>
                <w:webHidden/>
              </w:rPr>
              <w:fldChar w:fldCharType="begin"/>
            </w:r>
            <w:r>
              <w:rPr>
                <w:webHidden/>
              </w:rPr>
              <w:instrText xml:space="preserve"> PAGEREF _Toc238559841 \h </w:instrText>
            </w:r>
            <w:r>
              <w:rPr>
                <w:webHidden/>
              </w:rPr>
            </w:r>
            <w:r>
              <w:rPr>
                <w:webHidden/>
              </w:rPr>
              <w:fldChar w:fldCharType="separate"/>
            </w:r>
            <w:r>
              <w:rPr>
                <w:webHidden/>
              </w:rPr>
              <w:t>41</w:t>
            </w:r>
            <w:r>
              <w:rPr>
                <w:webHidden/>
              </w:rPr>
              <w:fldChar w:fldCharType="end"/>
            </w:r>
          </w:hyperlink>
        </w:p>
        <w:p w14:paraId="5011523A" w14:textId="00CF704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42" w:history="1">
            <w:r w:rsidRPr="00F23DB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Non - Functional Requirements Test Procedures</w:t>
            </w:r>
            <w:r>
              <w:rPr>
                <w:noProof/>
                <w:webHidden/>
              </w:rPr>
              <w:tab/>
            </w:r>
            <w:r>
              <w:rPr>
                <w:noProof/>
                <w:webHidden/>
              </w:rPr>
              <w:fldChar w:fldCharType="begin"/>
            </w:r>
            <w:r>
              <w:rPr>
                <w:noProof/>
                <w:webHidden/>
              </w:rPr>
              <w:instrText xml:space="preserve"> PAGEREF _Toc238559842 \h </w:instrText>
            </w:r>
            <w:r>
              <w:rPr>
                <w:noProof/>
                <w:webHidden/>
              </w:rPr>
            </w:r>
            <w:r>
              <w:rPr>
                <w:noProof/>
                <w:webHidden/>
              </w:rPr>
              <w:fldChar w:fldCharType="separate"/>
            </w:r>
            <w:r>
              <w:rPr>
                <w:noProof/>
                <w:webHidden/>
              </w:rPr>
              <w:t>45</w:t>
            </w:r>
            <w:r>
              <w:rPr>
                <w:noProof/>
                <w:webHidden/>
              </w:rPr>
              <w:fldChar w:fldCharType="end"/>
            </w:r>
          </w:hyperlink>
        </w:p>
        <w:p w14:paraId="438C5D4D" w14:textId="6A9680B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3" w:history="1">
            <w:r w:rsidRPr="00F23DB6">
              <w:rPr>
                <w:rStyle w:val="Hyperlink"/>
              </w:rPr>
              <w:t>5.2.1</w:t>
            </w:r>
            <w:r>
              <w:rPr>
                <w:rFonts w:asciiTheme="minorHAnsi" w:eastAsiaTheme="minorEastAsia" w:hAnsiTheme="minorHAnsi" w:cstheme="minorBidi"/>
                <w:smallCaps w:val="0"/>
                <w:kern w:val="2"/>
                <w:sz w:val="24"/>
                <w:szCs w:val="24"/>
                <w14:ligatures w14:val="standardContextual"/>
              </w:rPr>
              <w:tab/>
            </w:r>
            <w:r w:rsidRPr="00F23DB6">
              <w:rPr>
                <w:rStyle w:val="Hyperlink"/>
              </w:rPr>
              <w:t>Annual Level Calibration Type 1 Gage and Capability Study</w:t>
            </w:r>
            <w:r>
              <w:rPr>
                <w:webHidden/>
              </w:rPr>
              <w:tab/>
            </w:r>
            <w:r>
              <w:rPr>
                <w:webHidden/>
              </w:rPr>
              <w:fldChar w:fldCharType="begin"/>
            </w:r>
            <w:r>
              <w:rPr>
                <w:webHidden/>
              </w:rPr>
              <w:instrText xml:space="preserve"> PAGEREF _Toc238559843 \h </w:instrText>
            </w:r>
            <w:r>
              <w:rPr>
                <w:webHidden/>
              </w:rPr>
            </w:r>
            <w:r>
              <w:rPr>
                <w:webHidden/>
              </w:rPr>
              <w:fldChar w:fldCharType="separate"/>
            </w:r>
            <w:r>
              <w:rPr>
                <w:webHidden/>
              </w:rPr>
              <w:t>45</w:t>
            </w:r>
            <w:r>
              <w:rPr>
                <w:webHidden/>
              </w:rPr>
              <w:fldChar w:fldCharType="end"/>
            </w:r>
          </w:hyperlink>
        </w:p>
        <w:p w14:paraId="7AE431D4" w14:textId="6A41D03F"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4" w:history="1">
            <w:r w:rsidRPr="00F23DB6">
              <w:rPr>
                <w:rStyle w:val="Hyperlink"/>
              </w:rPr>
              <w:t>5.2.2</w:t>
            </w:r>
            <w:r>
              <w:rPr>
                <w:rFonts w:asciiTheme="minorHAnsi" w:eastAsiaTheme="minorEastAsia" w:hAnsiTheme="minorHAnsi" w:cstheme="minorBidi"/>
                <w:smallCaps w:val="0"/>
                <w:kern w:val="2"/>
                <w:sz w:val="24"/>
                <w:szCs w:val="24"/>
                <w14:ligatures w14:val="standardContextual"/>
              </w:rPr>
              <w:tab/>
            </w:r>
            <w:r w:rsidRPr="00F23DB6">
              <w:rPr>
                <w:rStyle w:val="Hyperlink"/>
              </w:rPr>
              <w:t>Daily Level Zero Correction Check</w:t>
            </w:r>
            <w:r>
              <w:rPr>
                <w:webHidden/>
              </w:rPr>
              <w:tab/>
            </w:r>
            <w:r>
              <w:rPr>
                <w:webHidden/>
              </w:rPr>
              <w:fldChar w:fldCharType="begin"/>
            </w:r>
            <w:r>
              <w:rPr>
                <w:webHidden/>
              </w:rPr>
              <w:instrText xml:space="preserve"> PAGEREF _Toc238559844 \h </w:instrText>
            </w:r>
            <w:r>
              <w:rPr>
                <w:webHidden/>
              </w:rPr>
            </w:r>
            <w:r>
              <w:rPr>
                <w:webHidden/>
              </w:rPr>
              <w:fldChar w:fldCharType="separate"/>
            </w:r>
            <w:r>
              <w:rPr>
                <w:webHidden/>
              </w:rPr>
              <w:t>46</w:t>
            </w:r>
            <w:r>
              <w:rPr>
                <w:webHidden/>
              </w:rPr>
              <w:fldChar w:fldCharType="end"/>
            </w:r>
          </w:hyperlink>
        </w:p>
        <w:p w14:paraId="1F589092" w14:textId="78C6FD3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5" w:history="1">
            <w:r w:rsidRPr="00F23DB6">
              <w:rPr>
                <w:rStyle w:val="Hyperlink"/>
              </w:rPr>
              <w:t>5.2.3</w:t>
            </w:r>
            <w:r>
              <w:rPr>
                <w:rFonts w:asciiTheme="minorHAnsi" w:eastAsiaTheme="minorEastAsia" w:hAnsiTheme="minorHAnsi" w:cstheme="minorBidi"/>
                <w:smallCaps w:val="0"/>
                <w:kern w:val="2"/>
                <w:sz w:val="24"/>
                <w:szCs w:val="24"/>
                <w14:ligatures w14:val="standardContextual"/>
              </w:rPr>
              <w:tab/>
            </w:r>
            <w:r w:rsidRPr="00F23DB6">
              <w:rPr>
                <w:rStyle w:val="Hyperlink"/>
              </w:rPr>
              <w:t>Resistance Calibration Repeatability &amp; Accuracy</w:t>
            </w:r>
            <w:r>
              <w:rPr>
                <w:webHidden/>
              </w:rPr>
              <w:tab/>
            </w:r>
            <w:r>
              <w:rPr>
                <w:webHidden/>
              </w:rPr>
              <w:fldChar w:fldCharType="begin"/>
            </w:r>
            <w:r>
              <w:rPr>
                <w:webHidden/>
              </w:rPr>
              <w:instrText xml:space="preserve"> PAGEREF _Toc238559845 \h </w:instrText>
            </w:r>
            <w:r>
              <w:rPr>
                <w:webHidden/>
              </w:rPr>
            </w:r>
            <w:r>
              <w:rPr>
                <w:webHidden/>
              </w:rPr>
              <w:fldChar w:fldCharType="separate"/>
            </w:r>
            <w:r>
              <w:rPr>
                <w:webHidden/>
              </w:rPr>
              <w:t>46</w:t>
            </w:r>
            <w:r>
              <w:rPr>
                <w:webHidden/>
              </w:rPr>
              <w:fldChar w:fldCharType="end"/>
            </w:r>
          </w:hyperlink>
        </w:p>
        <w:p w14:paraId="23AF02F0" w14:textId="1B5AECEC"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6" w:history="1">
            <w:r w:rsidRPr="00F23DB6">
              <w:rPr>
                <w:rStyle w:val="Hyperlink"/>
              </w:rPr>
              <w:t>5.2.4</w:t>
            </w:r>
            <w:r>
              <w:rPr>
                <w:rFonts w:asciiTheme="minorHAnsi" w:eastAsiaTheme="minorEastAsia" w:hAnsiTheme="minorHAnsi" w:cstheme="minorBidi"/>
                <w:smallCaps w:val="0"/>
                <w:kern w:val="2"/>
                <w:sz w:val="24"/>
                <w:szCs w:val="24"/>
                <w14:ligatures w14:val="standardContextual"/>
              </w:rPr>
              <w:tab/>
            </w:r>
            <w:r w:rsidRPr="00F23DB6">
              <w:rPr>
                <w:rStyle w:val="Hyperlink"/>
              </w:rPr>
              <w:t>Measurement Gage R &amp; R</w:t>
            </w:r>
            <w:r>
              <w:rPr>
                <w:webHidden/>
              </w:rPr>
              <w:tab/>
            </w:r>
            <w:r>
              <w:rPr>
                <w:webHidden/>
              </w:rPr>
              <w:fldChar w:fldCharType="begin"/>
            </w:r>
            <w:r>
              <w:rPr>
                <w:webHidden/>
              </w:rPr>
              <w:instrText xml:space="preserve"> PAGEREF _Toc238559846 \h </w:instrText>
            </w:r>
            <w:r>
              <w:rPr>
                <w:webHidden/>
              </w:rPr>
            </w:r>
            <w:r>
              <w:rPr>
                <w:webHidden/>
              </w:rPr>
              <w:fldChar w:fldCharType="separate"/>
            </w:r>
            <w:r>
              <w:rPr>
                <w:webHidden/>
              </w:rPr>
              <w:t>47</w:t>
            </w:r>
            <w:r>
              <w:rPr>
                <w:webHidden/>
              </w:rPr>
              <w:fldChar w:fldCharType="end"/>
            </w:r>
          </w:hyperlink>
        </w:p>
        <w:p w14:paraId="0C10791F" w14:textId="51704B9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7" w:history="1">
            <w:r w:rsidRPr="00F23DB6">
              <w:rPr>
                <w:rStyle w:val="Hyperlink"/>
              </w:rPr>
              <w:t>5.2.5</w:t>
            </w:r>
            <w:r>
              <w:rPr>
                <w:rFonts w:asciiTheme="minorHAnsi" w:eastAsiaTheme="minorEastAsia" w:hAnsiTheme="minorHAnsi" w:cstheme="minorBidi"/>
                <w:smallCaps w:val="0"/>
                <w:kern w:val="2"/>
                <w:sz w:val="24"/>
                <w:szCs w:val="24"/>
                <w14:ligatures w14:val="standardContextual"/>
              </w:rPr>
              <w:tab/>
            </w:r>
            <w:r w:rsidRPr="00F23DB6">
              <w:rPr>
                <w:rStyle w:val="Hyperlink"/>
              </w:rPr>
              <w:t>Stability and Drift</w:t>
            </w:r>
            <w:r>
              <w:rPr>
                <w:webHidden/>
              </w:rPr>
              <w:tab/>
            </w:r>
            <w:r>
              <w:rPr>
                <w:webHidden/>
              </w:rPr>
              <w:fldChar w:fldCharType="begin"/>
            </w:r>
            <w:r>
              <w:rPr>
                <w:webHidden/>
              </w:rPr>
              <w:instrText xml:space="preserve"> PAGEREF _Toc238559847 \h </w:instrText>
            </w:r>
            <w:r>
              <w:rPr>
                <w:webHidden/>
              </w:rPr>
            </w:r>
            <w:r>
              <w:rPr>
                <w:webHidden/>
              </w:rPr>
              <w:fldChar w:fldCharType="separate"/>
            </w:r>
            <w:r>
              <w:rPr>
                <w:webHidden/>
              </w:rPr>
              <w:t>47</w:t>
            </w:r>
            <w:r>
              <w:rPr>
                <w:webHidden/>
              </w:rPr>
              <w:fldChar w:fldCharType="end"/>
            </w:r>
          </w:hyperlink>
        </w:p>
        <w:p w14:paraId="6F035C1F" w14:textId="0058F36E"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8" w:history="1">
            <w:r w:rsidRPr="00F23DB6">
              <w:rPr>
                <w:rStyle w:val="Hyperlink"/>
              </w:rPr>
              <w:t>Appendix I.</w:t>
            </w:r>
            <w:r>
              <w:rPr>
                <w:rFonts w:asciiTheme="minorHAnsi" w:eastAsiaTheme="minorEastAsia" w:hAnsiTheme="minorHAnsi" w:cstheme="minorBidi"/>
                <w:smallCaps w:val="0"/>
                <w:kern w:val="2"/>
                <w:sz w:val="24"/>
                <w:szCs w:val="24"/>
                <w14:ligatures w14:val="standardContextual"/>
              </w:rPr>
              <w:tab/>
            </w:r>
            <w:r w:rsidRPr="00F23DB6">
              <w:rPr>
                <w:rStyle w:val="Hyperlink"/>
              </w:rPr>
              <w:t>Hardware Installation</w:t>
            </w:r>
            <w:r>
              <w:rPr>
                <w:webHidden/>
              </w:rPr>
              <w:tab/>
            </w:r>
            <w:r>
              <w:rPr>
                <w:webHidden/>
              </w:rPr>
              <w:fldChar w:fldCharType="begin"/>
            </w:r>
            <w:r>
              <w:rPr>
                <w:webHidden/>
              </w:rPr>
              <w:instrText xml:space="preserve"> PAGEREF _Toc238559848 \h </w:instrText>
            </w:r>
            <w:r>
              <w:rPr>
                <w:webHidden/>
              </w:rPr>
            </w:r>
            <w:r>
              <w:rPr>
                <w:webHidden/>
              </w:rPr>
              <w:fldChar w:fldCharType="separate"/>
            </w:r>
            <w:r>
              <w:rPr>
                <w:webHidden/>
              </w:rPr>
              <w:t>48</w:t>
            </w:r>
            <w:r>
              <w:rPr>
                <w:webHidden/>
              </w:rPr>
              <w:fldChar w:fldCharType="end"/>
            </w:r>
          </w:hyperlink>
        </w:p>
        <w:p w14:paraId="6EF20480" w14:textId="06CD256D"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9" w:history="1">
            <w:r w:rsidRPr="00F23DB6">
              <w:rPr>
                <w:rStyle w:val="Hyperlink"/>
              </w:rPr>
              <w:t>Appendix II.</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Initialization</w:t>
            </w:r>
            <w:r>
              <w:rPr>
                <w:webHidden/>
              </w:rPr>
              <w:tab/>
            </w:r>
            <w:r>
              <w:rPr>
                <w:webHidden/>
              </w:rPr>
              <w:fldChar w:fldCharType="begin"/>
            </w:r>
            <w:r>
              <w:rPr>
                <w:webHidden/>
              </w:rPr>
              <w:instrText xml:space="preserve"> PAGEREF _Toc238559849 \h </w:instrText>
            </w:r>
            <w:r>
              <w:rPr>
                <w:webHidden/>
              </w:rPr>
            </w:r>
            <w:r>
              <w:rPr>
                <w:webHidden/>
              </w:rPr>
              <w:fldChar w:fldCharType="separate"/>
            </w:r>
            <w:r>
              <w:rPr>
                <w:webHidden/>
              </w:rPr>
              <w:t>48</w:t>
            </w:r>
            <w:r>
              <w:rPr>
                <w:webHidden/>
              </w:rPr>
              <w:fldChar w:fldCharType="end"/>
            </w:r>
          </w:hyperlink>
        </w:p>
        <w:p w14:paraId="55A38A6D" w14:textId="2B912E5A" w:rsidR="00EF6C73" w:rsidRDefault="00EF6C73">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38559850" w:history="1">
            <w:r w:rsidRPr="00F23DB6">
              <w:rPr>
                <w:rStyle w:val="Hyperlink"/>
              </w:rPr>
              <w:t>Appendix III.</w:t>
            </w:r>
            <w:r>
              <w:rPr>
                <w:rFonts w:asciiTheme="minorHAnsi" w:eastAsiaTheme="minorEastAsia" w:hAnsiTheme="minorHAnsi" w:cstheme="minorBidi"/>
                <w:smallCaps w:val="0"/>
                <w:kern w:val="2"/>
                <w:sz w:val="24"/>
                <w:szCs w:val="24"/>
                <w14:ligatures w14:val="standardContextual"/>
              </w:rPr>
              <w:tab/>
            </w:r>
            <w:r w:rsidRPr="00F23DB6">
              <w:rPr>
                <w:rStyle w:val="Hyperlink"/>
              </w:rPr>
              <w:t>LabVIEW Application Installation</w:t>
            </w:r>
            <w:r>
              <w:rPr>
                <w:webHidden/>
              </w:rPr>
              <w:tab/>
            </w:r>
            <w:r>
              <w:rPr>
                <w:webHidden/>
              </w:rPr>
              <w:fldChar w:fldCharType="begin"/>
            </w:r>
            <w:r>
              <w:rPr>
                <w:webHidden/>
              </w:rPr>
              <w:instrText xml:space="preserve"> PAGEREF _Toc238559850 \h </w:instrText>
            </w:r>
            <w:r>
              <w:rPr>
                <w:webHidden/>
              </w:rPr>
            </w:r>
            <w:r>
              <w:rPr>
                <w:webHidden/>
              </w:rPr>
              <w:fldChar w:fldCharType="separate"/>
            </w:r>
            <w:r>
              <w:rPr>
                <w:webHidden/>
              </w:rPr>
              <w:t>48</w:t>
            </w:r>
            <w:r>
              <w:rPr>
                <w:webHidden/>
              </w:rPr>
              <w:fldChar w:fldCharType="end"/>
            </w:r>
          </w:hyperlink>
        </w:p>
        <w:p w14:paraId="70008B05" w14:textId="7E024F09"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238559813"/>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238559814"/>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238559815"/>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 xml:space="preserve">Production where custom interfaces have been designed and fit for purpose implemented, </w:t>
      </w:r>
      <w:proofErr w:type="spellStart"/>
      <w:r w:rsidRPr="00572BE2">
        <w:t>ie</w:t>
      </w:r>
      <w:proofErr w:type="spellEnd"/>
      <w:r w:rsidRPr="00572BE2">
        <w:t xml:space="preserv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4" w:name="_Toc238559816"/>
      <w:r>
        <w:lastRenderedPageBreak/>
        <w:t>Test Plan</w:t>
      </w:r>
      <w:bookmarkEnd w:id="24"/>
    </w:p>
    <w:p w14:paraId="0319045C" w14:textId="77777777" w:rsidR="000502A8" w:rsidRPr="003038C9" w:rsidRDefault="000502A8" w:rsidP="00EF49F5">
      <w:pPr>
        <w:pStyle w:val="ZL2Section"/>
      </w:pPr>
      <w:bookmarkStart w:id="25" w:name="_Toc15026305"/>
      <w:bookmarkStart w:id="26" w:name="_Toc238559817"/>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238559818"/>
      <w:r w:rsidRPr="003038C9">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238559819"/>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238559820"/>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238559821"/>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238559822"/>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238559823"/>
      <w:r w:rsidRPr="003038C9">
        <w:lastRenderedPageBreak/>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238559824"/>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238559825"/>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238559826"/>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238559827"/>
      <w:r w:rsidRPr="003038C9">
        <w:lastRenderedPageBreak/>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238559828"/>
      <w:r w:rsidRPr="003038C9">
        <w:t>Test Fluids</w:t>
      </w:r>
      <w:bookmarkEnd w:id="49"/>
      <w:bookmarkEnd w:id="50"/>
      <w:bookmarkEnd w:id="51"/>
    </w:p>
    <w:p w14:paraId="516053E6" w14:textId="2259A574"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E851AB" w:rsidRPr="003038C9">
        <w:rPr>
          <w:rFonts w:cs="Arial"/>
          <w:szCs w:val="22"/>
        </w:rPr>
        <w:t xml:space="preserve">oil conforming to </w:t>
      </w:r>
      <w:r w:rsidR="00E851AB" w:rsidRPr="00500ED2">
        <w:rPr>
          <w:rFonts w:cs="Arial"/>
          <w:szCs w:val="22"/>
          <w:highlight w:val="yellow"/>
        </w:rPr>
        <w:t>&lt;test fuel spec (common name)&gt;.</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238559829"/>
      <w:r w:rsidRPr="003038C9">
        <w:t>Test Setups/Equipment</w:t>
      </w:r>
      <w:bookmarkEnd w:id="52"/>
      <w:bookmarkEnd w:id="53"/>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238559830"/>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238559831"/>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77777777" w:rsidR="00E851AB" w:rsidRPr="00500ED2" w:rsidRDefault="00E851AB" w:rsidP="00E851AB">
      <w:pPr>
        <w:pStyle w:val="BodyText1"/>
        <w:keepLines w:val="0"/>
        <w:tabs>
          <w:tab w:val="clear" w:pos="576"/>
          <w:tab w:val="clear" w:pos="1440"/>
        </w:tabs>
        <w:spacing w:before="120"/>
        <w:ind w:left="0"/>
        <w:rPr>
          <w:sz w:val="24"/>
          <w:highlight w:val="yellow"/>
        </w:rPr>
      </w:pPr>
      <w:r w:rsidRPr="00500ED2">
        <w:rPr>
          <w:highlight w:val="yellow"/>
        </w:rPr>
        <w:t>&lt;name&gt;, Project Design Engineer, email:</w:t>
      </w:r>
      <w:r w:rsidRPr="00500ED2">
        <w:rPr>
          <w:sz w:val="24"/>
          <w:highlight w:val="yellow"/>
        </w:rPr>
        <w:t xml:space="preserve"> </w:t>
      </w:r>
    </w:p>
    <w:p w14:paraId="7BD792A5" w14:textId="77777777" w:rsidR="00E851AB" w:rsidRPr="00500ED2"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Test Engineer, email: </w:t>
      </w:r>
    </w:p>
    <w:p w14:paraId="74E2F9DA" w14:textId="77777777" w:rsidR="00EF49F5"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Director of Quality Assurance, email: </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58" w:name="_Toc238559832"/>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238559833"/>
      <w:r>
        <w:t xml:space="preserve">Functional Requirements </w:t>
      </w:r>
      <w:r w:rsidR="00E851AB" w:rsidRPr="003038C9">
        <w:t>Test</w:t>
      </w:r>
      <w:bookmarkEnd w:id="59"/>
      <w:r w:rsidR="001378EB">
        <w:t xml:space="preserve"> Procedures</w:t>
      </w:r>
      <w:bookmarkEnd w:id="60"/>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238559834"/>
      <w:r w:rsidRPr="005C5C1E">
        <w:t>Test Initialization</w:t>
      </w:r>
      <w:bookmarkEnd w:id="61"/>
    </w:p>
    <w:p w14:paraId="0C5D6326" w14:textId="7385EBF3" w:rsidR="00E840EC" w:rsidRDefault="00DB3F1B" w:rsidP="001C6912">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w:t>
      </w:r>
      <w:r w:rsidR="00EF49F5">
        <w:t xml:space="preserve">d, </w:t>
      </w:r>
      <w:proofErr w:type="gramStart"/>
      <w:r w:rsidR="00EF49F5">
        <w:t>If</w:t>
      </w:r>
      <w:proofErr w:type="gramEnd"/>
      <w:r w:rsidR="00EF49F5">
        <w:t xml:space="preserve"> so,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proofErr w:type="gramStart"/>
      <w:r w:rsidRPr="002E591F">
        <w:t>are</w:t>
      </w:r>
      <w:r w:rsidR="0042019F">
        <w:t xml:space="preserve"> </w:t>
      </w:r>
      <w:r w:rsidR="00DC6566" w:rsidRPr="002E591F">
        <w:t>version</w:t>
      </w:r>
      <w:proofErr w:type="gramEnd"/>
      <w:r w:rsidR="00DC6566" w:rsidRPr="002E591F">
        <w:t xml:space="preserve">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14"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3B45AA5" w14:textId="73AF548F" w:rsidR="00E840EC" w:rsidRDefault="00E840EC" w:rsidP="000D3871">
      <w:pPr>
        <w:pStyle w:val="checkbox"/>
      </w:pPr>
      <w:r>
        <w:t xml:space="preserve">Design </w:t>
      </w:r>
      <w:r w:rsidR="00906B23">
        <w:t xml:space="preserve">Specification at </w:t>
      </w:r>
      <w:r w:rsidR="00906B23" w:rsidRPr="00500ED2">
        <w:rPr>
          <w:highlight w:val="yellow"/>
        </w:rPr>
        <w:t>&lt;Path</w:t>
      </w:r>
      <w:r w:rsidR="00906B23">
        <w:rPr>
          <w:highlight w:val="yellow"/>
        </w:rPr>
        <w:t xml:space="preserve"> file</w:t>
      </w:r>
      <w:r w:rsidR="00906B23" w:rsidRPr="00500ED2">
        <w:rPr>
          <w:highlight w:val="yellow"/>
        </w:rPr>
        <w:t>&gt;</w:t>
      </w:r>
    </w:p>
    <w:p w14:paraId="39A3E1FC" w14:textId="03568233" w:rsidR="00E840EC" w:rsidRDefault="00E840EC" w:rsidP="000D3871">
      <w:pPr>
        <w:pStyle w:val="checkbox"/>
      </w:pPr>
      <w:r>
        <w:lastRenderedPageBreak/>
        <w:t>Quality Test Plan</w:t>
      </w:r>
      <w:r w:rsidR="00906B23" w:rsidRPr="00906B23">
        <w:t xml:space="preserve"> </w:t>
      </w:r>
      <w:r w:rsidR="00906B23">
        <w:t xml:space="preserve">at </w:t>
      </w:r>
      <w:r w:rsidR="00906B23" w:rsidRPr="00500ED2">
        <w:rPr>
          <w:highlight w:val="yellow"/>
        </w:rPr>
        <w:t>&lt;Path</w:t>
      </w:r>
      <w:r w:rsidR="00906B23">
        <w:rPr>
          <w:highlight w:val="yellow"/>
        </w:rPr>
        <w:t xml:space="preserve"> file</w:t>
      </w:r>
      <w:r w:rsidR="00906B23" w:rsidRPr="00500ED2">
        <w:rPr>
          <w:highlight w:val="yellow"/>
        </w:rPr>
        <w:t>&gt;</w:t>
      </w:r>
    </w:p>
    <w:p w14:paraId="04D0F21F" w14:textId="70E5A7DA" w:rsidR="00906B23" w:rsidRDefault="00906B23" w:rsidP="000D3871">
      <w:pPr>
        <w:pStyle w:val="checkbox"/>
      </w:pPr>
      <w:r>
        <w:t>Gerber Files</w:t>
      </w:r>
      <w:r w:rsidRPr="00906B23">
        <w:t xml:space="preserve"> </w:t>
      </w:r>
      <w:r>
        <w:t xml:space="preserve">at </w:t>
      </w:r>
      <w:r w:rsidRPr="00500ED2">
        <w:rPr>
          <w:highlight w:val="yellow"/>
        </w:rPr>
        <w:t>&lt;Path</w:t>
      </w:r>
      <w:r>
        <w:rPr>
          <w:highlight w:val="yellow"/>
        </w:rPr>
        <w:t xml:space="preserve"> file</w:t>
      </w:r>
      <w:r w:rsidRPr="00500ED2">
        <w:rPr>
          <w:highlight w:val="yellow"/>
        </w:rPr>
        <w:t>&gt;</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rsidP="00A80C29">
      <w:pPr>
        <w:pStyle w:val="Requirement"/>
      </w:pPr>
      <w:r>
        <w:t xml:space="preserve">The system shall have distinct modes, </w:t>
      </w:r>
      <w:r w:rsidR="002020D9">
        <w:t>Production</w:t>
      </w:r>
      <w:r w:rsidR="006677BF">
        <w:t xml:space="preserve"> and </w:t>
      </w:r>
      <w:r w:rsidR="002020D9">
        <w:t>Developer</w:t>
      </w:r>
      <w:r>
        <w:t>.</w:t>
      </w: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by </w:t>
      </w:r>
      <w:r w:rsidR="002020D9">
        <w:rPr>
          <w:rFonts w:cs="Arial"/>
          <w:szCs w:val="22"/>
        </w:rPr>
        <w:t xml:space="preserve">production test </w:t>
      </w:r>
      <w:r>
        <w:rPr>
          <w:rFonts w:cs="Arial"/>
          <w:szCs w:val="22"/>
        </w:rPr>
        <w:t>operator selection</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by operator selection in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 enable</w:t>
      </w:r>
      <w:r w:rsidR="00CC215E">
        <w:rPr>
          <w:rFonts w:cs="Arial"/>
          <w:szCs w:val="22"/>
        </w:rPr>
        <w:t>d configuration</w:t>
      </w:r>
      <w:r w:rsidR="002F6F77">
        <w:rPr>
          <w:rFonts w:cs="Arial"/>
          <w:szCs w:val="22"/>
        </w:rPr>
        <w:t>.</w:t>
      </w:r>
    </w:p>
    <w:p w14:paraId="392D91CA" w14:textId="77777777" w:rsidR="00432382" w:rsidRDefault="00432382" w:rsidP="00432382">
      <w:pPr>
        <w:pStyle w:val="ListParagraph"/>
        <w:spacing w:before="120"/>
        <w:ind w:left="1440"/>
        <w:rPr>
          <w:rFonts w:cs="Arial"/>
          <w:szCs w:val="22"/>
        </w:rPr>
      </w:pPr>
    </w:p>
    <w:p w14:paraId="4ABD3CDC" w14:textId="1AA01EEB" w:rsidR="00DB3F1B" w:rsidRPr="00DB3F1B" w:rsidRDefault="00DB3F1B">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lastRenderedPageBreak/>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t xml:space="preserve">To Test both the User and Maintenance Mode in the Development environment, </w:t>
      </w:r>
      <w:r w:rsidR="00906B23">
        <w:t>n</w:t>
      </w:r>
      <w:r w:rsidR="002F6F77">
        <w:t>avigate to</w:t>
      </w:r>
      <w:proofErr w:type="gramStart"/>
      <w:r w:rsidR="002F6F77">
        <w:t xml:space="preserve"> ..</w:t>
      </w:r>
      <w:proofErr w:type="gramEnd"/>
      <w:r w:rsidR="002F6F77">
        <w:t xml:space="preserve">\PWC-OLS\ and double 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w:t>
      </w:r>
      <w:r w:rsidR="002F6F77">
        <w:t>elect the Maintenance from the Mode dropdown</w:t>
      </w:r>
      <w:r>
        <w:t>, run the application</w:t>
      </w:r>
      <w:r w:rsidR="002F6F77">
        <w:t>.</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 xml:space="preserve">If testing only the using the </w:t>
      </w:r>
      <w:r w:rsidRPr="00CB3A3F">
        <w:rPr>
          <w:rStyle w:val="StepChar"/>
        </w:rPr>
        <w:t>Simulate</w:t>
      </w:r>
      <w:r>
        <w:rPr>
          <w:rStyle w:val="StepChar"/>
        </w:rPr>
        <w:t xml:space="preserve"> method P</w:t>
      </w:r>
      <w:r w:rsidRPr="00CB3A3F">
        <w:rPr>
          <w:rStyle w:val="StepChar"/>
        </w:rPr>
        <w:t xml:space="preserve">roceed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rsidP="00E3661D">
      <w:pPr>
        <w:pStyle w:val="Requirement"/>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w:t>
      </w:r>
      <w:proofErr w:type="gramStart"/>
      <w:r w:rsidR="00543DA2">
        <w:t xml:space="preserve">one)   </w:t>
      </w:r>
      <w:proofErr w:type="gramEnd"/>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 with color coded clip leads is available</w:t>
      </w:r>
    </w:p>
    <w:p w14:paraId="512754E2" w14:textId="16A011A2" w:rsidR="006F17D7" w:rsidRDefault="006F17D7" w:rsidP="000D3871">
      <w:pPr>
        <w:pStyle w:val="checkbox"/>
      </w:pPr>
      <w:r>
        <w:rPr>
          <w:rFonts w:cs="Arial"/>
        </w:rPr>
        <w:t>Precision DC power supple set to 24</w:t>
      </w:r>
      <w:proofErr w:type="gramStart"/>
      <w:r>
        <w:rPr>
          <w:rFonts w:cs="Arial"/>
        </w:rPr>
        <w:t>Vdc @</w:t>
      </w:r>
      <w:proofErr w:type="gramEnd"/>
      <w:r>
        <w:rPr>
          <w:rFonts w:cs="Arial"/>
        </w:rPr>
        <w:t xml:space="preserve">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lastRenderedPageBreak/>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lights </w:t>
      </w:r>
      <w:r w:rsidR="00555820">
        <w:t>is</w:t>
      </w:r>
      <w:r>
        <w:t xml:space="preserve">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Instruments</w:t>
      </w:r>
      <w:r>
        <w:t xml:space="preserve"> status light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53717C" w:rsidRDefault="00465454" w:rsidP="000D3871">
      <w:pPr>
        <w:pStyle w:val="Step"/>
        <w:rPr>
          <w:highlight w:val="cyan"/>
        </w:rPr>
      </w:pPr>
      <w:r w:rsidRPr="0053717C">
        <w:rPr>
          <w:highlight w:val="cyan"/>
        </w:rPr>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lastRenderedPageBreak/>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83" w:name="_Toc238559835"/>
      <w:r>
        <w:t>Instrument</w:t>
      </w:r>
      <w:r w:rsidR="00733D68">
        <w:t xml:space="preserve"> Inputs:</w:t>
      </w:r>
      <w:bookmarkEnd w:id="283"/>
    </w:p>
    <w:p w14:paraId="000B4856" w14:textId="61C18524" w:rsidR="0064065C" w:rsidRPr="00DB3F1B" w:rsidRDefault="006F6E8F" w:rsidP="00E3661D">
      <w:pPr>
        <w:pStyle w:val="Requirement"/>
        <w:rPr>
          <w:highlight w:val="cyan"/>
        </w:rPr>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rsidRPr="00DB3F1B">
        <w:rPr>
          <w:highlight w:val="cyan"/>
        </w:rPr>
        <w:t>ChA and ChB resistance measurement 0-1700</w:t>
      </w:r>
      <w:r w:rsidRPr="00DB3F1B">
        <w:rPr>
          <w:highlight w:val="cyan"/>
        </w:rPr>
        <w:sym w:font="Symbol" w:char="F057"/>
      </w:r>
      <w:r w:rsidRPr="00DB3F1B">
        <w:rPr>
          <w:highlight w:val="cyan"/>
        </w:rPr>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w:t>
      </w:r>
      <w:proofErr w:type="gramStart"/>
      <w:r>
        <w:t>the VOM</w:t>
      </w:r>
      <w:proofErr w:type="gramEnd"/>
      <w:r>
        <w:t xml:space="preserve">, measure and record the </w:t>
      </w:r>
      <w:r w:rsidRPr="00762DC3">
        <w:rPr>
          <w:rFonts w:asciiTheme="majorHAnsi" w:hAnsiTheme="majorHAnsi"/>
          <w:i/>
          <w:iCs/>
        </w:rPr>
        <w:t>Ref</w:t>
      </w:r>
      <w:r>
        <w:t xml:space="preserv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w:t>
      </w:r>
      <w:r>
        <w:t xml:space="preserve">Reading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w:t>
      </w:r>
      <w:proofErr w:type="gramStart"/>
      <w:r>
        <w:t xml:space="preserve">B  </w:t>
      </w:r>
      <w:r w:rsidRPr="00464CDA">
        <w:t>100</w:t>
      </w:r>
      <w:proofErr w:type="gramEnd"/>
      <w:r w:rsidRPr="00464CDA">
        <w:sym w:font="Symbol" w:char="F057"/>
      </w:r>
      <w:r w:rsidRPr="00464CDA">
        <w:t xml:space="preserve"> reference </w:t>
      </w:r>
      <w:r>
        <w:t xml:space="preserve">Reading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w:t>
      </w:r>
      <w:r>
        <w:t xml:space="preserve">Reading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w:t>
      </w:r>
      <w:proofErr w:type="gramStart"/>
      <w:r>
        <w:t xml:space="preserve">B  </w:t>
      </w:r>
      <w:r w:rsidRPr="00464CDA">
        <w:t>1</w:t>
      </w:r>
      <w:proofErr w:type="gramEnd"/>
      <w:r>
        <w:t>k</w:t>
      </w:r>
      <w:r w:rsidRPr="00464CDA">
        <w:sym w:font="Symbol" w:char="F057"/>
      </w:r>
      <w:r w:rsidRPr="00464CDA">
        <w:t xml:space="preserve"> reference </w:t>
      </w:r>
      <w:r>
        <w:t xml:space="preserve">Reading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lastRenderedPageBreak/>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7879F446" w14:textId="13538BBC" w:rsidR="00C90759" w:rsidRDefault="00C90759" w:rsidP="00C90759">
      <w:pPr>
        <w:jc w:val="center"/>
      </w:pPr>
    </w:p>
    <w:p w14:paraId="052CC6E7" w14:textId="4F0E9FDD" w:rsidR="00C90759" w:rsidRDefault="00C90759" w:rsidP="00C90759">
      <w:pPr>
        <w:pStyle w:val="Caption"/>
      </w:pPr>
      <w:r w:rsidRPr="00424F5B">
        <w:rPr>
          <w:highlight w:val="cyan"/>
        </w:rPr>
        <w:t>Reference Resistors and Measurement Readout.</w:t>
      </w:r>
    </w:p>
    <w:p w14:paraId="4D2E7AEB" w14:textId="77777777" w:rsidR="00241874" w:rsidRDefault="00241874" w:rsidP="00241874"/>
    <w:p w14:paraId="1F965423" w14:textId="77777777" w:rsidR="00677400" w:rsidRDefault="00677400" w:rsidP="00241874"/>
    <w:p w14:paraId="11FDEB8B" w14:textId="77777777" w:rsidR="00677400" w:rsidRDefault="00677400" w:rsidP="00241874"/>
    <w:p w14:paraId="5B0A7E5A" w14:textId="77777777" w:rsidR="00677400" w:rsidRDefault="00677400" w:rsidP="00241874"/>
    <w:p w14:paraId="1D59D029" w14:textId="77777777" w:rsidR="00677400" w:rsidRDefault="00677400" w:rsidP="00241874"/>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t>Both the 100</w:t>
      </w:r>
      <w:r>
        <w:sym w:font="Symbol" w:char="F057"/>
      </w:r>
      <w:r>
        <w:t xml:space="preserve"> and 1K</w:t>
      </w:r>
      <w:r>
        <w:sym w:font="Symbol" w:char="F057"/>
      </w:r>
      <w:r>
        <w:t xml:space="preserve"> Error for ChB is less than 1.0%.</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8913CD">
      <w:pPr>
        <w:ind w:left="1080"/>
      </w:pPr>
      <w:r>
        <w:t>Am</w:t>
      </w:r>
      <w:r w:rsidR="008913CD">
        <w:t xml:space="preserve">meter  </w:t>
      </w:r>
    </w:p>
    <w:p w14:paraId="3C9CD929" w14:textId="6ACB5413" w:rsidR="008913CD" w:rsidRDefault="00205B1F" w:rsidP="008913CD">
      <w:pPr>
        <w:pStyle w:val="Step"/>
        <w:numPr>
          <w:ilvl w:val="0"/>
          <w:numId w:val="0"/>
        </w:numPr>
        <w:ind w:left="720"/>
      </w:pPr>
      <w:r w:rsidRPr="00205B1F">
        <w:rPr>
          <w:highlight w:val="cyan"/>
        </w:rPr>
        <w:t>Needa to have 100 &amp; 1K resister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the current.  ___________________ mA</w:t>
      </w:r>
    </w:p>
    <w:p w14:paraId="38F41F08" w14:textId="5469C3CD" w:rsidR="002E29FE" w:rsidRPr="00176AAC" w:rsidRDefault="00176AAC" w:rsidP="00176AAC">
      <w:pPr>
        <w:pStyle w:val="checkbox"/>
        <w:rPr>
          <w:rFonts w:cs="Arial"/>
        </w:rPr>
      </w:pPr>
      <w:r>
        <w:t>The current reading for ChA was 14.693 between</w:t>
      </w:r>
      <w:r w:rsidRPr="006A78E8">
        <w:rPr>
          <w:rFonts w:cs="Arial"/>
        </w:rPr>
        <w:t xml:space="preserve"> 14.7</w:t>
      </w:r>
      <w:r>
        <w:rPr>
          <w:rFonts w:cs="Arial"/>
        </w:rPr>
        <w:t>0</w:t>
      </w:r>
      <w:r w:rsidRPr="006A78E8">
        <w:rPr>
          <w:rFonts w:cs="Arial"/>
        </w:rPr>
        <w:t>7</w:t>
      </w:r>
      <w:r>
        <w:rPr>
          <w:rFonts w:cs="Arial"/>
        </w:rPr>
        <w:t xml:space="preserve">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the current.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205B1F" w:rsidRDefault="00D571F9" w:rsidP="00E3661D">
      <w:pPr>
        <w:pStyle w:val="Requirement"/>
        <w:rPr>
          <w:highlight w:val="cyan"/>
        </w:rPr>
      </w:pPr>
      <w:r w:rsidRPr="00205B1F">
        <w:rPr>
          <w:highlight w:val="cyan"/>
        </w:rPr>
        <w:t>Resistance measurement calibration check shall be enforced monthly.</w:t>
      </w:r>
      <w:r w:rsidR="000F55EF" w:rsidRPr="00205B1F">
        <w:rPr>
          <w:highlight w:val="cyan"/>
        </w:rPr>
        <w:t xml:space="preserve"> Currently not implemented.</w:t>
      </w:r>
    </w:p>
    <w:p w14:paraId="70690BBE" w14:textId="5E706C50" w:rsidR="00205B1F" w:rsidRPr="00205B1F" w:rsidRDefault="00205B1F" w:rsidP="00205B1F">
      <w:pPr>
        <w:rPr>
          <w:highlight w:val="cyan"/>
        </w:rPr>
      </w:pPr>
      <w:r w:rsidRPr="00205B1F">
        <w:rPr>
          <w:highlight w:val="cyan"/>
        </w:rPr>
        <w:t>Annual</w:t>
      </w:r>
    </w:p>
    <w:p w14:paraId="70009B8B" w14:textId="77777777" w:rsidR="0088300E" w:rsidRDefault="0088300E" w:rsidP="00151E11"/>
    <w:p w14:paraId="3BA6FE77" w14:textId="264F0447" w:rsidR="005F4597" w:rsidRPr="005F4597" w:rsidRDefault="006F6E8F" w:rsidP="005F4597">
      <w:pPr>
        <w:pStyle w:val="Requirement"/>
        <w:rPr>
          <w:highlight w:val="yellow"/>
        </w:rPr>
      </w:pPr>
      <w:r w:rsidRPr="005F4597">
        <w:rPr>
          <w:highlight w:val="yellow"/>
        </w:rPr>
        <w:t>Level measurement (</w:t>
      </w:r>
      <w:r w:rsidR="00CB0EBB" w:rsidRPr="005F4597">
        <w:rPr>
          <w:highlight w:val="yellow"/>
        </w:rPr>
        <w:t xml:space="preserve">Process Variable </w:t>
      </w:r>
      <w:r w:rsidRPr="005F4597">
        <w:rPr>
          <w:highlight w:val="yellow"/>
        </w:rPr>
        <w:t>PV) 2.5 to 8.5 inches +/- 0.005”</w:t>
      </w:r>
    </w:p>
    <w:p w14:paraId="107CF5BF" w14:textId="77777777" w:rsidR="005F4597" w:rsidRDefault="005F4597">
      <w:pPr>
        <w:pStyle w:val="Step"/>
        <w:numPr>
          <w:ilvl w:val="0"/>
          <w:numId w:val="47"/>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238559836"/>
      <w:r>
        <w:t>Hardware Outputs:</w:t>
      </w:r>
      <w:bookmarkEnd w:id="296"/>
      <w:bookmarkEnd w:id="297"/>
    </w:p>
    <w:p w14:paraId="55E825A0" w14:textId="5253D3F7" w:rsidR="00CB0EBB" w:rsidRDefault="00CB0EBB" w:rsidP="00E3661D">
      <w:pPr>
        <w:pStyle w:val="Requirement"/>
      </w:pPr>
      <w:r>
        <w:t>Level control (Set Point SP) 2.5 to 8.</w:t>
      </w:r>
      <w:r w:rsidRPr="00476353">
        <w:rPr>
          <w:highlight w:val="yellow"/>
        </w:rPr>
        <w:t>5 inches +/- 0.00</w:t>
      </w:r>
      <w:r w:rsidR="00302915">
        <w:rPr>
          <w:highlight w:val="yellow"/>
        </w:rPr>
        <w:t>5</w:t>
      </w:r>
      <w:r w:rsidRPr="00476353">
        <w:rPr>
          <w:highlight w:val="yellow"/>
        </w:rPr>
        <w:t>”</w:t>
      </w:r>
    </w:p>
    <w:p w14:paraId="790A5867" w14:textId="77777777" w:rsidR="005F4597" w:rsidRDefault="005F4597">
      <w:pPr>
        <w:pStyle w:val="Step"/>
        <w:numPr>
          <w:ilvl w:val="0"/>
          <w:numId w:val="49"/>
        </w:numPr>
      </w:pPr>
      <w:r>
        <w:t xml:space="preserve">Run the MLOI app. </w:t>
      </w:r>
    </w:p>
    <w:p w14:paraId="1CEE557D" w14:textId="77777777" w:rsidR="005F4597" w:rsidRDefault="005F4597" w:rsidP="005F4597">
      <w:pPr>
        <w:pStyle w:val="checkbox"/>
      </w:pPr>
      <w:r>
        <w:t xml:space="preserve">Select </w:t>
      </w:r>
      <w:proofErr w:type="gramStart"/>
      <w:r>
        <w:t>Pre-Pot</w:t>
      </w:r>
      <w:proofErr w:type="gramEnd"/>
      <w:r>
        <w:t xml:space="preserve">,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9"/>
        </w:numPr>
      </w:pPr>
      <w:r>
        <w:t>Check Level Accuracy measured in Level PV vs Level SP</w:t>
      </w:r>
    </w:p>
    <w:p w14:paraId="2BAFF44D" w14:textId="77777777" w:rsidR="005F4597" w:rsidRDefault="005F4597" w:rsidP="005F4597">
      <w:pPr>
        <w:pStyle w:val="checkbox"/>
      </w:pPr>
      <w:r>
        <w:t xml:space="preserve">Change the set point, Level </w:t>
      </w:r>
      <w:proofErr w:type="gramStart"/>
      <w:r>
        <w:t>SP</w:t>
      </w:r>
      <w:proofErr w:type="gramEnd"/>
      <w:r>
        <w:t xml:space="preserve"> to a Test Level between 2.5 and 8.5</w:t>
      </w:r>
    </w:p>
    <w:p w14:paraId="183C0737" w14:textId="77777777" w:rsidR="005F4597" w:rsidRDefault="005F4597" w:rsidP="005F4597">
      <w:pPr>
        <w:pStyle w:val="checkbox"/>
      </w:pPr>
      <w:r>
        <w:t>Verify the Pump Speed indicates speeds of FAST, SLOW, CREEP and IDLE. NOTE: the Pump Speed may hunt between CREEEP and IDLE for several cycles.</w:t>
      </w:r>
    </w:p>
    <w:p w14:paraId="51ED8945" w14:textId="77777777" w:rsidR="005F4597" w:rsidRDefault="005F4597" w:rsidP="005F4597">
      <w:pPr>
        <w:pStyle w:val="checkbox"/>
      </w:pPr>
      <w:r>
        <w:t>Verify eventually the Pump Speed indicates STOP and the motor is stopped (</w:t>
      </w:r>
      <w:proofErr w:type="spellStart"/>
      <w:r>
        <w:t>ie</w:t>
      </w:r>
      <w:proofErr w:type="spellEnd"/>
      <w:r>
        <w:t xml:space="preserv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8"/>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Pr="00543DA2" w:rsidRDefault="00F31BAA" w:rsidP="005F4597">
      <w:pPr>
        <w:pStyle w:val="ZPara"/>
      </w:pPr>
    </w:p>
    <w:p w14:paraId="180548B4" w14:textId="382EE62F" w:rsidR="00476353" w:rsidRDefault="00476353" w:rsidP="00476353">
      <w:pPr>
        <w:pStyle w:val="Requirement"/>
      </w:pPr>
      <w:r>
        <w:t>Pump back flow shall be prevented.</w:t>
      </w:r>
    </w:p>
    <w:p w14:paraId="6A1F37E9" w14:textId="31841B06" w:rsidR="005F4597" w:rsidRDefault="005F4597">
      <w:pPr>
        <w:pStyle w:val="Step"/>
        <w:numPr>
          <w:ilvl w:val="0"/>
          <w:numId w:val="50"/>
        </w:numPr>
      </w:pPr>
      <w:r>
        <w:t xml:space="preserve">Open the Cabinet then Run the MLOI app. </w:t>
      </w:r>
    </w:p>
    <w:p w14:paraId="4AB0E087" w14:textId="77777777" w:rsidR="005F4597" w:rsidRDefault="005F4597" w:rsidP="005F4597">
      <w:pPr>
        <w:pStyle w:val="checkbox"/>
      </w:pPr>
      <w:r>
        <w:lastRenderedPageBreak/>
        <w:t xml:space="preserve">Select </w:t>
      </w:r>
      <w:proofErr w:type="gramStart"/>
      <w:r>
        <w:t>Pre-Pot</w:t>
      </w:r>
      <w:proofErr w:type="gramEnd"/>
      <w:r>
        <w:t xml:space="preserve">,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1"/>
        </w:numPr>
      </w:pPr>
      <w:r>
        <w:t>Check the operation of the back flow preventer valve</w:t>
      </w:r>
    </w:p>
    <w:p w14:paraId="6EA82D1B" w14:textId="3B55F1C8" w:rsidR="005F4597" w:rsidRDefault="005F4597" w:rsidP="005F4597">
      <w:pPr>
        <w:pStyle w:val="checkbox"/>
      </w:pPr>
      <w:r>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 xml:space="preserve">Verify the Valve </w:t>
      </w:r>
      <w:proofErr w:type="gramStart"/>
      <w:r w:rsidRPr="00677D15">
        <w:t>SSR  red</w:t>
      </w:r>
      <w:proofErr w:type="gramEnd"/>
      <w:r w:rsidRPr="00677D15">
        <w:t xml:space="preserve"> light is OFF while Pump Spee</w:t>
      </w:r>
      <w:r w:rsidR="00677D15">
        <w:t>d</w:t>
      </w:r>
      <w:r w:rsidRPr="00677D15">
        <w:t xml:space="preserve"> is NOT STOP</w:t>
      </w:r>
    </w:p>
    <w:p w14:paraId="6C69CE8B" w14:textId="43B6B1E8" w:rsidR="00677D15" w:rsidRDefault="00677D15" w:rsidP="00677D15">
      <w:pPr>
        <w:pStyle w:val="checkbox"/>
      </w:pPr>
      <w:r>
        <w:t xml:space="preserve">Verify the Valve </w:t>
      </w:r>
      <w:proofErr w:type="gramStart"/>
      <w:r>
        <w:t>SSR  red</w:t>
      </w:r>
      <w:proofErr w:type="gramEnd"/>
      <w:r>
        <w:t xml:space="preserve"> light is ON when Pump Speed is STOP.</w:t>
      </w:r>
    </w:p>
    <w:p w14:paraId="1B64564A" w14:textId="77777777" w:rsidR="00677D15" w:rsidRDefault="00677D15" w:rsidP="00677D15">
      <w:pPr>
        <w:pStyle w:val="Step"/>
      </w:pPr>
      <w:r>
        <w:t xml:space="preserve">Repeat Step 2 for several Level </w:t>
      </w:r>
      <w:proofErr w:type="gramStart"/>
      <w:r>
        <w:t>SP  values</w:t>
      </w:r>
      <w:proofErr w:type="gramEnd"/>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1656DC1E" w14:textId="0E0C7893" w:rsidR="009236F7" w:rsidRDefault="009236F7" w:rsidP="009236F7">
      <w:pPr>
        <w:pStyle w:val="Requirement"/>
      </w:pPr>
      <w:r>
        <w:t xml:space="preserve">A Pump E-Stop </w:t>
      </w:r>
      <w:proofErr w:type="gramStart"/>
      <w:r>
        <w:t>shall</w:t>
      </w:r>
      <w:proofErr w:type="gramEnd"/>
      <w:r>
        <w:t xml:space="preserve"> be provided.</w:t>
      </w:r>
    </w:p>
    <w:p w14:paraId="6220BB0A" w14:textId="1B3BBFE3" w:rsidR="009236F7" w:rsidRDefault="009236F7" w:rsidP="009236F7">
      <w:r>
        <w:t>NOTE: The Pololu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2"/>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2"/>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3"/>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 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End w:id="298"/>
      <w:bookmarkEnd w:id="299"/>
      <w:bookmarkEnd w:id="300"/>
      <w:bookmarkEnd w:id="301"/>
      <w:bookmarkEnd w:id="302"/>
      <w:bookmarkEnd w:id="303"/>
      <w:bookmarkEnd w:id="304"/>
      <w:bookmarkEnd w:id="305"/>
      <w:bookmarkEnd w:id="306"/>
      <w:bookmarkEnd w:id="307"/>
      <w:bookmarkEnd w:id="308"/>
    </w:p>
    <w:p w14:paraId="1EB4D2E2" w14:textId="73CF91A5" w:rsidR="00C776AE" w:rsidRDefault="00C776AE" w:rsidP="00C776AE">
      <w:r>
        <w:lastRenderedPageBreak/>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10" w:name="_Toc238559837"/>
      <w:r>
        <w:lastRenderedPageBreak/>
        <w:t xml:space="preserve">Production </w:t>
      </w:r>
      <w:r w:rsidR="0064065C">
        <w:t>HMI:</w:t>
      </w:r>
      <w:bookmarkEnd w:id="309"/>
      <w:bookmarkEnd w:id="310"/>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 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rsidP="00DE34EB">
      <w:pPr>
        <w:pStyle w:val="Requirement"/>
      </w:pPr>
      <w:r>
        <w:t xml:space="preserve">Shall provide a means to check and set the Level Zero point daily. </w:t>
      </w:r>
    </w:p>
    <w:p w14:paraId="11A9B892" w14:textId="460A8EDB"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22"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lastRenderedPageBreak/>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rsidP="00F51AA3">
      <w:pPr>
        <w:pStyle w:val="Requirement"/>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5"/>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6"/>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6"/>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lastRenderedPageBreak/>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pPr>
        <w:pStyle w:val="Step"/>
        <w:numPr>
          <w:ilvl w:val="0"/>
          <w:numId w:val="46"/>
        </w:numPr>
      </w:pPr>
      <w:r>
        <w:t>With the Registry’s Level Cal Date Set to any date but today’s date.</w:t>
      </w:r>
    </w:p>
    <w:p w14:paraId="7BB85301" w14:textId="6373B79B" w:rsidR="005F1B76" w:rsidRDefault="005F1B76" w:rsidP="005F1B76">
      <w:pPr>
        <w:pStyle w:val="checkbox"/>
      </w:pPr>
      <w:r>
        <w:t>Perform Step 2 with entering test today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rsidP="00BF4556">
      <w:pPr>
        <w:pStyle w:val="Requirement"/>
      </w:pPr>
      <w:r>
        <w:t xml:space="preserve">Shall provide a means to check correct application version is used with the selected Configuration File. </w:t>
      </w:r>
    </w:p>
    <w:p w14:paraId="69D05DD7" w14:textId="16622B66" w:rsidR="00D15CDB" w:rsidRDefault="00D15CDB">
      <w:pPr>
        <w:pStyle w:val="Step"/>
        <w:numPr>
          <w:ilvl w:val="0"/>
          <w:numId w:val="43"/>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 xml:space="preserve">Cell B50) to be some version number </w:t>
      </w:r>
      <w:proofErr w:type="spellStart"/>
      <w:r>
        <w:t>ie</w:t>
      </w:r>
      <w:proofErr w:type="spellEnd"/>
      <w:r>
        <w:t xml:space="preserv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4"/>
        </w:numPr>
      </w:pPr>
      <w:r w:rsidRPr="00814781">
        <w:t xml:space="preserve">Close the Office file. </w:t>
      </w:r>
    </w:p>
    <w:p w14:paraId="1ED7E635" w14:textId="73D17FA6" w:rsidR="00814781" w:rsidRPr="00814781" w:rsidRDefault="00814781">
      <w:pPr>
        <w:pStyle w:val="checkbox"/>
        <w:numPr>
          <w:ilvl w:val="0"/>
          <w:numId w:val="44"/>
        </w:numPr>
      </w:pPr>
      <w:r w:rsidRPr="00814781">
        <w:t xml:space="preserve">In File Explorer, right-click the </w:t>
      </w:r>
      <w:proofErr w:type="gramStart"/>
      <w:r w:rsidRPr="00814781">
        <w:t>file</w:t>
      </w:r>
      <w:proofErr w:type="gramEnd"/>
      <w:r w:rsidRPr="00814781">
        <w:t>.</w:t>
      </w:r>
    </w:p>
    <w:p w14:paraId="5BA73F64" w14:textId="3A00BF27" w:rsidR="00814781" w:rsidRPr="00814781" w:rsidRDefault="00814781">
      <w:pPr>
        <w:pStyle w:val="checkbox"/>
        <w:numPr>
          <w:ilvl w:val="0"/>
          <w:numId w:val="44"/>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4"/>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4"/>
        </w:numPr>
      </w:pPr>
      <w:r w:rsidRPr="00814781">
        <w:t xml:space="preserve">Check </w:t>
      </w:r>
      <w:r w:rsidRPr="00814781">
        <w:rPr>
          <w:b/>
          <w:bCs/>
        </w:rPr>
        <w:t>Unblock</w:t>
      </w:r>
      <w:r w:rsidRPr="00814781">
        <w:t>.</w:t>
      </w:r>
    </w:p>
    <w:p w14:paraId="385F1A1C" w14:textId="06F37557" w:rsidR="00D15CDB" w:rsidRDefault="00D15CDB" w:rsidP="00D15CDB">
      <w:pPr>
        <w:pStyle w:val="checkbox"/>
      </w:pPr>
      <w:r>
        <w:t xml:space="preserve">Save the </w:t>
      </w:r>
      <w:proofErr w:type="spellStart"/>
      <w:r>
        <w:t>Config</w:t>
      </w:r>
      <w:r w:rsidR="00814781">
        <w:t>File.xlmx</w:t>
      </w:r>
      <w:proofErr w:type="spellEnd"/>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3"/>
        </w:numPr>
      </w:pPr>
      <w:r>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 xml:space="preserve">Verify that Version mismatch warning is displayed with Expected Version is the value entered above </w:t>
      </w:r>
      <w:proofErr w:type="spellStart"/>
      <w:r>
        <w:t>ie</w:t>
      </w:r>
      <w:proofErr w:type="spellEnd"/>
      <w:r>
        <w:t xml:space="preserv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 xml:space="preserve">Verify that Version mismatch warning is displayed with Expected Version is the value entered above </w:t>
      </w:r>
      <w:proofErr w:type="spellStart"/>
      <w:r w:rsidRPr="00166B01">
        <w:t>ie</w:t>
      </w:r>
      <w:proofErr w:type="spellEnd"/>
      <w:r w:rsidRPr="00166B01">
        <w:t xml:space="preserve"> 00.11.22.33 and Found Version is the Version of the MLOI app.</w:t>
      </w:r>
    </w:p>
    <w:p w14:paraId="7BB71D5D" w14:textId="1A36F591" w:rsidR="00166B01" w:rsidRDefault="00166B01" w:rsidP="00166B01">
      <w:pPr>
        <w:pStyle w:val="checkbox"/>
      </w:pPr>
      <w:r>
        <w:lastRenderedPageBreak/>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3"/>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4D25B2F1" w14:textId="77777777" w:rsidR="00AC2D9B" w:rsidRDefault="00AC2D9B" w:rsidP="00AC2D9B">
      <w:pPr>
        <w:pStyle w:val="checkbox"/>
        <w:numPr>
          <w:ilvl w:val="0"/>
          <w:numId w:val="0"/>
        </w:numPr>
        <w:ind w:left="1267"/>
      </w:pPr>
    </w:p>
    <w:p w14:paraId="781F6B9C" w14:textId="77777777" w:rsidR="00AC2D9B" w:rsidRDefault="00AC2D9B" w:rsidP="00AC2D9B"/>
    <w:p w14:paraId="68703322" w14:textId="77777777" w:rsidR="00AC2D9B" w:rsidRDefault="00AC2D9B" w:rsidP="00AC2D9B">
      <w:pPr>
        <w:pStyle w:val="ZPara"/>
      </w:pPr>
      <w:r>
        <w:t>Tester   __________________      Date ______________       PASS      FAIL</w:t>
      </w:r>
    </w:p>
    <w:p w14:paraId="278967F5" w14:textId="6E89FEA4" w:rsidR="00845652" w:rsidRPr="00E23625" w:rsidRDefault="00845652" w:rsidP="00845652">
      <w:pPr>
        <w:rPr>
          <w:rFonts w:cs="Arial"/>
          <w:kern w:val="2"/>
          <w:szCs w:val="22"/>
          <w14:ligatures w14:val="standardContextual"/>
        </w:rPr>
      </w:pPr>
    </w:p>
    <w:p w14:paraId="6AE6377B" w14:textId="77777777" w:rsidR="00845652" w:rsidRDefault="00845652" w:rsidP="00693CF6"/>
    <w:p w14:paraId="573B7F76" w14:textId="77777777" w:rsidR="008A1B1E" w:rsidRDefault="008A1B1E" w:rsidP="008A1B1E">
      <w:pPr>
        <w:pStyle w:val="Requirement"/>
      </w:pPr>
      <w:proofErr w:type="gramStart"/>
      <w:r>
        <w:t>Shall</w:t>
      </w:r>
      <w:proofErr w:type="gramEnd"/>
      <w:r>
        <w:t xml:space="preserve"> not require operator to enter redundant information.</w:t>
      </w: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183C598F">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on the dropdown </w:t>
      </w:r>
      <w:r w:rsidR="00961B04">
        <w:t>then</w:t>
      </w:r>
      <w:r>
        <w:t xml:space="preserve">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w:t>
      </w:r>
      <w:proofErr w:type="gramStart"/>
      <w:r w:rsidR="00706280">
        <w:t>name</w:t>
      </w:r>
      <w:proofErr w:type="gramEnd"/>
      <w:r w:rsidR="006805DD">
        <w:t xml:space="preserve"> then </w:t>
      </w:r>
      <w:r w:rsidR="00706280">
        <w:t>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w:t>
      </w:r>
      <w:r w:rsidR="00650358">
        <w:t xml:space="preserve">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lastRenderedPageBreak/>
        <w:t xml:space="preserve">CANCEL,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w:t>
      </w:r>
      <w:proofErr w:type="spellStart"/>
      <w:r w:rsidR="00771265">
        <w:t>PreFill</w:t>
      </w:r>
      <w:proofErr w:type="spellEnd"/>
      <w:r w:rsidR="00771265">
        <w:t>” light lighted GREEN, Click OK</w:t>
      </w:r>
    </w:p>
    <w:p w14:paraId="1F6B2538" w14:textId="7A2EFB2F" w:rsidR="00771265" w:rsidRDefault="00771265" w:rsidP="00970F67">
      <w:pPr>
        <w:pStyle w:val="checkbox"/>
      </w:pPr>
      <w:r>
        <w:t xml:space="preserve">Verify the Program starts and “Pre-Fill is indicated in the TEST State Out box. </w:t>
      </w:r>
    </w:p>
    <w:p w14:paraId="74FB4316" w14:textId="4E8FCDAC" w:rsidR="00771265" w:rsidRDefault="00771265" w:rsidP="00771265">
      <w:pPr>
        <w:ind w:left="1267"/>
      </w:pPr>
      <w:r>
        <w:rPr>
          <w:noProof/>
        </w:rPr>
        <w:drawing>
          <wp:inline distT="0" distB="0" distL="0" distR="0" wp14:anchorId="7DD215CC" wp14:editId="2DFCC3BF">
            <wp:extent cx="2262850" cy="942428"/>
            <wp:effectExtent l="0" t="0" r="4445"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7361" cy="952636"/>
                    </a:xfrm>
                    <a:prstGeom prst="rect">
                      <a:avLst/>
                    </a:prstGeom>
                    <a:noFill/>
                  </pic:spPr>
                </pic:pic>
              </a:graphicData>
            </a:graphic>
          </wp:inline>
        </w:drawing>
      </w:r>
    </w:p>
    <w:p w14:paraId="09877E16" w14:textId="77777777" w:rsidR="00771265" w:rsidRDefault="00771265" w:rsidP="00771265">
      <w:pPr>
        <w:ind w:left="1267"/>
      </w:pP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w:t>
      </w:r>
      <w:proofErr w:type="spellStart"/>
      <w:r>
        <w:t>PreFill</w:t>
      </w:r>
      <w:proofErr w:type="spellEnd"/>
      <w:r>
        <w:t>” light to turn is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proofErr w:type="gramStart"/>
      <w:r>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lastRenderedPageBreak/>
        <w:t xml:space="preserve"> </w:t>
      </w:r>
      <w:r w:rsidR="004F421C">
        <w:rPr>
          <w:noProof/>
        </w:rPr>
        <w:drawing>
          <wp:inline distT="0" distB="0" distL="0" distR="0" wp14:anchorId="3A7469A1" wp14:editId="0D86A75A">
            <wp:extent cx="4324009" cy="21145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51806" cy="2128143"/>
                    </a:xfrm>
                    <a:prstGeom prst="rect">
                      <a:avLst/>
                    </a:prstGeom>
                    <a:noFill/>
                  </pic:spPr>
                </pic:pic>
              </a:graphicData>
            </a:graphic>
          </wp:inline>
        </w:drawing>
      </w:r>
    </w:p>
    <w:p w14:paraId="17A7A172" w14:textId="4C2BE052" w:rsidR="004F421C" w:rsidRDefault="004F421C" w:rsidP="004F421C">
      <w:pPr>
        <w:jc w:val="center"/>
      </w:pP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2ABAF134" w14:textId="77777777" w:rsidR="004F421C" w:rsidRPr="00543DA2" w:rsidRDefault="004F421C" w:rsidP="004F421C">
      <w:pPr>
        <w:pStyle w:val="ZPara"/>
      </w:pPr>
      <w:r>
        <w:t xml:space="preserve">Tester   __________________      Date ______________       PASS      </w:t>
      </w:r>
      <w:r w:rsidRPr="00543DA2">
        <w:t>FAIL</w:t>
      </w:r>
    </w:p>
    <w:p w14:paraId="060A4695" w14:textId="77777777" w:rsidR="004F421C" w:rsidRDefault="004F421C" w:rsidP="004F421C">
      <w:pPr>
        <w:pStyle w:val="checkbox"/>
        <w:numPr>
          <w:ilvl w:val="0"/>
          <w:numId w:val="0"/>
        </w:numPr>
        <w:ind w:left="1267"/>
      </w:pPr>
    </w:p>
    <w:p w14:paraId="359EC613" w14:textId="77777777" w:rsidR="008C4D8F" w:rsidRDefault="008C4D8F" w:rsidP="008A0AF9">
      <w:pPr>
        <w:ind w:left="907"/>
      </w:pPr>
    </w:p>
    <w:p w14:paraId="32161BD9" w14:textId="77777777" w:rsidR="008C4D8F" w:rsidRDefault="008C4D8F" w:rsidP="008A0AF9">
      <w:pPr>
        <w:ind w:left="907"/>
      </w:pPr>
    </w:p>
    <w:p w14:paraId="6191F5C0" w14:textId="3AC39AA6" w:rsidR="008A0AF9" w:rsidRDefault="008A0AF9" w:rsidP="008A0AF9">
      <w:pPr>
        <w:pStyle w:val="Requirement"/>
      </w:pPr>
      <w:r>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right clicked and “</w:t>
      </w:r>
      <w:r>
        <w:t>Description</w:t>
      </w:r>
      <w:r w:rsidR="008A0AF9">
        <w:t xml:space="preserve"> &amp; Tip” is selected.</w:t>
      </w:r>
    </w:p>
    <w:p w14:paraId="6F7DA2C8" w14:textId="41BCE8E5" w:rsidR="001208CC" w:rsidRDefault="008C4D8F" w:rsidP="007A7C3F">
      <w:pPr>
        <w:pStyle w:val="checkbox"/>
      </w:pPr>
      <w:r>
        <w:rPr>
          <w:noProof/>
        </w:rPr>
        <w:drawing>
          <wp:anchor distT="0" distB="0" distL="114300" distR="114300" simplePos="0" relativeHeight="251663360" behindDoc="0" locked="0" layoutInCell="1" allowOverlap="1" wp14:anchorId="007F4EC7" wp14:editId="0A848058">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 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lastRenderedPageBreak/>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9"/>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rsidP="00C22D80">
      <w:pPr>
        <w:pStyle w:val="Requirement"/>
        <w:ind w:left="994" w:hanging="634"/>
      </w:pPr>
      <w:r w:rsidRPr="005D5497">
        <w:t>Shall provide a menu means to launch secondary methods.</w:t>
      </w:r>
    </w:p>
    <w:p w14:paraId="6F4E70B2" w14:textId="1CE5DC53" w:rsidR="00ED63CB" w:rsidRDefault="000C5F2C" w:rsidP="00037EC2">
      <w:pPr>
        <w:pStyle w:val="Requirement"/>
      </w:pPr>
      <w:r>
        <w:t xml:space="preserve">Shall provide a menu driven means to access features. </w:t>
      </w: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30" w:history="1">
        <w:hyperlink r:id="rId31"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lastRenderedPageBreak/>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lastRenderedPageBreak/>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w:t>
      </w:r>
      <w:proofErr w:type="spellStart"/>
      <w:r>
        <w:t>Cofig</w:t>
      </w:r>
      <w:proofErr w:type="spellEnd"/>
      <w:r>
        <w:t xml:space="preserve">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Parmas dialog is displayed.</w:t>
      </w:r>
    </w:p>
    <w:p w14:paraId="0BD84B22" w14:textId="2F383476" w:rsidR="008D7CC4" w:rsidRDefault="008D7CC4" w:rsidP="008D7CC4">
      <w:pPr>
        <w:pStyle w:val="checkbox"/>
      </w:pPr>
      <w:r>
        <w:t>Verify AI1 Slope, AI1 Offset, AI2 Slope, AI2 Offset, Laser Slope, Laser Offset and Lase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proofErr w:type="gramStart"/>
      <w:r>
        <w:t>Wait</w:t>
      </w:r>
      <w:proofErr w:type="gramEnd"/>
      <w:r>
        <w:t xml:space="preserve">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lastRenderedPageBreak/>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Navigate to &lt;</w:t>
      </w:r>
      <w:proofErr w:type="spellStart"/>
      <w:r>
        <w:t>Cofig</w:t>
      </w:r>
      <w:proofErr w:type="spellEnd"/>
      <w:r>
        <w:t xml:space="preserve">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lastRenderedPageBreak/>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w:t>
      </w:r>
      <w:proofErr w:type="gramStart"/>
      <w:r w:rsidRPr="008F4D62">
        <w:t>HELP_Instruction</w:t>
      </w:r>
      <w:r>
        <w:t>.pdf  to</w:t>
      </w:r>
      <w:proofErr w:type="gramEnd"/>
      <w:r>
        <w:t xml:space="preserve">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proofErr w:type="gramStart"/>
      <w:r w:rsidRPr="008F4D62">
        <w:t>HELP_Instruction</w:t>
      </w:r>
      <w:r>
        <w:t>.TST</w:t>
      </w:r>
      <w:proofErr w:type="spellEnd"/>
      <w:r>
        <w:t xml:space="preserve">  to</w:t>
      </w:r>
      <w:proofErr w:type="gramEnd"/>
      <w:r>
        <w:t xml:space="preserve">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 xml:space="preserve">Evaluate Help&gt;About menu </w:t>
      </w:r>
      <w:proofErr w:type="gramStart"/>
      <w:r>
        <w:t>item</w:t>
      </w:r>
      <w:proofErr w:type="gramEnd"/>
      <w:r>
        <w:t>.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4067B913" w14:textId="77777777" w:rsidR="008A1B1E" w:rsidRDefault="008A1B1E" w:rsidP="008A1B1E">
      <w:pPr>
        <w:pStyle w:val="checkbox"/>
      </w:pPr>
      <w:r>
        <w:t>Navigate to &lt;</w:t>
      </w:r>
      <w:proofErr w:type="spellStart"/>
      <w:r>
        <w:t>Cofig</w:t>
      </w:r>
      <w:proofErr w:type="spellEnd"/>
      <w:r>
        <w:t xml:space="preserve">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32"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w:t>
      </w:r>
      <w:proofErr w:type="spellStart"/>
      <w:r w:rsidR="008A1B1E">
        <w:t>Develpment</w:t>
      </w:r>
      <w:proofErr w:type="spellEnd"/>
      <w:r w:rsidR="008A1B1E">
        <w:t>)</w:t>
      </w:r>
    </w:p>
    <w:p w14:paraId="4F993311" w14:textId="2CDCEACB" w:rsidR="008A1B1E" w:rsidRDefault="008A1B1E" w:rsidP="008A1B1E">
      <w:pPr>
        <w:pStyle w:val="checkbox"/>
      </w:pPr>
      <w:r>
        <w:t xml:space="preserve">In </w:t>
      </w:r>
      <w:proofErr w:type="spellStart"/>
      <w:r>
        <w:t>Develpment</w:t>
      </w:r>
      <w:proofErr w:type="spellEnd"/>
      <w:r>
        <w:t xml:space="preserve">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lastRenderedPageBreak/>
        <w:t xml:space="preserve">Note the ConfigFile.xlsx file name then </w:t>
      </w:r>
      <w:proofErr w:type="gramStart"/>
      <w:r>
        <w:t>open</w:t>
      </w:r>
      <w:proofErr w:type="gramEnd"/>
      <w:r>
        <w:t xml:space="preserve"> the configured $ConfigFile.</w:t>
      </w:r>
    </w:p>
    <w:p w14:paraId="517B386F" w14:textId="77777777" w:rsidR="008A1B1E" w:rsidRDefault="008A1B1E" w:rsidP="008A1B1E">
      <w:pPr>
        <w:pStyle w:val="checkbox"/>
      </w:pPr>
      <w:r>
        <w:t>Navigate to &lt;</w:t>
      </w:r>
      <w:proofErr w:type="spellStart"/>
      <w:r>
        <w:t>Cofig</w:t>
      </w:r>
      <w:proofErr w:type="spellEnd"/>
      <w:r>
        <w:t xml:space="preserve">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rsidP="00C3639F">
      <w:pPr>
        <w:pStyle w:val="Requirement"/>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w:t>
      </w:r>
      <w:proofErr w:type="gramStart"/>
      <w:r>
        <w:t>:  There</w:t>
      </w:r>
      <w:proofErr w:type="gramEnd"/>
      <w:r>
        <w:t xml:space="preserve"> are two Test Types:</w:t>
      </w:r>
    </w:p>
    <w:p w14:paraId="185F546D" w14:textId="77777777" w:rsidR="00C3639F" w:rsidRDefault="00C3639F">
      <w:pPr>
        <w:pStyle w:val="ListParagraph"/>
        <w:numPr>
          <w:ilvl w:val="0"/>
          <w:numId w:val="54"/>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4"/>
        </w:numPr>
        <w:rPr>
          <w:b/>
          <w:bCs/>
        </w:rPr>
      </w:pPr>
      <w:r w:rsidRPr="007B4DD2">
        <w:rPr>
          <w:b/>
          <w:bCs/>
        </w:rPr>
        <w:t>Post-</w:t>
      </w:r>
      <w:proofErr w:type="gramStart"/>
      <w:r w:rsidRPr="007B4DD2">
        <w:rPr>
          <w:b/>
          <w:bCs/>
        </w:rPr>
        <w:t>Pot</w:t>
      </w:r>
      <w:r>
        <w:t xml:space="preserve">  This</w:t>
      </w:r>
      <w:proofErr w:type="gramEnd"/>
      <w:r>
        <w:t xml:space="preserve">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4"/>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w:t>
      </w:r>
      <w:proofErr w:type="gramStart"/>
      <w:r>
        <w:t>:  A</w:t>
      </w:r>
      <w:proofErr w:type="gramEnd"/>
      <w:r>
        <w:t xml:space="preserve">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rsidP="00451DD6">
      <w:pPr>
        <w:pStyle w:val="Requirement"/>
      </w:pPr>
      <w:r>
        <w:t>Shall display the current ChA and ChB measurement to 0.1</w:t>
      </w:r>
      <w:r>
        <w:sym w:font="Symbol" w:char="F057"/>
      </w:r>
    </w:p>
    <w:p w14:paraId="031EC71B" w14:textId="77777777" w:rsidR="00451DD6" w:rsidRDefault="00451DD6" w:rsidP="00451DD6">
      <w:pPr>
        <w:pStyle w:val="Requirement"/>
      </w:pPr>
      <w:r>
        <w:t>Shall display the level measurement to 0.001”</w:t>
      </w:r>
    </w:p>
    <w:p w14:paraId="4EC91A2B" w14:textId="10C83938" w:rsidR="00451DD6" w:rsidRDefault="00451DD6" w:rsidP="00451DD6">
      <w:pPr>
        <w:pStyle w:val="Requirement"/>
      </w:pPr>
      <w:r>
        <w:t xml:space="preserve">Shall provide time-based plot of </w:t>
      </w:r>
      <w:r w:rsidR="007D6E10">
        <w:t>resistance</w:t>
      </w:r>
      <w:r>
        <w:t xml:space="preserve"> for both ChA and ChB, and tank Level.</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lastRenderedPageBreak/>
              <w:t>Test</w:t>
            </w:r>
          </w:p>
        </w:tc>
        <w:tc>
          <w:tcPr>
            <w:tcW w:w="917" w:type="dxa"/>
          </w:tcPr>
          <w:p w14:paraId="56DC69F4" w14:textId="77777777" w:rsidR="00451DD6" w:rsidRPr="00BE2370" w:rsidRDefault="00451DD6"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t xml:space="preserve">Allow the Post Pot test to run for several moments to develop a data plot </w:t>
      </w:r>
      <w:r w:rsidR="003F22C9">
        <w:t>in the Test Progress Display</w:t>
      </w:r>
    </w:p>
    <w:p w14:paraId="2B46CD20" w14:textId="00AEDBB3" w:rsidR="003F22C9" w:rsidRDefault="00C53C96" w:rsidP="003F22C9">
      <w:pPr>
        <w:pStyle w:val="checkbox"/>
      </w:pPr>
      <w:r>
        <w:t xml:space="preserve">Verify Ch </w:t>
      </w:r>
      <w:proofErr w:type="gramStart"/>
      <w:r>
        <w:t>A</w:t>
      </w:r>
      <w:proofErr w:type="gramEnd"/>
      <w:r>
        <w:t xml:space="preserve">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 xml:space="preserve">Verify a white stairstep plot on the chart representing Ch </w:t>
      </w:r>
      <w:proofErr w:type="gramStart"/>
      <w:r>
        <w:t>A</w:t>
      </w:r>
      <w:proofErr w:type="gramEnd"/>
      <w:r>
        <w:t xml:space="preserve">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6"/>
        </w:numPr>
      </w:pPr>
      <w:r>
        <w:t>Skip to step 3 of Test Case 22.</w:t>
      </w:r>
    </w:p>
    <w:p w14:paraId="7BB5D47B" w14:textId="77777777" w:rsidR="000A40C4" w:rsidRPr="000A40C4" w:rsidRDefault="000A40C4" w:rsidP="000A40C4"/>
    <w:p w14:paraId="350E782D" w14:textId="77777777" w:rsidR="00451DD6" w:rsidRDefault="00451DD6" w:rsidP="00451DD6">
      <w:pPr>
        <w:pStyle w:val="Requirement"/>
      </w:pPr>
      <w:r>
        <w:t>Shall display the Pass/Fail status and progress of the test.</w:t>
      </w:r>
    </w:p>
    <w:p w14:paraId="35AACB61" w14:textId="77777777" w:rsidR="003F22C9" w:rsidRDefault="003F22C9">
      <w:pPr>
        <w:pStyle w:val="Step"/>
        <w:numPr>
          <w:ilvl w:val="0"/>
          <w:numId w:val="55"/>
        </w:numPr>
      </w:pPr>
      <w:r>
        <w:t>Disconnect the Instruments</w:t>
      </w:r>
    </w:p>
    <w:p w14:paraId="74492466" w14:textId="77777777" w:rsidR="003F22C9" w:rsidRDefault="003F22C9">
      <w:pPr>
        <w:pStyle w:val="Step"/>
        <w:numPr>
          <w:ilvl w:val="0"/>
          <w:numId w:val="55"/>
        </w:numPr>
      </w:pPr>
      <w:r>
        <w:lastRenderedPageBreak/>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5"/>
        </w:numPr>
      </w:pPr>
      <w:r>
        <w:t>Allow the Post Pot test to run for several moments to develop a Status Table in the Test Progress Display (shown above)</w:t>
      </w:r>
    </w:p>
    <w:p w14:paraId="20D2BD1D" w14:textId="66BFFE7B" w:rsidR="003F22C9" w:rsidRDefault="003F22C9" w:rsidP="003F22C9">
      <w:pPr>
        <w:pStyle w:val="checkbox"/>
      </w:pPr>
      <w:r>
        <w:t xml:space="preserve">Verify that Ch </w:t>
      </w:r>
      <w:proofErr w:type="gramStart"/>
      <w:r>
        <w:t>A</w:t>
      </w:r>
      <w:proofErr w:type="gramEnd"/>
      <w:r>
        <w:t xml:space="preserve">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proofErr w:type="gramStart"/>
      <w:r>
        <w:t>Wait</w:t>
      </w:r>
      <w:proofErr w:type="gramEnd"/>
      <w:r w:rsidR="00451DD6">
        <w:t xml:space="preserve"> the test </w:t>
      </w:r>
      <w:proofErr w:type="gramStart"/>
      <w:r w:rsidR="00451DD6">
        <w:t>is</w:t>
      </w:r>
      <w:proofErr w:type="gramEnd"/>
      <w:r w:rsidR="00451DD6">
        <w:t xml:space="preserve"> completed, (DONE state) </w:t>
      </w:r>
      <w:r>
        <w:t>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Default="00A2175C" w:rsidP="00E3661D">
      <w:pPr>
        <w:pStyle w:val="Requirement"/>
      </w:pPr>
      <w:r>
        <w:t xml:space="preserve">Shall provide </w:t>
      </w:r>
      <w:r w:rsidR="00691589">
        <w:t>a means to determine the initial PCB set depth.</w:t>
      </w:r>
    </w:p>
    <w:p w14:paraId="70B5704E" w14:textId="43F23168" w:rsidR="00B54E82" w:rsidRDefault="00691589" w:rsidP="00691589">
      <w:pPr>
        <w:pStyle w:val="Requirement"/>
      </w:pPr>
      <w:r>
        <w:t>Shall provide a means to determine sensor viability before potting process.</w:t>
      </w:r>
    </w:p>
    <w:p w14:paraId="2C1AE507" w14:textId="6AF785E9" w:rsidR="007B4DD2" w:rsidRDefault="007B4DD2">
      <w:pPr>
        <w:pStyle w:val="ListParagraph"/>
        <w:numPr>
          <w:ilvl w:val="0"/>
          <w:numId w:val="57"/>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8"/>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9"/>
        </w:numPr>
      </w:pPr>
      <w:r>
        <w:t>Disconnect the Instruments</w:t>
      </w:r>
    </w:p>
    <w:p w14:paraId="5D2B8E35" w14:textId="3687804A" w:rsidR="00351C22" w:rsidRDefault="00351C22" w:rsidP="00351C22">
      <w:pPr>
        <w:spacing w:before="120"/>
        <w:ind w:left="360"/>
      </w:pPr>
      <w:r>
        <w:t>NOTE</w:t>
      </w:r>
      <w:proofErr w:type="gramStart"/>
      <w:r>
        <w:t>:  This</w:t>
      </w:r>
      <w:proofErr w:type="gramEnd"/>
      <w:r>
        <w:t xml:space="preserve"> test may be run with Instruments and an OLS sensor installed but result values and indicator may vary.</w:t>
      </w:r>
    </w:p>
    <w:p w14:paraId="19728D30" w14:textId="3732A168" w:rsidR="00302915" w:rsidRDefault="00BE2370">
      <w:pPr>
        <w:pStyle w:val="checkbox"/>
        <w:numPr>
          <w:ilvl w:val="0"/>
          <w:numId w:val="59"/>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 xml:space="preserve">On the Test Information </w:t>
      </w:r>
      <w:proofErr w:type="gramStart"/>
      <w:r w:rsidRPr="00302915">
        <w:t>dialog</w:t>
      </w:r>
      <w:proofErr w:type="gramEnd"/>
      <w:r w:rsidRPr="00302915">
        <w:t xml:space="preserve">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w:t>
            </w:r>
            <w:r w:rsidR="00BE2370" w:rsidRPr="00BE2370">
              <w:rPr>
                <w:sz w:val="20"/>
              </w:rPr>
              <w:t>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lastRenderedPageBreak/>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9"/>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proofErr w:type="gramStart"/>
      <w:r w:rsidR="006F12A1">
        <w:t>is</w:t>
      </w:r>
      <w:proofErr w:type="gramEnd"/>
      <w:r w:rsidR="006F12A1">
        <w:t xml:space="preserve"> </w:t>
      </w:r>
      <w:r>
        <w:t>approximately equal to Level SP</w:t>
      </w:r>
    </w:p>
    <w:p w14:paraId="0A70AA9E" w14:textId="2FA0FB28" w:rsidR="004C478C" w:rsidRDefault="004C478C">
      <w:pPr>
        <w:pStyle w:val="Step"/>
        <w:numPr>
          <w:ilvl w:val="0"/>
          <w:numId w:val="60"/>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proofErr w:type="gramStart"/>
      <w:r w:rsidR="006F12A1">
        <w:t>is</w:t>
      </w:r>
      <w:proofErr w:type="gramEnd"/>
      <w:r w:rsidR="006F12A1">
        <w:t xml:space="preserve">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60"/>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lastRenderedPageBreak/>
        <w:t>Verify the Test State out indicates the Post Pot Test protocol is executed.</w:t>
      </w:r>
    </w:p>
    <w:p w14:paraId="28278C85" w14:textId="77777777" w:rsidR="00E23E1E" w:rsidRPr="00E23E1E" w:rsidRDefault="00E23E1E">
      <w:pPr>
        <w:pStyle w:val="Step"/>
        <w:numPr>
          <w:ilvl w:val="0"/>
          <w:numId w:val="76"/>
        </w:numPr>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1"/>
        </w:numPr>
      </w:pPr>
      <w:r>
        <w:t xml:space="preserve">Start the MLOI Program and wait for the Level to STOP. </w:t>
      </w:r>
    </w:p>
    <w:p w14:paraId="6B662CF6" w14:textId="77777777" w:rsidR="00E23E1E" w:rsidRPr="00302915" w:rsidRDefault="00E23E1E" w:rsidP="00E23E1E">
      <w:pPr>
        <w:pStyle w:val="checkbox"/>
      </w:pPr>
      <w:r w:rsidRPr="00302915">
        <w:t xml:space="preserve">On the Test Information </w:t>
      </w:r>
      <w:proofErr w:type="gramStart"/>
      <w:r w:rsidRPr="00302915">
        <w:t>dialog</w:t>
      </w:r>
      <w:proofErr w:type="gramEnd"/>
      <w:r w:rsidRPr="00302915">
        <w:t xml:space="preserve">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w:t>
            </w:r>
            <w:r w:rsidRPr="00BE2370">
              <w:rPr>
                <w:sz w:val="20"/>
              </w:rPr>
              <w:t>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 xml:space="preserve">Verify Test </w:t>
      </w:r>
      <w:proofErr w:type="gramStart"/>
      <w:r>
        <w:t>State out</w:t>
      </w:r>
      <w:proofErr w:type="gramEnd"/>
      <w:r>
        <w:t xml:space="preserve"> indicates Pre Fill or </w:t>
      </w:r>
      <w:proofErr w:type="gramStart"/>
      <w:r>
        <w:t>Pre Drain</w:t>
      </w:r>
      <w:proofErr w:type="gramEnd"/>
      <w:r>
        <w:t xml:space="preserve"> as appropriate.</w:t>
      </w:r>
    </w:p>
    <w:p w14:paraId="361E6B75" w14:textId="6A76DBBB" w:rsidR="00577F1E" w:rsidRDefault="00577F1E" w:rsidP="00577F1E">
      <w:pPr>
        <w:pStyle w:val="checkbox"/>
      </w:pPr>
      <w:r>
        <w:t xml:space="preserve">Verify the linear Level profile as shown in </w:t>
      </w:r>
      <w:proofErr w:type="gramStart"/>
      <w:r>
        <w:t>Pre-Lube</w:t>
      </w:r>
      <w:proofErr w:type="gramEnd"/>
      <w:r>
        <w:t xml:space="preserv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2"/>
        </w:numPr>
      </w:pPr>
      <w:r>
        <w:t>Wait until the prefill completes with the tank EMPTY.</w:t>
      </w:r>
    </w:p>
    <w:p w14:paraId="1C1FE83A" w14:textId="73F61864" w:rsidR="00577F1E" w:rsidRDefault="00577F1E" w:rsidP="00577F1E">
      <w:pPr>
        <w:pStyle w:val="checkbox"/>
      </w:pPr>
      <w:r>
        <w:lastRenderedPageBreak/>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3"/>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311" w:name="_Toc238559838"/>
      <w:r>
        <w:lastRenderedPageBreak/>
        <w:t>Development HMI:</w:t>
      </w:r>
      <w:bookmarkEnd w:id="311"/>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rsidP="00E3661D">
      <w:pPr>
        <w:pStyle w:val="Requirement"/>
      </w:pPr>
      <w:r>
        <w:t>Shall provide a means to manually control the Tank Level.</w:t>
      </w:r>
    </w:p>
    <w:p w14:paraId="619FF77D" w14:textId="5F6B7F3D" w:rsidR="00A42FF2" w:rsidRDefault="00A42FF2">
      <w:pPr>
        <w:pStyle w:val="Step"/>
        <w:numPr>
          <w:ilvl w:val="0"/>
          <w:numId w:val="19"/>
        </w:numPr>
      </w:pPr>
      <w:r>
        <w:t xml:space="preserve">Disconnect the </w:t>
      </w:r>
      <w:proofErr w:type="gramStart"/>
      <w:r>
        <w:t>instruments,.</w:t>
      </w:r>
      <w:proofErr w:type="gramEnd"/>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proofErr w:type="spellStart"/>
      <w:r>
        <w:t>ReStart</w:t>
      </w:r>
      <w:proofErr w:type="spellEnd"/>
      <w:r>
        <w:t xml:space="preserve"> MLOI program, </w:t>
      </w:r>
    </w:p>
    <w:p w14:paraId="7C2BB36C" w14:textId="6AB7398C" w:rsidR="00AC7924" w:rsidRDefault="00AC7924" w:rsidP="00AC7924">
      <w:pPr>
        <w:pStyle w:val="checkbox"/>
      </w:pPr>
      <w:r>
        <w:t xml:space="preserve">Select </w:t>
      </w:r>
      <w:proofErr w:type="gramStart"/>
      <w:r>
        <w:t>Post-Pot</w:t>
      </w:r>
      <w:proofErr w:type="gramEnd"/>
      <w:r>
        <w: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proofErr w:type="spellStart"/>
            <w:r>
              <w:rPr>
                <w:sz w:val="20"/>
              </w:rPr>
              <w:t>Post</w:t>
            </w:r>
            <w:r w:rsidRPr="00BE2370">
              <w:rPr>
                <w:sz w:val="20"/>
              </w:rPr>
              <w:t>Pot</w:t>
            </w:r>
            <w:proofErr w:type="spellEnd"/>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lastRenderedPageBreak/>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lastRenderedPageBreak/>
        <w:t>Verify that both FILL and DRAIN buttons are OFF (gray).</w:t>
      </w:r>
    </w:p>
    <w:p w14:paraId="1444CC3B" w14:textId="778B213E" w:rsidR="00846FB2" w:rsidRDefault="00BF63C8">
      <w:pPr>
        <w:pStyle w:val="Step"/>
        <w:numPr>
          <w:ilvl w:val="0"/>
          <w:numId w:val="19"/>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 xml:space="preserve">Shall provide time-based plot of </w:t>
      </w:r>
      <w:proofErr w:type="gramStart"/>
      <w:r>
        <w:t>the resistance</w:t>
      </w:r>
      <w:proofErr w:type="gramEnd"/>
      <w:r>
        <w:t xml:space="preserve"> for both ChA and ChB, and tank </w:t>
      </w:r>
      <w:proofErr w:type="gramStart"/>
      <w:r>
        <w:t>Level.</w:t>
      </w:r>
      <w:r w:rsidR="005D5497" w:rsidRPr="00A3768F">
        <w:t>.</w:t>
      </w:r>
      <w:proofErr w:type="gramEnd"/>
    </w:p>
    <w:p w14:paraId="1EBB5D94" w14:textId="77777777" w:rsidR="005D5497" w:rsidRDefault="005D5497">
      <w:pPr>
        <w:pStyle w:val="Step"/>
        <w:numPr>
          <w:ilvl w:val="0"/>
          <w:numId w:val="55"/>
        </w:numPr>
      </w:pPr>
      <w:r>
        <w:t xml:space="preserve">Verify Resistor and Level Measurement in SIM mode. </w:t>
      </w:r>
    </w:p>
    <w:p w14:paraId="047B331F" w14:textId="5A189A8B" w:rsidR="00BE2370" w:rsidRDefault="005D5497">
      <w:pPr>
        <w:pStyle w:val="Step"/>
        <w:numPr>
          <w:ilvl w:val="0"/>
          <w:numId w:val="55"/>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lastRenderedPageBreak/>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5"/>
        </w:numPr>
      </w:pPr>
      <w:r>
        <w:t xml:space="preserve">Verify Resistor and Level Measurement in TEST mode. Connect the instruments and USB Hub.  </w:t>
      </w:r>
    </w:p>
    <w:p w14:paraId="3C28FA04" w14:textId="357776BA" w:rsidR="00A3768F" w:rsidRDefault="005D5497">
      <w:pPr>
        <w:pStyle w:val="Step"/>
        <w:numPr>
          <w:ilvl w:val="0"/>
          <w:numId w:val="55"/>
        </w:numPr>
      </w:pPr>
      <w:r>
        <w:t xml:space="preserve">Run MLOI. </w:t>
      </w:r>
      <w:r w:rsidRPr="00A3768F">
        <w:t xml:space="preserve">On the Enter Test Information dialog, select </w:t>
      </w:r>
      <w:proofErr w:type="spellStart"/>
      <w:r w:rsidRPr="00A3768F">
        <w:t>PostPot</w:t>
      </w:r>
      <w:proofErr w:type="spellEnd"/>
      <w:r w:rsidRPr="00A3768F">
        <w:t xml:space="preserve">, set the </w:t>
      </w:r>
      <w:proofErr w:type="spellStart"/>
      <w:r w:rsidRPr="00A3768F">
        <w:t>PreFill</w:t>
      </w:r>
      <w:proofErr w:type="spell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55"/>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5"/>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lastRenderedPageBreak/>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2" w:name="_Toc191729082"/>
      <w:bookmarkStart w:id="313" w:name="_Toc191729151"/>
      <w:bookmarkStart w:id="314" w:name="_Toc191729223"/>
      <w:bookmarkStart w:id="315" w:name="_Toc191729346"/>
      <w:bookmarkStart w:id="316" w:name="_Toc191729468"/>
      <w:bookmarkStart w:id="317" w:name="_Toc191729527"/>
      <w:bookmarkStart w:id="318" w:name="_Toc191729586"/>
      <w:bookmarkStart w:id="319" w:name="_Toc191729645"/>
      <w:bookmarkStart w:id="320" w:name="_Toc191729733"/>
      <w:bookmarkStart w:id="321" w:name="_Toc191730112"/>
      <w:bookmarkStart w:id="322" w:name="_Toc193104108"/>
      <w:bookmarkStart w:id="323" w:name="_Toc191729083"/>
      <w:bookmarkStart w:id="324" w:name="_Toc191729152"/>
      <w:bookmarkStart w:id="325" w:name="_Toc191729224"/>
      <w:bookmarkStart w:id="326" w:name="_Toc191729347"/>
      <w:bookmarkStart w:id="327" w:name="_Toc191729469"/>
      <w:bookmarkStart w:id="328" w:name="_Toc191729528"/>
      <w:bookmarkStart w:id="329" w:name="_Toc191729587"/>
      <w:bookmarkStart w:id="330" w:name="_Toc191729646"/>
      <w:bookmarkStart w:id="331" w:name="_Toc191729734"/>
      <w:bookmarkStart w:id="332" w:name="_Toc191730113"/>
      <w:bookmarkStart w:id="333" w:name="_Toc193104109"/>
      <w:bookmarkStart w:id="334" w:name="_Toc191729084"/>
      <w:bookmarkStart w:id="335" w:name="_Toc191729153"/>
      <w:bookmarkStart w:id="336" w:name="_Toc191729225"/>
      <w:bookmarkStart w:id="337" w:name="_Toc191729348"/>
      <w:bookmarkStart w:id="338" w:name="_Toc191729470"/>
      <w:bookmarkStart w:id="339" w:name="_Toc191729529"/>
      <w:bookmarkStart w:id="340" w:name="_Toc191729588"/>
      <w:bookmarkStart w:id="341" w:name="_Toc191729647"/>
      <w:bookmarkStart w:id="342" w:name="_Toc191729735"/>
      <w:bookmarkStart w:id="343" w:name="_Toc191730114"/>
      <w:bookmarkStart w:id="344" w:name="_Toc193104110"/>
      <w:bookmarkStart w:id="345" w:name="_Toc191729085"/>
      <w:bookmarkStart w:id="346" w:name="_Toc191729154"/>
      <w:bookmarkStart w:id="347" w:name="_Toc191729226"/>
      <w:bookmarkStart w:id="348" w:name="_Toc191729349"/>
      <w:bookmarkStart w:id="349" w:name="_Toc191729471"/>
      <w:bookmarkStart w:id="350" w:name="_Toc191729530"/>
      <w:bookmarkStart w:id="351" w:name="_Toc191729589"/>
      <w:bookmarkStart w:id="352" w:name="_Toc191729648"/>
      <w:bookmarkStart w:id="353" w:name="_Toc191729736"/>
      <w:bookmarkStart w:id="354" w:name="_Toc191730115"/>
      <w:bookmarkStart w:id="355" w:name="_Toc193104111"/>
      <w:bookmarkStart w:id="356" w:name="_Toc191729086"/>
      <w:bookmarkStart w:id="357" w:name="_Toc191729155"/>
      <w:bookmarkStart w:id="358" w:name="_Toc191729227"/>
      <w:bookmarkStart w:id="359" w:name="_Toc191729350"/>
      <w:bookmarkStart w:id="360" w:name="_Toc191729472"/>
      <w:bookmarkStart w:id="361" w:name="_Toc191729531"/>
      <w:bookmarkStart w:id="362" w:name="_Toc191729590"/>
      <w:bookmarkStart w:id="363" w:name="_Toc191729649"/>
      <w:bookmarkStart w:id="364" w:name="_Toc191729737"/>
      <w:bookmarkStart w:id="365" w:name="_Toc191730116"/>
      <w:bookmarkStart w:id="366" w:name="_Toc193104112"/>
      <w:bookmarkStart w:id="367" w:name="_Toc191729087"/>
      <w:bookmarkStart w:id="368" w:name="_Toc191729156"/>
      <w:bookmarkStart w:id="369" w:name="_Toc191729228"/>
      <w:bookmarkStart w:id="370" w:name="_Toc191729351"/>
      <w:bookmarkStart w:id="371" w:name="_Toc191729473"/>
      <w:bookmarkStart w:id="372" w:name="_Toc191729532"/>
      <w:bookmarkStart w:id="373" w:name="_Toc191729591"/>
      <w:bookmarkStart w:id="374" w:name="_Toc191729650"/>
      <w:bookmarkStart w:id="375" w:name="_Toc191729738"/>
      <w:bookmarkStart w:id="376" w:name="_Toc191730117"/>
      <w:bookmarkStart w:id="377" w:name="_Toc193104113"/>
      <w:bookmarkStart w:id="378" w:name="_Toc191729088"/>
      <w:bookmarkStart w:id="379" w:name="_Toc191729157"/>
      <w:bookmarkStart w:id="380" w:name="_Toc191729229"/>
      <w:bookmarkStart w:id="381" w:name="_Toc191729352"/>
      <w:bookmarkStart w:id="382" w:name="_Toc191729474"/>
      <w:bookmarkStart w:id="383" w:name="_Toc191729533"/>
      <w:bookmarkStart w:id="384" w:name="_Toc191729592"/>
      <w:bookmarkStart w:id="385" w:name="_Toc191729651"/>
      <w:bookmarkStart w:id="386" w:name="_Toc191729739"/>
      <w:bookmarkStart w:id="387" w:name="_Toc191730118"/>
      <w:bookmarkStart w:id="388" w:name="_Toc193104114"/>
      <w:bookmarkStart w:id="389" w:name="_Toc191729089"/>
      <w:bookmarkStart w:id="390" w:name="_Toc191729158"/>
      <w:bookmarkStart w:id="391" w:name="_Toc191729230"/>
      <w:bookmarkStart w:id="392" w:name="_Toc191729353"/>
      <w:bookmarkStart w:id="393" w:name="_Toc191729475"/>
      <w:bookmarkStart w:id="394" w:name="_Toc191729534"/>
      <w:bookmarkStart w:id="395" w:name="_Toc191729593"/>
      <w:bookmarkStart w:id="396" w:name="_Toc191729652"/>
      <w:bookmarkStart w:id="397" w:name="_Toc191729740"/>
      <w:bookmarkStart w:id="398" w:name="_Toc191730119"/>
      <w:bookmarkStart w:id="399" w:name="_Toc193104115"/>
      <w:bookmarkStart w:id="400" w:name="_Toc191729090"/>
      <w:bookmarkStart w:id="401" w:name="_Toc191729159"/>
      <w:bookmarkStart w:id="402" w:name="_Toc191729231"/>
      <w:bookmarkStart w:id="403" w:name="_Toc191729354"/>
      <w:bookmarkStart w:id="404" w:name="_Toc191729476"/>
      <w:bookmarkStart w:id="405" w:name="_Toc191729535"/>
      <w:bookmarkStart w:id="406" w:name="_Toc191729594"/>
      <w:bookmarkStart w:id="407" w:name="_Toc191729653"/>
      <w:bookmarkStart w:id="408" w:name="_Toc191729741"/>
      <w:bookmarkStart w:id="409" w:name="_Toc191730120"/>
      <w:bookmarkStart w:id="410" w:name="_Toc193104116"/>
      <w:bookmarkStart w:id="411" w:name="_Toc191729091"/>
      <w:bookmarkStart w:id="412" w:name="_Toc191729160"/>
      <w:bookmarkStart w:id="413" w:name="_Toc191729232"/>
      <w:bookmarkStart w:id="414" w:name="_Toc191729355"/>
      <w:bookmarkStart w:id="415" w:name="_Toc191729477"/>
      <w:bookmarkStart w:id="416" w:name="_Toc191729536"/>
      <w:bookmarkStart w:id="417" w:name="_Toc191729595"/>
      <w:bookmarkStart w:id="418" w:name="_Toc191729654"/>
      <w:bookmarkStart w:id="419" w:name="_Toc191729742"/>
      <w:bookmarkStart w:id="420" w:name="_Toc191730121"/>
      <w:bookmarkStart w:id="421" w:name="_Toc193104117"/>
      <w:bookmarkStart w:id="422" w:name="_Toc191729092"/>
      <w:bookmarkStart w:id="423" w:name="_Toc191729161"/>
      <w:bookmarkStart w:id="424" w:name="_Toc191729233"/>
      <w:bookmarkStart w:id="425" w:name="_Toc191729356"/>
      <w:bookmarkStart w:id="426" w:name="_Toc191729478"/>
      <w:bookmarkStart w:id="427" w:name="_Toc191729537"/>
      <w:bookmarkStart w:id="428" w:name="_Toc191729596"/>
      <w:bookmarkStart w:id="429" w:name="_Toc191729655"/>
      <w:bookmarkStart w:id="430" w:name="_Toc191729743"/>
      <w:bookmarkStart w:id="431" w:name="_Toc191730122"/>
      <w:bookmarkStart w:id="432" w:name="_Toc193104118"/>
      <w:bookmarkStart w:id="433" w:name="_Toc191729093"/>
      <w:bookmarkStart w:id="434" w:name="_Toc191729162"/>
      <w:bookmarkStart w:id="435" w:name="_Toc191729234"/>
      <w:bookmarkStart w:id="436" w:name="_Toc191729357"/>
      <w:bookmarkStart w:id="437" w:name="_Toc191729479"/>
      <w:bookmarkStart w:id="438" w:name="_Toc191729538"/>
      <w:bookmarkStart w:id="439" w:name="_Toc191729597"/>
      <w:bookmarkStart w:id="440" w:name="_Toc191729656"/>
      <w:bookmarkStart w:id="441" w:name="_Toc191729744"/>
      <w:bookmarkStart w:id="442" w:name="_Toc191730123"/>
      <w:bookmarkStart w:id="443" w:name="_Toc193104119"/>
      <w:bookmarkStart w:id="444" w:name="_Toc191729094"/>
      <w:bookmarkStart w:id="445" w:name="_Toc191729163"/>
      <w:bookmarkStart w:id="446" w:name="_Toc191729235"/>
      <w:bookmarkStart w:id="447" w:name="_Toc191729358"/>
      <w:bookmarkStart w:id="448" w:name="_Toc191729480"/>
      <w:bookmarkStart w:id="449" w:name="_Toc191729539"/>
      <w:bookmarkStart w:id="450" w:name="_Toc191729598"/>
      <w:bookmarkStart w:id="451" w:name="_Toc191729657"/>
      <w:bookmarkStart w:id="452" w:name="_Toc191729745"/>
      <w:bookmarkStart w:id="453" w:name="_Toc191730124"/>
      <w:bookmarkStart w:id="454" w:name="_Toc193104120"/>
      <w:bookmarkStart w:id="455" w:name="_Toc191729095"/>
      <w:bookmarkStart w:id="456" w:name="_Toc191729164"/>
      <w:bookmarkStart w:id="457" w:name="_Toc191729236"/>
      <w:bookmarkStart w:id="458" w:name="_Toc191729359"/>
      <w:bookmarkStart w:id="459" w:name="_Toc191729481"/>
      <w:bookmarkStart w:id="460" w:name="_Toc191729540"/>
      <w:bookmarkStart w:id="461" w:name="_Toc191729599"/>
      <w:bookmarkStart w:id="462" w:name="_Toc191729658"/>
      <w:bookmarkStart w:id="463" w:name="_Toc191729746"/>
      <w:bookmarkStart w:id="464" w:name="_Toc191730125"/>
      <w:bookmarkStart w:id="465" w:name="_Toc193104121"/>
      <w:bookmarkStart w:id="466" w:name="_Toc191729096"/>
      <w:bookmarkStart w:id="467" w:name="_Toc191729165"/>
      <w:bookmarkStart w:id="468" w:name="_Toc191729237"/>
      <w:bookmarkStart w:id="469" w:name="_Toc191729360"/>
      <w:bookmarkStart w:id="470" w:name="_Toc191729482"/>
      <w:bookmarkStart w:id="471" w:name="_Toc191729541"/>
      <w:bookmarkStart w:id="472" w:name="_Toc191729600"/>
      <w:bookmarkStart w:id="473" w:name="_Toc191729659"/>
      <w:bookmarkStart w:id="474" w:name="_Toc191729747"/>
      <w:bookmarkStart w:id="475" w:name="_Toc191730126"/>
      <w:bookmarkStart w:id="476" w:name="_Toc193104122"/>
      <w:bookmarkStart w:id="477" w:name="_Toc191729097"/>
      <w:bookmarkStart w:id="478" w:name="_Toc191729166"/>
      <w:bookmarkStart w:id="479" w:name="_Toc191729238"/>
      <w:bookmarkStart w:id="480" w:name="_Toc191729361"/>
      <w:bookmarkStart w:id="481" w:name="_Toc191729483"/>
      <w:bookmarkStart w:id="482" w:name="_Toc191729542"/>
      <w:bookmarkStart w:id="483" w:name="_Toc191729601"/>
      <w:bookmarkStart w:id="484" w:name="_Toc191729660"/>
      <w:bookmarkStart w:id="485" w:name="_Toc191729748"/>
      <w:bookmarkStart w:id="486" w:name="_Toc191730127"/>
      <w:bookmarkStart w:id="487" w:name="_Toc193104123"/>
      <w:bookmarkStart w:id="488" w:name="_Toc191729098"/>
      <w:bookmarkStart w:id="489" w:name="_Toc191729167"/>
      <w:bookmarkStart w:id="490" w:name="_Toc191729239"/>
      <w:bookmarkStart w:id="491" w:name="_Toc191729362"/>
      <w:bookmarkStart w:id="492" w:name="_Toc191729484"/>
      <w:bookmarkStart w:id="493" w:name="_Toc191729543"/>
      <w:bookmarkStart w:id="494" w:name="_Toc191729602"/>
      <w:bookmarkStart w:id="495" w:name="_Toc191729661"/>
      <w:bookmarkStart w:id="496" w:name="_Toc191729749"/>
      <w:bookmarkStart w:id="497" w:name="_Toc191730128"/>
      <w:bookmarkStart w:id="498" w:name="_Toc193104124"/>
      <w:bookmarkStart w:id="499" w:name="_Toc191729099"/>
      <w:bookmarkStart w:id="500" w:name="_Toc191729168"/>
      <w:bookmarkStart w:id="501" w:name="_Toc191729240"/>
      <w:bookmarkStart w:id="502" w:name="_Toc191729363"/>
      <w:bookmarkStart w:id="503" w:name="_Toc191729485"/>
      <w:bookmarkStart w:id="504" w:name="_Toc191729544"/>
      <w:bookmarkStart w:id="505" w:name="_Toc191729603"/>
      <w:bookmarkStart w:id="506" w:name="_Toc191729662"/>
      <w:bookmarkStart w:id="507" w:name="_Toc191729750"/>
      <w:bookmarkStart w:id="508" w:name="_Toc191730129"/>
      <w:bookmarkStart w:id="509" w:name="_Toc193104125"/>
      <w:bookmarkStart w:id="510" w:name="_Toc191729100"/>
      <w:bookmarkStart w:id="511" w:name="_Toc191729169"/>
      <w:bookmarkStart w:id="512" w:name="_Toc191729241"/>
      <w:bookmarkStart w:id="513" w:name="_Toc191729364"/>
      <w:bookmarkStart w:id="514" w:name="_Toc191729486"/>
      <w:bookmarkStart w:id="515" w:name="_Toc191729545"/>
      <w:bookmarkStart w:id="516" w:name="_Toc191729604"/>
      <w:bookmarkStart w:id="517" w:name="_Toc191729663"/>
      <w:bookmarkStart w:id="518" w:name="_Toc191729751"/>
      <w:bookmarkStart w:id="519" w:name="_Toc191730130"/>
      <w:bookmarkStart w:id="520" w:name="_Toc193104126"/>
      <w:bookmarkStart w:id="521" w:name="_Toc193210475"/>
      <w:bookmarkStart w:id="522" w:name="_Toc238559839"/>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t>Document management</w:t>
      </w:r>
      <w:bookmarkEnd w:id="522"/>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lastRenderedPageBreak/>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version controlled in the Test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rsidP="0032568D">
      <w:pPr>
        <w:pStyle w:val="Requirement"/>
      </w:pPr>
      <w:r>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capable of containing multiple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5"/>
        </w:numPr>
      </w:pPr>
      <w:r>
        <w:rPr>
          <w:rStyle w:val="StepChar"/>
        </w:rPr>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 xml:space="preserve">Open Test Config </w:t>
      </w:r>
      <w:proofErr w:type="gramStart"/>
      <w:r>
        <w:t>File  CFG_1234_Dummy.xlsm</w:t>
      </w:r>
      <w:proofErr w:type="gramEnd"/>
      <w:r>
        <w:t xml:space="preserve"> and change Test Type (Cell B4) to TEST001.</w:t>
      </w:r>
    </w:p>
    <w:p w14:paraId="4391B7B5" w14:textId="77777777" w:rsidR="009A6F60" w:rsidRDefault="009A6F60" w:rsidP="009A6F60">
      <w:pPr>
        <w:pStyle w:val="checkbox"/>
      </w:pPr>
      <w:r>
        <w:t xml:space="preserve">Save and close Config </w:t>
      </w:r>
      <w:proofErr w:type="gramStart"/>
      <w:r>
        <w:t>File  CFG_1234_Dummy.xlsm</w:t>
      </w:r>
      <w:proofErr w:type="gramEnd"/>
      <w:r>
        <w:t xml:space="preserve">,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5"/>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6"/>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lastRenderedPageBreak/>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a the</w:t>
      </w:r>
      <w:proofErr w:type="gramEnd"/>
      <w:r>
        <w:t xml:space="preserve"> folder from step 1 folder, select CFG_&lt;</w:t>
      </w:r>
      <w:proofErr w:type="spellStart"/>
      <w:r>
        <w:t>ProductID</w:t>
      </w:r>
      <w:proofErr w:type="spellEnd"/>
      <w:r>
        <w:t xml:space="preserve">&gt;.csv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7"/>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lastRenderedPageBreak/>
        <w:t>Selecting a Configuration File</w:t>
      </w:r>
    </w:p>
    <w:p w14:paraId="57B31D01" w14:textId="77777777" w:rsidR="00C72C97" w:rsidRPr="00C72C97" w:rsidRDefault="00C72C97" w:rsidP="00C72C97"/>
    <w:p w14:paraId="14F1F4FC" w14:textId="77777777" w:rsidR="00C72C97" w:rsidRDefault="00C72C97" w:rsidP="00C72C97">
      <w:pPr>
        <w:pStyle w:val="checkbox"/>
      </w:pPr>
      <w:r>
        <w:t xml:space="preserve">Exit MLOI, </w:t>
      </w:r>
    </w:p>
    <w:p w14:paraId="43E3DAB6" w14:textId="08833699" w:rsidR="00C72C97" w:rsidRDefault="00C72C97">
      <w:pPr>
        <w:pStyle w:val="Step"/>
        <w:numPr>
          <w:ilvl w:val="0"/>
          <w:numId w:val="68"/>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523" w:name="_Toc191729669"/>
      <w:bookmarkStart w:id="524" w:name="_Toc238559841"/>
      <w:r>
        <w:br w:type="page"/>
      </w:r>
    </w:p>
    <w:p w14:paraId="7F974460" w14:textId="476D2CE0" w:rsidR="0064065C" w:rsidRDefault="0064065C" w:rsidP="002E6504">
      <w:pPr>
        <w:pStyle w:val="L3Section"/>
      </w:pPr>
      <w:r>
        <w:lastRenderedPageBreak/>
        <w:t>Generate DUT Test Report</w:t>
      </w:r>
      <w:bookmarkEnd w:id="523"/>
      <w:bookmarkEnd w:id="524"/>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7AEF0999" w14:textId="1A3A459C" w:rsidR="006C0403" w:rsidRDefault="006C0403">
      <w:pPr>
        <w:pStyle w:val="Step"/>
        <w:numPr>
          <w:ilvl w:val="0"/>
          <w:numId w:val="69"/>
        </w:numPr>
      </w:pPr>
      <w:r>
        <w:rPr>
          <w:rStyle w:val="StepChar"/>
        </w:rPr>
        <w:t xml:space="preserve">On the AAP network, navigate to the </w:t>
      </w:r>
      <w:r>
        <w:t>Report Template document in the form of an XL workbook (Config File) located in AAP Controlled Documents Vault located at M</w:t>
      </w:r>
      <w:r w:rsidRPr="00F50721">
        <w:rPr>
          <w:highlight w:val="yellow"/>
        </w:rPr>
        <w:t>:\&lt;Path to Controlled Documents Vault&gt;</w:t>
      </w:r>
      <w:r>
        <w:t>.</w:t>
      </w:r>
    </w:p>
    <w:p w14:paraId="3F501D48" w14:textId="6D78D8AE" w:rsidR="006C0403" w:rsidRDefault="006C0403" w:rsidP="006C0403">
      <w:pPr>
        <w:pStyle w:val="checkbox"/>
      </w:pPr>
      <w:r>
        <w:t xml:space="preserve">Verify that the </w:t>
      </w:r>
      <w:proofErr w:type="spellStart"/>
      <w:r w:rsidRPr="006C0403">
        <w:t>RPT_Template</w:t>
      </w:r>
      <w:proofErr w:type="spellEnd"/>
      <w:r w:rsidRPr="006C0403">
        <w:t>_</w:t>
      </w:r>
      <w:r>
        <w:t>&lt;Rev Number&gt;</w:t>
      </w:r>
      <w:r w:rsidRPr="006C0403">
        <w:t>.xlsx</w:t>
      </w:r>
      <w:r>
        <w:t xml:space="preserve"> was approved by Engineering and Quality Assurance.</w:t>
      </w:r>
    </w:p>
    <w:p w14:paraId="7F801FCE" w14:textId="511DCC4A" w:rsidR="006C0403" w:rsidRDefault="006C0403" w:rsidP="006C0403">
      <w:pPr>
        <w:pStyle w:val="checkbox"/>
      </w:pPr>
      <w:r>
        <w:t xml:space="preserve">Verify that the current version of the </w:t>
      </w:r>
      <w:proofErr w:type="spellStart"/>
      <w:r w:rsidRPr="006C0403">
        <w:t>RPT_Template</w:t>
      </w:r>
      <w:proofErr w:type="spellEnd"/>
      <w:r w:rsidRPr="006C0403">
        <w:t>_</w:t>
      </w:r>
      <w:r>
        <w:t xml:space="preserve">&lt;Rev </w:t>
      </w:r>
      <w:proofErr w:type="gramStart"/>
      <w:r>
        <w:t>Number&gt;</w:t>
      </w:r>
      <w:r w:rsidRPr="006C0403">
        <w:t>.xlsx</w:t>
      </w:r>
      <w:r>
        <w:t xml:space="preserve">  File</w:t>
      </w:r>
      <w:proofErr w:type="gramEnd"/>
      <w:r>
        <w:t xml:space="preserve"> is saved in the AAP Controlled Documents Vault located at M</w:t>
      </w:r>
      <w:r w:rsidRPr="009D0212">
        <w:rPr>
          <w:highlight w:val="yellow"/>
        </w:rPr>
        <w:t>:\&lt;</w:t>
      </w:r>
      <w:r w:rsidR="00E121F4">
        <w:rPr>
          <w:highlight w:val="yellow"/>
        </w:rPr>
        <w:t>Path to Configuration Files folder</w:t>
      </w:r>
      <w:r w:rsidRPr="009D0212">
        <w:rPr>
          <w:highlight w:val="yellow"/>
        </w:rPr>
        <w:t>&gt;</w:t>
      </w:r>
      <w:r w:rsidR="00E121F4">
        <w:t>\$ConfigFile folder.</w:t>
      </w:r>
    </w:p>
    <w:p w14:paraId="4235E279" w14:textId="59E64F8D"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 xml:space="preserve">Report </w:t>
      </w:r>
      <w:proofErr w:type="spellStart"/>
      <w:r>
        <w:rPr>
          <w:highlight w:val="yellow"/>
        </w:rPr>
        <w:t>Files</w:t>
      </w:r>
      <w:r w:rsidRPr="009D0212">
        <w:rPr>
          <w:highlight w:val="yellow"/>
        </w:rPr>
        <w:t>t</w:t>
      </w:r>
      <w:proofErr w:type="spellEnd"/>
      <w:r w:rsidRPr="009D0212">
        <w:rPr>
          <w:highlight w:val="yellow"/>
        </w:rPr>
        <w:t>&gt;</w:t>
      </w:r>
      <w:r>
        <w:t>\$</w:t>
      </w:r>
      <w:proofErr w:type="spellStart"/>
      <w:r>
        <w:t>ReportFiles</w:t>
      </w:r>
      <w:proofErr w:type="spellEnd"/>
      <w:r>
        <w:t xml:space="preserve">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9"/>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70"/>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42"/>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6C0403">
      <w:pPr>
        <w:pStyle w:val="Step"/>
      </w:pPr>
      <w:r>
        <w:lastRenderedPageBreak/>
        <w:t xml:space="preserve">Click on “**Search**” in the dropdown list to navigate to the </w:t>
      </w:r>
      <w:r w:rsidR="00E121F4">
        <w:t>$</w:t>
      </w:r>
      <w:proofErr w:type="spellStart"/>
      <w:r w:rsidR="00E121F4">
        <w:t>ReportFiles</w:t>
      </w:r>
      <w:proofErr w:type="spellEnd"/>
      <w:r w:rsidR="00E121F4">
        <w:t xml:space="preserve">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t>Click Restart</w:t>
      </w:r>
    </w:p>
    <w:p w14:paraId="136A56F6" w14:textId="285A03DB" w:rsidR="00AF1C1B" w:rsidRDefault="00AF1C1B" w:rsidP="000B2EC8"/>
    <w:p w14:paraId="38183C3E" w14:textId="77777777" w:rsidR="00E121F4" w:rsidRDefault="00E121F4">
      <w:pPr>
        <w:pStyle w:val="Step"/>
        <w:numPr>
          <w:ilvl w:val="0"/>
          <w:numId w:val="71"/>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2"/>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 xml:space="preserve">Verify the Calibration </w:t>
      </w:r>
      <w:proofErr w:type="spellStart"/>
      <w:r>
        <w:rPr>
          <w:rStyle w:val="StepChar"/>
        </w:rPr>
        <w:t>Parametes</w:t>
      </w:r>
      <w:proofErr w:type="spellEnd"/>
      <w:r>
        <w:rPr>
          <w:rStyle w:val="StepChar"/>
        </w:rPr>
        <w:t xml:space="preserve">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2"/>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w:t>
      </w:r>
      <w:proofErr w:type="spellStart"/>
      <w:r>
        <w:t>TimeStamp_yymmddhhmm</w:t>
      </w:r>
      <w:proofErr w:type="spellEnd"/>
      <w:r>
        <w:t>&gt;</w:t>
      </w:r>
      <w:r w:rsidRPr="00C60244">
        <w:t>.xlsx</w:t>
      </w:r>
      <w:r>
        <w:t xml:space="preserve"> </w:t>
      </w:r>
      <w:proofErr w:type="gramStart"/>
      <w:r>
        <w:t>is located in</w:t>
      </w:r>
      <w:proofErr w:type="gramEnd"/>
      <w:r>
        <w:t xml:space="preserve"> </w:t>
      </w:r>
      <w:r w:rsidR="00F467FB">
        <w:t>folder &lt;path from step 1&gt;\$</w:t>
      </w:r>
      <w:proofErr w:type="spellStart"/>
      <w:r w:rsidR="00F467FB">
        <w:t>ReportFiles</w:t>
      </w:r>
      <w:proofErr w:type="spellEnd"/>
      <w:r w:rsidR="00F467FB">
        <w:t>\QTP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t>Tester   __________________      Date ______________       PASS      FAIL</w:t>
      </w:r>
    </w:p>
    <w:p w14:paraId="0BD8E76A" w14:textId="77777777" w:rsidR="00F467FB" w:rsidRDefault="00F467FB" w:rsidP="00F467FB">
      <w:pPr>
        <w:pStyle w:val="ZPara"/>
      </w:pPr>
    </w:p>
    <w:p w14:paraId="31A18CD1" w14:textId="77777777" w:rsidR="00972E09" w:rsidRDefault="00972E09" w:rsidP="00F467FB">
      <w:pPr>
        <w:pStyle w:val="ZPara"/>
      </w:pPr>
    </w:p>
    <w:p w14:paraId="5281A1FA" w14:textId="35FD9C21" w:rsidR="00274684" w:rsidRDefault="00274684" w:rsidP="00274684">
      <w:pPr>
        <w:pStyle w:val="Requirement"/>
      </w:pPr>
      <w:r>
        <w:t>Shall produce a PASS FAIL report based on ATP Test criteria.</w:t>
      </w:r>
    </w:p>
    <w:p w14:paraId="0C7DAA31" w14:textId="5C69E3C9" w:rsidR="00274684" w:rsidRDefault="00274684" w:rsidP="00274684">
      <w:pPr>
        <w:pStyle w:val="Requirement"/>
      </w:pPr>
      <w:r>
        <w:t>The ATP Report shall contain the pertinent Test Information.</w:t>
      </w:r>
    </w:p>
    <w:p w14:paraId="2FB4A890" w14:textId="569647E1" w:rsidR="004F0E90" w:rsidRDefault="004F0E90">
      <w:pPr>
        <w:pStyle w:val="Step"/>
        <w:numPr>
          <w:ilvl w:val="0"/>
          <w:numId w:val="75"/>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w:t>
            </w:r>
            <w:proofErr w:type="spellStart"/>
            <w:r>
              <w:rPr>
                <w:sz w:val="20"/>
              </w:rPr>
              <w:t>yyyy</w:t>
            </w:r>
            <w:proofErr w:type="spellEnd"/>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w:t>
            </w:r>
            <w:proofErr w:type="spellStart"/>
            <w:r>
              <w:rPr>
                <w:sz w:val="20"/>
              </w:rPr>
              <w:t>yyyymmddhhmm</w:t>
            </w:r>
            <w:proofErr w:type="spellEnd"/>
            <w:r>
              <w:rPr>
                <w:sz w:val="20"/>
              </w:rPr>
              <w:t>&gt;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lastRenderedPageBreak/>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77777777" w:rsidR="0018540A" w:rsidRPr="00AA0D28" w:rsidRDefault="0018540A" w:rsidP="0018540A">
      <w:pPr>
        <w:pStyle w:val="checkbox"/>
        <w:numPr>
          <w:ilvl w:val="0"/>
          <w:numId w:val="0"/>
        </w:numPr>
        <w:ind w:left="1267" w:hanging="360"/>
      </w:pPr>
    </w:p>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3"/>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lastRenderedPageBreak/>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proofErr w:type="gramStart"/>
      <w:r>
        <w:t>Report</w:t>
      </w:r>
      <w:proofErr w:type="gramEnd"/>
      <w:r>
        <w:t xml:space="preserve">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t>Tester   __________________      Date ______________       PASS      FAIL</w:t>
      </w:r>
    </w:p>
    <w:p w14:paraId="0EA966A5" w14:textId="2052B5F6" w:rsidR="005F31CC" w:rsidRDefault="005F31CC" w:rsidP="000B2EC8"/>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rsidP="00E3661D">
      <w:pPr>
        <w:pStyle w:val="Requirement"/>
      </w:pPr>
      <w:r>
        <w:t>The sheet labeled “Analysis” shall include identification of “double actuations” (definition TBD) and slow “rise time” (definition TBD).</w:t>
      </w:r>
    </w:p>
    <w:p w14:paraId="7E471377" w14:textId="77777777" w:rsidR="007C1E44" w:rsidRDefault="007C1E44" w:rsidP="007C1E44">
      <w:pPr>
        <w:pStyle w:val="ListParagraph"/>
      </w:pPr>
    </w:p>
    <w:p w14:paraId="1AD87D2E" w14:textId="082579A9" w:rsidR="007C1E44" w:rsidRDefault="007C1E44" w:rsidP="007C1E44">
      <w:pPr>
        <w:pStyle w:val="Requirement"/>
      </w:pPr>
      <w:r>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7"/>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lastRenderedPageBreak/>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bookmarkStart w:id="525" w:name="_Toc238559840"/>
      <w:bookmarkStart w:id="526" w:name="_Toc238559842"/>
      <w:r>
        <w:br w:type="page"/>
      </w:r>
    </w:p>
    <w:p w14:paraId="64A8AA19" w14:textId="72C672B7" w:rsidR="00972E09" w:rsidRDefault="00972E09" w:rsidP="00972E09">
      <w:pPr>
        <w:pStyle w:val="L3Section"/>
      </w:pPr>
      <w:r>
        <w:lastRenderedPageBreak/>
        <w:t>Troubleshooting Aids</w:t>
      </w:r>
      <w:bookmarkEnd w:id="525"/>
    </w:p>
    <w:p w14:paraId="35925B72" w14:textId="77777777" w:rsidR="00972E09" w:rsidRDefault="00972E09" w:rsidP="00972E09">
      <w:pPr>
        <w:pStyle w:val="Requirement"/>
      </w:pPr>
      <w:r>
        <w:t>There shall be a means for manually setting the tank level.</w:t>
      </w:r>
    </w:p>
    <w:p w14:paraId="4ACB0080" w14:textId="77777777" w:rsidR="00972E09" w:rsidRDefault="00972E09" w:rsidP="00972E09"/>
    <w:p w14:paraId="68DF1167" w14:textId="77777777" w:rsidR="00972E09" w:rsidRDefault="00972E09" w:rsidP="00972E09">
      <w:pPr>
        <w:pStyle w:val="Requirement"/>
      </w:pPr>
      <w:r>
        <w:t>Each instrument (DataQ, Keyence) shall provide a health indicator.</w:t>
      </w:r>
    </w:p>
    <w:p w14:paraId="50AB93A1" w14:textId="77777777" w:rsidR="00972E09" w:rsidRDefault="00972E09" w:rsidP="00972E09"/>
    <w:p w14:paraId="614B60F3" w14:textId="77777777" w:rsidR="00972E09" w:rsidRPr="00543DA2" w:rsidRDefault="00972E09" w:rsidP="00972E09">
      <w:pPr>
        <w:pStyle w:val="Requirement"/>
      </w:pPr>
      <w:r>
        <w:t>There shall be a simulated mode that provides simulated instrument input and Level response to be used with debugging.</w:t>
      </w:r>
    </w:p>
    <w:p w14:paraId="23D345D6" w14:textId="77777777" w:rsidR="00972E09" w:rsidRDefault="00972E09" w:rsidP="00972E09"/>
    <w:p w14:paraId="7B2AEA5F" w14:textId="77777777" w:rsidR="00972E09" w:rsidRPr="00E3661D" w:rsidRDefault="00972E09" w:rsidP="00972E09">
      <w:pPr>
        <w:pStyle w:val="Requirement"/>
        <w:rPr>
          <w:highlight w:val="cyan"/>
        </w:rPr>
      </w:pPr>
      <w:proofErr w:type="gramStart"/>
      <w:r>
        <w:rPr>
          <w:highlight w:val="cyan"/>
        </w:rPr>
        <w:t xml:space="preserve">TBD  </w:t>
      </w:r>
      <w:r w:rsidRPr="00E3661D">
        <w:rPr>
          <w:highlight w:val="cyan"/>
        </w:rPr>
        <w:t>There</w:t>
      </w:r>
      <w:proofErr w:type="gramEnd"/>
      <w:r w:rsidRPr="00E3661D">
        <w:rPr>
          <w:highlight w:val="cyan"/>
        </w:rPr>
        <w:t xml:space="preserve"> shall be a test vector mode that reads and processes AEPS type test data to validate the system processing algorithm.</w:t>
      </w:r>
      <w:r>
        <w:rPr>
          <w:highlight w:val="cyan"/>
        </w:rPr>
        <w:t xml:space="preserve">  </w:t>
      </w:r>
    </w:p>
    <w:p w14:paraId="386E313A" w14:textId="77777777" w:rsidR="00972E09" w:rsidRPr="00E3661D" w:rsidRDefault="00972E09" w:rsidP="00972E09">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76635B81" w14:textId="77777777" w:rsidR="00972E09" w:rsidRDefault="00972E09" w:rsidP="00972E09">
      <w:pPr>
        <w:pStyle w:val="checkbox"/>
        <w:numPr>
          <w:ilvl w:val="0"/>
          <w:numId w:val="0"/>
        </w:numPr>
        <w:ind w:left="1260"/>
      </w:pPr>
    </w:p>
    <w:p w14:paraId="04234861" w14:textId="24AE24BC" w:rsidR="00103C3C" w:rsidRDefault="00103C3C" w:rsidP="00103C3C">
      <w:pPr>
        <w:pStyle w:val="Requirement"/>
      </w:pPr>
      <w:r>
        <w:t>Shall have a means to evaluate the Pass/Fail criteria</w:t>
      </w:r>
    </w:p>
    <w:p w14:paraId="589C6709" w14:textId="77777777" w:rsidR="00103C3C" w:rsidRDefault="00103C3C">
      <w:pPr>
        <w:pStyle w:val="Step"/>
        <w:numPr>
          <w:ilvl w:val="0"/>
          <w:numId w:val="64"/>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 xml:space="preserve">In the Debug Test box, set Ch </w:t>
      </w:r>
      <w:proofErr w:type="gramStart"/>
      <w:r>
        <w:t>A</w:t>
      </w:r>
      <w:proofErr w:type="gramEnd"/>
      <w:r>
        <w:t xml:space="preserve"> Bad </w:t>
      </w:r>
      <w:proofErr w:type="spellStart"/>
      <w:r>
        <w:t>Sw</w:t>
      </w:r>
      <w:proofErr w:type="spellEnd"/>
      <w:r>
        <w:t xml:space="preserve"> Zone and Ch B Bad </w:t>
      </w:r>
      <w:proofErr w:type="spellStart"/>
      <w:r>
        <w:t>Sw</w:t>
      </w:r>
      <w:proofErr w:type="spellEnd"/>
      <w:r>
        <w:t xml:space="preserve">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w:t>
      </w:r>
      <w:proofErr w:type="gramStart"/>
      <w:r>
        <w:t>not</w:t>
      </w:r>
      <w:proofErr w:type="gramEnd"/>
      <w:r>
        <w:t xml:space="preserve"> errors </w:t>
      </w:r>
    </w:p>
    <w:p w14:paraId="36A84E6B" w14:textId="77777777" w:rsidR="00103C3C" w:rsidRDefault="00103C3C" w:rsidP="00103C3C">
      <w:pPr>
        <w:pStyle w:val="checkbox"/>
      </w:pPr>
      <w:r>
        <w:t xml:space="preserve">Verify that both ChA </w:t>
      </w:r>
      <w:proofErr w:type="gramStart"/>
      <w:r>
        <w:t>And</w:t>
      </w:r>
      <w:proofErr w:type="gramEnd"/>
      <w:r>
        <w:t xml:space="preserve">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p w14:paraId="1CE32C2A" w14:textId="77777777" w:rsidR="00103C3C" w:rsidRDefault="00103C3C" w:rsidP="00103C3C">
      <w:pPr>
        <w:pStyle w:val="checkbox"/>
      </w:pPr>
      <w:r>
        <w:t xml:space="preserve">Set A </w:t>
      </w:r>
      <w:proofErr w:type="spellStart"/>
      <w:r>
        <w:t>EnRate</w:t>
      </w:r>
      <w:proofErr w:type="spellEnd"/>
      <w:r>
        <w:t xml:space="preserve"> (random probability of selectin a 40</w:t>
      </w:r>
      <w:r>
        <w:sym w:font="Symbol" w:char="F057"/>
      </w:r>
      <w:r>
        <w:t xml:space="preserve"> error in ChA reading) to 100.</w:t>
      </w:r>
    </w:p>
    <w:p w14:paraId="5222163B" w14:textId="77777777" w:rsidR="00103C3C" w:rsidRDefault="00103C3C" w:rsidP="00103C3C">
      <w:pPr>
        <w:pStyle w:val="checkbox"/>
      </w:pPr>
      <w:r>
        <w:t xml:space="preserve">Set Ch </w:t>
      </w:r>
      <w:proofErr w:type="gramStart"/>
      <w:r>
        <w:t>A</w:t>
      </w:r>
      <w:proofErr w:type="gramEnd"/>
      <w:r>
        <w:t xml:space="preserve">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 xml:space="preserve">Set </w:t>
      </w:r>
      <w:proofErr w:type="spellStart"/>
      <w:r>
        <w:t>ChA</w:t>
      </w:r>
      <w:proofErr w:type="spellEnd"/>
      <w:r>
        <w:t xml:space="preserve"> A </w:t>
      </w:r>
      <w:proofErr w:type="spellStart"/>
      <w:r>
        <w:t>ErrRate</w:t>
      </w:r>
      <w:proofErr w:type="spellEnd"/>
      <w:r>
        <w:t xml:space="preserv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 xml:space="preserve">When the level value is less </w:t>
      </w:r>
      <w:proofErr w:type="spellStart"/>
      <w:r>
        <w:t>then</w:t>
      </w:r>
      <w:proofErr w:type="spellEnd"/>
      <w:r>
        <w:t xml:space="preserve"> 6.8</w:t>
      </w:r>
      <w:proofErr w:type="gramStart"/>
      <w:r>
        <w:t>”  Set</w:t>
      </w:r>
      <w:proofErr w:type="gramEnd"/>
      <w:r>
        <w:t xml:space="preserve"> </w:t>
      </w:r>
      <w:proofErr w:type="spellStart"/>
      <w:r>
        <w:t>ChA</w:t>
      </w:r>
      <w:proofErr w:type="spellEnd"/>
      <w:r>
        <w:t xml:space="preserve"> A </w:t>
      </w:r>
      <w:proofErr w:type="spellStart"/>
      <w:r>
        <w:t>ErrRate</w:t>
      </w:r>
      <w:proofErr w:type="spellEnd"/>
      <w:r>
        <w:t xml:space="preserv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proofErr w:type="spellStart"/>
      <w:r>
        <w:t>ChA</w:t>
      </w:r>
      <w:proofErr w:type="spellEnd"/>
      <w:r>
        <w:t xml:space="preserve"> with </w:t>
      </w:r>
      <w:proofErr w:type="spellStart"/>
      <w:r>
        <w:t>ErrRate</w:t>
      </w:r>
      <w:proofErr w:type="spellEnd"/>
      <w:r>
        <w:t xml:space="preserv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lastRenderedPageBreak/>
        <w:t>NOTE</w:t>
      </w:r>
      <w:proofErr w:type="gramStart"/>
      <w:r>
        <w:t>:  Because</w:t>
      </w:r>
      <w:proofErr w:type="gramEnd"/>
      <w:r>
        <w:t xml:space="preserve"> the </w:t>
      </w:r>
      <w:proofErr w:type="spellStart"/>
      <w:r>
        <w:t>ChA</w:t>
      </w:r>
      <w:proofErr w:type="spellEnd"/>
      <w:r>
        <w:t xml:space="preserve"> A </w:t>
      </w:r>
      <w:proofErr w:type="spellStart"/>
      <w:r>
        <w:t>ErrRate</w:t>
      </w:r>
      <w:proofErr w:type="spellEnd"/>
      <w:r>
        <w:t xml:space="preserv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05" w:type="dxa"/>
          </w:tcPr>
          <w:p w14:paraId="56C919D9" w14:textId="0ADCB3AE" w:rsidR="00103C3C" w:rsidRPr="00103C3C" w:rsidRDefault="00103C3C" w:rsidP="00103C3C">
            <w:proofErr w:type="gramStart"/>
            <w:r>
              <w:t>ON  (</w:t>
            </w:r>
            <w:proofErr w:type="gramEnd"/>
            <w:r>
              <w:t>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49" w:type="dxa"/>
          </w:tcPr>
          <w:p w14:paraId="1B4777FF" w14:textId="4382B765" w:rsidR="00103C3C" w:rsidRPr="00BE2370" w:rsidRDefault="00103C3C" w:rsidP="00956269">
            <w:pPr>
              <w:pStyle w:val="checkbox"/>
              <w:numPr>
                <w:ilvl w:val="0"/>
                <w:numId w:val="0"/>
              </w:numPr>
              <w:jc w:val="center"/>
              <w:rPr>
                <w:sz w:val="20"/>
              </w:rPr>
            </w:pPr>
            <w:proofErr w:type="gramStart"/>
            <w:r>
              <w:t>ON  (</w:t>
            </w:r>
            <w:proofErr w:type="gramEnd"/>
            <w:r>
              <w:t>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 xml:space="preserve">A </w:t>
            </w:r>
            <w:proofErr w:type="spellStart"/>
            <w:r>
              <w:rPr>
                <w:sz w:val="20"/>
              </w:rPr>
              <w:t>ErrRate</w:t>
            </w:r>
            <w:proofErr w:type="spellEnd"/>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 xml:space="preserve">B </w:t>
            </w:r>
            <w:proofErr w:type="spellStart"/>
            <w:r>
              <w:rPr>
                <w:sz w:val="20"/>
              </w:rPr>
              <w:t>ErrRate</w:t>
            </w:r>
            <w:proofErr w:type="spellEnd"/>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proofErr w:type="gramStart"/>
      <w:r>
        <w:lastRenderedPageBreak/>
        <w:t xml:space="preserve">Non - </w:t>
      </w:r>
      <w:proofErr w:type="gramEnd"/>
      <w:r>
        <w:t xml:space="preserve">Functional Requirements </w:t>
      </w:r>
      <w:r w:rsidRPr="003038C9">
        <w:t>Test</w:t>
      </w:r>
      <w:r>
        <w:t xml:space="preserve"> Procedures</w:t>
      </w:r>
      <w:bookmarkEnd w:id="526"/>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27" w:name="_Toc238559843"/>
      <w:r>
        <w:t xml:space="preserve">Annual </w:t>
      </w:r>
      <w:r w:rsidR="007D5CA6">
        <w:t xml:space="preserve">Level Calibration </w:t>
      </w:r>
      <w:r w:rsidR="005C626A">
        <w:t>Type 1 Gage and Capability Study</w:t>
      </w:r>
      <w:bookmarkEnd w:id="527"/>
    </w:p>
    <w:p w14:paraId="2FCE1723" w14:textId="77777777" w:rsidR="005C626A" w:rsidRDefault="005C626A" w:rsidP="005C626A">
      <w:pPr>
        <w:pStyle w:val="L3Section"/>
        <w:numPr>
          <w:ilvl w:val="0"/>
          <w:numId w:val="0"/>
        </w:numPr>
        <w:ind w:left="864"/>
      </w:pPr>
    </w:p>
    <w:p w14:paraId="7D4C2213" w14:textId="649AD36D"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w:t>
      </w:r>
      <w:proofErr w:type="spellStart"/>
      <w:r w:rsidRPr="00812694">
        <w:t>Calibration.xlxs</w:t>
      </w:r>
      <w:proofErr w:type="spellEnd"/>
      <w:r w:rsidRPr="00812694">
        <w:t xml:space="preserve">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528" w:name="_Toc238559844"/>
      <w:r>
        <w:t xml:space="preserve">Daily </w:t>
      </w:r>
      <w:r w:rsidR="005C626A">
        <w:t xml:space="preserve">Level </w:t>
      </w:r>
      <w:r>
        <w:t>Zero Correction Check</w:t>
      </w:r>
      <w:bookmarkEnd w:id="528"/>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w:t>
      </w:r>
      <w:proofErr w:type="gramStart"/>
      <w:r w:rsidR="00E97ABD">
        <w:t>the level</w:t>
      </w:r>
      <w:proofErr w:type="gramEnd"/>
      <w:r w:rsidR="00E97ABD">
        <w:t xml:space="preserve">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29" w:name="_Toc238559845"/>
      <w:proofErr w:type="gramStart"/>
      <w:r>
        <w:t>Resistance Calibration</w:t>
      </w:r>
      <w:proofErr w:type="gramEnd"/>
      <w:r>
        <w:t xml:space="preserve"> Repeatability &amp; Accuracy</w:t>
      </w:r>
      <w:bookmarkEnd w:id="529"/>
    </w:p>
    <w:p w14:paraId="15D2BDFF" w14:textId="77777777" w:rsidR="006848FB" w:rsidRDefault="006848FB" w:rsidP="006848FB"/>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w:t>
      </w:r>
      <w:r w:rsidRPr="006848FB">
        <w:sym w:font="Symbol" w:char="F057"/>
      </w:r>
      <w:r w:rsidRPr="006848FB">
        <w:t xml:space="preserve">..  A linear regression is performed on these 2 </w:t>
      </w:r>
      <w:proofErr w:type="gramStart"/>
      <w:r w:rsidRPr="006848FB">
        <w:t>point</w:t>
      </w:r>
      <w:proofErr w:type="gramEnd"/>
      <w:r w:rsidRPr="006848FB">
        <w:t xml:space="preserve"> to determine the calibration coefficients which are recorded in the $</w:t>
      </w:r>
      <w:proofErr w:type="spellStart"/>
      <w:r w:rsidRPr="006848FB">
        <w:t>Calibration.xlxs</w:t>
      </w:r>
      <w:proofErr w:type="spellEnd"/>
      <w:r w:rsidRPr="006848FB">
        <w:t xml:space="preserve">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lastRenderedPageBreak/>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30" w:name="_Toc238559846"/>
      <w:r>
        <w:t>Measurement Gage R &amp; R</w:t>
      </w:r>
      <w:bookmarkEnd w:id="530"/>
    </w:p>
    <w:p w14:paraId="6DB03994" w14:textId="7778107B" w:rsidR="007D5CA6" w:rsidRDefault="00FA08A6" w:rsidP="005C5C1E">
      <w:pPr>
        <w:pStyle w:val="L3Section"/>
      </w:pPr>
      <w:bookmarkStart w:id="531" w:name="_Toc238559847"/>
      <w:r>
        <w:lastRenderedPageBreak/>
        <w:t xml:space="preserve">Stability and </w:t>
      </w:r>
      <w:r w:rsidR="007D5CA6">
        <w:t>Drift</w:t>
      </w:r>
      <w:bookmarkEnd w:id="531"/>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32" w:name="_Toc193210348"/>
      <w:bookmarkStart w:id="533" w:name="_Toc193210493"/>
      <w:bookmarkStart w:id="534" w:name="_Toc193208476"/>
      <w:bookmarkStart w:id="535" w:name="_Toc193210349"/>
      <w:bookmarkStart w:id="536" w:name="_Toc193210494"/>
      <w:bookmarkStart w:id="537" w:name="_Toc193208477"/>
      <w:bookmarkStart w:id="538" w:name="_Toc193210350"/>
      <w:bookmarkStart w:id="539" w:name="_Toc193210495"/>
      <w:bookmarkStart w:id="540" w:name="_Toc193208478"/>
      <w:bookmarkStart w:id="541" w:name="_Toc193210351"/>
      <w:bookmarkStart w:id="542" w:name="_Toc193210496"/>
      <w:bookmarkStart w:id="543" w:name="_Toc193208479"/>
      <w:bookmarkStart w:id="544" w:name="_Toc193210352"/>
      <w:bookmarkStart w:id="545" w:name="_Toc193210497"/>
      <w:bookmarkStart w:id="546" w:name="_Toc238559848"/>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t>Hardware Installation</w:t>
      </w:r>
      <w:bookmarkEnd w:id="546"/>
    </w:p>
    <w:p w14:paraId="24601E37" w14:textId="77777777" w:rsidR="00F773D2" w:rsidRDefault="00F773D2" w:rsidP="002E6504">
      <w:pPr>
        <w:pStyle w:val="Append"/>
        <w:numPr>
          <w:ilvl w:val="0"/>
          <w:numId w:val="0"/>
        </w:numPr>
        <w:ind w:left="720"/>
      </w:pPr>
    </w:p>
    <w:p w14:paraId="2ACFD1CE" w14:textId="403A2BA7" w:rsidR="00484575" w:rsidRDefault="00484575" w:rsidP="00484575">
      <w:pPr>
        <w:pStyle w:val="Append"/>
        <w:numPr>
          <w:ilvl w:val="0"/>
          <w:numId w:val="0"/>
        </w:numPr>
        <w:ind w:left="720"/>
        <w:jc w:val="center"/>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484575">
      <w:pPr>
        <w:pStyle w:val="Caption"/>
      </w:pPr>
      <w:r>
        <w:t>Diagram of the MLOI Test Hardware</w:t>
      </w:r>
    </w:p>
    <w:p w14:paraId="4857288D" w14:textId="7DC27870" w:rsidR="00484575" w:rsidRDefault="00484575" w:rsidP="00484575">
      <w:pPr>
        <w:pStyle w:val="Append"/>
        <w:numPr>
          <w:ilvl w:val="0"/>
          <w:numId w:val="0"/>
        </w:numPr>
      </w:pPr>
    </w:p>
    <w:p w14:paraId="58B7DEE3" w14:textId="77777777" w:rsidR="00484575" w:rsidRDefault="00484575" w:rsidP="002E6504">
      <w:pPr>
        <w:pStyle w:val="Append"/>
        <w:numPr>
          <w:ilvl w:val="0"/>
          <w:numId w:val="0"/>
        </w:numPr>
        <w:ind w:left="720"/>
      </w:pPr>
    </w:p>
    <w:p w14:paraId="407CA7F6" w14:textId="6AB1D13C" w:rsidR="00484575" w:rsidRDefault="00484575" w:rsidP="00484575">
      <w:pPr>
        <w:pStyle w:val="Append"/>
        <w:numPr>
          <w:ilvl w:val="0"/>
          <w:numId w:val="0"/>
        </w:numPr>
        <w:ind w:left="720"/>
        <w:jc w:val="center"/>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484575">
      <w:pPr>
        <w:pStyle w:val="Caption"/>
      </w:pPr>
      <w:r>
        <w:t>Reference Resistors for DataQ Calibration</w:t>
      </w:r>
    </w:p>
    <w:p w14:paraId="5D971611" w14:textId="77777777" w:rsidR="00484575" w:rsidRPr="00484575" w:rsidRDefault="00484575" w:rsidP="00484575"/>
    <w:p w14:paraId="0CF0C9C3" w14:textId="42158332" w:rsidR="00E67379" w:rsidRDefault="00F773D2" w:rsidP="00E67379">
      <w:pPr>
        <w:pStyle w:val="Append"/>
      </w:pPr>
      <w:bookmarkStart w:id="547" w:name="_Toc238559849"/>
      <w:r>
        <w:t>Instrument Initialization</w:t>
      </w:r>
      <w:bookmarkEnd w:id="547"/>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 xml:space="preserve">opy the entire folder containing "Keyence LK-G3000" to the instr.lib folder of LabVIEW. Location of the instr.lib folder Example: </w:t>
      </w:r>
      <w:proofErr w:type="gramStart"/>
      <w:r w:rsidRPr="007D658B">
        <w:t>C:¥</w:t>
      </w:r>
      <w:proofErr w:type="gramEnd"/>
      <w:r w:rsidRPr="007D658B">
        <w:t>Program Files(x</w:t>
      </w:r>
      <w:proofErr w:type="gramStart"/>
      <w:r w:rsidRPr="007D658B">
        <w:t>86)¥</w:t>
      </w:r>
      <w:proofErr w:type="gramEnd"/>
      <w:r w:rsidRPr="007D658B">
        <w:t xml:space="preserve">National </w:t>
      </w:r>
      <w:proofErr w:type="spellStart"/>
      <w:r w:rsidRPr="007D658B">
        <w:t>Instruments¥LabVIEW</w:t>
      </w:r>
      <w:proofErr w:type="spellEnd"/>
      <w:r w:rsidRPr="007D658B">
        <w:t xml:space="preserve"> 2012¥instr.lib</w:t>
      </w:r>
    </w:p>
    <w:p w14:paraId="0256F7A4" w14:textId="77777777" w:rsidR="00E67379" w:rsidRDefault="00E67379">
      <w:pPr>
        <w:pStyle w:val="Step"/>
        <w:numPr>
          <w:ilvl w:val="0"/>
          <w:numId w:val="78"/>
        </w:numPr>
      </w:pPr>
      <w:r>
        <w:t>Open the driver path vi in the LK-G3000 LabVIEW driver folder</w:t>
      </w:r>
    </w:p>
    <w:p w14:paraId="5D670E61" w14:textId="77777777" w:rsidR="00E67379" w:rsidRPr="009B75CA" w:rsidRDefault="00E67379" w:rsidP="00E67379">
      <w:pPr>
        <w:pStyle w:val="ComputerCmds"/>
      </w:pPr>
      <w:proofErr w:type="gramStart"/>
      <w:r>
        <w:lastRenderedPageBreak/>
        <w:t>..</w:t>
      </w:r>
      <w:proofErr w:type="gramEnd"/>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6"/>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w:t>
      </w:r>
      <w:proofErr w:type="gramStart"/>
      <w:r w:rsidRPr="009B75CA">
        <w:t>86)\</w:t>
      </w:r>
      <w:proofErr w:type="gramEnd"/>
      <w:r w:rsidRPr="009B75CA">
        <w:t>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w:t>
      </w:r>
      <w:proofErr w:type="gramStart"/>
      <w:r w:rsidRPr="009B75CA">
        <w:t>86)\</w:t>
      </w:r>
      <w:proofErr w:type="gramEnd"/>
      <w:r w:rsidRPr="009B75CA">
        <w:t>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4F288EA0" w14:textId="72A5066C" w:rsidR="007D658B" w:rsidRPr="009B75CA" w:rsidRDefault="007D658B">
      <w:pPr>
        <w:pStyle w:val="ListParagraph"/>
        <w:numPr>
          <w:ilvl w:val="0"/>
          <w:numId w:val="83"/>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proofErr w:type="spellStart"/>
      <w:r>
        <w:t>Pololou</w:t>
      </w:r>
      <w:proofErr w:type="spellEnd"/>
      <w:r>
        <w:t xml:space="preserve">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 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1"/>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1"/>
        </w:numPr>
      </w:pPr>
      <w:r w:rsidRPr="006D2049">
        <w:lastRenderedPageBreak/>
        <w:t xml:space="preserve">After the installation is finished, your </w:t>
      </w:r>
      <w:proofErr w:type="gramStart"/>
      <w:r w:rsidRPr="006D2049">
        <w:t>start</w:t>
      </w:r>
      <w:proofErr w:type="gramEnd"/>
      <w:r w:rsidRPr="006D2049">
        <w:t xml:space="preserve">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1"/>
        </w:numPr>
      </w:pPr>
      <w:r w:rsidRPr="006D2049">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1"/>
        </w:numPr>
      </w:pPr>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532346E5" w14:textId="35BC75A4" w:rsidR="007D658B" w:rsidRDefault="007D658B">
      <w:pPr>
        <w:pStyle w:val="ListParagraph"/>
        <w:numPr>
          <w:ilvl w:val="0"/>
          <w:numId w:val="82"/>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 xml:space="preserve">The native communication mode of the DI-2108 is </w:t>
      </w:r>
      <w:proofErr w:type="gramStart"/>
      <w:r w:rsidRPr="00140A4C">
        <w:t>LibUSB</w:t>
      </w:r>
      <w:proofErr w:type="gramEnd"/>
      <w:r w:rsidRPr="00140A4C">
        <w:t xml:space="preserve">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80"/>
        </w:numPr>
        <w:ind w:left="720"/>
      </w:pPr>
      <w:r w:rsidRPr="00140A4C">
        <w:t xml:space="preserve">Connect the device to your PC via the USB port. </w:t>
      </w:r>
    </w:p>
    <w:p w14:paraId="03B857AF" w14:textId="7836F329" w:rsidR="00140A4C" w:rsidRDefault="00140A4C">
      <w:pPr>
        <w:pStyle w:val="ListParagraph"/>
        <w:numPr>
          <w:ilvl w:val="1"/>
          <w:numId w:val="80"/>
        </w:numPr>
        <w:ind w:left="720"/>
      </w:pPr>
      <w:r w:rsidRPr="00140A4C">
        <w:t xml:space="preserve">Apply power to the device. </w:t>
      </w:r>
    </w:p>
    <w:p w14:paraId="2E749415" w14:textId="2455B495" w:rsidR="00140A4C" w:rsidRDefault="00140A4C">
      <w:pPr>
        <w:pStyle w:val="ListParagraph"/>
        <w:numPr>
          <w:ilvl w:val="1"/>
          <w:numId w:val="80"/>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80"/>
        </w:numPr>
        <w:ind w:left="720"/>
      </w:pPr>
      <w:r w:rsidRPr="00140A4C">
        <w:t xml:space="preserve">When the mode LED turns red, release the Control button. </w:t>
      </w:r>
    </w:p>
    <w:p w14:paraId="7496860E" w14:textId="69864901" w:rsidR="0004202B" w:rsidRDefault="00140A4C">
      <w:pPr>
        <w:pStyle w:val="ListParagraph"/>
        <w:numPr>
          <w:ilvl w:val="1"/>
          <w:numId w:val="80"/>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80"/>
        </w:numPr>
        <w:ind w:left="1080"/>
      </w:pPr>
      <w:r w:rsidRPr="00140A4C">
        <w:t xml:space="preserve">CDC mode: Blinking Yellow (MLOI Uses this mode) </w:t>
      </w:r>
    </w:p>
    <w:p w14:paraId="0D5A7C30" w14:textId="24CB4661" w:rsidR="0004202B" w:rsidRDefault="00140A4C">
      <w:pPr>
        <w:pStyle w:val="ListParagraph"/>
        <w:numPr>
          <w:ilvl w:val="2"/>
          <w:numId w:val="80"/>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 xml:space="preserve">Optionally run the following Connection Tests </w:t>
      </w:r>
      <w:proofErr w:type="gramStart"/>
      <w:r w:rsidRPr="0004202B">
        <w:t>(</w:t>
      </w:r>
      <w:r w:rsidR="007D658B">
        <w:t>..</w:t>
      </w:r>
      <w:proofErr w:type="gramEnd"/>
      <w:r w:rsidR="007D658B">
        <w:t>\PWC-OLS\Instrument Info\</w:t>
      </w:r>
      <w:r w:rsidRPr="0004202B">
        <w:t xml:space="preserve">CNXN_Tests) </w:t>
      </w:r>
    </w:p>
    <w:p w14:paraId="08E4CC2D" w14:textId="25F9D165" w:rsidR="0004202B" w:rsidRDefault="0004202B">
      <w:pPr>
        <w:pStyle w:val="ListParagraph"/>
        <w:numPr>
          <w:ilvl w:val="3"/>
          <w:numId w:val="79"/>
        </w:numPr>
        <w:ind w:left="1080" w:hanging="270"/>
      </w:pPr>
      <w:r w:rsidRPr="0004202B">
        <w:t xml:space="preserve">CNXN_DataQ_GetID.vi to check the basic connection </w:t>
      </w:r>
    </w:p>
    <w:p w14:paraId="70D7CB94" w14:textId="53A979B8" w:rsidR="0004202B" w:rsidRDefault="0004202B">
      <w:pPr>
        <w:pStyle w:val="ListParagraph"/>
        <w:numPr>
          <w:ilvl w:val="3"/>
          <w:numId w:val="79"/>
        </w:numPr>
        <w:ind w:left="1080" w:hanging="270"/>
      </w:pPr>
      <w:r w:rsidRPr="0004202B">
        <w:t xml:space="preserve">CNXN_DataQ_protocol_2ch.vi to check the basic 2 channel analog function. </w:t>
      </w:r>
    </w:p>
    <w:p w14:paraId="546EF2DB" w14:textId="2E7C5CAF" w:rsidR="0004202B" w:rsidRPr="00140A4C" w:rsidRDefault="0004202B">
      <w:pPr>
        <w:pStyle w:val="ListParagraph"/>
        <w:numPr>
          <w:ilvl w:val="3"/>
          <w:numId w:val="79"/>
        </w:numPr>
        <w:ind w:left="1080" w:hanging="270"/>
      </w:pPr>
      <w:r w:rsidRPr="0004202B">
        <w:t>CNXN_DataQ_Digital_IO.vi to check the basic digital IO function.</w:t>
      </w:r>
    </w:p>
    <w:p w14:paraId="2B96E150" w14:textId="7FD78A3D" w:rsidR="00F773D2" w:rsidRDefault="00F773D2">
      <w:pPr>
        <w:pStyle w:val="Append"/>
        <w:numPr>
          <w:ilvl w:val="0"/>
          <w:numId w:val="80"/>
        </w:numPr>
      </w:pPr>
      <w:bookmarkStart w:id="548" w:name="_Toc238559850"/>
      <w:r>
        <w:t>LabVIEW Application Installation</w:t>
      </w:r>
      <w:bookmarkEnd w:id="548"/>
    </w:p>
    <w:p w14:paraId="5E3F2361" w14:textId="53AFCC4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proofErr w:type="gramStart"/>
      <w:r w:rsidR="00B5521D" w:rsidRPr="003F19C1">
        <w:t>driver</w:t>
      </w:r>
      <w:proofErr w:type="gramEnd"/>
      <w:r w:rsidRPr="003F19C1">
        <w:t xml:space="preserve"> must be loaded per Appendix II.  The LabVIEW app is version controlled in GitHub Allen Aircraft account in the internet cloud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8"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9">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NOTE</w:t>
      </w:r>
      <w:proofErr w:type="gramStart"/>
      <w:r>
        <w:t>:  The</w:t>
      </w:r>
      <w:proofErr w:type="gramEnd"/>
      <w:r>
        <w:t xml:space="preserv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 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 xml:space="preserve">To Load only </w:t>
      </w:r>
      <w:r>
        <w:t>Load the executable</w:t>
      </w:r>
      <w:r w:rsidR="006C2661">
        <w:t xml:space="preserve"> files</w:t>
      </w:r>
      <w:r>
        <w:t>:</w:t>
      </w:r>
    </w:p>
    <w:p w14:paraId="3BBCE6F6" w14:textId="254BB322" w:rsidR="00B5521D" w:rsidRDefault="00B5521D" w:rsidP="00B5521D">
      <w:pPr>
        <w:pStyle w:val="checkbox"/>
      </w:pPr>
      <w:r>
        <w:t xml:space="preserve">Click on Code button then </w:t>
      </w:r>
      <w:r w:rsidR="006C2661">
        <w:t>select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61"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w:t>
      </w:r>
      <w:r w:rsidR="00E24E34" w:rsidRPr="00E24E34">
        <w:lastRenderedPageBreak/>
        <w:t>Elevate</w:t>
      </w:r>
      <w:r w:rsidR="00E24E34">
        <w:t>\_MLOI_Main.exe and place that shortcut on the target desktop.</w:t>
      </w:r>
    </w:p>
    <w:p w14:paraId="3D73ABF1" w14:textId="4355F2FE" w:rsidR="00E24E34" w:rsidRDefault="00E24E34" w:rsidP="00E24E34">
      <w:pPr>
        <w:pStyle w:val="ZPara"/>
      </w:pPr>
      <w:r w:rsidRPr="00E24E34">
        <w:t xml:space="preserve">NOTE: Paths to the Configuration File </w:t>
      </w:r>
      <w:proofErr w:type="gramStart"/>
      <w:r w:rsidRPr="00E24E34">
        <w:t>is</w:t>
      </w:r>
      <w:proofErr w:type="gramEnd"/>
      <w:r w:rsidRPr="00E24E34">
        <w:t xml:space="preserve"> saved on the Target system registry that must be initialized the first time MLOI is run or if the Configuration file is moved.</w:t>
      </w:r>
    </w:p>
    <w:p w14:paraId="0671CF15" w14:textId="057CF75E" w:rsidR="00E24E34" w:rsidRPr="00E24E34" w:rsidRDefault="00E24E34" w:rsidP="00E24E34">
      <w:pPr>
        <w:pStyle w:val="ZPara"/>
      </w:pPr>
    </w:p>
    <w:p w14:paraId="3B5D5DB4" w14:textId="77777777" w:rsidR="006805DD" w:rsidRDefault="006805DD" w:rsidP="002E6504">
      <w:pPr>
        <w:rPr>
          <w:rFonts w:cs="Arial"/>
          <w:szCs w:val="22"/>
        </w:rPr>
      </w:pPr>
    </w:p>
    <w:p w14:paraId="00AA723B" w14:textId="46E523D1" w:rsidR="006805DD" w:rsidRDefault="006805DD" w:rsidP="002E6504">
      <w:pPr>
        <w:rPr>
          <w:rFonts w:cs="Arial"/>
          <w:szCs w:val="22"/>
        </w:rPr>
      </w:pPr>
      <w:r>
        <w:rPr>
          <w:rFonts w:cs="Arial"/>
          <w:szCs w:val="22"/>
        </w:rPr>
        <w:t>FROM Previous Version</w:t>
      </w:r>
    </w:p>
    <w:p w14:paraId="2EFE562E" w14:textId="77777777" w:rsidR="00CC3398" w:rsidRDefault="00CC3398" w:rsidP="002E6504">
      <w:pPr>
        <w:rPr>
          <w:rFonts w:cs="Arial"/>
          <w:szCs w:val="22"/>
        </w:rPr>
      </w:pPr>
    </w:p>
    <w:p w14:paraId="5D0F71A5" w14:textId="77777777" w:rsidR="00CC3398" w:rsidRDefault="00CC3398">
      <w:pPr>
        <w:pStyle w:val="Step"/>
        <w:numPr>
          <w:ilvl w:val="0"/>
          <w:numId w:val="42"/>
        </w:numPr>
      </w:pPr>
      <w:r w:rsidRPr="00DE5086">
        <w:rPr>
          <w:noProof/>
        </w:rPr>
        <w:drawing>
          <wp:anchor distT="0" distB="0" distL="114300" distR="114300" simplePos="0" relativeHeight="251668480" behindDoc="0" locked="0" layoutInCell="1" allowOverlap="1" wp14:anchorId="114CB975" wp14:editId="4773722E">
            <wp:simplePos x="0" y="0"/>
            <wp:positionH relativeFrom="column">
              <wp:posOffset>4038600</wp:posOffset>
            </wp:positionH>
            <wp:positionV relativeFrom="paragraph">
              <wp:posOffset>31750</wp:posOffset>
            </wp:positionV>
            <wp:extent cx="2129790" cy="2790190"/>
            <wp:effectExtent l="0" t="0" r="3810" b="0"/>
            <wp:wrapSquare wrapText="bothSides"/>
            <wp:docPr id="18786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1724"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129790" cy="2790190"/>
                    </a:xfrm>
                    <a:prstGeom prst="rect">
                      <a:avLst/>
                    </a:prstGeom>
                  </pic:spPr>
                </pic:pic>
              </a:graphicData>
            </a:graphic>
            <wp14:sizeRelH relativeFrom="page">
              <wp14:pctWidth>0</wp14:pctWidth>
            </wp14:sizeRelH>
            <wp14:sizeRelV relativeFrom="page">
              <wp14:pctHeight>0</wp14:pctHeight>
            </wp14:sizeRelV>
          </wp:anchor>
        </w:drawing>
      </w:r>
      <w:r>
        <w:t xml:space="preserve">Ensure that the proper version of the Configuration and Report Template files are saved </w:t>
      </w:r>
      <w:proofErr w:type="gramStart"/>
      <w:r>
        <w:t>per</w:t>
      </w:r>
      <w:proofErr w:type="gramEnd"/>
      <w:r>
        <w:t xml:space="preserve"> AS9100 Quality controlled documents policy.  Note the path to the Configuration files.</w:t>
      </w:r>
    </w:p>
    <w:p w14:paraId="3487A6DA" w14:textId="77777777" w:rsidR="00CC3398" w:rsidRDefault="00CC3398">
      <w:pPr>
        <w:pStyle w:val="Step"/>
        <w:numPr>
          <w:ilvl w:val="0"/>
          <w:numId w:val="42"/>
        </w:numPr>
      </w:pPr>
      <w:r>
        <w:t>Run the MLOI on the click on the Maintenance menu, input the requested code.  Click on the Configuration File Dropdown and select **Search.</w:t>
      </w:r>
    </w:p>
    <w:p w14:paraId="5318BFDA" w14:textId="77777777" w:rsidR="00CC3398" w:rsidRDefault="00CC3398">
      <w:pPr>
        <w:pStyle w:val="Step"/>
        <w:numPr>
          <w:ilvl w:val="0"/>
          <w:numId w:val="42"/>
        </w:numPr>
      </w:pPr>
      <w:r>
        <w:t xml:space="preserve"> Navigate to the Configuration File Path noted in Step 9 and select a test file.  By selecting this test file, the path to all associated configuration files is saved in the MLOI registry.  </w:t>
      </w:r>
    </w:p>
    <w:p w14:paraId="7784F30C" w14:textId="77777777" w:rsidR="00CC3398" w:rsidRDefault="00CC3398">
      <w:pPr>
        <w:pStyle w:val="Step"/>
        <w:numPr>
          <w:ilvl w:val="0"/>
          <w:numId w:val="42"/>
        </w:numPr>
      </w:pPr>
      <w:r>
        <w:t xml:space="preserve">  Click OK, then exit the program to update the saved configuration file path.</w:t>
      </w:r>
    </w:p>
    <w:p w14:paraId="426CFFEE" w14:textId="77777777" w:rsidR="00CC3398" w:rsidRDefault="00CC3398">
      <w:pPr>
        <w:pStyle w:val="Step"/>
        <w:numPr>
          <w:ilvl w:val="0"/>
          <w:numId w:val="42"/>
        </w:numPr>
      </w:pPr>
      <w:r>
        <w:t>Ensure that the current report template file is saved in the Configuration File Path noted in Step 9.</w:t>
      </w:r>
    </w:p>
    <w:p w14:paraId="6AA32EF1" w14:textId="77777777" w:rsidR="00CC3398" w:rsidRDefault="00CC3398" w:rsidP="00CC3398">
      <w:pPr>
        <w:pStyle w:val="Step"/>
        <w:numPr>
          <w:ilvl w:val="0"/>
          <w:numId w:val="0"/>
        </w:numPr>
        <w:ind w:left="720"/>
      </w:pPr>
    </w:p>
    <w:p w14:paraId="348940B5" w14:textId="77777777" w:rsidR="00CC3398" w:rsidRDefault="00CC3398" w:rsidP="002E6504">
      <w:pPr>
        <w:rPr>
          <w:rFonts w:cs="Arial"/>
          <w:szCs w:val="22"/>
        </w:rPr>
      </w:pPr>
    </w:p>
    <w:p w14:paraId="38B6EF84" w14:textId="77777777" w:rsidR="00CC3398" w:rsidRDefault="00CC3398" w:rsidP="002E6504">
      <w:pPr>
        <w:rPr>
          <w:rFonts w:cs="Arial"/>
          <w:szCs w:val="22"/>
        </w:rPr>
      </w:pPr>
    </w:p>
    <w:p w14:paraId="6C1899FA" w14:textId="77777777" w:rsidR="006805DD" w:rsidRDefault="006805DD">
      <w:pPr>
        <w:pStyle w:val="Step"/>
        <w:numPr>
          <w:ilvl w:val="0"/>
          <w:numId w:val="27"/>
        </w:numPr>
      </w:pPr>
      <w:r>
        <w:t xml:space="preserve">Evaluate Test Report Save Folder drop down. </w:t>
      </w:r>
    </w:p>
    <w:p w14:paraId="06D80129" w14:textId="77777777" w:rsidR="006805DD" w:rsidRDefault="006805DD" w:rsidP="006805DD">
      <w:pPr>
        <w:pStyle w:val="checkbox"/>
      </w:pPr>
      <w:r>
        <w:t>Click on the dropdown then verify a selection of &lt;config&gt;.csv files and “search” are presented.</w:t>
      </w:r>
    </w:p>
    <w:p w14:paraId="27B146C1" w14:textId="77777777" w:rsidR="006805DD" w:rsidRDefault="006805DD" w:rsidP="006805DD">
      <w:pPr>
        <w:pStyle w:val="checkbox"/>
      </w:pPr>
      <w:r>
        <w:t xml:space="preserve">Click on one of the &lt;config&gt;.csv then verify that file is selected indicated by a check mark and presented in the test box. </w:t>
      </w:r>
    </w:p>
    <w:p w14:paraId="56F4312E" w14:textId="77777777" w:rsidR="006805DD" w:rsidRDefault="006805DD" w:rsidP="006805DD">
      <w:pPr>
        <w:pStyle w:val="checkbox"/>
      </w:pPr>
      <w:r>
        <w:t>Click on one of the “***Search***” then verify it is selected indicated by a check mark and presented in the test box.</w:t>
      </w:r>
    </w:p>
    <w:p w14:paraId="710F8E18" w14:textId="77777777" w:rsidR="006805DD" w:rsidRDefault="006805DD" w:rsidP="006805DD">
      <w:pPr>
        <w:pStyle w:val="checkbox"/>
      </w:pPr>
      <w:r>
        <w:t>Click on OK then verify the prompt to select a report destination folder, then click OK then verify the Folder dialog opens.</w:t>
      </w:r>
    </w:p>
    <w:p w14:paraId="7CCB2D7E" w14:textId="77777777" w:rsidR="006805DD" w:rsidRDefault="006805DD" w:rsidP="006805DD">
      <w:pPr>
        <w:pStyle w:val="checkbox"/>
      </w:pPr>
      <w:r>
        <w:t xml:space="preserve">Select a destination Folder then verify that path appears in the Test Report Save Folder test box. </w:t>
      </w:r>
    </w:p>
    <w:p w14:paraId="199D47DE" w14:textId="77777777" w:rsidR="006805DD" w:rsidRDefault="006805DD" w:rsidP="006805DD">
      <w:pPr>
        <w:pStyle w:val="checkbox"/>
      </w:pPr>
      <w:r>
        <w:t>CANCEL, STOP to Quit the MLOI Program</w:t>
      </w:r>
    </w:p>
    <w:p w14:paraId="10675C56" w14:textId="77777777" w:rsidR="009C0838" w:rsidRDefault="009C0838" w:rsidP="009C0838">
      <w:pPr>
        <w:pStyle w:val="checkbox"/>
      </w:pPr>
      <w:r>
        <w:lastRenderedPageBreak/>
        <w:t>On the Test Information dialog, make the selection shown below, Click OK, then verify the results indicated to the Right.</w:t>
      </w:r>
    </w:p>
    <w:p w14:paraId="684E0D81" w14:textId="77777777" w:rsidR="009C0838" w:rsidRDefault="009C0838" w:rsidP="009C0838">
      <w:pPr>
        <w:pStyle w:val="checkbox"/>
        <w:numPr>
          <w:ilvl w:val="0"/>
          <w:numId w:val="0"/>
        </w:numPr>
        <w:ind w:left="720"/>
      </w:pPr>
      <w:r>
        <w:rPr>
          <w:noProof/>
        </w:rPr>
        <w:drawing>
          <wp:inline distT="0" distB="0" distL="0" distR="0" wp14:anchorId="37F38EAC" wp14:editId="15B51B94">
            <wp:extent cx="5442930" cy="1802167"/>
            <wp:effectExtent l="0" t="0" r="5715" b="7620"/>
            <wp:docPr id="144109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15690BE5" w14:textId="77777777" w:rsidR="009C0838" w:rsidRDefault="009C0838" w:rsidP="009C0838">
      <w:pPr>
        <w:pStyle w:val="checkbox"/>
      </w:pPr>
      <w:r>
        <w:t>Press STOP, No Quit to exit MLOI Program after each observation. Repeat for each setting shown.</w:t>
      </w:r>
    </w:p>
    <w:p w14:paraId="79FA1798" w14:textId="77777777" w:rsidR="009C0838" w:rsidRDefault="009C0838" w:rsidP="009C0838">
      <w:pPr>
        <w:pStyle w:val="Step"/>
      </w:pPr>
      <w:r>
        <w:t xml:space="preserve">Evaluate Replicate Setting. </w:t>
      </w:r>
    </w:p>
    <w:p w14:paraId="0A682665" w14:textId="77777777" w:rsidR="009C0838" w:rsidRDefault="009C0838" w:rsidP="009C083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9C0838" w:rsidRPr="00543DA8" w14:paraId="3CD0374A" w14:textId="77777777" w:rsidTr="00C142E9">
        <w:tc>
          <w:tcPr>
            <w:tcW w:w="2484" w:type="dxa"/>
          </w:tcPr>
          <w:p w14:paraId="5895B40D" w14:textId="77777777" w:rsidR="009C0838" w:rsidRPr="00BE2370" w:rsidRDefault="009C0838" w:rsidP="00C142E9">
            <w:pPr>
              <w:pStyle w:val="checkbox"/>
              <w:numPr>
                <w:ilvl w:val="0"/>
                <w:numId w:val="0"/>
              </w:numPr>
              <w:ind w:left="288"/>
              <w:rPr>
                <w:sz w:val="20"/>
              </w:rPr>
            </w:pPr>
            <w:r w:rsidRPr="00BE2370">
              <w:rPr>
                <w:sz w:val="20"/>
              </w:rPr>
              <w:t>Test</w:t>
            </w:r>
          </w:p>
        </w:tc>
        <w:tc>
          <w:tcPr>
            <w:tcW w:w="889" w:type="dxa"/>
          </w:tcPr>
          <w:p w14:paraId="02293BE1" w14:textId="77777777" w:rsidR="009C0838" w:rsidRPr="00BE2370" w:rsidRDefault="009C0838" w:rsidP="00C142E9">
            <w:pPr>
              <w:pStyle w:val="checkbox"/>
              <w:numPr>
                <w:ilvl w:val="0"/>
                <w:numId w:val="0"/>
              </w:numPr>
              <w:jc w:val="center"/>
              <w:rPr>
                <w:sz w:val="20"/>
              </w:rPr>
            </w:pPr>
            <w:r w:rsidRPr="00BE2370">
              <w:rPr>
                <w:sz w:val="20"/>
              </w:rPr>
              <w:t>PrePot</w:t>
            </w:r>
          </w:p>
        </w:tc>
        <w:tc>
          <w:tcPr>
            <w:tcW w:w="348" w:type="dxa"/>
          </w:tcPr>
          <w:p w14:paraId="02EAE276" w14:textId="77777777" w:rsidR="009C0838" w:rsidRPr="00BE2370" w:rsidRDefault="009C0838" w:rsidP="00C142E9">
            <w:pPr>
              <w:pStyle w:val="checkbox"/>
              <w:numPr>
                <w:ilvl w:val="0"/>
                <w:numId w:val="0"/>
              </w:numPr>
              <w:ind w:left="1620"/>
              <w:rPr>
                <w:sz w:val="20"/>
              </w:rPr>
            </w:pPr>
          </w:p>
        </w:tc>
        <w:tc>
          <w:tcPr>
            <w:tcW w:w="2500" w:type="dxa"/>
          </w:tcPr>
          <w:p w14:paraId="07FE736F" w14:textId="77777777" w:rsidR="009C0838" w:rsidRPr="00BE2370" w:rsidRDefault="009C0838"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79F1407" w14:textId="77777777" w:rsidR="009C0838" w:rsidRPr="00BE2370" w:rsidRDefault="009C0838" w:rsidP="00C142E9">
            <w:pPr>
              <w:pStyle w:val="checkbox"/>
              <w:numPr>
                <w:ilvl w:val="0"/>
                <w:numId w:val="0"/>
              </w:numPr>
              <w:jc w:val="center"/>
              <w:rPr>
                <w:sz w:val="20"/>
              </w:rPr>
            </w:pPr>
            <w:r w:rsidRPr="00BE2370">
              <w:rPr>
                <w:sz w:val="20"/>
              </w:rPr>
              <w:t>OFF</w:t>
            </w:r>
          </w:p>
        </w:tc>
      </w:tr>
      <w:tr w:rsidR="009C0838" w:rsidRPr="00543DA8" w14:paraId="5BD551E8" w14:textId="77777777" w:rsidTr="00C142E9">
        <w:tc>
          <w:tcPr>
            <w:tcW w:w="2484" w:type="dxa"/>
          </w:tcPr>
          <w:p w14:paraId="1AE5E4FB" w14:textId="77777777" w:rsidR="009C0838" w:rsidRPr="00BE2370" w:rsidRDefault="009C0838" w:rsidP="00C142E9">
            <w:pPr>
              <w:pStyle w:val="checkbox"/>
              <w:numPr>
                <w:ilvl w:val="0"/>
                <w:numId w:val="0"/>
              </w:numPr>
              <w:ind w:left="288"/>
              <w:rPr>
                <w:sz w:val="20"/>
              </w:rPr>
            </w:pPr>
            <w:r w:rsidRPr="00BE2370">
              <w:rPr>
                <w:sz w:val="20"/>
              </w:rPr>
              <w:t>Replicate to</w:t>
            </w:r>
          </w:p>
        </w:tc>
        <w:tc>
          <w:tcPr>
            <w:tcW w:w="889" w:type="dxa"/>
          </w:tcPr>
          <w:p w14:paraId="008E3586" w14:textId="77777777" w:rsidR="009C0838" w:rsidRPr="00BE2370" w:rsidRDefault="009C0838" w:rsidP="00C142E9">
            <w:pPr>
              <w:pStyle w:val="checkbox"/>
              <w:numPr>
                <w:ilvl w:val="0"/>
                <w:numId w:val="0"/>
              </w:numPr>
              <w:jc w:val="center"/>
              <w:rPr>
                <w:sz w:val="20"/>
              </w:rPr>
            </w:pPr>
            <w:r w:rsidRPr="00BE2370">
              <w:rPr>
                <w:sz w:val="20"/>
              </w:rPr>
              <w:t>1</w:t>
            </w:r>
          </w:p>
        </w:tc>
        <w:tc>
          <w:tcPr>
            <w:tcW w:w="348" w:type="dxa"/>
          </w:tcPr>
          <w:p w14:paraId="6AA7FBF7" w14:textId="77777777" w:rsidR="009C0838" w:rsidRPr="00BE2370" w:rsidRDefault="009C0838" w:rsidP="00C142E9">
            <w:pPr>
              <w:pStyle w:val="checkbox"/>
              <w:numPr>
                <w:ilvl w:val="0"/>
                <w:numId w:val="0"/>
              </w:numPr>
              <w:ind w:left="1620"/>
              <w:rPr>
                <w:sz w:val="20"/>
              </w:rPr>
            </w:pPr>
          </w:p>
        </w:tc>
        <w:tc>
          <w:tcPr>
            <w:tcW w:w="2500" w:type="dxa"/>
          </w:tcPr>
          <w:p w14:paraId="497A2BF7" w14:textId="77777777" w:rsidR="009C0838" w:rsidRPr="00BE2370" w:rsidRDefault="009C0838" w:rsidP="00C142E9">
            <w:pPr>
              <w:pStyle w:val="checkbox"/>
              <w:numPr>
                <w:ilvl w:val="0"/>
                <w:numId w:val="0"/>
              </w:numPr>
              <w:ind w:left="288"/>
              <w:rPr>
                <w:sz w:val="20"/>
              </w:rPr>
            </w:pPr>
            <w:r w:rsidRPr="00BE2370">
              <w:rPr>
                <w:sz w:val="20"/>
              </w:rPr>
              <w:t>Auto Start to ON</w:t>
            </w:r>
          </w:p>
        </w:tc>
        <w:tc>
          <w:tcPr>
            <w:tcW w:w="1149" w:type="dxa"/>
          </w:tcPr>
          <w:p w14:paraId="6EF583FC" w14:textId="77777777" w:rsidR="009C0838" w:rsidRPr="00BE2370" w:rsidRDefault="009C0838" w:rsidP="00C142E9">
            <w:pPr>
              <w:pStyle w:val="checkbox"/>
              <w:numPr>
                <w:ilvl w:val="0"/>
                <w:numId w:val="0"/>
              </w:numPr>
              <w:jc w:val="center"/>
              <w:rPr>
                <w:sz w:val="20"/>
              </w:rPr>
            </w:pPr>
            <w:r w:rsidRPr="00BE2370">
              <w:rPr>
                <w:sz w:val="20"/>
              </w:rPr>
              <w:t>ON</w:t>
            </w:r>
          </w:p>
        </w:tc>
      </w:tr>
      <w:tr w:rsidR="009C0838" w:rsidRPr="00543DA8" w14:paraId="2FFA95AD" w14:textId="77777777" w:rsidTr="00C142E9">
        <w:tc>
          <w:tcPr>
            <w:tcW w:w="2484" w:type="dxa"/>
          </w:tcPr>
          <w:p w14:paraId="21B418C2" w14:textId="77777777" w:rsidR="009C0838" w:rsidRPr="00BE2370" w:rsidRDefault="009C0838" w:rsidP="00C142E9">
            <w:pPr>
              <w:pStyle w:val="checkbox"/>
              <w:numPr>
                <w:ilvl w:val="0"/>
                <w:numId w:val="0"/>
              </w:numPr>
              <w:ind w:left="288"/>
              <w:rPr>
                <w:sz w:val="20"/>
              </w:rPr>
            </w:pPr>
          </w:p>
        </w:tc>
        <w:tc>
          <w:tcPr>
            <w:tcW w:w="889" w:type="dxa"/>
          </w:tcPr>
          <w:p w14:paraId="15269E66" w14:textId="77777777" w:rsidR="009C0838" w:rsidRPr="00BE2370" w:rsidRDefault="009C0838" w:rsidP="00C142E9">
            <w:pPr>
              <w:pStyle w:val="checkbox"/>
              <w:numPr>
                <w:ilvl w:val="0"/>
                <w:numId w:val="0"/>
              </w:numPr>
              <w:jc w:val="center"/>
              <w:rPr>
                <w:sz w:val="20"/>
              </w:rPr>
            </w:pPr>
          </w:p>
        </w:tc>
        <w:tc>
          <w:tcPr>
            <w:tcW w:w="348" w:type="dxa"/>
          </w:tcPr>
          <w:p w14:paraId="05977351" w14:textId="77777777" w:rsidR="009C0838" w:rsidRPr="00BE2370" w:rsidRDefault="009C0838" w:rsidP="00C142E9">
            <w:pPr>
              <w:pStyle w:val="checkbox"/>
              <w:numPr>
                <w:ilvl w:val="0"/>
                <w:numId w:val="0"/>
              </w:numPr>
              <w:ind w:left="1620"/>
              <w:rPr>
                <w:sz w:val="20"/>
              </w:rPr>
            </w:pPr>
          </w:p>
        </w:tc>
        <w:tc>
          <w:tcPr>
            <w:tcW w:w="2500" w:type="dxa"/>
          </w:tcPr>
          <w:p w14:paraId="1E2FB01D" w14:textId="77777777" w:rsidR="009C0838" w:rsidRPr="00BE2370" w:rsidRDefault="009C0838" w:rsidP="00C142E9">
            <w:pPr>
              <w:pStyle w:val="checkbox"/>
              <w:numPr>
                <w:ilvl w:val="0"/>
                <w:numId w:val="0"/>
              </w:numPr>
              <w:ind w:left="288"/>
              <w:rPr>
                <w:sz w:val="20"/>
              </w:rPr>
            </w:pPr>
            <w:r w:rsidRPr="00BE2370">
              <w:rPr>
                <w:sz w:val="20"/>
              </w:rPr>
              <w:t xml:space="preserve">Start in Jog to </w:t>
            </w:r>
          </w:p>
        </w:tc>
        <w:tc>
          <w:tcPr>
            <w:tcW w:w="1149" w:type="dxa"/>
          </w:tcPr>
          <w:p w14:paraId="2683F92A" w14:textId="77777777" w:rsidR="009C0838" w:rsidRPr="00BE2370" w:rsidRDefault="009C0838" w:rsidP="00C142E9">
            <w:pPr>
              <w:pStyle w:val="checkbox"/>
              <w:numPr>
                <w:ilvl w:val="0"/>
                <w:numId w:val="0"/>
              </w:numPr>
              <w:jc w:val="center"/>
              <w:rPr>
                <w:sz w:val="20"/>
              </w:rPr>
            </w:pPr>
            <w:r w:rsidRPr="00BE2370">
              <w:rPr>
                <w:sz w:val="20"/>
              </w:rPr>
              <w:t>OFF</w:t>
            </w:r>
          </w:p>
        </w:tc>
      </w:tr>
    </w:tbl>
    <w:p w14:paraId="3B4CEA62" w14:textId="77777777" w:rsidR="009C0838" w:rsidRDefault="009C0838" w:rsidP="009C0838">
      <w:pPr>
        <w:pStyle w:val="checkbox"/>
      </w:pPr>
      <w:r>
        <w:t xml:space="preserve">Pess OK, Let the test run to completion Note the Test Name.  </w:t>
      </w:r>
    </w:p>
    <w:p w14:paraId="10C897F5" w14:textId="77777777" w:rsidR="009C0838" w:rsidRDefault="009C0838" w:rsidP="009C0838">
      <w:pPr>
        <w:pStyle w:val="checkbox"/>
      </w:pPr>
      <w:r>
        <w:t>Verify the PrePot test executed two times.</w:t>
      </w:r>
    </w:p>
    <w:p w14:paraId="7A7A4A1F" w14:textId="77777777" w:rsidR="009C0838" w:rsidRDefault="009C0838" w:rsidP="009C0838">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407A8956" w14:textId="77777777" w:rsidR="009C0838" w:rsidRDefault="009C0838" w:rsidP="009C0838">
      <w:pPr>
        <w:pStyle w:val="checkbox"/>
      </w:pPr>
      <w:r>
        <w:t xml:space="preserve">Restart the MLOI Program and Verify that Replicate value </w:t>
      </w:r>
      <w:proofErr w:type="spellStart"/>
      <w:r>
        <w:t>tered</w:t>
      </w:r>
      <w:proofErr w:type="spellEnd"/>
      <w:r>
        <w:t xml:space="preserve"> above persists.</w:t>
      </w:r>
    </w:p>
    <w:p w14:paraId="449995E7" w14:textId="77777777" w:rsidR="004F421C" w:rsidRDefault="004F421C" w:rsidP="004F421C">
      <w:pPr>
        <w:pStyle w:val="Step"/>
      </w:pPr>
      <w:r>
        <w:t xml:space="preserve">Evaluate Replicate Setting. </w:t>
      </w:r>
    </w:p>
    <w:p w14:paraId="531897A2" w14:textId="77777777" w:rsidR="004F421C" w:rsidRDefault="004F421C" w:rsidP="004F421C">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4F421C" w:rsidRPr="00543DA8" w14:paraId="0A88B106" w14:textId="77777777" w:rsidTr="00C142E9">
        <w:tc>
          <w:tcPr>
            <w:tcW w:w="2484" w:type="dxa"/>
          </w:tcPr>
          <w:p w14:paraId="717DFE16" w14:textId="77777777" w:rsidR="004F421C" w:rsidRPr="00BE2370" w:rsidRDefault="004F421C" w:rsidP="00C142E9">
            <w:pPr>
              <w:pStyle w:val="checkbox"/>
              <w:numPr>
                <w:ilvl w:val="0"/>
                <w:numId w:val="0"/>
              </w:numPr>
              <w:ind w:left="288"/>
              <w:rPr>
                <w:sz w:val="20"/>
              </w:rPr>
            </w:pPr>
            <w:r w:rsidRPr="00BE2370">
              <w:rPr>
                <w:sz w:val="20"/>
              </w:rPr>
              <w:t>Test</w:t>
            </w:r>
          </w:p>
        </w:tc>
        <w:tc>
          <w:tcPr>
            <w:tcW w:w="889" w:type="dxa"/>
          </w:tcPr>
          <w:p w14:paraId="098982D6" w14:textId="77777777" w:rsidR="004F421C" w:rsidRPr="00BE2370" w:rsidRDefault="004F421C" w:rsidP="00C142E9">
            <w:pPr>
              <w:pStyle w:val="checkbox"/>
              <w:numPr>
                <w:ilvl w:val="0"/>
                <w:numId w:val="0"/>
              </w:numPr>
              <w:jc w:val="center"/>
              <w:rPr>
                <w:sz w:val="20"/>
              </w:rPr>
            </w:pPr>
            <w:r w:rsidRPr="00BE2370">
              <w:rPr>
                <w:sz w:val="20"/>
              </w:rPr>
              <w:t>PrePot</w:t>
            </w:r>
          </w:p>
        </w:tc>
        <w:tc>
          <w:tcPr>
            <w:tcW w:w="348" w:type="dxa"/>
          </w:tcPr>
          <w:p w14:paraId="7B6D147F" w14:textId="77777777" w:rsidR="004F421C" w:rsidRPr="00BE2370" w:rsidRDefault="004F421C" w:rsidP="00C142E9">
            <w:pPr>
              <w:pStyle w:val="checkbox"/>
              <w:numPr>
                <w:ilvl w:val="0"/>
                <w:numId w:val="0"/>
              </w:numPr>
              <w:ind w:left="1620"/>
              <w:rPr>
                <w:sz w:val="20"/>
              </w:rPr>
            </w:pPr>
          </w:p>
        </w:tc>
        <w:tc>
          <w:tcPr>
            <w:tcW w:w="2500" w:type="dxa"/>
          </w:tcPr>
          <w:p w14:paraId="22B8344A" w14:textId="77777777" w:rsidR="004F421C" w:rsidRPr="00BE2370" w:rsidRDefault="004F421C"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BAC0F2" w14:textId="77777777" w:rsidR="004F421C" w:rsidRPr="00BE2370" w:rsidRDefault="004F421C" w:rsidP="00C142E9">
            <w:pPr>
              <w:pStyle w:val="checkbox"/>
              <w:numPr>
                <w:ilvl w:val="0"/>
                <w:numId w:val="0"/>
              </w:numPr>
              <w:jc w:val="center"/>
              <w:rPr>
                <w:sz w:val="20"/>
              </w:rPr>
            </w:pPr>
            <w:r w:rsidRPr="00BE2370">
              <w:rPr>
                <w:sz w:val="20"/>
              </w:rPr>
              <w:t>OFF</w:t>
            </w:r>
          </w:p>
        </w:tc>
      </w:tr>
      <w:tr w:rsidR="004F421C" w:rsidRPr="00543DA8" w14:paraId="613E63E1" w14:textId="77777777" w:rsidTr="00C142E9">
        <w:tc>
          <w:tcPr>
            <w:tcW w:w="2484" w:type="dxa"/>
          </w:tcPr>
          <w:p w14:paraId="38FBF3FE" w14:textId="77777777" w:rsidR="004F421C" w:rsidRPr="00BE2370" w:rsidRDefault="004F421C" w:rsidP="00C142E9">
            <w:pPr>
              <w:pStyle w:val="checkbox"/>
              <w:numPr>
                <w:ilvl w:val="0"/>
                <w:numId w:val="0"/>
              </w:numPr>
              <w:ind w:left="288"/>
              <w:rPr>
                <w:sz w:val="20"/>
              </w:rPr>
            </w:pPr>
            <w:r w:rsidRPr="00BE2370">
              <w:rPr>
                <w:sz w:val="20"/>
              </w:rPr>
              <w:t>Replicate to</w:t>
            </w:r>
          </w:p>
        </w:tc>
        <w:tc>
          <w:tcPr>
            <w:tcW w:w="889" w:type="dxa"/>
          </w:tcPr>
          <w:p w14:paraId="34CC35AF" w14:textId="77777777" w:rsidR="004F421C" w:rsidRPr="00BE2370" w:rsidRDefault="004F421C" w:rsidP="00C142E9">
            <w:pPr>
              <w:pStyle w:val="checkbox"/>
              <w:numPr>
                <w:ilvl w:val="0"/>
                <w:numId w:val="0"/>
              </w:numPr>
              <w:jc w:val="center"/>
              <w:rPr>
                <w:sz w:val="20"/>
              </w:rPr>
            </w:pPr>
            <w:r w:rsidRPr="00BE2370">
              <w:rPr>
                <w:sz w:val="20"/>
              </w:rPr>
              <w:t>1</w:t>
            </w:r>
          </w:p>
        </w:tc>
        <w:tc>
          <w:tcPr>
            <w:tcW w:w="348" w:type="dxa"/>
          </w:tcPr>
          <w:p w14:paraId="19344F52" w14:textId="77777777" w:rsidR="004F421C" w:rsidRPr="00BE2370" w:rsidRDefault="004F421C" w:rsidP="00C142E9">
            <w:pPr>
              <w:pStyle w:val="checkbox"/>
              <w:numPr>
                <w:ilvl w:val="0"/>
                <w:numId w:val="0"/>
              </w:numPr>
              <w:ind w:left="1620"/>
              <w:rPr>
                <w:sz w:val="20"/>
              </w:rPr>
            </w:pPr>
          </w:p>
        </w:tc>
        <w:tc>
          <w:tcPr>
            <w:tcW w:w="2500" w:type="dxa"/>
          </w:tcPr>
          <w:p w14:paraId="06D3C0FA" w14:textId="77777777" w:rsidR="004F421C" w:rsidRPr="00BE2370" w:rsidRDefault="004F421C" w:rsidP="00C142E9">
            <w:pPr>
              <w:pStyle w:val="checkbox"/>
              <w:numPr>
                <w:ilvl w:val="0"/>
                <w:numId w:val="0"/>
              </w:numPr>
              <w:ind w:left="288"/>
              <w:rPr>
                <w:sz w:val="20"/>
              </w:rPr>
            </w:pPr>
            <w:r w:rsidRPr="00BE2370">
              <w:rPr>
                <w:sz w:val="20"/>
              </w:rPr>
              <w:t>Auto Start to ON</w:t>
            </w:r>
          </w:p>
        </w:tc>
        <w:tc>
          <w:tcPr>
            <w:tcW w:w="1149" w:type="dxa"/>
          </w:tcPr>
          <w:p w14:paraId="049EF58A" w14:textId="77777777" w:rsidR="004F421C" w:rsidRPr="00BE2370" w:rsidRDefault="004F421C" w:rsidP="00C142E9">
            <w:pPr>
              <w:pStyle w:val="checkbox"/>
              <w:numPr>
                <w:ilvl w:val="0"/>
                <w:numId w:val="0"/>
              </w:numPr>
              <w:jc w:val="center"/>
              <w:rPr>
                <w:sz w:val="20"/>
              </w:rPr>
            </w:pPr>
            <w:r w:rsidRPr="00BE2370">
              <w:rPr>
                <w:sz w:val="20"/>
              </w:rPr>
              <w:t>ON</w:t>
            </w:r>
          </w:p>
        </w:tc>
      </w:tr>
      <w:tr w:rsidR="004F421C" w:rsidRPr="00543DA8" w14:paraId="12762C1C" w14:textId="77777777" w:rsidTr="00C142E9">
        <w:tc>
          <w:tcPr>
            <w:tcW w:w="2484" w:type="dxa"/>
          </w:tcPr>
          <w:p w14:paraId="318AAA25" w14:textId="77777777" w:rsidR="004F421C" w:rsidRPr="00BE2370" w:rsidRDefault="004F421C" w:rsidP="00C142E9">
            <w:pPr>
              <w:pStyle w:val="checkbox"/>
              <w:numPr>
                <w:ilvl w:val="0"/>
                <w:numId w:val="0"/>
              </w:numPr>
              <w:ind w:left="288"/>
              <w:rPr>
                <w:sz w:val="20"/>
              </w:rPr>
            </w:pPr>
          </w:p>
        </w:tc>
        <w:tc>
          <w:tcPr>
            <w:tcW w:w="889" w:type="dxa"/>
          </w:tcPr>
          <w:p w14:paraId="2FAE2D80" w14:textId="77777777" w:rsidR="004F421C" w:rsidRPr="00BE2370" w:rsidRDefault="004F421C" w:rsidP="00C142E9">
            <w:pPr>
              <w:pStyle w:val="checkbox"/>
              <w:numPr>
                <w:ilvl w:val="0"/>
                <w:numId w:val="0"/>
              </w:numPr>
              <w:jc w:val="center"/>
              <w:rPr>
                <w:sz w:val="20"/>
              </w:rPr>
            </w:pPr>
          </w:p>
        </w:tc>
        <w:tc>
          <w:tcPr>
            <w:tcW w:w="348" w:type="dxa"/>
          </w:tcPr>
          <w:p w14:paraId="48145C18" w14:textId="77777777" w:rsidR="004F421C" w:rsidRPr="00BE2370" w:rsidRDefault="004F421C" w:rsidP="00C142E9">
            <w:pPr>
              <w:pStyle w:val="checkbox"/>
              <w:numPr>
                <w:ilvl w:val="0"/>
                <w:numId w:val="0"/>
              </w:numPr>
              <w:ind w:left="1620"/>
              <w:rPr>
                <w:sz w:val="20"/>
              </w:rPr>
            </w:pPr>
          </w:p>
        </w:tc>
        <w:tc>
          <w:tcPr>
            <w:tcW w:w="2500" w:type="dxa"/>
          </w:tcPr>
          <w:p w14:paraId="501DE154" w14:textId="77777777" w:rsidR="004F421C" w:rsidRPr="00BE2370" w:rsidRDefault="004F421C" w:rsidP="00C142E9">
            <w:pPr>
              <w:pStyle w:val="checkbox"/>
              <w:numPr>
                <w:ilvl w:val="0"/>
                <w:numId w:val="0"/>
              </w:numPr>
              <w:ind w:left="288"/>
              <w:rPr>
                <w:sz w:val="20"/>
              </w:rPr>
            </w:pPr>
            <w:r w:rsidRPr="00BE2370">
              <w:rPr>
                <w:sz w:val="20"/>
              </w:rPr>
              <w:t xml:space="preserve">Start in Jog to </w:t>
            </w:r>
          </w:p>
        </w:tc>
        <w:tc>
          <w:tcPr>
            <w:tcW w:w="1149" w:type="dxa"/>
          </w:tcPr>
          <w:p w14:paraId="255A40D7" w14:textId="77777777" w:rsidR="004F421C" w:rsidRPr="00BE2370" w:rsidRDefault="004F421C" w:rsidP="00C142E9">
            <w:pPr>
              <w:pStyle w:val="checkbox"/>
              <w:numPr>
                <w:ilvl w:val="0"/>
                <w:numId w:val="0"/>
              </w:numPr>
              <w:jc w:val="center"/>
              <w:rPr>
                <w:sz w:val="20"/>
              </w:rPr>
            </w:pPr>
            <w:r w:rsidRPr="00BE2370">
              <w:rPr>
                <w:sz w:val="20"/>
              </w:rPr>
              <w:t>OFF</w:t>
            </w:r>
          </w:p>
        </w:tc>
      </w:tr>
    </w:tbl>
    <w:p w14:paraId="5A86E3E5" w14:textId="77777777" w:rsidR="004F421C" w:rsidRDefault="004F421C" w:rsidP="004F421C">
      <w:pPr>
        <w:pStyle w:val="checkbox"/>
      </w:pPr>
      <w:r>
        <w:t xml:space="preserve">Pess OK, Let the test run to completion Note the Test Name.  </w:t>
      </w:r>
    </w:p>
    <w:p w14:paraId="03E1AB1A" w14:textId="77777777" w:rsidR="004F421C" w:rsidRDefault="004F421C" w:rsidP="004F421C">
      <w:pPr>
        <w:pStyle w:val="checkbox"/>
      </w:pPr>
      <w:r>
        <w:t>Verify the PrePot test executed two times.</w:t>
      </w:r>
    </w:p>
    <w:p w14:paraId="036DAEEF" w14:textId="77777777" w:rsidR="004F421C" w:rsidRDefault="004F421C" w:rsidP="004F421C">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21DCB9ED" w14:textId="77777777" w:rsidR="004F421C" w:rsidRDefault="004F421C" w:rsidP="004F421C">
      <w:pPr>
        <w:pStyle w:val="checkbox"/>
      </w:pPr>
      <w:r>
        <w:t xml:space="preserve">Restart the MLOI Program and Verify that Replicate value </w:t>
      </w:r>
      <w:proofErr w:type="spellStart"/>
      <w:r>
        <w:t>tered</w:t>
      </w:r>
      <w:proofErr w:type="spellEnd"/>
      <w:r>
        <w:t xml:space="preserve"> above persists.</w:t>
      </w:r>
    </w:p>
    <w:p w14:paraId="4EDC14D9" w14:textId="77777777" w:rsidR="006805DD" w:rsidRPr="003038C9" w:rsidRDefault="006805DD" w:rsidP="002E6504">
      <w:pPr>
        <w:rPr>
          <w:rFonts w:cs="Arial"/>
          <w:szCs w:val="22"/>
        </w:rPr>
      </w:pPr>
    </w:p>
    <w:sectPr w:rsidR="006805DD" w:rsidRPr="003038C9" w:rsidSect="00A80C29">
      <w:headerReference w:type="default" r:id="rId64"/>
      <w:footerReference w:type="default" r:id="rId65"/>
      <w:pgSz w:w="12240" w:h="15840" w:code="1"/>
      <w:pgMar w:top="198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308F" w14:textId="77777777" w:rsidR="00C94969" w:rsidRDefault="00C94969">
      <w:r>
        <w:separator/>
      </w:r>
    </w:p>
    <w:p w14:paraId="5B11B803" w14:textId="77777777" w:rsidR="00C94969" w:rsidRDefault="00C94969"/>
    <w:p w14:paraId="51CD31AA" w14:textId="77777777" w:rsidR="00C94969" w:rsidRDefault="00C94969"/>
    <w:p w14:paraId="47F73A26" w14:textId="77777777" w:rsidR="00C94969" w:rsidRDefault="00C94969" w:rsidP="004702FF"/>
    <w:p w14:paraId="727E9327" w14:textId="77777777" w:rsidR="00C94969" w:rsidRDefault="00C94969"/>
  </w:endnote>
  <w:endnote w:type="continuationSeparator" w:id="0">
    <w:p w14:paraId="3E3A3BE2" w14:textId="77777777" w:rsidR="00C94969" w:rsidRDefault="00C94969">
      <w:r>
        <w:continuationSeparator/>
      </w:r>
    </w:p>
    <w:p w14:paraId="5B181B40" w14:textId="77777777" w:rsidR="00C94969" w:rsidRDefault="00C94969"/>
    <w:p w14:paraId="46DA5166" w14:textId="77777777" w:rsidR="00C94969" w:rsidRDefault="00C94969"/>
    <w:p w14:paraId="40718627" w14:textId="77777777" w:rsidR="00C94969" w:rsidRDefault="00C94969" w:rsidP="004702FF"/>
    <w:p w14:paraId="5E3466AD" w14:textId="77777777" w:rsidR="00C94969" w:rsidRDefault="00C94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AB05" w14:textId="77777777" w:rsidR="0007514F" w:rsidRDefault="000751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A3C8" w14:textId="77777777" w:rsidR="0007514F" w:rsidRDefault="000751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844C" w14:textId="77777777" w:rsidR="0007514F" w:rsidRDefault="000751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6CFE" w14:textId="77777777" w:rsidR="00C94969" w:rsidRDefault="00C94969">
      <w:r>
        <w:separator/>
      </w:r>
    </w:p>
    <w:p w14:paraId="5DA7F449" w14:textId="77777777" w:rsidR="00C94969" w:rsidRDefault="00C94969"/>
    <w:p w14:paraId="0F536E36" w14:textId="77777777" w:rsidR="00C94969" w:rsidRDefault="00C94969"/>
    <w:p w14:paraId="0EB7D15B" w14:textId="77777777" w:rsidR="00C94969" w:rsidRDefault="00C94969" w:rsidP="004702FF"/>
    <w:p w14:paraId="3CE74B54" w14:textId="77777777" w:rsidR="00C94969" w:rsidRDefault="00C94969"/>
  </w:footnote>
  <w:footnote w:type="continuationSeparator" w:id="0">
    <w:p w14:paraId="4116BD12" w14:textId="77777777" w:rsidR="00C94969" w:rsidRDefault="00C94969">
      <w:r>
        <w:continuationSeparator/>
      </w:r>
    </w:p>
    <w:p w14:paraId="20602A5E" w14:textId="77777777" w:rsidR="00C94969" w:rsidRDefault="00C94969"/>
    <w:p w14:paraId="24460EEC" w14:textId="77777777" w:rsidR="00C94969" w:rsidRDefault="00C94969"/>
    <w:p w14:paraId="2EB7451C" w14:textId="77777777" w:rsidR="00C94969" w:rsidRDefault="00C94969" w:rsidP="004702FF"/>
    <w:p w14:paraId="47E300B0" w14:textId="77777777" w:rsidR="00C94969" w:rsidRDefault="00C949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8FE3" w14:textId="77777777" w:rsidR="0007514F" w:rsidRDefault="00075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C94969">
    <w:pPr>
      <w:pStyle w:val="Heading1"/>
      <w:ind w:left="720" w:firstLine="720"/>
      <w:jc w:val="left"/>
      <w:rPr>
        <w:spacing w:val="20"/>
        <w:sz w:val="22"/>
      </w:rPr>
    </w:pPr>
    <w:r>
      <w:rPr>
        <w:rFonts w:ascii="Times New Roman" w:hAnsi="Times New Roman"/>
        <w:noProof/>
        <w:sz w:val="22"/>
      </w:rPr>
      <w:object w:dxaOrig="2289" w:dyaOrig="511"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9767609"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59322A8A" w:rsidR="00457D6E" w:rsidRDefault="004A13B8" w:rsidP="008A5981">
          <w:pPr>
            <w:rPr>
              <w:rFonts w:cs="Arial"/>
            </w:rPr>
          </w:pPr>
          <w:r>
            <w:rPr>
              <w:rFonts w:cs="Arial"/>
            </w:rPr>
            <w:t>2026/0</w:t>
          </w:r>
          <w:r w:rsidR="00BC6A98">
            <w:rPr>
              <w:rFonts w:cs="Arial"/>
            </w:rPr>
            <w:t>8/</w:t>
          </w:r>
          <w:r w:rsidR="0007514F">
            <w:rPr>
              <w:rFonts w:cs="Arial"/>
            </w:rPr>
            <w:t>24</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44A59504" w:rsidR="00D123E8" w:rsidRDefault="0064065C" w:rsidP="000448BE">
          <w:pPr>
            <w:rPr>
              <w:rFonts w:cs="Arial"/>
            </w:rPr>
          </w:pPr>
          <w:r>
            <w:rPr>
              <w:rFonts w:cs="Arial"/>
            </w:rPr>
            <w:t>Draft</w:t>
          </w:r>
          <w:r w:rsidR="00C4226E">
            <w:rPr>
              <w:rFonts w:cs="Arial"/>
            </w:rPr>
            <w:t xml:space="preserve"> </w:t>
          </w:r>
          <w:r w:rsidR="0007514F">
            <w:rPr>
              <w:rFonts w:cs="Arial"/>
            </w:rPr>
            <w:t>6</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5E09" w14:textId="77777777" w:rsidR="0007514F" w:rsidRDefault="000751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C94969">
    <w:pPr>
      <w:pStyle w:val="Heading1"/>
      <w:ind w:left="720" w:firstLine="720"/>
      <w:jc w:val="left"/>
      <w:rPr>
        <w:spacing w:val="20"/>
        <w:sz w:val="22"/>
      </w:rPr>
    </w:pPr>
    <w:r>
      <w:rPr>
        <w:rFonts w:ascii="Times New Roman" w:hAnsi="Times New Roman"/>
        <w:noProof/>
        <w:sz w:val="22"/>
      </w:rPr>
      <w:object w:dxaOrig="2289" w:dyaOrig="511"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49767610"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49" w:name="_Hlk191710431"/>
          <w:r>
            <w:rPr>
              <w:rFonts w:cs="Arial"/>
              <w:szCs w:val="22"/>
            </w:rPr>
            <w:t>#250129</w:t>
          </w:r>
          <w:bookmarkEnd w:id="549"/>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06442A33" w:rsidR="0007514F" w:rsidRDefault="00A80C29" w:rsidP="00A80C29">
          <w:pPr>
            <w:rPr>
              <w:rFonts w:cs="Arial"/>
            </w:rPr>
          </w:pPr>
          <w:r>
            <w:rPr>
              <w:rFonts w:cs="Arial"/>
            </w:rPr>
            <w:t xml:space="preserve">-Draft </w:t>
          </w:r>
          <w:r w:rsidR="0007514F">
            <w:rPr>
              <w:rFonts w:cs="Arial"/>
            </w:rPr>
            <w:t>6</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5AAF9D52"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258FBFE" w14:textId="77777777" w:rsidR="00A80C29" w:rsidRDefault="00A80C29" w:rsidP="00A80C29">
    <w:pPr>
      <w:tabs>
        <w:tab w:val="left" w:pos="7755"/>
      </w:tabs>
      <w:rPr>
        <w:sz w:val="18"/>
      </w:rPr>
    </w:pPr>
    <w:r>
      <w:rPr>
        <w:sz w:val="18"/>
      </w:rPr>
      <w:t xml:space="preserve">                                                                          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58F5EB3"/>
    <w:multiLevelType w:val="hybridMultilevel"/>
    <w:tmpl w:val="9962C82C"/>
    <w:lvl w:ilvl="0" w:tplc="FFFFFFFF">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6"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9"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9"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5BD40AB"/>
    <w:multiLevelType w:val="hybridMultilevel"/>
    <w:tmpl w:val="0972C98C"/>
    <w:lvl w:ilvl="0" w:tplc="A0960D20">
      <w:start w:val="1"/>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8831F2"/>
    <w:multiLevelType w:val="hybridMultilevel"/>
    <w:tmpl w:val="C3E49FE0"/>
    <w:lvl w:ilvl="0" w:tplc="0409000F">
      <w:start w:val="1"/>
      <w:numFmt w:val="decimal"/>
      <w:pStyle w:val="Append"/>
      <w:lvlText w:val="%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1"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9"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8"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7"/>
  </w:num>
  <w:num w:numId="2" w16cid:durableId="1734305484">
    <w:abstractNumId w:val="0"/>
  </w:num>
  <w:num w:numId="3" w16cid:durableId="1155606240">
    <w:abstractNumId w:val="14"/>
  </w:num>
  <w:num w:numId="4" w16cid:durableId="2027559707">
    <w:abstractNumId w:val="12"/>
  </w:num>
  <w:num w:numId="5" w16cid:durableId="21135464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8"/>
  </w:num>
  <w:num w:numId="8" w16cid:durableId="2123107294">
    <w:abstractNumId w:val="40"/>
  </w:num>
  <w:num w:numId="9" w16cid:durableId="904414625">
    <w:abstractNumId w:val="11"/>
  </w:num>
  <w:num w:numId="10" w16cid:durableId="693464709">
    <w:abstractNumId w:val="36"/>
  </w:num>
  <w:num w:numId="11" w16cid:durableId="652297604">
    <w:abstractNumId w:val="32"/>
  </w:num>
  <w:num w:numId="12" w16cid:durableId="1323853933">
    <w:abstractNumId w:val="48"/>
  </w:num>
  <w:num w:numId="13" w16cid:durableId="898201786">
    <w:abstractNumId w:val="7"/>
    <w:lvlOverride w:ilvl="0">
      <w:startOverride w:val="1"/>
    </w:lvlOverride>
  </w:num>
  <w:num w:numId="14" w16cid:durableId="2039508606">
    <w:abstractNumId w:val="7"/>
    <w:lvlOverride w:ilvl="0">
      <w:startOverride w:val="1"/>
    </w:lvlOverride>
  </w:num>
  <w:num w:numId="15" w16cid:durableId="434404054">
    <w:abstractNumId w:val="27"/>
  </w:num>
  <w:num w:numId="16" w16cid:durableId="1290473544">
    <w:abstractNumId w:val="7"/>
    <w:lvlOverride w:ilvl="0">
      <w:startOverride w:val="1"/>
    </w:lvlOverride>
  </w:num>
  <w:num w:numId="17" w16cid:durableId="905533620">
    <w:abstractNumId w:val="17"/>
    <w:lvlOverride w:ilvl="0">
      <w:startOverride w:val="1"/>
    </w:lvlOverride>
  </w:num>
  <w:num w:numId="18" w16cid:durableId="1599634334">
    <w:abstractNumId w:val="17"/>
    <w:lvlOverride w:ilvl="0">
      <w:startOverride w:val="1"/>
    </w:lvlOverride>
  </w:num>
  <w:num w:numId="19" w16cid:durableId="1871844721">
    <w:abstractNumId w:val="19"/>
    <w:lvlOverride w:ilvl="0">
      <w:startOverride w:val="1"/>
    </w:lvlOverride>
  </w:num>
  <w:num w:numId="20" w16cid:durableId="1451777369">
    <w:abstractNumId w:val="31"/>
  </w:num>
  <w:num w:numId="21" w16cid:durableId="1572420928">
    <w:abstractNumId w:val="31"/>
    <w:lvlOverride w:ilvl="0">
      <w:startOverride w:val="5"/>
    </w:lvlOverride>
  </w:num>
  <w:num w:numId="22" w16cid:durableId="21251191">
    <w:abstractNumId w:val="31"/>
    <w:lvlOverride w:ilvl="0">
      <w:startOverride w:val="9"/>
    </w:lvlOverride>
  </w:num>
  <w:num w:numId="23" w16cid:durableId="156965061">
    <w:abstractNumId w:val="31"/>
    <w:lvlOverride w:ilvl="0">
      <w:startOverride w:val="1"/>
    </w:lvlOverride>
  </w:num>
  <w:num w:numId="24" w16cid:durableId="1863205409">
    <w:abstractNumId w:val="35"/>
    <w:lvlOverride w:ilvl="0">
      <w:startOverride w:val="2"/>
    </w:lvlOverride>
  </w:num>
  <w:num w:numId="25" w16cid:durableId="588734129">
    <w:abstractNumId w:val="35"/>
    <w:lvlOverride w:ilvl="0">
      <w:startOverride w:val="1"/>
    </w:lvlOverride>
  </w:num>
  <w:num w:numId="26" w16cid:durableId="1847476662">
    <w:abstractNumId w:val="35"/>
    <w:lvlOverride w:ilvl="0">
      <w:startOverride w:val="4"/>
    </w:lvlOverride>
  </w:num>
  <w:num w:numId="27" w16cid:durableId="1735397809">
    <w:abstractNumId w:val="21"/>
    <w:lvlOverride w:ilvl="0">
      <w:startOverride w:val="2"/>
    </w:lvlOverride>
  </w:num>
  <w:num w:numId="28" w16cid:durableId="1410738827">
    <w:abstractNumId w:val="38"/>
  </w:num>
  <w:num w:numId="29" w16cid:durableId="510098447">
    <w:abstractNumId w:val="24"/>
  </w:num>
  <w:num w:numId="30" w16cid:durableId="144250613">
    <w:abstractNumId w:val="42"/>
  </w:num>
  <w:num w:numId="31" w16cid:durableId="524445176">
    <w:abstractNumId w:val="15"/>
  </w:num>
  <w:num w:numId="32" w16cid:durableId="514348581">
    <w:abstractNumId w:val="58"/>
  </w:num>
  <w:num w:numId="33" w16cid:durableId="141430759">
    <w:abstractNumId w:val="43"/>
  </w:num>
  <w:num w:numId="34" w16cid:durableId="739061992">
    <w:abstractNumId w:val="50"/>
  </w:num>
  <w:num w:numId="35" w16cid:durableId="15426253">
    <w:abstractNumId w:val="51"/>
  </w:num>
  <w:num w:numId="36" w16cid:durableId="1337685223">
    <w:abstractNumId w:val="49"/>
  </w:num>
  <w:num w:numId="37" w16cid:durableId="1894391714">
    <w:abstractNumId w:val="25"/>
  </w:num>
  <w:num w:numId="38" w16cid:durableId="1755126478">
    <w:abstractNumId w:val="33"/>
  </w:num>
  <w:num w:numId="39" w16cid:durableId="1811438220">
    <w:abstractNumId w:val="16"/>
    <w:lvlOverride w:ilvl="0">
      <w:startOverride w:val="1"/>
    </w:lvlOverride>
  </w:num>
  <w:num w:numId="40" w16cid:durableId="1102871060">
    <w:abstractNumId w:val="22"/>
  </w:num>
  <w:num w:numId="41" w16cid:durableId="446894674">
    <w:abstractNumId w:val="16"/>
    <w:lvlOverride w:ilvl="0">
      <w:startOverride w:val="1"/>
    </w:lvlOverride>
  </w:num>
  <w:num w:numId="42" w16cid:durableId="1440637806">
    <w:abstractNumId w:val="4"/>
  </w:num>
  <w:num w:numId="43" w16cid:durableId="148638247">
    <w:abstractNumId w:val="47"/>
  </w:num>
  <w:num w:numId="44" w16cid:durableId="1106924157">
    <w:abstractNumId w:val="18"/>
  </w:num>
  <w:num w:numId="45" w16cid:durableId="979774853">
    <w:abstractNumId w:val="30"/>
  </w:num>
  <w:num w:numId="46" w16cid:durableId="281884608">
    <w:abstractNumId w:val="2"/>
  </w:num>
  <w:num w:numId="47" w16cid:durableId="1628048433">
    <w:abstractNumId w:val="37"/>
  </w:num>
  <w:num w:numId="48" w16cid:durableId="1569461113">
    <w:abstractNumId w:val="16"/>
  </w:num>
  <w:num w:numId="49" w16cid:durableId="925260185">
    <w:abstractNumId w:val="34"/>
  </w:num>
  <w:num w:numId="50" w16cid:durableId="1370254473">
    <w:abstractNumId w:val="28"/>
  </w:num>
  <w:num w:numId="51" w16cid:durableId="903872565">
    <w:abstractNumId w:val="16"/>
    <w:lvlOverride w:ilvl="0">
      <w:startOverride w:val="2"/>
    </w:lvlOverride>
  </w:num>
  <w:num w:numId="52" w16cid:durableId="2104035781">
    <w:abstractNumId w:val="52"/>
  </w:num>
  <w:num w:numId="53" w16cid:durableId="1150561865">
    <w:abstractNumId w:val="16"/>
    <w:lvlOverride w:ilvl="0">
      <w:startOverride w:val="3"/>
    </w:lvlOverride>
  </w:num>
  <w:num w:numId="54" w16cid:durableId="737901202">
    <w:abstractNumId w:val="54"/>
  </w:num>
  <w:num w:numId="55" w16cid:durableId="1029262760">
    <w:abstractNumId w:val="44"/>
  </w:num>
  <w:num w:numId="56" w16cid:durableId="484317358">
    <w:abstractNumId w:val="16"/>
    <w:lvlOverride w:ilvl="0">
      <w:startOverride w:val="4"/>
    </w:lvlOverride>
  </w:num>
  <w:num w:numId="57" w16cid:durableId="1178347748">
    <w:abstractNumId w:val="13"/>
  </w:num>
  <w:num w:numId="58" w16cid:durableId="1219782159">
    <w:abstractNumId w:val="29"/>
  </w:num>
  <w:num w:numId="59" w16cid:durableId="177693497">
    <w:abstractNumId w:val="41"/>
  </w:num>
  <w:num w:numId="60" w16cid:durableId="1879858212">
    <w:abstractNumId w:val="20"/>
  </w:num>
  <w:num w:numId="61" w16cid:durableId="706831232">
    <w:abstractNumId w:val="53"/>
  </w:num>
  <w:num w:numId="62" w16cid:durableId="496530535">
    <w:abstractNumId w:val="45"/>
  </w:num>
  <w:num w:numId="63" w16cid:durableId="1473405919">
    <w:abstractNumId w:val="16"/>
    <w:lvlOverride w:ilvl="0">
      <w:startOverride w:val="9"/>
    </w:lvlOverride>
  </w:num>
  <w:num w:numId="64" w16cid:durableId="1636638617">
    <w:abstractNumId w:val="16"/>
    <w:lvlOverride w:ilvl="0">
      <w:startOverride w:val="1"/>
    </w:lvlOverride>
  </w:num>
  <w:num w:numId="65" w16cid:durableId="670370217">
    <w:abstractNumId w:val="55"/>
  </w:num>
  <w:num w:numId="66" w16cid:durableId="241257113">
    <w:abstractNumId w:val="16"/>
    <w:lvlOverride w:ilvl="0">
      <w:startOverride w:val="3"/>
    </w:lvlOverride>
  </w:num>
  <w:num w:numId="67" w16cid:durableId="69081916">
    <w:abstractNumId w:val="56"/>
  </w:num>
  <w:num w:numId="68" w16cid:durableId="991253247">
    <w:abstractNumId w:val="16"/>
  </w:num>
  <w:num w:numId="69" w16cid:durableId="534973469">
    <w:abstractNumId w:val="6"/>
  </w:num>
  <w:num w:numId="70" w16cid:durableId="1232620631">
    <w:abstractNumId w:val="16"/>
    <w:lvlOverride w:ilvl="0">
      <w:startOverride w:val="3"/>
    </w:lvlOverride>
  </w:num>
  <w:num w:numId="71" w16cid:durableId="1060321170">
    <w:abstractNumId w:val="46"/>
  </w:num>
  <w:num w:numId="72" w16cid:durableId="1976789522">
    <w:abstractNumId w:val="16"/>
    <w:lvlOverride w:ilvl="0">
      <w:startOverride w:val="6"/>
    </w:lvlOverride>
  </w:num>
  <w:num w:numId="73" w16cid:durableId="1580169107">
    <w:abstractNumId w:val="16"/>
    <w:lvlOverride w:ilvl="0">
      <w:startOverride w:val="1"/>
    </w:lvlOverride>
  </w:num>
  <w:num w:numId="74" w16cid:durableId="852761509">
    <w:abstractNumId w:val="26"/>
  </w:num>
  <w:num w:numId="75" w16cid:durableId="461118473">
    <w:abstractNumId w:val="26"/>
    <w:lvlOverride w:ilvl="0">
      <w:startOverride w:val="1"/>
    </w:lvlOverride>
  </w:num>
  <w:num w:numId="76" w16cid:durableId="1674186244">
    <w:abstractNumId w:val="26"/>
    <w:lvlOverride w:ilvl="0">
      <w:startOverride w:val="6"/>
    </w:lvlOverride>
  </w:num>
  <w:num w:numId="77" w16cid:durableId="1756247211">
    <w:abstractNumId w:val="10"/>
  </w:num>
  <w:num w:numId="78" w16cid:durableId="735711649">
    <w:abstractNumId w:val="26"/>
    <w:lvlOverride w:ilvl="0">
      <w:startOverride w:val="1"/>
    </w:lvlOverride>
  </w:num>
  <w:num w:numId="79" w16cid:durableId="1176069902">
    <w:abstractNumId w:val="5"/>
  </w:num>
  <w:num w:numId="80" w16cid:durableId="147093985">
    <w:abstractNumId w:val="39"/>
  </w:num>
  <w:num w:numId="81" w16cid:durableId="41449223">
    <w:abstractNumId w:val="9"/>
  </w:num>
  <w:num w:numId="82" w16cid:durableId="122699796">
    <w:abstractNumId w:val="1"/>
  </w:num>
  <w:num w:numId="83" w16cid:durableId="1086609958">
    <w:abstractNumId w:val="2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6DC9"/>
    <w:rsid w:val="0002144D"/>
    <w:rsid w:val="0002162E"/>
    <w:rsid w:val="000228ED"/>
    <w:rsid w:val="00023607"/>
    <w:rsid w:val="000241EA"/>
    <w:rsid w:val="00026A52"/>
    <w:rsid w:val="00027108"/>
    <w:rsid w:val="0003150F"/>
    <w:rsid w:val="00032BEB"/>
    <w:rsid w:val="00035C1C"/>
    <w:rsid w:val="00035C39"/>
    <w:rsid w:val="00035EF3"/>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100F4"/>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C6912"/>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A7C96"/>
    <w:rsid w:val="003B0CE7"/>
    <w:rsid w:val="003B1AD5"/>
    <w:rsid w:val="003B36D8"/>
    <w:rsid w:val="003B3C24"/>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15DE"/>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44D8"/>
    <w:rsid w:val="006563D9"/>
    <w:rsid w:val="006600A6"/>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2D3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611"/>
    <w:rsid w:val="007C2B7B"/>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039"/>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00D4"/>
    <w:rsid w:val="00B82651"/>
    <w:rsid w:val="00B842FA"/>
    <w:rsid w:val="00B85A6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4969"/>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56AC4"/>
    <w:rsid w:val="00E67379"/>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EF7CDC"/>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304B4"/>
    <w:rsid w:val="00F30BB7"/>
    <w:rsid w:val="00F310F8"/>
    <w:rsid w:val="00F31BAA"/>
    <w:rsid w:val="00F3319C"/>
    <w:rsid w:val="00F34783"/>
    <w:rsid w:val="00F356B4"/>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4"/>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github.com/AllenAircraft/PWC-OLS"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github.com/AllenAircraft/PWC-OLS/tree/main"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hyperlink" Target="https://github.com/AllenAircraft/PWC-OLS.git"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github.com/AllenAircraft/PWC-OLS"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AllenAircraft/PWC-OLS/tree/mai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AllenAircraft/PWC-OLS"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310</TotalTime>
  <Pages>67</Pages>
  <Words>11366</Words>
  <Characters>64788</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76002</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Multi Level Oil Indicator</cp:lastModifiedBy>
  <cp:revision>10</cp:revision>
  <cp:lastPrinted>2025-03-18T19:57:00Z</cp:lastPrinted>
  <dcterms:created xsi:type="dcterms:W3CDTF">2026-08-24T21:01:00Z</dcterms:created>
  <dcterms:modified xsi:type="dcterms:W3CDTF">2026-09-01T15:34:00Z</dcterms:modified>
</cp:coreProperties>
</file>