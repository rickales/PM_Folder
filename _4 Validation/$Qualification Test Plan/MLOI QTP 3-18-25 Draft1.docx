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proofErr w:type="spellStart"/>
      <w:r>
        <w:t>ChA</w:t>
      </w:r>
      <w:proofErr w:type="spellEnd"/>
      <w:r>
        <w:t xml:space="preserve">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Red clip lead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operator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xml:space="preserve">) and calibration date are stored </w:t>
      </w:r>
      <w:r>
        <w:t xml:space="preserve">in the registry </w:t>
      </w:r>
      <w:r>
        <w:t>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w:t>
      </w:r>
      <w:r>
        <w:t xml:space="preserve"> FILL</w:t>
      </w:r>
    </w:p>
    <w:p w14:paraId="178FF01D" w14:textId="62541DCF" w:rsidR="00E3661D" w:rsidRDefault="00E3661D" w:rsidP="00E3661D">
      <w:pPr>
        <w:pStyle w:val="checkbox"/>
      </w:pPr>
      <w:r>
        <w:t xml:space="preserve">Verify visually the tank level is rising. </w:t>
      </w:r>
      <w:r>
        <w:t>.</w:t>
      </w:r>
    </w:p>
    <w:p w14:paraId="07FB489A" w14:textId="633D522C" w:rsidR="00E3661D" w:rsidRDefault="00E3661D" w:rsidP="00BA2E11">
      <w:pPr>
        <w:pStyle w:val="Step"/>
        <w:numPr>
          <w:ilvl w:val="0"/>
          <w:numId w:val="40"/>
        </w:numPr>
      </w:pPr>
      <w:r>
        <w:lastRenderedPageBreak/>
        <w:t xml:space="preserve">Set the Local/Remote switch to Remote and Fill/Drain switch to </w:t>
      </w:r>
      <w:r>
        <w:t>DRAIN</w:t>
      </w:r>
      <w:r>
        <w:t>.</w:t>
      </w:r>
    </w:p>
    <w:p w14:paraId="37AE25E8" w14:textId="53C7E1C1" w:rsidR="00E3661D" w:rsidRDefault="00E3661D" w:rsidP="00E3661D">
      <w:pPr>
        <w:pStyle w:val="checkbox"/>
      </w:pPr>
      <w:r>
        <w:t xml:space="preserve">Verify visually the tank level is </w:t>
      </w:r>
      <w:r>
        <w:t>Falling</w:t>
      </w:r>
      <w:r>
        <w:t>.</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 xml:space="preserve">NOTE: This requirement was evaluated </w:t>
      </w:r>
      <w:r>
        <w:t>by</w:t>
      </w:r>
      <w:r>
        <w:t xml:space="preserve"> Test Case </w:t>
      </w:r>
      <w:r>
        <w:t>18</w:t>
      </w:r>
      <w:r>
        <w:t>).</w:t>
      </w:r>
    </w:p>
    <w:p w14:paraId="3B55667C" w14:textId="24DCD4B8" w:rsidR="00E3661D" w:rsidRDefault="00E3661D" w:rsidP="00E3661D">
      <w:pPr>
        <w:pStyle w:val="checkbox"/>
      </w:pPr>
      <w:r>
        <w:t xml:space="preserve">Verify Test Case </w:t>
      </w:r>
      <w:r>
        <w:t>18</w:t>
      </w:r>
      <w:r>
        <w:t>)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54ED51A9" w14:textId="77777777" w:rsidR="0064065C" w:rsidRDefault="0064065C" w:rsidP="00E3661D">
      <w:pPr>
        <w:pStyle w:val="Requirement"/>
      </w:pPr>
      <w:r>
        <w:t>All Test Parameters options must be presented in the form of a discrete choice (i.e. dropdown, pick list, radio button etc.).</w:t>
      </w:r>
    </w:p>
    <w:p w14:paraId="3AB402DA" w14:textId="77777777" w:rsidR="0088300E" w:rsidRDefault="0088300E" w:rsidP="0088300E">
      <w:pPr>
        <w:pStyle w:val="Step"/>
      </w:pPr>
      <w:r>
        <w:t>Verify the hardware drawings, including block diagram, schematic, assembly drawing and Gerber files are released.</w:t>
      </w:r>
    </w:p>
    <w:p w14:paraId="26DE37E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60DCBB83" w14:textId="77777777" w:rsidR="0088300E" w:rsidRPr="00543DA2" w:rsidRDefault="0088300E" w:rsidP="00E3661D">
      <w:pPr>
        <w:pStyle w:val="ZPara"/>
      </w:pPr>
    </w:p>
    <w:p w14:paraId="0A5003F2" w14:textId="77777777" w:rsidR="0088300E" w:rsidRDefault="0088300E" w:rsidP="00151E11">
      <w:pPr>
        <w:pStyle w:val="Requirement"/>
        <w:numPr>
          <w:ilvl w:val="0"/>
          <w:numId w:val="0"/>
        </w:numPr>
        <w:ind w:left="994" w:hanging="634"/>
      </w:pPr>
    </w:p>
    <w:p w14:paraId="52921839" w14:textId="77777777" w:rsidR="0088300E" w:rsidRDefault="0064065C" w:rsidP="00E3661D">
      <w:pPr>
        <w:pStyle w:val="Requirement"/>
      </w:pPr>
      <w:r>
        <w:t xml:space="preserve">Path to valid XL test plans shall </w:t>
      </w:r>
      <w:r w:rsidR="00A45234">
        <w:t xml:space="preserve">be saved in a non-volatile means </w:t>
      </w:r>
      <w:r>
        <w:t xml:space="preserve">and presented as a choice by Test name configured by the Maintenance User.  </w:t>
      </w:r>
    </w:p>
    <w:p w14:paraId="49B83173" w14:textId="77777777" w:rsidR="0088300E" w:rsidRDefault="0088300E" w:rsidP="0088300E">
      <w:pPr>
        <w:pStyle w:val="Step"/>
      </w:pPr>
      <w:r>
        <w:t>Verify the hardware drawings, including block diagram, schematic, assembly drawing and Gerber files are released.</w:t>
      </w:r>
    </w:p>
    <w:p w14:paraId="3A4DF4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BA7BA4A" w14:textId="77777777" w:rsidR="0088300E" w:rsidRDefault="0088300E" w:rsidP="0088300E">
      <w:pPr>
        <w:pStyle w:val="checkbox"/>
        <w:numPr>
          <w:ilvl w:val="0"/>
          <w:numId w:val="0"/>
        </w:numPr>
        <w:ind w:left="1260"/>
      </w:pPr>
    </w:p>
    <w:p w14:paraId="4CA292E8" w14:textId="77777777" w:rsidR="0088300E" w:rsidRDefault="0088300E" w:rsidP="00E3661D">
      <w:pPr>
        <w:pStyle w:val="ZPara"/>
      </w:pPr>
      <w:r>
        <w:t>Tester   __________________      Date ______________       PASS      FAIL</w:t>
      </w:r>
    </w:p>
    <w:p w14:paraId="13EAA8F3" w14:textId="77777777" w:rsidR="0088300E" w:rsidRPr="00543DA2" w:rsidRDefault="0088300E" w:rsidP="00E3661D">
      <w:pPr>
        <w:pStyle w:val="ZPara"/>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6EF2E70" w14:textId="77777777" w:rsidR="0088300E" w:rsidRDefault="0088300E" w:rsidP="0088300E">
      <w:pPr>
        <w:pStyle w:val="Step"/>
      </w:pPr>
      <w:r>
        <w:t>Verify the hardware drawings, including block diagram, schematic, assembly drawing and Gerber files are released.</w:t>
      </w:r>
    </w:p>
    <w:p w14:paraId="10D54A2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8A1D8B" w14:textId="77777777" w:rsidR="0088300E" w:rsidRDefault="0088300E" w:rsidP="0088300E">
      <w:pPr>
        <w:pStyle w:val="checkbox"/>
        <w:numPr>
          <w:ilvl w:val="0"/>
          <w:numId w:val="0"/>
        </w:numPr>
        <w:ind w:left="1260"/>
      </w:pPr>
    </w:p>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E3661D">
      <w:pPr>
        <w:pStyle w:val="Requirement"/>
      </w:pPr>
    </w:p>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lastRenderedPageBreak/>
        <w:t xml:space="preserve">Engineering shall provide an ATP Test report template that provides the reference for the required DUT Test Information. </w:t>
      </w:r>
    </w:p>
    <w:p w14:paraId="71D1FE07" w14:textId="77777777" w:rsidR="0088300E" w:rsidRDefault="0088300E" w:rsidP="0088300E">
      <w:pPr>
        <w:pStyle w:val="Step"/>
      </w:pPr>
      <w:r>
        <w:t>Verify the hardware drawings, including block diagram, schematic, assembly drawing and Gerber files are released.</w:t>
      </w:r>
    </w:p>
    <w:p w14:paraId="200B370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94AAAFB" w14:textId="77777777" w:rsidR="0088300E" w:rsidRDefault="0088300E"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0413408D" w14:textId="77777777" w:rsidR="0088300E" w:rsidRDefault="0088300E" w:rsidP="0088300E">
      <w:pPr>
        <w:pStyle w:val="Step"/>
      </w:pPr>
      <w:r>
        <w:t>Verify the hardware drawings, including block diagram, schematic, assembly drawing and Gerber files are released.</w:t>
      </w:r>
    </w:p>
    <w:p w14:paraId="71A00AF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39BBE9A6" w14:textId="77777777" w:rsidR="0088300E" w:rsidRDefault="0088300E" w:rsidP="0088300E">
      <w:pPr>
        <w:pStyle w:val="Step"/>
      </w:pPr>
      <w:r>
        <w:t>Verify the hardware drawings, including block diagram, schematic, assembly drawing and Gerber files are released.</w:t>
      </w:r>
    </w:p>
    <w:p w14:paraId="78FF4D1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lastRenderedPageBreak/>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lastRenderedPageBreak/>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w:t>
      </w:r>
      <w:r w:rsidRPr="004B15DA">
        <w:lastRenderedPageBreak/>
        <w:t xml:space="preserve">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lastRenderedPageBreak/>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lastRenderedPageBreak/>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lastRenderedPageBreak/>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proofErr w:type="gramStart"/>
      <w:r>
        <w:t>Resistance Calibration</w:t>
      </w:r>
      <w:proofErr w:type="gramEnd"/>
      <w:r>
        <w:t xml:space="preserve">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3"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5"/>
      <w:footerReference w:type="default" r:id="rId26"/>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F1C3E" w14:textId="77777777" w:rsidR="00DD1739" w:rsidRDefault="00DD1739">
      <w:r>
        <w:separator/>
      </w:r>
    </w:p>
    <w:p w14:paraId="530B6258" w14:textId="77777777" w:rsidR="00DD1739" w:rsidRDefault="00DD1739"/>
    <w:p w14:paraId="76C8B26A" w14:textId="77777777" w:rsidR="00DD1739" w:rsidRDefault="00DD1739"/>
    <w:p w14:paraId="0C7194A8" w14:textId="77777777" w:rsidR="00DD1739" w:rsidRDefault="00DD1739" w:rsidP="004702FF"/>
    <w:p w14:paraId="3E5266B9" w14:textId="77777777" w:rsidR="000B2EC8" w:rsidRDefault="000B2EC8"/>
  </w:endnote>
  <w:endnote w:type="continuationSeparator" w:id="0">
    <w:p w14:paraId="22D31E0E" w14:textId="77777777" w:rsidR="00DD1739" w:rsidRDefault="00DD1739">
      <w:r>
        <w:continuationSeparator/>
      </w:r>
    </w:p>
    <w:p w14:paraId="1834CA8B" w14:textId="77777777" w:rsidR="00DD1739" w:rsidRDefault="00DD1739"/>
    <w:p w14:paraId="3C4AE69A" w14:textId="77777777" w:rsidR="00DD1739" w:rsidRDefault="00DD1739"/>
    <w:p w14:paraId="207D6CF3" w14:textId="77777777" w:rsidR="00DD1739" w:rsidRDefault="00DD1739" w:rsidP="004702FF"/>
    <w:p w14:paraId="212E86E9" w14:textId="77777777" w:rsidR="000B2EC8" w:rsidRDefault="000B2E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95D5F" w14:textId="77777777" w:rsidR="00DD1739" w:rsidRDefault="00DD1739">
      <w:r>
        <w:separator/>
      </w:r>
    </w:p>
    <w:p w14:paraId="6B3FDA67" w14:textId="77777777" w:rsidR="00DD1739" w:rsidRDefault="00DD1739"/>
    <w:p w14:paraId="0BAA99E8" w14:textId="77777777" w:rsidR="00DD1739" w:rsidRDefault="00DD1739"/>
    <w:p w14:paraId="2ADF0FC1" w14:textId="77777777" w:rsidR="00DD1739" w:rsidRDefault="00DD1739" w:rsidP="004702FF"/>
    <w:p w14:paraId="051DA8E9" w14:textId="77777777" w:rsidR="000B2EC8" w:rsidRDefault="000B2EC8"/>
  </w:footnote>
  <w:footnote w:type="continuationSeparator" w:id="0">
    <w:p w14:paraId="351F56D2" w14:textId="77777777" w:rsidR="00DD1739" w:rsidRDefault="00DD1739">
      <w:r>
        <w:continuationSeparator/>
      </w:r>
    </w:p>
    <w:p w14:paraId="0E529381" w14:textId="77777777" w:rsidR="00DD1739" w:rsidRDefault="00DD1739"/>
    <w:p w14:paraId="10F16DD8" w14:textId="77777777" w:rsidR="00DD1739" w:rsidRDefault="00DD1739"/>
    <w:p w14:paraId="190FB0DE" w14:textId="77777777" w:rsidR="00DD1739" w:rsidRDefault="00DD1739" w:rsidP="004702FF"/>
    <w:p w14:paraId="7AB65EF9" w14:textId="77777777" w:rsidR="000B2EC8" w:rsidRDefault="000B2E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B2EC8">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3984719"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B2EC8">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3984720"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0B2EC8" w:rsidRDefault="000B2E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3940CF"/>
    <w:multiLevelType w:val="hybridMultilevel"/>
    <w:tmpl w:val="DAEE9AF4"/>
    <w:lvl w:ilvl="0" w:tplc="7C38E434">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6"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7"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17"/>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5"/>
  </w:num>
  <w:num w:numId="9" w16cid:durableId="904414625">
    <w:abstractNumId w:val="4"/>
  </w:num>
  <w:num w:numId="10" w16cid:durableId="693464709">
    <w:abstractNumId w:val="14"/>
  </w:num>
  <w:num w:numId="11" w16cid:durableId="652297604">
    <w:abstractNumId w:val="12"/>
  </w:num>
  <w:num w:numId="12" w16cid:durableId="1323853933">
    <w:abstractNumId w:val="16"/>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0"/>
  </w:num>
  <w:num w:numId="16" w16cid:durableId="1290473544">
    <w:abstractNumId w:val="2"/>
    <w:lvlOverride w:ilvl="0">
      <w:startOverride w:val="1"/>
    </w:lvlOverride>
  </w:num>
  <w:num w:numId="17" w16cid:durableId="905533620">
    <w:abstractNumId w:val="7"/>
    <w:lvlOverride w:ilvl="0">
      <w:startOverride w:val="1"/>
    </w:lvlOverride>
  </w:num>
  <w:num w:numId="18" w16cid:durableId="1599634334">
    <w:abstractNumId w:val="7"/>
    <w:lvlOverride w:ilvl="0">
      <w:startOverride w:val="1"/>
    </w:lvlOverride>
  </w:num>
  <w:num w:numId="19" w16cid:durableId="2130007032">
    <w:abstractNumId w:val="7"/>
  </w:num>
  <w:num w:numId="20" w16cid:durableId="598030422">
    <w:abstractNumId w:val="7"/>
    <w:lvlOverride w:ilvl="0">
      <w:startOverride w:val="1"/>
    </w:lvlOverride>
  </w:num>
  <w:num w:numId="21" w16cid:durableId="1503623547">
    <w:abstractNumId w:val="7"/>
    <w:lvlOverride w:ilvl="0">
      <w:startOverride w:val="1"/>
    </w:lvlOverride>
  </w:num>
  <w:num w:numId="22" w16cid:durableId="2004815621">
    <w:abstractNumId w:val="7"/>
    <w:lvlOverride w:ilvl="0">
      <w:startOverride w:val="1"/>
    </w:lvlOverride>
  </w:num>
  <w:num w:numId="23" w16cid:durableId="999767236">
    <w:abstractNumId w:val="7"/>
    <w:lvlOverride w:ilvl="0">
      <w:startOverride w:val="1"/>
    </w:lvlOverride>
  </w:num>
  <w:num w:numId="24" w16cid:durableId="1871844721">
    <w:abstractNumId w:val="8"/>
    <w:lvlOverride w:ilvl="0">
      <w:startOverride w:val="1"/>
    </w:lvlOverride>
  </w:num>
  <w:num w:numId="25" w16cid:durableId="1947537473">
    <w:abstractNumId w:val="11"/>
    <w:lvlOverride w:ilvl="0">
      <w:startOverride w:val="1"/>
    </w:lvlOverride>
  </w:num>
  <w:num w:numId="26" w16cid:durableId="1451777369">
    <w:abstractNumId w:val="11"/>
  </w:num>
  <w:num w:numId="27" w16cid:durableId="1572420928">
    <w:abstractNumId w:val="11"/>
    <w:lvlOverride w:ilvl="0">
      <w:startOverride w:val="5"/>
    </w:lvlOverride>
  </w:num>
  <w:num w:numId="28" w16cid:durableId="21251191">
    <w:abstractNumId w:val="11"/>
    <w:lvlOverride w:ilvl="0">
      <w:startOverride w:val="9"/>
    </w:lvlOverride>
  </w:num>
  <w:num w:numId="29" w16cid:durableId="156965061">
    <w:abstractNumId w:val="11"/>
    <w:lvlOverride w:ilvl="0">
      <w:startOverride w:val="1"/>
    </w:lvlOverride>
  </w:num>
  <w:num w:numId="30" w16cid:durableId="1465271032">
    <w:abstractNumId w:val="11"/>
    <w:lvlOverride w:ilvl="0">
      <w:startOverride w:val="1"/>
    </w:lvlOverride>
  </w:num>
  <w:num w:numId="31" w16cid:durableId="484274366">
    <w:abstractNumId w:val="11"/>
    <w:lvlOverride w:ilvl="0">
      <w:startOverride w:val="1"/>
    </w:lvlOverride>
  </w:num>
  <w:num w:numId="32" w16cid:durableId="673268491">
    <w:abstractNumId w:val="13"/>
    <w:lvlOverride w:ilvl="0">
      <w:startOverride w:val="1"/>
    </w:lvlOverride>
  </w:num>
  <w:num w:numId="33" w16cid:durableId="170459774">
    <w:abstractNumId w:val="13"/>
    <w:lvlOverride w:ilvl="0">
      <w:startOverride w:val="1"/>
    </w:lvlOverride>
  </w:num>
  <w:num w:numId="34" w16cid:durableId="1863205409">
    <w:abstractNumId w:val="13"/>
    <w:lvlOverride w:ilvl="0">
      <w:startOverride w:val="2"/>
    </w:lvlOverride>
  </w:num>
  <w:num w:numId="35" w16cid:durableId="588734129">
    <w:abstractNumId w:val="13"/>
    <w:lvlOverride w:ilvl="0">
      <w:startOverride w:val="1"/>
    </w:lvlOverride>
  </w:num>
  <w:num w:numId="36" w16cid:durableId="1847476662">
    <w:abstractNumId w:val="13"/>
    <w:lvlOverride w:ilvl="0">
      <w:startOverride w:val="4"/>
    </w:lvlOverride>
  </w:num>
  <w:num w:numId="37" w16cid:durableId="159077795">
    <w:abstractNumId w:val="9"/>
  </w:num>
  <w:num w:numId="38" w16cid:durableId="287053618">
    <w:abstractNumId w:val="9"/>
    <w:lvlOverride w:ilvl="0">
      <w:startOverride w:val="1"/>
    </w:lvlOverride>
  </w:num>
  <w:num w:numId="39" w16cid:durableId="814906400">
    <w:abstractNumId w:val="9"/>
    <w:lvlOverride w:ilvl="0">
      <w:startOverride w:val="1"/>
    </w:lvlOverride>
  </w:num>
  <w:num w:numId="40" w16cid:durableId="409231637">
    <w:abstractNumId w:val="9"/>
    <w:lvlOverride w:ilvl="0">
      <w:startOverride w:val="1"/>
    </w:lvlOverride>
  </w:num>
  <w:num w:numId="41" w16cid:durableId="2140760340">
    <w:abstractNumId w:val="9"/>
    <w:lvlOverride w:ilvl="0">
      <w:startOverride w:val="2"/>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C1"/>
    <w:rsid w:val="000E23D5"/>
    <w:rsid w:val="000E2A8C"/>
    <w:rsid w:val="000E3FE7"/>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AllenAircraft/PWC-OLS/tree/main" TargetMode="External"/><Relationship Id="rId28" Type="http://schemas.openxmlformats.org/officeDocument/2006/relationships/theme" Target="theme/theme1.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855</TotalTime>
  <Pages>33</Pages>
  <Words>7304</Words>
  <Characters>40892</Characters>
  <Application>Microsoft Office Word</Application>
  <DocSecurity>0</DocSecurity>
  <Lines>340</Lines>
  <Paragraphs>96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48100</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17</cp:revision>
  <cp:lastPrinted>2025-03-18T19:57:00Z</cp:lastPrinted>
  <dcterms:created xsi:type="dcterms:W3CDTF">2025-03-17T15:44:00Z</dcterms:created>
  <dcterms:modified xsi:type="dcterms:W3CDTF">2025-03-20T18:05:00Z</dcterms:modified>
</cp:coreProperties>
</file>