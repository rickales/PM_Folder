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1EE5" w14:textId="6B3C85B0" w:rsidR="007B6B88" w:rsidRPr="00FE3F58" w:rsidRDefault="00D93894" w:rsidP="00204AE8">
      <w:pPr>
        <w:pStyle w:val="ReportBody"/>
        <w:ind w:left="0"/>
        <w:jc w:val="center"/>
        <w:rPr>
          <w:rFonts w:ascii="Arial" w:hAnsi="Arial" w:cs="Arial"/>
          <w:szCs w:val="24"/>
        </w:rPr>
      </w:pPr>
      <w:r w:rsidRPr="00FE3F58">
        <w:rPr>
          <w:rFonts w:ascii="Arial" w:hAnsi="Arial" w:cs="Arial"/>
          <w:szCs w:val="24"/>
        </w:rPr>
        <w:t>DESIGN SPECIF</w:t>
      </w:r>
      <w:r w:rsidR="00FE3F58" w:rsidRPr="00FE3F58">
        <w:rPr>
          <w:rFonts w:ascii="Arial" w:hAnsi="Arial" w:cs="Arial"/>
          <w:szCs w:val="24"/>
        </w:rPr>
        <w:t>I</w:t>
      </w:r>
      <w:r w:rsidRPr="00FE3F58">
        <w:rPr>
          <w:rFonts w:ascii="Arial" w:hAnsi="Arial" w:cs="Arial"/>
          <w:szCs w:val="24"/>
        </w:rPr>
        <w:t>CATION</w:t>
      </w:r>
    </w:p>
    <w:p w14:paraId="1B3033CD" w14:textId="77777777" w:rsidR="007B6B88" w:rsidRPr="00FE3F58" w:rsidRDefault="007B6B88" w:rsidP="00204AE8">
      <w:pPr>
        <w:pStyle w:val="ReportBody"/>
        <w:ind w:left="0"/>
        <w:jc w:val="center"/>
        <w:rPr>
          <w:rFonts w:ascii="Arial" w:hAnsi="Arial" w:cs="Arial"/>
          <w:szCs w:val="24"/>
        </w:rPr>
      </w:pPr>
    </w:p>
    <w:p w14:paraId="233FF5A6" w14:textId="77777777" w:rsidR="007B6B88" w:rsidRPr="00FE3F58" w:rsidRDefault="007B6B88" w:rsidP="00204AE8">
      <w:pPr>
        <w:pStyle w:val="ReportBody"/>
        <w:ind w:left="0"/>
        <w:jc w:val="center"/>
        <w:rPr>
          <w:rFonts w:ascii="Arial" w:hAnsi="Arial" w:cs="Arial"/>
          <w:szCs w:val="24"/>
        </w:rPr>
      </w:pPr>
      <w:r w:rsidRPr="00FE3F58">
        <w:rPr>
          <w:rFonts w:ascii="Arial" w:hAnsi="Arial" w:cs="Arial"/>
          <w:szCs w:val="24"/>
        </w:rPr>
        <w:t>FOR THE</w:t>
      </w:r>
    </w:p>
    <w:p w14:paraId="67BFA14B" w14:textId="77777777" w:rsidR="007B6B88" w:rsidRPr="00FE3F58" w:rsidRDefault="007B6B88" w:rsidP="00204AE8">
      <w:pPr>
        <w:pStyle w:val="ReportBody"/>
        <w:ind w:left="0"/>
        <w:jc w:val="center"/>
        <w:rPr>
          <w:rFonts w:ascii="Arial" w:hAnsi="Arial" w:cs="Arial"/>
          <w:szCs w:val="24"/>
        </w:rPr>
      </w:pPr>
    </w:p>
    <w:p w14:paraId="54C76AB9" w14:textId="0DDDBFCB" w:rsidR="00550A76" w:rsidRPr="00FE3F58" w:rsidRDefault="007E3CA5" w:rsidP="007132E5">
      <w:pPr>
        <w:jc w:val="center"/>
        <w:rPr>
          <w:rFonts w:cs="Arial"/>
          <w:sz w:val="24"/>
          <w:szCs w:val="24"/>
        </w:rPr>
      </w:pPr>
      <w:r>
        <w:rPr>
          <w:rFonts w:cs="Arial"/>
          <w:sz w:val="24"/>
          <w:szCs w:val="24"/>
        </w:rPr>
        <w:t xml:space="preserve">ELEVATE </w:t>
      </w:r>
      <w:r w:rsidR="00550A76" w:rsidRPr="00FE3F58">
        <w:rPr>
          <w:rFonts w:cs="Arial"/>
          <w:sz w:val="24"/>
          <w:szCs w:val="24"/>
        </w:rPr>
        <w:t>MULTI-OIL LEVEL INDICATOR</w:t>
      </w:r>
    </w:p>
    <w:p w14:paraId="3426D131" w14:textId="3EB7FCD6" w:rsidR="0064065C" w:rsidRPr="00FE3F58" w:rsidRDefault="00550A76" w:rsidP="007132E5">
      <w:pPr>
        <w:jc w:val="center"/>
        <w:rPr>
          <w:rFonts w:cs="Arial"/>
          <w:caps/>
          <w:sz w:val="24"/>
          <w:szCs w:val="24"/>
        </w:rPr>
      </w:pPr>
      <w:r w:rsidRPr="00FE3F58">
        <w:rPr>
          <w:rFonts w:cs="Arial"/>
          <w:sz w:val="24"/>
          <w:szCs w:val="24"/>
        </w:rPr>
        <w:t>AUTOMATION OF THE OLS TEST BENCH</w:t>
      </w:r>
    </w:p>
    <w:p w14:paraId="7885BC99" w14:textId="77777777" w:rsidR="007B6B88" w:rsidRPr="00FE3F58" w:rsidRDefault="007B6B88" w:rsidP="00204AE8">
      <w:pPr>
        <w:pStyle w:val="ReportBody"/>
        <w:ind w:left="0"/>
        <w:jc w:val="center"/>
        <w:rPr>
          <w:rFonts w:ascii="Arial" w:hAnsi="Arial" w:cs="Arial"/>
          <w:szCs w:val="24"/>
        </w:rPr>
      </w:pPr>
    </w:p>
    <w:p w14:paraId="3DA13789" w14:textId="77777777" w:rsidR="007B6B88" w:rsidRPr="00FE3F58" w:rsidRDefault="007B6B88" w:rsidP="00204AE8">
      <w:pPr>
        <w:pStyle w:val="ReportBody"/>
        <w:ind w:left="0"/>
        <w:jc w:val="center"/>
        <w:rPr>
          <w:rFonts w:ascii="Arial" w:hAnsi="Arial" w:cs="Arial"/>
          <w:szCs w:val="24"/>
        </w:rPr>
      </w:pPr>
    </w:p>
    <w:p w14:paraId="6CDC69A5" w14:textId="77777777" w:rsidR="007B6B88" w:rsidRPr="00FE3F58" w:rsidRDefault="007B6B88" w:rsidP="00204AE8">
      <w:pPr>
        <w:pStyle w:val="ReportBody"/>
        <w:ind w:left="0"/>
        <w:jc w:val="center"/>
        <w:rPr>
          <w:rFonts w:ascii="Arial" w:hAnsi="Arial" w:cs="Arial"/>
          <w:szCs w:val="24"/>
        </w:rPr>
      </w:pPr>
      <w:r w:rsidRPr="00FE3F58">
        <w:rPr>
          <w:rFonts w:ascii="Arial" w:hAnsi="Arial" w:cs="Arial"/>
          <w:szCs w:val="24"/>
        </w:rPr>
        <w:t>ALLEN AIRCRAFT PRODUCTS, INC.</w:t>
      </w:r>
    </w:p>
    <w:p w14:paraId="5ECDC7D7" w14:textId="77777777" w:rsidR="007B6B88" w:rsidRPr="00FE3F58" w:rsidRDefault="007B6B88" w:rsidP="00204AE8">
      <w:pPr>
        <w:pStyle w:val="ReportBody"/>
        <w:ind w:left="0"/>
        <w:jc w:val="center"/>
        <w:rPr>
          <w:rFonts w:ascii="Arial" w:hAnsi="Arial" w:cs="Arial"/>
          <w:szCs w:val="24"/>
        </w:rPr>
      </w:pPr>
    </w:p>
    <w:p w14:paraId="17786856" w14:textId="59EE692E" w:rsidR="007B6B88" w:rsidRPr="00FE3F58" w:rsidRDefault="007B6B88" w:rsidP="00204AE8">
      <w:pPr>
        <w:pStyle w:val="ReportBody"/>
        <w:ind w:left="0"/>
        <w:jc w:val="center"/>
        <w:rPr>
          <w:rFonts w:ascii="Arial" w:hAnsi="Arial" w:cs="Arial"/>
          <w:szCs w:val="24"/>
        </w:rPr>
      </w:pPr>
      <w:r w:rsidRPr="00FE3F58">
        <w:rPr>
          <w:rFonts w:ascii="Arial" w:hAnsi="Arial" w:cs="Arial"/>
          <w:szCs w:val="24"/>
        </w:rPr>
        <w:t xml:space="preserve">REPORT </w:t>
      </w:r>
      <w:r w:rsidR="00081B4E" w:rsidRPr="00FE3F58">
        <w:rPr>
          <w:rFonts w:ascii="Arial" w:hAnsi="Arial" w:cs="Arial"/>
          <w:szCs w:val="24"/>
        </w:rPr>
        <w:t>#260826</w:t>
      </w:r>
    </w:p>
    <w:p w14:paraId="01476DEF" w14:textId="77777777" w:rsidR="007B6B88" w:rsidRPr="00FE3F58" w:rsidRDefault="007B6B88" w:rsidP="00204AE8">
      <w:pPr>
        <w:pStyle w:val="ReportBody"/>
        <w:ind w:left="0"/>
        <w:jc w:val="center"/>
        <w:rPr>
          <w:rFonts w:ascii="Arial" w:hAnsi="Arial" w:cs="Arial"/>
          <w:szCs w:val="24"/>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43911D95" w:rsidR="006A4D46" w:rsidRPr="003038C9" w:rsidRDefault="007B6B88" w:rsidP="00081B4E">
      <w:pPr>
        <w:pStyle w:val="ReportBody"/>
        <w:tabs>
          <w:tab w:val="left" w:pos="3330"/>
          <w:tab w:val="left" w:pos="5400"/>
          <w:tab w:val="left" w:pos="738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A4D46" w:rsidRPr="003038C9">
        <w:rPr>
          <w:rFonts w:ascii="Arial" w:hAnsi="Arial" w:cs="Arial"/>
          <w:sz w:val="22"/>
          <w:szCs w:val="22"/>
          <w:u w:val="single"/>
        </w:rPr>
        <w:tab/>
      </w:r>
      <w:r w:rsidR="00081B4E">
        <w:rPr>
          <w:rFonts w:ascii="Arial" w:hAnsi="Arial" w:cs="Arial"/>
          <w:sz w:val="22"/>
          <w:szCs w:val="22"/>
          <w:u w:val="single"/>
        </w:rPr>
        <w:tab/>
      </w:r>
      <w:r w:rsidR="006A4D46" w:rsidRPr="003038C9">
        <w:rPr>
          <w:rFonts w:ascii="Arial" w:hAnsi="Arial" w:cs="Arial"/>
          <w:sz w:val="22"/>
          <w:szCs w:val="22"/>
          <w:u w:val="single"/>
        </w:rPr>
        <w:t xml:space="preserve">  </w:t>
      </w:r>
    </w:p>
    <w:p w14:paraId="1A5C82E4" w14:textId="69201117" w:rsidR="006A4D46" w:rsidRPr="00081B4E"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081B4E" w:rsidRPr="00081B4E">
        <w:rPr>
          <w:rFonts w:ascii="Arial" w:hAnsi="Arial" w:cs="Arial"/>
          <w:sz w:val="22"/>
          <w:szCs w:val="22"/>
        </w:rPr>
        <w:t>Rick Ales, R. Ales Consulting LLC</w:t>
      </w:r>
      <w:r w:rsidR="00081B4E" w:rsidRPr="00081B4E">
        <w:rPr>
          <w:rFonts w:ascii="Arial" w:hAnsi="Arial" w:cs="Arial"/>
          <w:sz w:val="22"/>
          <w:szCs w:val="22"/>
        </w:rPr>
        <w:tab/>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65091FC8" w14:textId="0ECB6130" w:rsidR="00081B4E" w:rsidRPr="003038C9" w:rsidRDefault="00081B4E" w:rsidP="00081B4E">
      <w:pPr>
        <w:pStyle w:val="ReportBody"/>
        <w:tabs>
          <w:tab w:val="left" w:pos="3330"/>
          <w:tab w:val="left" w:pos="7380"/>
        </w:tabs>
        <w:ind w:left="0" w:firstLine="1458"/>
        <w:jc w:val="left"/>
        <w:rPr>
          <w:rFonts w:ascii="Arial" w:hAnsi="Arial" w:cs="Arial"/>
          <w:sz w:val="22"/>
          <w:szCs w:val="22"/>
        </w:rPr>
      </w:pPr>
      <w:r>
        <w:rPr>
          <w:rFonts w:ascii="Arial" w:hAnsi="Arial" w:cs="Arial"/>
          <w:sz w:val="22"/>
          <w:szCs w:val="22"/>
        </w:rPr>
        <w:t>REVIEW</w:t>
      </w:r>
      <w:r w:rsidRPr="003038C9">
        <w:rPr>
          <w:rFonts w:ascii="Arial" w:hAnsi="Arial" w:cs="Arial"/>
          <w:sz w:val="22"/>
          <w:szCs w:val="22"/>
        </w:rPr>
        <w:t xml:space="preserve">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03C9D9E2" w14:textId="0DACDAC4" w:rsidR="006A4D46" w:rsidRPr="003038C9" w:rsidRDefault="00081B4E" w:rsidP="00081B4E">
      <w:pPr>
        <w:pStyle w:val="ReportBody"/>
        <w:ind w:left="3150" w:hanging="171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George J. Bush, Chief Engineer</w:t>
      </w:r>
    </w:p>
    <w:p w14:paraId="1CB5CAC9" w14:textId="77777777" w:rsidR="006A4D46" w:rsidRPr="003038C9" w:rsidRDefault="006A4D46" w:rsidP="006A4D46">
      <w:pPr>
        <w:pStyle w:val="ReportBody"/>
        <w:ind w:left="0"/>
        <w:jc w:val="left"/>
        <w:rPr>
          <w:rFonts w:ascii="Arial" w:hAnsi="Arial" w:cs="Arial"/>
          <w:sz w:val="22"/>
          <w:szCs w:val="22"/>
        </w:rPr>
      </w:pPr>
    </w:p>
    <w:p w14:paraId="2D7AB41E" w14:textId="77777777" w:rsidR="001274BA" w:rsidRDefault="001274BA" w:rsidP="00081B4E">
      <w:pPr>
        <w:pStyle w:val="ReportBody"/>
        <w:tabs>
          <w:tab w:val="left" w:pos="3330"/>
          <w:tab w:val="left" w:pos="7380"/>
        </w:tabs>
        <w:ind w:left="0" w:firstLine="1458"/>
        <w:jc w:val="left"/>
        <w:rPr>
          <w:rFonts w:ascii="Arial" w:hAnsi="Arial" w:cs="Arial"/>
          <w:sz w:val="22"/>
          <w:szCs w:val="22"/>
        </w:rPr>
      </w:pPr>
    </w:p>
    <w:p w14:paraId="0531480E" w14:textId="47DE128E" w:rsidR="006A4D46" w:rsidRPr="003038C9" w:rsidRDefault="006A4D46" w:rsidP="00081B4E">
      <w:pPr>
        <w:pStyle w:val="ReportBody"/>
        <w:tabs>
          <w:tab w:val="left" w:pos="3330"/>
          <w:tab w:val="left" w:pos="738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4EA5FC0E" w14:textId="43C1B7C5"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081B4E">
        <w:rPr>
          <w:rFonts w:ascii="Arial" w:hAnsi="Arial" w:cs="Arial"/>
          <w:sz w:val="22"/>
          <w:szCs w:val="22"/>
        </w:rPr>
        <w:t>Rob Hyde, Engineering Manager</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default" r:id="rId8"/>
          <w:pgSz w:w="12240" w:h="15840" w:code="1"/>
          <w:pgMar w:top="2160" w:right="1440" w:bottom="720" w:left="1440" w:header="720" w:footer="0" w:gutter="0"/>
          <w:cols w:space="720"/>
          <w:vAlign w:val="center"/>
        </w:sectPr>
      </w:pPr>
    </w:p>
    <w:p w14:paraId="09EFCED1" w14:textId="77777777" w:rsidR="00FE3F58" w:rsidRPr="00106EC3" w:rsidRDefault="00FE3F58" w:rsidP="00FE3F58">
      <w:pPr>
        <w:pStyle w:val="Report"/>
        <w:numPr>
          <w:ilvl w:val="0"/>
          <w:numId w:val="0"/>
        </w:numPr>
        <w:tabs>
          <w:tab w:val="clear" w:pos="432"/>
          <w:tab w:val="left" w:pos="450"/>
          <w:tab w:val="left" w:pos="630"/>
          <w:tab w:val="left" w:pos="900"/>
        </w:tabs>
        <w:ind w:left="720" w:hanging="720"/>
        <w:jc w:val="center"/>
        <w:rPr>
          <w:rFonts w:cs="Arial"/>
          <w:b/>
          <w:bCs/>
          <w:szCs w:val="22"/>
        </w:rPr>
      </w:pPr>
      <w:bookmarkStart w:id="0" w:name="_Hlk191715830"/>
      <w:r w:rsidRPr="00106EC3">
        <w:rPr>
          <w:rFonts w:cs="Arial"/>
          <w:b/>
          <w:bCs/>
          <w:szCs w:val="22"/>
        </w:rPr>
        <w:lastRenderedPageBreak/>
        <w:t>RECORD OF REVISIONS</w:t>
      </w:r>
    </w:p>
    <w:tbl>
      <w:tblPr>
        <w:tblW w:w="10368" w:type="dxa"/>
        <w:tblBorders>
          <w:top w:val="single" w:sz="4" w:space="0" w:color="auto"/>
        </w:tblBorders>
        <w:tblLook w:val="04A0" w:firstRow="1" w:lastRow="0" w:firstColumn="1" w:lastColumn="0" w:noHBand="0" w:noVBand="1"/>
      </w:tblPr>
      <w:tblGrid>
        <w:gridCol w:w="918"/>
        <w:gridCol w:w="6390"/>
        <w:gridCol w:w="1440"/>
        <w:gridCol w:w="1620"/>
      </w:tblGrid>
      <w:tr w:rsidR="00FE3F58" w:rsidRPr="003038C9" w14:paraId="6EFBC61C" w14:textId="77777777" w:rsidTr="00B16A06">
        <w:trPr>
          <w:trHeight w:val="656"/>
        </w:trPr>
        <w:tc>
          <w:tcPr>
            <w:tcW w:w="918" w:type="dxa"/>
            <w:tcBorders>
              <w:top w:val="single" w:sz="4" w:space="0" w:color="auto"/>
              <w:bottom w:val="single" w:sz="4" w:space="0" w:color="auto"/>
            </w:tcBorders>
          </w:tcPr>
          <w:p w14:paraId="4FDDD5C8" w14:textId="77777777" w:rsidR="00FE3F58" w:rsidRPr="00106EC3" w:rsidRDefault="00FE3F58" w:rsidP="00B16A06">
            <w:pPr>
              <w:spacing w:before="60" w:after="60"/>
              <w:jc w:val="center"/>
              <w:rPr>
                <w:rFonts w:cs="Arial"/>
                <w:b/>
                <w:bCs/>
                <w:szCs w:val="22"/>
              </w:rPr>
            </w:pPr>
            <w:r w:rsidRPr="00106EC3">
              <w:rPr>
                <w:rFonts w:cs="Arial"/>
                <w:b/>
                <w:bCs/>
                <w:szCs w:val="22"/>
              </w:rPr>
              <w:t>REV. LTR.</w:t>
            </w:r>
          </w:p>
        </w:tc>
        <w:tc>
          <w:tcPr>
            <w:tcW w:w="6390" w:type="dxa"/>
            <w:tcBorders>
              <w:top w:val="single" w:sz="4" w:space="0" w:color="auto"/>
              <w:bottom w:val="single" w:sz="4" w:space="0" w:color="auto"/>
            </w:tcBorders>
          </w:tcPr>
          <w:p w14:paraId="0C5F39CB" w14:textId="77777777" w:rsidR="00FE3F58" w:rsidRPr="00106EC3" w:rsidRDefault="00FE3F58" w:rsidP="00B16A06">
            <w:pPr>
              <w:spacing w:before="60" w:after="60"/>
              <w:jc w:val="center"/>
              <w:rPr>
                <w:rFonts w:cs="Arial"/>
                <w:b/>
                <w:bCs/>
                <w:szCs w:val="22"/>
              </w:rPr>
            </w:pPr>
            <w:r w:rsidRPr="00106EC3">
              <w:rPr>
                <w:rFonts w:cs="Arial"/>
                <w:b/>
                <w:bCs/>
                <w:szCs w:val="22"/>
              </w:rPr>
              <w:t>DESCRIPTION</w:t>
            </w:r>
          </w:p>
        </w:tc>
        <w:tc>
          <w:tcPr>
            <w:tcW w:w="1440" w:type="dxa"/>
            <w:tcBorders>
              <w:top w:val="single" w:sz="4" w:space="0" w:color="auto"/>
              <w:bottom w:val="single" w:sz="4" w:space="0" w:color="auto"/>
            </w:tcBorders>
          </w:tcPr>
          <w:p w14:paraId="3C38D5F2" w14:textId="77777777" w:rsidR="00FE3F58" w:rsidRPr="00106EC3" w:rsidRDefault="00FE3F58" w:rsidP="00B16A06">
            <w:pPr>
              <w:spacing w:before="60" w:after="60"/>
              <w:jc w:val="center"/>
              <w:rPr>
                <w:rFonts w:cs="Arial"/>
                <w:b/>
                <w:bCs/>
                <w:szCs w:val="22"/>
              </w:rPr>
            </w:pPr>
            <w:r w:rsidRPr="00106EC3">
              <w:rPr>
                <w:rFonts w:cs="Arial"/>
                <w:b/>
                <w:bCs/>
                <w:szCs w:val="22"/>
              </w:rPr>
              <w:t>DATE</w:t>
            </w:r>
          </w:p>
        </w:tc>
        <w:tc>
          <w:tcPr>
            <w:tcW w:w="1620" w:type="dxa"/>
            <w:tcBorders>
              <w:top w:val="single" w:sz="4" w:space="0" w:color="auto"/>
              <w:bottom w:val="single" w:sz="4" w:space="0" w:color="auto"/>
            </w:tcBorders>
          </w:tcPr>
          <w:p w14:paraId="6B747D67" w14:textId="77777777" w:rsidR="00FE3F58" w:rsidRPr="00106EC3" w:rsidRDefault="00FE3F58" w:rsidP="00B16A06">
            <w:pPr>
              <w:spacing w:before="60" w:after="60"/>
              <w:jc w:val="center"/>
              <w:rPr>
                <w:rFonts w:cs="Arial"/>
                <w:b/>
                <w:bCs/>
                <w:szCs w:val="22"/>
              </w:rPr>
            </w:pPr>
            <w:r w:rsidRPr="00106EC3">
              <w:rPr>
                <w:rFonts w:cs="Arial"/>
                <w:b/>
                <w:bCs/>
                <w:szCs w:val="22"/>
              </w:rPr>
              <w:t>APPROVAL</w:t>
            </w:r>
          </w:p>
        </w:tc>
      </w:tr>
      <w:tr w:rsidR="00FE3F58" w:rsidRPr="003038C9" w14:paraId="534C0684" w14:textId="77777777" w:rsidTr="00B16A06">
        <w:trPr>
          <w:trHeight w:val="656"/>
        </w:trPr>
        <w:tc>
          <w:tcPr>
            <w:tcW w:w="918" w:type="dxa"/>
            <w:tcBorders>
              <w:top w:val="single" w:sz="4" w:space="0" w:color="auto"/>
              <w:bottom w:val="single" w:sz="4" w:space="0" w:color="auto"/>
            </w:tcBorders>
          </w:tcPr>
          <w:p w14:paraId="4BEC1D60" w14:textId="77777777" w:rsidR="00FE3F58" w:rsidRPr="003038C9" w:rsidRDefault="00FE3F58" w:rsidP="00B16A06">
            <w:pPr>
              <w:spacing w:before="60"/>
              <w:jc w:val="center"/>
              <w:rPr>
                <w:rFonts w:cs="Arial"/>
                <w:szCs w:val="22"/>
              </w:rPr>
            </w:pPr>
            <w:r>
              <w:rPr>
                <w:rFonts w:cs="Arial"/>
                <w:szCs w:val="22"/>
              </w:rPr>
              <w:t>Draft 1</w:t>
            </w:r>
          </w:p>
        </w:tc>
        <w:tc>
          <w:tcPr>
            <w:tcW w:w="6390" w:type="dxa"/>
            <w:tcBorders>
              <w:top w:val="single" w:sz="4" w:space="0" w:color="auto"/>
              <w:bottom w:val="single" w:sz="4" w:space="0" w:color="auto"/>
            </w:tcBorders>
          </w:tcPr>
          <w:p w14:paraId="3C2FD9CC" w14:textId="77777777" w:rsidR="00FE3F58" w:rsidRPr="003038C9" w:rsidRDefault="00FE3F58" w:rsidP="00B16A06">
            <w:pPr>
              <w:spacing w:before="60"/>
              <w:rPr>
                <w:rFonts w:cs="Arial"/>
                <w:szCs w:val="22"/>
              </w:rPr>
            </w:pPr>
            <w:r>
              <w:rPr>
                <w:rFonts w:cs="Arial"/>
                <w:szCs w:val="22"/>
              </w:rPr>
              <w:t>Initial Draft</w:t>
            </w:r>
          </w:p>
        </w:tc>
        <w:tc>
          <w:tcPr>
            <w:tcW w:w="1440" w:type="dxa"/>
            <w:tcBorders>
              <w:top w:val="single" w:sz="4" w:space="0" w:color="auto"/>
              <w:bottom w:val="single" w:sz="4" w:space="0" w:color="auto"/>
            </w:tcBorders>
          </w:tcPr>
          <w:p w14:paraId="12C32C7F" w14:textId="227BBD30" w:rsidR="00FE3F58" w:rsidRPr="003038C9" w:rsidRDefault="00FE3F58" w:rsidP="00B16A06">
            <w:pPr>
              <w:spacing w:before="60"/>
              <w:jc w:val="center"/>
              <w:rPr>
                <w:rFonts w:cs="Arial"/>
                <w:szCs w:val="22"/>
              </w:rPr>
            </w:pPr>
            <w:r>
              <w:rPr>
                <w:rFonts w:cs="Arial"/>
                <w:szCs w:val="22"/>
              </w:rPr>
              <w:t>2025/03/02</w:t>
            </w:r>
          </w:p>
        </w:tc>
        <w:tc>
          <w:tcPr>
            <w:tcW w:w="1620" w:type="dxa"/>
            <w:tcBorders>
              <w:top w:val="single" w:sz="4" w:space="0" w:color="auto"/>
              <w:bottom w:val="single" w:sz="4" w:space="0" w:color="auto"/>
            </w:tcBorders>
          </w:tcPr>
          <w:p w14:paraId="648EBF41" w14:textId="77777777" w:rsidR="00FE3F58" w:rsidRPr="003038C9" w:rsidRDefault="00FE3F58" w:rsidP="00B16A06">
            <w:pPr>
              <w:spacing w:before="60"/>
              <w:jc w:val="center"/>
              <w:rPr>
                <w:rFonts w:cs="Arial"/>
                <w:szCs w:val="22"/>
              </w:rPr>
            </w:pPr>
            <w:r>
              <w:rPr>
                <w:rFonts w:cs="Arial"/>
                <w:szCs w:val="22"/>
              </w:rPr>
              <w:t>R. Ales</w:t>
            </w:r>
          </w:p>
        </w:tc>
      </w:tr>
      <w:tr w:rsidR="00FE3F58" w:rsidRPr="003038C9" w14:paraId="7DC81654" w14:textId="77777777" w:rsidTr="00B16A06">
        <w:trPr>
          <w:trHeight w:val="656"/>
        </w:trPr>
        <w:tc>
          <w:tcPr>
            <w:tcW w:w="918" w:type="dxa"/>
            <w:tcBorders>
              <w:top w:val="single" w:sz="4" w:space="0" w:color="auto"/>
              <w:bottom w:val="single" w:sz="4" w:space="0" w:color="auto"/>
            </w:tcBorders>
          </w:tcPr>
          <w:p w14:paraId="26A2D0FE" w14:textId="2AC658DC" w:rsidR="00FE3F58" w:rsidRPr="003038C9" w:rsidRDefault="00FE3F58" w:rsidP="00FE3F58">
            <w:pPr>
              <w:spacing w:before="60"/>
              <w:jc w:val="center"/>
              <w:rPr>
                <w:rFonts w:cs="Arial"/>
                <w:szCs w:val="22"/>
              </w:rPr>
            </w:pPr>
            <w:r>
              <w:rPr>
                <w:rFonts w:cs="Arial"/>
                <w:szCs w:val="22"/>
              </w:rPr>
              <w:t>Draft 2</w:t>
            </w:r>
          </w:p>
        </w:tc>
        <w:tc>
          <w:tcPr>
            <w:tcW w:w="6390" w:type="dxa"/>
            <w:tcBorders>
              <w:top w:val="single" w:sz="4" w:space="0" w:color="auto"/>
              <w:bottom w:val="single" w:sz="4" w:space="0" w:color="auto"/>
            </w:tcBorders>
          </w:tcPr>
          <w:p w14:paraId="4F386E59" w14:textId="761087A7" w:rsidR="00FE3F58" w:rsidRPr="003038C9" w:rsidRDefault="00FE3F58" w:rsidP="00FE3F58">
            <w:pPr>
              <w:spacing w:before="60"/>
              <w:rPr>
                <w:rFonts w:cs="Arial"/>
                <w:szCs w:val="22"/>
              </w:rPr>
            </w:pPr>
            <w:r>
              <w:rPr>
                <w:rFonts w:cs="Arial"/>
                <w:szCs w:val="22"/>
              </w:rPr>
              <w:t>Change from HW spec to Design Spec, Included LabVIEW &amp; Configuration Management.</w:t>
            </w:r>
          </w:p>
        </w:tc>
        <w:tc>
          <w:tcPr>
            <w:tcW w:w="1440" w:type="dxa"/>
            <w:tcBorders>
              <w:top w:val="single" w:sz="4" w:space="0" w:color="auto"/>
              <w:bottom w:val="single" w:sz="4" w:space="0" w:color="auto"/>
            </w:tcBorders>
          </w:tcPr>
          <w:p w14:paraId="42EE3083" w14:textId="7F14C044" w:rsidR="00FE3F58" w:rsidRPr="003038C9" w:rsidRDefault="00FE3F58" w:rsidP="00FE3F58">
            <w:pPr>
              <w:spacing w:before="60"/>
              <w:jc w:val="center"/>
              <w:rPr>
                <w:rFonts w:cs="Arial"/>
                <w:szCs w:val="22"/>
              </w:rPr>
            </w:pPr>
            <w:r>
              <w:rPr>
                <w:rFonts w:cs="Arial"/>
                <w:szCs w:val="22"/>
              </w:rPr>
              <w:t>2026/08/24</w:t>
            </w:r>
          </w:p>
        </w:tc>
        <w:tc>
          <w:tcPr>
            <w:tcW w:w="1620" w:type="dxa"/>
            <w:tcBorders>
              <w:top w:val="single" w:sz="4" w:space="0" w:color="auto"/>
              <w:bottom w:val="single" w:sz="4" w:space="0" w:color="auto"/>
            </w:tcBorders>
          </w:tcPr>
          <w:p w14:paraId="46C7E5CF" w14:textId="084E3B57" w:rsidR="00FE3F58" w:rsidRPr="003038C9" w:rsidRDefault="00FE3F58" w:rsidP="00FE3F58">
            <w:pPr>
              <w:spacing w:before="60"/>
              <w:jc w:val="center"/>
              <w:rPr>
                <w:rFonts w:cs="Arial"/>
                <w:szCs w:val="22"/>
              </w:rPr>
            </w:pPr>
            <w:r>
              <w:rPr>
                <w:rFonts w:cs="Arial"/>
                <w:szCs w:val="22"/>
              </w:rPr>
              <w:t>R. Ales</w:t>
            </w:r>
          </w:p>
        </w:tc>
      </w:tr>
      <w:tr w:rsidR="00FE3F58" w:rsidRPr="003038C9" w14:paraId="6B6306D1" w14:textId="77777777" w:rsidTr="00B16A06">
        <w:trPr>
          <w:trHeight w:val="656"/>
        </w:trPr>
        <w:tc>
          <w:tcPr>
            <w:tcW w:w="918" w:type="dxa"/>
            <w:tcBorders>
              <w:top w:val="single" w:sz="4" w:space="0" w:color="auto"/>
              <w:bottom w:val="single" w:sz="4" w:space="0" w:color="auto"/>
            </w:tcBorders>
          </w:tcPr>
          <w:p w14:paraId="4485688A" w14:textId="464E563F" w:rsidR="00FE3F58" w:rsidRDefault="00FE3F58" w:rsidP="00FE3F58">
            <w:pPr>
              <w:spacing w:before="60"/>
              <w:jc w:val="center"/>
              <w:rPr>
                <w:rFonts w:cs="Arial"/>
                <w:szCs w:val="22"/>
              </w:rPr>
            </w:pPr>
            <w:r>
              <w:rPr>
                <w:rFonts w:cs="Arial"/>
                <w:szCs w:val="22"/>
              </w:rPr>
              <w:t>Draft 3</w:t>
            </w:r>
          </w:p>
        </w:tc>
        <w:tc>
          <w:tcPr>
            <w:tcW w:w="6390" w:type="dxa"/>
            <w:tcBorders>
              <w:top w:val="single" w:sz="4" w:space="0" w:color="auto"/>
              <w:bottom w:val="single" w:sz="4" w:space="0" w:color="auto"/>
            </w:tcBorders>
          </w:tcPr>
          <w:p w14:paraId="4D0841F6" w14:textId="5D7BC498" w:rsidR="00FE3F58" w:rsidRDefault="00FE3F58" w:rsidP="00FE3F58">
            <w:pPr>
              <w:spacing w:before="60"/>
              <w:rPr>
                <w:rFonts w:cs="Arial"/>
                <w:szCs w:val="22"/>
              </w:rPr>
            </w:pPr>
            <w:r>
              <w:rPr>
                <w:rFonts w:cs="Arial"/>
                <w:szCs w:val="22"/>
              </w:rPr>
              <w:t>Added Report Number.  General updates to document format. Correcting typos.</w:t>
            </w:r>
          </w:p>
        </w:tc>
        <w:tc>
          <w:tcPr>
            <w:tcW w:w="1440" w:type="dxa"/>
            <w:tcBorders>
              <w:top w:val="single" w:sz="4" w:space="0" w:color="auto"/>
              <w:bottom w:val="single" w:sz="4" w:space="0" w:color="auto"/>
            </w:tcBorders>
          </w:tcPr>
          <w:p w14:paraId="50D758C7" w14:textId="5A20F15B" w:rsidR="00FE3F58" w:rsidRDefault="00FE3F58" w:rsidP="00FE3F58">
            <w:pPr>
              <w:spacing w:before="60"/>
              <w:jc w:val="center"/>
              <w:rPr>
                <w:rFonts w:cs="Arial"/>
                <w:szCs w:val="22"/>
              </w:rPr>
            </w:pPr>
            <w:r>
              <w:rPr>
                <w:rFonts w:cs="Arial"/>
                <w:szCs w:val="22"/>
              </w:rPr>
              <w:t>2026/08/26</w:t>
            </w:r>
          </w:p>
        </w:tc>
        <w:tc>
          <w:tcPr>
            <w:tcW w:w="1620" w:type="dxa"/>
            <w:tcBorders>
              <w:top w:val="single" w:sz="4" w:space="0" w:color="auto"/>
              <w:bottom w:val="single" w:sz="4" w:space="0" w:color="auto"/>
            </w:tcBorders>
          </w:tcPr>
          <w:p w14:paraId="70759F09" w14:textId="3C471CB9" w:rsidR="00FE3F58" w:rsidRDefault="00FE3F58" w:rsidP="00FE3F58">
            <w:pPr>
              <w:spacing w:before="60"/>
              <w:jc w:val="center"/>
              <w:rPr>
                <w:rFonts w:cs="Arial"/>
                <w:szCs w:val="22"/>
              </w:rPr>
            </w:pPr>
            <w:r>
              <w:rPr>
                <w:rFonts w:cs="Arial"/>
                <w:szCs w:val="22"/>
              </w:rPr>
              <w:t>G. Bush</w:t>
            </w:r>
          </w:p>
        </w:tc>
      </w:tr>
    </w:tbl>
    <w:p w14:paraId="6FA383DC" w14:textId="77777777" w:rsidR="004566F3" w:rsidRDefault="004566F3" w:rsidP="00FE3F58">
      <w:pPr>
        <w:jc w:val="center"/>
        <w:rPr>
          <w:rFonts w:cs="Arial"/>
          <w:szCs w:val="22"/>
        </w:rPr>
      </w:pPr>
    </w:p>
    <w:p w14:paraId="1DF98B05" w14:textId="77777777" w:rsidR="00C4226E" w:rsidRPr="003038C9" w:rsidRDefault="00C4226E" w:rsidP="000664BF">
      <w:pPr>
        <w:rPr>
          <w:rFonts w:cs="Arial"/>
          <w:szCs w:val="22"/>
        </w:rPr>
      </w:pPr>
    </w:p>
    <w:p w14:paraId="022DCC36" w14:textId="77777777" w:rsidR="00081B4E" w:rsidRDefault="00081B4E">
      <w:pPr>
        <w:spacing w:after="0"/>
        <w:rPr>
          <w:rFonts w:cs="Arial"/>
          <w:smallCaps/>
          <w:szCs w:val="22"/>
          <w:u w:val="single"/>
        </w:rPr>
      </w:pPr>
      <w:r>
        <w:rPr>
          <w:rFonts w:cs="Arial"/>
          <w:smallCaps/>
          <w:szCs w:val="22"/>
          <w:u w:val="single"/>
        </w:rPr>
        <w:br w:type="page"/>
      </w:r>
    </w:p>
    <w:p w14:paraId="35B13ED0" w14:textId="79B3CF8A" w:rsidR="007B6B88" w:rsidRPr="004702FF" w:rsidRDefault="007B6B88">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lastRenderedPageBreak/>
        <w:t>T</w:t>
      </w:r>
      <w:r w:rsidR="009549C6" w:rsidRPr="004702FF">
        <w:rPr>
          <w:rFonts w:cs="Arial"/>
          <w:smallCaps/>
          <w:szCs w:val="22"/>
          <w:u w:val="single"/>
        </w:rPr>
        <w:t>able Of Contents</w:t>
      </w:r>
    </w:p>
    <w:p w14:paraId="4E718BD4" w14:textId="4FEE531E" w:rsidR="007B6B88" w:rsidRPr="003038C9" w:rsidRDefault="007B6B88" w:rsidP="003A7D27">
      <w:pPr>
        <w:pStyle w:val="TOC1"/>
        <w:rPr>
          <w:rFonts w:cs="Arial"/>
          <w:szCs w:val="22"/>
          <w:u w:val="single"/>
        </w:rPr>
      </w:pPr>
      <w:r w:rsidRPr="003038C9">
        <w:rPr>
          <w:rFonts w:cs="Arial"/>
          <w:szCs w:val="22"/>
          <w:u w:val="single"/>
        </w:rPr>
        <w:t>P</w:t>
      </w:r>
      <w:r w:rsidR="00501A71" w:rsidRPr="003038C9">
        <w:rPr>
          <w:rFonts w:cs="Arial"/>
          <w:szCs w:val="22"/>
          <w:u w:val="single"/>
        </w:rPr>
        <w:t>aragraph</w:t>
      </w:r>
      <w:r w:rsidR="00A660A2" w:rsidRPr="003038C9">
        <w:rPr>
          <w:rFonts w:cs="Arial"/>
          <w:szCs w:val="22"/>
        </w:rPr>
        <w:tab/>
      </w:r>
      <w:r w:rsidRPr="003038C9">
        <w:rPr>
          <w:rFonts w:cs="Arial"/>
          <w:szCs w:val="22"/>
          <w:u w:val="single"/>
        </w:rPr>
        <w:t>P</w:t>
      </w:r>
      <w:r w:rsidR="00085DDD" w:rsidRPr="003038C9">
        <w:rPr>
          <w:rFonts w:cs="Arial"/>
          <w:szCs w:val="22"/>
          <w:u w:val="single"/>
        </w:rPr>
        <w:t>age</w:t>
      </w:r>
    </w:p>
    <w:bookmarkStart w:id="1" w:name="_Ref316544384" w:displacedByCustomXml="next"/>
    <w:sdt>
      <w:sdtPr>
        <w:rPr>
          <w:smallCaps w:val="0"/>
          <w:noProof w:val="0"/>
        </w:rPr>
        <w:id w:val="-1763680199"/>
        <w:docPartObj>
          <w:docPartGallery w:val="Table of Contents"/>
          <w:docPartUnique/>
        </w:docPartObj>
      </w:sdtPr>
      <w:sdtEndPr>
        <w:rPr>
          <w:b/>
          <w:bCs/>
        </w:rPr>
      </w:sdtEndPr>
      <w:sdtContent>
        <w:p w14:paraId="2F44B920" w14:textId="76B24E7D" w:rsidR="00A2561B" w:rsidRDefault="004F276E">
          <w:pPr>
            <w:pStyle w:val="TOC1"/>
            <w:rPr>
              <w:rFonts w:asciiTheme="minorHAnsi" w:eastAsiaTheme="minorEastAsia" w:hAnsiTheme="minorHAnsi" w:cstheme="minorBidi"/>
              <w:smallCaps w:val="0"/>
              <w:kern w:val="2"/>
              <w:sz w:val="24"/>
              <w:szCs w:val="24"/>
              <w14:ligatures w14:val="standardContextual"/>
            </w:rPr>
          </w:pPr>
          <w:r>
            <w:rPr>
              <w:smallCaps w:val="0"/>
            </w:rPr>
            <w:fldChar w:fldCharType="begin"/>
          </w:r>
          <w:r>
            <w:rPr>
              <w:smallCaps w:val="0"/>
            </w:rPr>
            <w:instrText xml:space="preserve"> TOC \o "1-3" \h \z \t "Z. L3 Section,1" </w:instrText>
          </w:r>
          <w:r>
            <w:rPr>
              <w:smallCaps w:val="0"/>
            </w:rPr>
            <w:fldChar w:fldCharType="separate"/>
          </w:r>
          <w:hyperlink w:anchor="_Toc238626471" w:history="1">
            <w:r w:rsidR="00A2561B" w:rsidRPr="003C50DB">
              <w:rPr>
                <w:rStyle w:val="Hyperlink"/>
              </w:rPr>
              <w:t>1.0</w:t>
            </w:r>
            <w:r w:rsidR="00A2561B">
              <w:rPr>
                <w:rFonts w:asciiTheme="minorHAnsi" w:eastAsiaTheme="minorEastAsia" w:hAnsiTheme="minorHAnsi" w:cstheme="minorBidi"/>
                <w:smallCaps w:val="0"/>
                <w:kern w:val="2"/>
                <w:sz w:val="24"/>
                <w:szCs w:val="24"/>
                <w14:ligatures w14:val="standardContextual"/>
              </w:rPr>
              <w:tab/>
            </w:r>
            <w:r w:rsidR="00A2561B" w:rsidRPr="003C50DB">
              <w:rPr>
                <w:rStyle w:val="Hyperlink"/>
              </w:rPr>
              <w:t>Introduction</w:t>
            </w:r>
            <w:r w:rsidR="00A2561B">
              <w:rPr>
                <w:webHidden/>
              </w:rPr>
              <w:tab/>
            </w:r>
            <w:r w:rsidR="00A2561B">
              <w:rPr>
                <w:webHidden/>
              </w:rPr>
              <w:fldChar w:fldCharType="begin"/>
            </w:r>
            <w:r w:rsidR="00A2561B">
              <w:rPr>
                <w:webHidden/>
              </w:rPr>
              <w:instrText xml:space="preserve"> PAGEREF _Toc238626471 \h </w:instrText>
            </w:r>
            <w:r w:rsidR="00A2561B">
              <w:rPr>
                <w:webHidden/>
              </w:rPr>
            </w:r>
            <w:r w:rsidR="00A2561B">
              <w:rPr>
                <w:webHidden/>
              </w:rPr>
              <w:fldChar w:fldCharType="separate"/>
            </w:r>
            <w:r w:rsidR="0047559B">
              <w:rPr>
                <w:webHidden/>
              </w:rPr>
              <w:t>5</w:t>
            </w:r>
            <w:r w:rsidR="00A2561B">
              <w:rPr>
                <w:webHidden/>
              </w:rPr>
              <w:fldChar w:fldCharType="end"/>
            </w:r>
          </w:hyperlink>
        </w:p>
        <w:p w14:paraId="7A7ECEC6" w14:textId="170E3F7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2" w:history="1">
            <w:r w:rsidRPr="003C50DB">
              <w:rPr>
                <w:rStyle w:val="Hyperlink"/>
              </w:rPr>
              <w:t>1.1</w:t>
            </w:r>
            <w:r>
              <w:rPr>
                <w:rFonts w:asciiTheme="minorHAnsi" w:eastAsiaTheme="minorEastAsia" w:hAnsiTheme="minorHAnsi" w:cstheme="minorBidi"/>
                <w:smallCaps w:val="0"/>
                <w:kern w:val="2"/>
                <w:sz w:val="24"/>
                <w:szCs w:val="24"/>
                <w14:ligatures w14:val="standardContextual"/>
              </w:rPr>
              <w:tab/>
            </w:r>
            <w:r w:rsidRPr="003C50DB">
              <w:rPr>
                <w:rStyle w:val="Hyperlink"/>
              </w:rPr>
              <w:t>Reference Documents:</w:t>
            </w:r>
            <w:r>
              <w:rPr>
                <w:webHidden/>
              </w:rPr>
              <w:tab/>
            </w:r>
            <w:r>
              <w:rPr>
                <w:webHidden/>
              </w:rPr>
              <w:fldChar w:fldCharType="begin"/>
            </w:r>
            <w:r>
              <w:rPr>
                <w:webHidden/>
              </w:rPr>
              <w:instrText xml:space="preserve"> PAGEREF _Toc238626472 \h </w:instrText>
            </w:r>
            <w:r>
              <w:rPr>
                <w:webHidden/>
              </w:rPr>
            </w:r>
            <w:r>
              <w:rPr>
                <w:webHidden/>
              </w:rPr>
              <w:fldChar w:fldCharType="separate"/>
            </w:r>
            <w:r w:rsidR="0047559B">
              <w:rPr>
                <w:webHidden/>
              </w:rPr>
              <w:t>5</w:t>
            </w:r>
            <w:r>
              <w:rPr>
                <w:webHidden/>
              </w:rPr>
              <w:fldChar w:fldCharType="end"/>
            </w:r>
          </w:hyperlink>
        </w:p>
        <w:p w14:paraId="6DCF6D13" w14:textId="37218EBF"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3" w:history="1">
            <w:r w:rsidRPr="003C50DB">
              <w:rPr>
                <w:rStyle w:val="Hyperlink"/>
              </w:rPr>
              <w:t>1.2</w:t>
            </w:r>
            <w:r>
              <w:rPr>
                <w:rFonts w:asciiTheme="minorHAnsi" w:eastAsiaTheme="minorEastAsia" w:hAnsiTheme="minorHAnsi" w:cstheme="minorBidi"/>
                <w:smallCaps w:val="0"/>
                <w:kern w:val="2"/>
                <w:sz w:val="24"/>
                <w:szCs w:val="24"/>
                <w14:ligatures w14:val="standardContextual"/>
              </w:rPr>
              <w:tab/>
            </w:r>
            <w:r w:rsidRPr="003C50DB">
              <w:rPr>
                <w:rStyle w:val="Hyperlink"/>
              </w:rPr>
              <w:t>Notation</w:t>
            </w:r>
            <w:r>
              <w:rPr>
                <w:webHidden/>
              </w:rPr>
              <w:tab/>
            </w:r>
            <w:r>
              <w:rPr>
                <w:webHidden/>
              </w:rPr>
              <w:fldChar w:fldCharType="begin"/>
            </w:r>
            <w:r>
              <w:rPr>
                <w:webHidden/>
              </w:rPr>
              <w:instrText xml:space="preserve"> PAGEREF _Toc238626473 \h </w:instrText>
            </w:r>
            <w:r>
              <w:rPr>
                <w:webHidden/>
              </w:rPr>
            </w:r>
            <w:r>
              <w:rPr>
                <w:webHidden/>
              </w:rPr>
              <w:fldChar w:fldCharType="separate"/>
            </w:r>
            <w:r w:rsidR="0047559B">
              <w:rPr>
                <w:webHidden/>
              </w:rPr>
              <w:t>5</w:t>
            </w:r>
            <w:r>
              <w:rPr>
                <w:webHidden/>
              </w:rPr>
              <w:fldChar w:fldCharType="end"/>
            </w:r>
          </w:hyperlink>
        </w:p>
        <w:p w14:paraId="49986883" w14:textId="26BA8788"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4" w:history="1">
            <w:r w:rsidRPr="003C50DB">
              <w:rPr>
                <w:rStyle w:val="Hyperlink"/>
              </w:rPr>
              <w:t>2.0</w:t>
            </w:r>
            <w:r>
              <w:rPr>
                <w:rFonts w:asciiTheme="minorHAnsi" w:eastAsiaTheme="minorEastAsia" w:hAnsiTheme="minorHAnsi" w:cstheme="minorBidi"/>
                <w:smallCaps w:val="0"/>
                <w:kern w:val="2"/>
                <w:sz w:val="24"/>
                <w:szCs w:val="24"/>
                <w14:ligatures w14:val="standardContextual"/>
              </w:rPr>
              <w:tab/>
            </w:r>
            <w:r w:rsidRPr="003C50DB">
              <w:rPr>
                <w:rStyle w:val="Hyperlink"/>
              </w:rPr>
              <w:t>Multi Level Oil Indicator (MLOI) System Overview</w:t>
            </w:r>
            <w:r>
              <w:rPr>
                <w:webHidden/>
              </w:rPr>
              <w:tab/>
            </w:r>
            <w:r>
              <w:rPr>
                <w:webHidden/>
              </w:rPr>
              <w:fldChar w:fldCharType="begin"/>
            </w:r>
            <w:r>
              <w:rPr>
                <w:webHidden/>
              </w:rPr>
              <w:instrText xml:space="preserve"> PAGEREF _Toc238626474 \h </w:instrText>
            </w:r>
            <w:r>
              <w:rPr>
                <w:webHidden/>
              </w:rPr>
            </w:r>
            <w:r>
              <w:rPr>
                <w:webHidden/>
              </w:rPr>
              <w:fldChar w:fldCharType="separate"/>
            </w:r>
            <w:r w:rsidR="0047559B">
              <w:rPr>
                <w:webHidden/>
              </w:rPr>
              <w:t>5</w:t>
            </w:r>
            <w:r>
              <w:rPr>
                <w:webHidden/>
              </w:rPr>
              <w:fldChar w:fldCharType="end"/>
            </w:r>
          </w:hyperlink>
        </w:p>
        <w:p w14:paraId="76EE581B" w14:textId="569AA63D"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5" w:history="1">
            <w:r w:rsidRPr="003C50DB">
              <w:rPr>
                <w:rStyle w:val="Hyperlink"/>
              </w:rPr>
              <w:t>2.1</w:t>
            </w:r>
            <w:r>
              <w:rPr>
                <w:rFonts w:asciiTheme="minorHAnsi" w:eastAsiaTheme="minorEastAsia" w:hAnsiTheme="minorHAnsi" w:cstheme="minorBidi"/>
                <w:smallCaps w:val="0"/>
                <w:kern w:val="2"/>
                <w:sz w:val="24"/>
                <w:szCs w:val="24"/>
                <w14:ligatures w14:val="standardContextual"/>
              </w:rPr>
              <w:tab/>
            </w:r>
            <w:r w:rsidRPr="003C50DB">
              <w:rPr>
                <w:rStyle w:val="Hyperlink"/>
              </w:rPr>
              <w:t>MLOI Test Protocol</w:t>
            </w:r>
            <w:r>
              <w:rPr>
                <w:webHidden/>
              </w:rPr>
              <w:tab/>
            </w:r>
            <w:r>
              <w:rPr>
                <w:webHidden/>
              </w:rPr>
              <w:fldChar w:fldCharType="begin"/>
            </w:r>
            <w:r>
              <w:rPr>
                <w:webHidden/>
              </w:rPr>
              <w:instrText xml:space="preserve"> PAGEREF _Toc238626475 \h </w:instrText>
            </w:r>
            <w:r>
              <w:rPr>
                <w:webHidden/>
              </w:rPr>
            </w:r>
            <w:r>
              <w:rPr>
                <w:webHidden/>
              </w:rPr>
              <w:fldChar w:fldCharType="separate"/>
            </w:r>
            <w:r w:rsidR="0047559B">
              <w:rPr>
                <w:webHidden/>
              </w:rPr>
              <w:t>6</w:t>
            </w:r>
            <w:r>
              <w:rPr>
                <w:webHidden/>
              </w:rPr>
              <w:fldChar w:fldCharType="end"/>
            </w:r>
          </w:hyperlink>
        </w:p>
        <w:p w14:paraId="30B700F1" w14:textId="6007236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6" w:history="1">
            <w:r w:rsidRPr="003C50DB">
              <w:rPr>
                <w:rStyle w:val="Hyperlink"/>
              </w:rPr>
              <w:t>3.0</w:t>
            </w:r>
            <w:r>
              <w:rPr>
                <w:rFonts w:asciiTheme="minorHAnsi" w:eastAsiaTheme="minorEastAsia" w:hAnsiTheme="minorHAnsi" w:cstheme="minorBidi"/>
                <w:smallCaps w:val="0"/>
                <w:kern w:val="2"/>
                <w:sz w:val="24"/>
                <w:szCs w:val="24"/>
                <w14:ligatures w14:val="standardContextual"/>
              </w:rPr>
              <w:tab/>
            </w:r>
            <w:r w:rsidRPr="003C50DB">
              <w:rPr>
                <w:rStyle w:val="Hyperlink"/>
              </w:rPr>
              <w:t>MOLI Hardware Project Overview:</w:t>
            </w:r>
            <w:r>
              <w:rPr>
                <w:webHidden/>
              </w:rPr>
              <w:tab/>
            </w:r>
            <w:r>
              <w:rPr>
                <w:webHidden/>
              </w:rPr>
              <w:fldChar w:fldCharType="begin"/>
            </w:r>
            <w:r>
              <w:rPr>
                <w:webHidden/>
              </w:rPr>
              <w:instrText xml:space="preserve"> PAGEREF _Toc238626476 \h </w:instrText>
            </w:r>
            <w:r>
              <w:rPr>
                <w:webHidden/>
              </w:rPr>
            </w:r>
            <w:r>
              <w:rPr>
                <w:webHidden/>
              </w:rPr>
              <w:fldChar w:fldCharType="separate"/>
            </w:r>
            <w:r w:rsidR="0047559B">
              <w:rPr>
                <w:webHidden/>
              </w:rPr>
              <w:t>7</w:t>
            </w:r>
            <w:r>
              <w:rPr>
                <w:webHidden/>
              </w:rPr>
              <w:fldChar w:fldCharType="end"/>
            </w:r>
          </w:hyperlink>
        </w:p>
        <w:p w14:paraId="77ABDE36" w14:textId="0482ADB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7" w:history="1">
            <w:r w:rsidRPr="003C50DB">
              <w:rPr>
                <w:rStyle w:val="Hyperlink"/>
              </w:rPr>
              <w:t>3.1</w:t>
            </w:r>
            <w:r>
              <w:rPr>
                <w:rFonts w:asciiTheme="minorHAnsi" w:eastAsiaTheme="minorEastAsia" w:hAnsiTheme="minorHAnsi" w:cstheme="minorBidi"/>
                <w:smallCaps w:val="0"/>
                <w:kern w:val="2"/>
                <w:sz w:val="24"/>
                <w:szCs w:val="24"/>
                <w14:ligatures w14:val="standardContextual"/>
              </w:rPr>
              <w:tab/>
            </w:r>
            <w:r w:rsidRPr="003C50DB">
              <w:rPr>
                <w:rStyle w:val="Hyperlink"/>
              </w:rPr>
              <w:t>Hardware Architecture</w:t>
            </w:r>
            <w:r>
              <w:rPr>
                <w:webHidden/>
              </w:rPr>
              <w:tab/>
            </w:r>
            <w:r>
              <w:rPr>
                <w:webHidden/>
              </w:rPr>
              <w:fldChar w:fldCharType="begin"/>
            </w:r>
            <w:r>
              <w:rPr>
                <w:webHidden/>
              </w:rPr>
              <w:instrText xml:space="preserve"> PAGEREF _Toc238626477 \h </w:instrText>
            </w:r>
            <w:r>
              <w:rPr>
                <w:webHidden/>
              </w:rPr>
            </w:r>
            <w:r>
              <w:rPr>
                <w:webHidden/>
              </w:rPr>
              <w:fldChar w:fldCharType="separate"/>
            </w:r>
            <w:r w:rsidR="0047559B">
              <w:rPr>
                <w:webHidden/>
              </w:rPr>
              <w:t>7</w:t>
            </w:r>
            <w:r>
              <w:rPr>
                <w:webHidden/>
              </w:rPr>
              <w:fldChar w:fldCharType="end"/>
            </w:r>
          </w:hyperlink>
        </w:p>
        <w:p w14:paraId="1778B475" w14:textId="62C87231"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8" w:history="1">
            <w:r w:rsidRPr="003C50DB">
              <w:rPr>
                <w:rStyle w:val="Hyperlink"/>
              </w:rPr>
              <w:t>3.1.1</w:t>
            </w:r>
            <w:r>
              <w:rPr>
                <w:rFonts w:asciiTheme="minorHAnsi" w:eastAsiaTheme="minorEastAsia" w:hAnsiTheme="minorHAnsi" w:cstheme="minorBidi"/>
                <w:smallCaps w:val="0"/>
                <w:kern w:val="2"/>
                <w:sz w:val="24"/>
                <w:szCs w:val="24"/>
                <w14:ligatures w14:val="standardContextual"/>
              </w:rPr>
              <w:tab/>
            </w:r>
            <w:r w:rsidRPr="003C50DB">
              <w:rPr>
                <w:rStyle w:val="Hyperlink"/>
              </w:rPr>
              <w:t>Tank Hardware</w:t>
            </w:r>
            <w:r>
              <w:rPr>
                <w:webHidden/>
              </w:rPr>
              <w:tab/>
            </w:r>
            <w:r>
              <w:rPr>
                <w:webHidden/>
              </w:rPr>
              <w:fldChar w:fldCharType="begin"/>
            </w:r>
            <w:r>
              <w:rPr>
                <w:webHidden/>
              </w:rPr>
              <w:instrText xml:space="preserve"> PAGEREF _Toc238626478 \h </w:instrText>
            </w:r>
            <w:r>
              <w:rPr>
                <w:webHidden/>
              </w:rPr>
            </w:r>
            <w:r>
              <w:rPr>
                <w:webHidden/>
              </w:rPr>
              <w:fldChar w:fldCharType="separate"/>
            </w:r>
            <w:r w:rsidR="0047559B">
              <w:rPr>
                <w:webHidden/>
              </w:rPr>
              <w:t>8</w:t>
            </w:r>
            <w:r>
              <w:rPr>
                <w:webHidden/>
              </w:rPr>
              <w:fldChar w:fldCharType="end"/>
            </w:r>
          </w:hyperlink>
        </w:p>
        <w:p w14:paraId="0CAFA348" w14:textId="66C18E64"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79" w:history="1">
            <w:r w:rsidRPr="003C50DB">
              <w:rPr>
                <w:rStyle w:val="Hyperlink"/>
              </w:rPr>
              <w:t>3.1.2</w:t>
            </w:r>
            <w:r>
              <w:rPr>
                <w:rFonts w:asciiTheme="minorHAnsi" w:eastAsiaTheme="minorEastAsia" w:hAnsiTheme="minorHAnsi" w:cstheme="minorBidi"/>
                <w:smallCaps w:val="0"/>
                <w:kern w:val="2"/>
                <w:sz w:val="24"/>
                <w:szCs w:val="24"/>
                <w14:ligatures w14:val="standardContextual"/>
              </w:rPr>
              <w:tab/>
            </w:r>
            <w:r w:rsidRPr="003C50DB">
              <w:rPr>
                <w:rStyle w:val="Hyperlink"/>
              </w:rPr>
              <w:t>Instrumentation</w:t>
            </w:r>
            <w:r>
              <w:rPr>
                <w:webHidden/>
              </w:rPr>
              <w:tab/>
            </w:r>
            <w:r>
              <w:rPr>
                <w:webHidden/>
              </w:rPr>
              <w:fldChar w:fldCharType="begin"/>
            </w:r>
            <w:r>
              <w:rPr>
                <w:webHidden/>
              </w:rPr>
              <w:instrText xml:space="preserve"> PAGEREF _Toc238626479 \h </w:instrText>
            </w:r>
            <w:r>
              <w:rPr>
                <w:webHidden/>
              </w:rPr>
            </w:r>
            <w:r>
              <w:rPr>
                <w:webHidden/>
              </w:rPr>
              <w:fldChar w:fldCharType="separate"/>
            </w:r>
            <w:r w:rsidR="0047559B">
              <w:rPr>
                <w:webHidden/>
              </w:rPr>
              <w:t>9</w:t>
            </w:r>
            <w:r>
              <w:rPr>
                <w:webHidden/>
              </w:rPr>
              <w:fldChar w:fldCharType="end"/>
            </w:r>
          </w:hyperlink>
        </w:p>
        <w:p w14:paraId="4917AC2A" w14:textId="44AE00BC"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0" w:history="1">
            <w:r w:rsidRPr="003C50DB">
              <w:rPr>
                <w:rStyle w:val="Hyperlink"/>
              </w:rPr>
              <w:t>3.1.3</w:t>
            </w:r>
            <w:r>
              <w:rPr>
                <w:rFonts w:asciiTheme="minorHAnsi" w:eastAsiaTheme="minorEastAsia" w:hAnsiTheme="minorHAnsi" w:cstheme="minorBidi"/>
                <w:smallCaps w:val="0"/>
                <w:kern w:val="2"/>
                <w:sz w:val="24"/>
                <w:szCs w:val="24"/>
                <w14:ligatures w14:val="standardContextual"/>
              </w:rPr>
              <w:tab/>
            </w:r>
            <w:r w:rsidRPr="003C50DB">
              <w:rPr>
                <w:rStyle w:val="Hyperlink"/>
              </w:rPr>
              <w:t>Interface Unit</w:t>
            </w:r>
            <w:r>
              <w:rPr>
                <w:webHidden/>
              </w:rPr>
              <w:tab/>
            </w:r>
            <w:r>
              <w:rPr>
                <w:webHidden/>
              </w:rPr>
              <w:fldChar w:fldCharType="begin"/>
            </w:r>
            <w:r>
              <w:rPr>
                <w:webHidden/>
              </w:rPr>
              <w:instrText xml:space="preserve"> PAGEREF _Toc238626480 \h </w:instrText>
            </w:r>
            <w:r>
              <w:rPr>
                <w:webHidden/>
              </w:rPr>
            </w:r>
            <w:r>
              <w:rPr>
                <w:webHidden/>
              </w:rPr>
              <w:fldChar w:fldCharType="separate"/>
            </w:r>
            <w:r w:rsidR="0047559B">
              <w:rPr>
                <w:webHidden/>
              </w:rPr>
              <w:t>11</w:t>
            </w:r>
            <w:r>
              <w:rPr>
                <w:webHidden/>
              </w:rPr>
              <w:fldChar w:fldCharType="end"/>
            </w:r>
          </w:hyperlink>
        </w:p>
        <w:p w14:paraId="2C34AB24" w14:textId="0C99CF8F"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1" w:history="1">
            <w:r w:rsidRPr="003C50DB">
              <w:rPr>
                <w:rStyle w:val="Hyperlink"/>
              </w:rPr>
              <w:t>4.0</w:t>
            </w:r>
            <w:r>
              <w:rPr>
                <w:rFonts w:asciiTheme="minorHAnsi" w:eastAsiaTheme="minorEastAsia" w:hAnsiTheme="minorHAnsi" w:cstheme="minorBidi"/>
                <w:smallCaps w:val="0"/>
                <w:kern w:val="2"/>
                <w:sz w:val="24"/>
                <w:szCs w:val="24"/>
                <w14:ligatures w14:val="standardContextual"/>
              </w:rPr>
              <w:tab/>
            </w:r>
            <w:r w:rsidRPr="003C50DB">
              <w:rPr>
                <w:rStyle w:val="Hyperlink"/>
              </w:rPr>
              <w:t>Software Architecture</w:t>
            </w:r>
            <w:r>
              <w:rPr>
                <w:webHidden/>
              </w:rPr>
              <w:tab/>
            </w:r>
            <w:r>
              <w:rPr>
                <w:webHidden/>
              </w:rPr>
              <w:fldChar w:fldCharType="begin"/>
            </w:r>
            <w:r>
              <w:rPr>
                <w:webHidden/>
              </w:rPr>
              <w:instrText xml:space="preserve"> PAGEREF _Toc238626481 \h </w:instrText>
            </w:r>
            <w:r>
              <w:rPr>
                <w:webHidden/>
              </w:rPr>
            </w:r>
            <w:r>
              <w:rPr>
                <w:webHidden/>
              </w:rPr>
              <w:fldChar w:fldCharType="separate"/>
            </w:r>
            <w:r w:rsidR="0047559B">
              <w:rPr>
                <w:webHidden/>
              </w:rPr>
              <w:t>14</w:t>
            </w:r>
            <w:r>
              <w:rPr>
                <w:webHidden/>
              </w:rPr>
              <w:fldChar w:fldCharType="end"/>
            </w:r>
          </w:hyperlink>
        </w:p>
        <w:p w14:paraId="7B963C6C" w14:textId="2A9297B9"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2" w:history="1">
            <w:r w:rsidRPr="003C50DB">
              <w:rPr>
                <w:rStyle w:val="Hyperlink"/>
              </w:rPr>
              <w:t>4.1</w:t>
            </w:r>
            <w:r>
              <w:rPr>
                <w:rFonts w:asciiTheme="minorHAnsi" w:eastAsiaTheme="minorEastAsia" w:hAnsiTheme="minorHAnsi" w:cstheme="minorBidi"/>
                <w:smallCaps w:val="0"/>
                <w:kern w:val="2"/>
                <w:sz w:val="24"/>
                <w:szCs w:val="24"/>
                <w14:ligatures w14:val="standardContextual"/>
              </w:rPr>
              <w:tab/>
            </w:r>
            <w:r w:rsidRPr="003C50DB">
              <w:rPr>
                <w:rStyle w:val="Hyperlink"/>
              </w:rPr>
              <w:t>MLOI Test Protocol State Transition Analysis</w:t>
            </w:r>
            <w:r>
              <w:rPr>
                <w:webHidden/>
              </w:rPr>
              <w:tab/>
            </w:r>
            <w:r>
              <w:rPr>
                <w:webHidden/>
              </w:rPr>
              <w:fldChar w:fldCharType="begin"/>
            </w:r>
            <w:r>
              <w:rPr>
                <w:webHidden/>
              </w:rPr>
              <w:instrText xml:space="preserve"> PAGEREF _Toc238626482 \h </w:instrText>
            </w:r>
            <w:r>
              <w:rPr>
                <w:webHidden/>
              </w:rPr>
            </w:r>
            <w:r>
              <w:rPr>
                <w:webHidden/>
              </w:rPr>
              <w:fldChar w:fldCharType="separate"/>
            </w:r>
            <w:r w:rsidR="0047559B">
              <w:rPr>
                <w:webHidden/>
              </w:rPr>
              <w:t>15</w:t>
            </w:r>
            <w:r>
              <w:rPr>
                <w:webHidden/>
              </w:rPr>
              <w:fldChar w:fldCharType="end"/>
            </w:r>
          </w:hyperlink>
        </w:p>
        <w:p w14:paraId="4D98EBDA" w14:textId="6CDF71A1"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3" w:history="1">
            <w:r w:rsidRPr="003C50DB">
              <w:rPr>
                <w:rStyle w:val="Hyperlink"/>
              </w:rPr>
              <w:t>4.1.1</w:t>
            </w:r>
            <w:r>
              <w:rPr>
                <w:rFonts w:asciiTheme="minorHAnsi" w:eastAsiaTheme="minorEastAsia" w:hAnsiTheme="minorHAnsi" w:cstheme="minorBidi"/>
                <w:smallCaps w:val="0"/>
                <w:kern w:val="2"/>
                <w:sz w:val="24"/>
                <w:szCs w:val="24"/>
                <w14:ligatures w14:val="standardContextual"/>
              </w:rPr>
              <w:tab/>
            </w:r>
            <w:r w:rsidRPr="003C50DB">
              <w:rPr>
                <w:rStyle w:val="Hyperlink"/>
              </w:rPr>
              <w:t>MLOI Top Level Thread Architecture</w:t>
            </w:r>
            <w:r>
              <w:rPr>
                <w:webHidden/>
              </w:rPr>
              <w:tab/>
            </w:r>
            <w:r>
              <w:rPr>
                <w:webHidden/>
              </w:rPr>
              <w:fldChar w:fldCharType="begin"/>
            </w:r>
            <w:r>
              <w:rPr>
                <w:webHidden/>
              </w:rPr>
              <w:instrText xml:space="preserve"> PAGEREF _Toc238626483 \h </w:instrText>
            </w:r>
            <w:r>
              <w:rPr>
                <w:webHidden/>
              </w:rPr>
            </w:r>
            <w:r>
              <w:rPr>
                <w:webHidden/>
              </w:rPr>
              <w:fldChar w:fldCharType="separate"/>
            </w:r>
            <w:r w:rsidR="0047559B">
              <w:rPr>
                <w:webHidden/>
              </w:rPr>
              <w:t>15</w:t>
            </w:r>
            <w:r>
              <w:rPr>
                <w:webHidden/>
              </w:rPr>
              <w:fldChar w:fldCharType="end"/>
            </w:r>
          </w:hyperlink>
        </w:p>
        <w:p w14:paraId="7E9CE455" w14:textId="26C0F590"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4" w:history="1">
            <w:r w:rsidRPr="003C50DB">
              <w:rPr>
                <w:rStyle w:val="Hyperlink"/>
              </w:rPr>
              <w:t>4.1.2</w:t>
            </w:r>
            <w:r>
              <w:rPr>
                <w:rFonts w:asciiTheme="minorHAnsi" w:eastAsiaTheme="minorEastAsia" w:hAnsiTheme="minorHAnsi" w:cstheme="minorBidi"/>
                <w:smallCaps w:val="0"/>
                <w:kern w:val="2"/>
                <w:sz w:val="24"/>
                <w:szCs w:val="24"/>
                <w14:ligatures w14:val="standardContextual"/>
              </w:rPr>
              <w:tab/>
            </w:r>
            <w:r w:rsidRPr="003C50DB">
              <w:rPr>
                <w:rStyle w:val="Hyperlink"/>
              </w:rPr>
              <w:t>Main Loop Initialization</w:t>
            </w:r>
            <w:r>
              <w:rPr>
                <w:webHidden/>
              </w:rPr>
              <w:tab/>
            </w:r>
            <w:r>
              <w:rPr>
                <w:webHidden/>
              </w:rPr>
              <w:fldChar w:fldCharType="begin"/>
            </w:r>
            <w:r>
              <w:rPr>
                <w:webHidden/>
              </w:rPr>
              <w:instrText xml:space="preserve"> PAGEREF _Toc238626484 \h </w:instrText>
            </w:r>
            <w:r>
              <w:rPr>
                <w:webHidden/>
              </w:rPr>
            </w:r>
            <w:r>
              <w:rPr>
                <w:webHidden/>
              </w:rPr>
              <w:fldChar w:fldCharType="separate"/>
            </w:r>
            <w:r w:rsidR="0047559B">
              <w:rPr>
                <w:webHidden/>
              </w:rPr>
              <w:t>16</w:t>
            </w:r>
            <w:r>
              <w:rPr>
                <w:webHidden/>
              </w:rPr>
              <w:fldChar w:fldCharType="end"/>
            </w:r>
          </w:hyperlink>
        </w:p>
        <w:p w14:paraId="63F07E6C" w14:textId="753F0B0C"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5" w:history="1">
            <w:r w:rsidRPr="003C50DB">
              <w:rPr>
                <w:rStyle w:val="Hyperlink"/>
              </w:rPr>
              <w:t>4.1.3</w:t>
            </w:r>
            <w:r>
              <w:rPr>
                <w:rFonts w:asciiTheme="minorHAnsi" w:eastAsiaTheme="minorEastAsia" w:hAnsiTheme="minorHAnsi" w:cstheme="minorBidi"/>
                <w:smallCaps w:val="0"/>
                <w:kern w:val="2"/>
                <w:sz w:val="24"/>
                <w:szCs w:val="24"/>
                <w14:ligatures w14:val="standardContextual"/>
              </w:rPr>
              <w:tab/>
            </w:r>
            <w:r w:rsidRPr="003C50DB">
              <w:rPr>
                <w:rStyle w:val="Hyperlink"/>
              </w:rPr>
              <w:t>DataQ Loop Initialization</w:t>
            </w:r>
            <w:r>
              <w:rPr>
                <w:webHidden/>
              </w:rPr>
              <w:tab/>
            </w:r>
            <w:r>
              <w:rPr>
                <w:webHidden/>
              </w:rPr>
              <w:fldChar w:fldCharType="begin"/>
            </w:r>
            <w:r>
              <w:rPr>
                <w:webHidden/>
              </w:rPr>
              <w:instrText xml:space="preserve"> PAGEREF _Toc238626485 \h </w:instrText>
            </w:r>
            <w:r>
              <w:rPr>
                <w:webHidden/>
              </w:rPr>
            </w:r>
            <w:r>
              <w:rPr>
                <w:webHidden/>
              </w:rPr>
              <w:fldChar w:fldCharType="separate"/>
            </w:r>
            <w:r w:rsidR="0047559B">
              <w:rPr>
                <w:webHidden/>
              </w:rPr>
              <w:t>16</w:t>
            </w:r>
            <w:r>
              <w:rPr>
                <w:webHidden/>
              </w:rPr>
              <w:fldChar w:fldCharType="end"/>
            </w:r>
          </w:hyperlink>
        </w:p>
        <w:p w14:paraId="1C2EE4A8" w14:textId="29CD7856"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6" w:history="1">
            <w:r w:rsidRPr="003C50DB">
              <w:rPr>
                <w:rStyle w:val="Hyperlink"/>
              </w:rPr>
              <w:t>4.1.4</w:t>
            </w:r>
            <w:r>
              <w:rPr>
                <w:rFonts w:asciiTheme="minorHAnsi" w:eastAsiaTheme="minorEastAsia" w:hAnsiTheme="minorHAnsi" w:cstheme="minorBidi"/>
                <w:smallCaps w:val="0"/>
                <w:kern w:val="2"/>
                <w:sz w:val="24"/>
                <w:szCs w:val="24"/>
                <w14:ligatures w14:val="standardContextual"/>
              </w:rPr>
              <w:tab/>
            </w:r>
            <w:r w:rsidRPr="003C50DB">
              <w:rPr>
                <w:rStyle w:val="Hyperlink"/>
              </w:rPr>
              <w:t>DataQ Loop</w:t>
            </w:r>
            <w:r>
              <w:rPr>
                <w:webHidden/>
              </w:rPr>
              <w:tab/>
            </w:r>
            <w:r>
              <w:rPr>
                <w:webHidden/>
              </w:rPr>
              <w:fldChar w:fldCharType="begin"/>
            </w:r>
            <w:r>
              <w:rPr>
                <w:webHidden/>
              </w:rPr>
              <w:instrText xml:space="preserve"> PAGEREF _Toc238626486 \h </w:instrText>
            </w:r>
            <w:r>
              <w:rPr>
                <w:webHidden/>
              </w:rPr>
            </w:r>
            <w:r>
              <w:rPr>
                <w:webHidden/>
              </w:rPr>
              <w:fldChar w:fldCharType="separate"/>
            </w:r>
            <w:r w:rsidR="0047559B">
              <w:rPr>
                <w:webHidden/>
              </w:rPr>
              <w:t>17</w:t>
            </w:r>
            <w:r>
              <w:rPr>
                <w:webHidden/>
              </w:rPr>
              <w:fldChar w:fldCharType="end"/>
            </w:r>
          </w:hyperlink>
        </w:p>
        <w:p w14:paraId="4E06B854" w14:textId="17DBA54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7" w:history="1">
            <w:r w:rsidRPr="003C50DB">
              <w:rPr>
                <w:rStyle w:val="Hyperlink"/>
              </w:rPr>
              <w:t>4.1.5</w:t>
            </w:r>
            <w:r>
              <w:rPr>
                <w:rFonts w:asciiTheme="minorHAnsi" w:eastAsiaTheme="minorEastAsia" w:hAnsiTheme="minorHAnsi" w:cstheme="minorBidi"/>
                <w:smallCaps w:val="0"/>
                <w:kern w:val="2"/>
                <w:sz w:val="24"/>
                <w:szCs w:val="24"/>
                <w14:ligatures w14:val="standardContextual"/>
              </w:rPr>
              <w:tab/>
            </w:r>
            <w:r w:rsidRPr="003C50DB">
              <w:rPr>
                <w:rStyle w:val="Hyperlink"/>
              </w:rPr>
              <w:t>DataQ Loop Close</w:t>
            </w:r>
            <w:r>
              <w:rPr>
                <w:webHidden/>
              </w:rPr>
              <w:tab/>
            </w:r>
            <w:r>
              <w:rPr>
                <w:webHidden/>
              </w:rPr>
              <w:fldChar w:fldCharType="begin"/>
            </w:r>
            <w:r>
              <w:rPr>
                <w:webHidden/>
              </w:rPr>
              <w:instrText xml:space="preserve"> PAGEREF _Toc238626487 \h </w:instrText>
            </w:r>
            <w:r>
              <w:rPr>
                <w:webHidden/>
              </w:rPr>
            </w:r>
            <w:r>
              <w:rPr>
                <w:webHidden/>
              </w:rPr>
              <w:fldChar w:fldCharType="separate"/>
            </w:r>
            <w:r w:rsidR="0047559B">
              <w:rPr>
                <w:webHidden/>
              </w:rPr>
              <w:t>17</w:t>
            </w:r>
            <w:r>
              <w:rPr>
                <w:webHidden/>
              </w:rPr>
              <w:fldChar w:fldCharType="end"/>
            </w:r>
          </w:hyperlink>
        </w:p>
        <w:p w14:paraId="72DA4A4D" w14:textId="0080EB68"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8" w:history="1">
            <w:r w:rsidRPr="003C50DB">
              <w:rPr>
                <w:rStyle w:val="Hyperlink"/>
              </w:rPr>
              <w:t>4.1.6</w:t>
            </w:r>
            <w:r>
              <w:rPr>
                <w:rFonts w:asciiTheme="minorHAnsi" w:eastAsiaTheme="minorEastAsia" w:hAnsiTheme="minorHAnsi" w:cstheme="minorBidi"/>
                <w:smallCaps w:val="0"/>
                <w:kern w:val="2"/>
                <w:sz w:val="24"/>
                <w:szCs w:val="24"/>
                <w14:ligatures w14:val="standardContextual"/>
              </w:rPr>
              <w:tab/>
            </w:r>
            <w:r w:rsidRPr="003C50DB">
              <w:rPr>
                <w:rStyle w:val="Hyperlink"/>
              </w:rPr>
              <w:t>Main Test Loop</w:t>
            </w:r>
            <w:r>
              <w:rPr>
                <w:webHidden/>
              </w:rPr>
              <w:tab/>
            </w:r>
            <w:r>
              <w:rPr>
                <w:webHidden/>
              </w:rPr>
              <w:fldChar w:fldCharType="begin"/>
            </w:r>
            <w:r>
              <w:rPr>
                <w:webHidden/>
              </w:rPr>
              <w:instrText xml:space="preserve"> PAGEREF _Toc238626488 \h </w:instrText>
            </w:r>
            <w:r>
              <w:rPr>
                <w:webHidden/>
              </w:rPr>
            </w:r>
            <w:r>
              <w:rPr>
                <w:webHidden/>
              </w:rPr>
              <w:fldChar w:fldCharType="separate"/>
            </w:r>
            <w:r w:rsidR="0047559B">
              <w:rPr>
                <w:webHidden/>
              </w:rPr>
              <w:t>17</w:t>
            </w:r>
            <w:r>
              <w:rPr>
                <w:webHidden/>
              </w:rPr>
              <w:fldChar w:fldCharType="end"/>
            </w:r>
          </w:hyperlink>
        </w:p>
        <w:p w14:paraId="3B61595E" w14:textId="59D10483"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89" w:history="1">
            <w:r w:rsidRPr="003C50DB">
              <w:rPr>
                <w:rStyle w:val="Hyperlink"/>
              </w:rPr>
              <w:t>4.1.7</w:t>
            </w:r>
            <w:r>
              <w:rPr>
                <w:rFonts w:asciiTheme="minorHAnsi" w:eastAsiaTheme="minorEastAsia" w:hAnsiTheme="minorHAnsi" w:cstheme="minorBidi"/>
                <w:smallCaps w:val="0"/>
                <w:kern w:val="2"/>
                <w:sz w:val="24"/>
                <w:szCs w:val="24"/>
                <w14:ligatures w14:val="standardContextual"/>
              </w:rPr>
              <w:tab/>
            </w:r>
            <w:r w:rsidRPr="003C50DB">
              <w:rPr>
                <w:rStyle w:val="Hyperlink"/>
              </w:rPr>
              <w:t>Main Close &amp; Exit</w:t>
            </w:r>
            <w:r>
              <w:rPr>
                <w:webHidden/>
              </w:rPr>
              <w:tab/>
            </w:r>
            <w:r>
              <w:rPr>
                <w:webHidden/>
              </w:rPr>
              <w:fldChar w:fldCharType="begin"/>
            </w:r>
            <w:r>
              <w:rPr>
                <w:webHidden/>
              </w:rPr>
              <w:instrText xml:space="preserve"> PAGEREF _Toc238626489 \h </w:instrText>
            </w:r>
            <w:r>
              <w:rPr>
                <w:webHidden/>
              </w:rPr>
            </w:r>
            <w:r>
              <w:rPr>
                <w:webHidden/>
              </w:rPr>
              <w:fldChar w:fldCharType="separate"/>
            </w:r>
            <w:r w:rsidR="0047559B">
              <w:rPr>
                <w:webHidden/>
              </w:rPr>
              <w:t>18</w:t>
            </w:r>
            <w:r>
              <w:rPr>
                <w:webHidden/>
              </w:rPr>
              <w:fldChar w:fldCharType="end"/>
            </w:r>
          </w:hyperlink>
        </w:p>
        <w:p w14:paraId="20AE4C7C" w14:textId="121460DD"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0" w:history="1">
            <w:r w:rsidRPr="003C50DB">
              <w:rPr>
                <w:rStyle w:val="Hyperlink"/>
              </w:rPr>
              <w:t>4.1.8</w:t>
            </w:r>
            <w:r>
              <w:rPr>
                <w:rFonts w:asciiTheme="minorHAnsi" w:eastAsiaTheme="minorEastAsia" w:hAnsiTheme="minorHAnsi" w:cstheme="minorBidi"/>
                <w:smallCaps w:val="0"/>
                <w:kern w:val="2"/>
                <w:sz w:val="24"/>
                <w:szCs w:val="24"/>
                <w14:ligatures w14:val="standardContextual"/>
              </w:rPr>
              <w:tab/>
            </w:r>
            <w:r w:rsidRPr="003C50DB">
              <w:rPr>
                <w:rStyle w:val="Hyperlink"/>
              </w:rPr>
              <w:t>Event Loop</w:t>
            </w:r>
            <w:r>
              <w:rPr>
                <w:webHidden/>
              </w:rPr>
              <w:tab/>
            </w:r>
            <w:r>
              <w:rPr>
                <w:webHidden/>
              </w:rPr>
              <w:fldChar w:fldCharType="begin"/>
            </w:r>
            <w:r>
              <w:rPr>
                <w:webHidden/>
              </w:rPr>
              <w:instrText xml:space="preserve"> PAGEREF _Toc238626490 \h </w:instrText>
            </w:r>
            <w:r>
              <w:rPr>
                <w:webHidden/>
              </w:rPr>
            </w:r>
            <w:r>
              <w:rPr>
                <w:webHidden/>
              </w:rPr>
              <w:fldChar w:fldCharType="separate"/>
            </w:r>
            <w:r w:rsidR="0047559B">
              <w:rPr>
                <w:webHidden/>
              </w:rPr>
              <w:t>18</w:t>
            </w:r>
            <w:r>
              <w:rPr>
                <w:webHidden/>
              </w:rPr>
              <w:fldChar w:fldCharType="end"/>
            </w:r>
          </w:hyperlink>
        </w:p>
        <w:p w14:paraId="59B8E2A6" w14:textId="64F7C85A"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1" w:history="1">
            <w:r w:rsidRPr="003C50DB">
              <w:rPr>
                <w:rStyle w:val="Hyperlink"/>
              </w:rPr>
              <w:t>4.2</w:t>
            </w:r>
            <w:r>
              <w:rPr>
                <w:rFonts w:asciiTheme="minorHAnsi" w:eastAsiaTheme="minorEastAsia" w:hAnsiTheme="minorHAnsi" w:cstheme="minorBidi"/>
                <w:smallCaps w:val="0"/>
                <w:kern w:val="2"/>
                <w:sz w:val="24"/>
                <w:szCs w:val="24"/>
                <w14:ligatures w14:val="standardContextual"/>
              </w:rPr>
              <w:tab/>
            </w:r>
            <w:r w:rsidRPr="003C50DB">
              <w:rPr>
                <w:rStyle w:val="Hyperlink"/>
              </w:rPr>
              <w:t>LabVIEW Documentation</w:t>
            </w:r>
            <w:r>
              <w:rPr>
                <w:webHidden/>
              </w:rPr>
              <w:tab/>
            </w:r>
            <w:r>
              <w:rPr>
                <w:webHidden/>
              </w:rPr>
              <w:fldChar w:fldCharType="begin"/>
            </w:r>
            <w:r>
              <w:rPr>
                <w:webHidden/>
              </w:rPr>
              <w:instrText xml:space="preserve"> PAGEREF _Toc238626491 \h </w:instrText>
            </w:r>
            <w:r>
              <w:rPr>
                <w:webHidden/>
              </w:rPr>
            </w:r>
            <w:r>
              <w:rPr>
                <w:webHidden/>
              </w:rPr>
              <w:fldChar w:fldCharType="separate"/>
            </w:r>
            <w:r w:rsidR="0047559B">
              <w:rPr>
                <w:webHidden/>
              </w:rPr>
              <w:t>18</w:t>
            </w:r>
            <w:r>
              <w:rPr>
                <w:webHidden/>
              </w:rPr>
              <w:fldChar w:fldCharType="end"/>
            </w:r>
          </w:hyperlink>
        </w:p>
        <w:p w14:paraId="24DBDD96" w14:textId="67846CF0"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2" w:history="1">
            <w:r w:rsidRPr="003C50DB">
              <w:rPr>
                <w:rStyle w:val="Hyperlink"/>
              </w:rPr>
              <w:t>4.2.1</w:t>
            </w:r>
            <w:r>
              <w:rPr>
                <w:rFonts w:asciiTheme="minorHAnsi" w:eastAsiaTheme="minorEastAsia" w:hAnsiTheme="minorHAnsi" w:cstheme="minorBidi"/>
                <w:smallCaps w:val="0"/>
                <w:kern w:val="2"/>
                <w:sz w:val="24"/>
                <w:szCs w:val="24"/>
                <w14:ligatures w14:val="standardContextual"/>
              </w:rPr>
              <w:tab/>
            </w:r>
            <w:r w:rsidRPr="003C50DB">
              <w:rPr>
                <w:rStyle w:val="Hyperlink"/>
              </w:rPr>
              <w:t>GitHub Repositories Overview</w:t>
            </w:r>
            <w:r>
              <w:rPr>
                <w:webHidden/>
              </w:rPr>
              <w:tab/>
            </w:r>
            <w:r>
              <w:rPr>
                <w:webHidden/>
              </w:rPr>
              <w:fldChar w:fldCharType="begin"/>
            </w:r>
            <w:r>
              <w:rPr>
                <w:webHidden/>
              </w:rPr>
              <w:instrText xml:space="preserve"> PAGEREF _Toc238626492 \h </w:instrText>
            </w:r>
            <w:r>
              <w:rPr>
                <w:webHidden/>
              </w:rPr>
            </w:r>
            <w:r>
              <w:rPr>
                <w:webHidden/>
              </w:rPr>
              <w:fldChar w:fldCharType="separate"/>
            </w:r>
            <w:r w:rsidR="0047559B">
              <w:rPr>
                <w:webHidden/>
              </w:rPr>
              <w:t>18</w:t>
            </w:r>
            <w:r>
              <w:rPr>
                <w:webHidden/>
              </w:rPr>
              <w:fldChar w:fldCharType="end"/>
            </w:r>
          </w:hyperlink>
        </w:p>
        <w:p w14:paraId="21D090D2" w14:textId="60947330"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3" w:history="1">
            <w:r w:rsidRPr="003C50DB">
              <w:rPr>
                <w:rStyle w:val="Hyperlink"/>
              </w:rPr>
              <w:t>4.2.2</w:t>
            </w:r>
            <w:r>
              <w:rPr>
                <w:rFonts w:asciiTheme="minorHAnsi" w:eastAsiaTheme="minorEastAsia" w:hAnsiTheme="minorHAnsi" w:cstheme="minorBidi"/>
                <w:smallCaps w:val="0"/>
                <w:kern w:val="2"/>
                <w:sz w:val="24"/>
                <w:szCs w:val="24"/>
                <w14:ligatures w14:val="standardContextual"/>
              </w:rPr>
              <w:tab/>
            </w:r>
            <w:r w:rsidRPr="003C50DB">
              <w:rPr>
                <w:rStyle w:val="Hyperlink"/>
              </w:rPr>
              <w:t>AAP_MLOI Repository</w:t>
            </w:r>
            <w:r>
              <w:rPr>
                <w:webHidden/>
              </w:rPr>
              <w:tab/>
            </w:r>
            <w:r>
              <w:rPr>
                <w:webHidden/>
              </w:rPr>
              <w:fldChar w:fldCharType="begin"/>
            </w:r>
            <w:r>
              <w:rPr>
                <w:webHidden/>
              </w:rPr>
              <w:instrText xml:space="preserve"> PAGEREF _Toc238626493 \h </w:instrText>
            </w:r>
            <w:r>
              <w:rPr>
                <w:webHidden/>
              </w:rPr>
            </w:r>
            <w:r>
              <w:rPr>
                <w:webHidden/>
              </w:rPr>
              <w:fldChar w:fldCharType="separate"/>
            </w:r>
            <w:r w:rsidR="0047559B">
              <w:rPr>
                <w:webHidden/>
              </w:rPr>
              <w:t>19</w:t>
            </w:r>
            <w:r>
              <w:rPr>
                <w:webHidden/>
              </w:rPr>
              <w:fldChar w:fldCharType="end"/>
            </w:r>
          </w:hyperlink>
        </w:p>
        <w:p w14:paraId="59508D26" w14:textId="7836744B"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4" w:history="1">
            <w:r w:rsidRPr="003C50DB">
              <w:rPr>
                <w:rStyle w:val="Hyperlink"/>
              </w:rPr>
              <w:t>4.2.3</w:t>
            </w:r>
            <w:r>
              <w:rPr>
                <w:rFonts w:asciiTheme="minorHAnsi" w:eastAsiaTheme="minorEastAsia" w:hAnsiTheme="minorHAnsi" w:cstheme="minorBidi"/>
                <w:smallCaps w:val="0"/>
                <w:kern w:val="2"/>
                <w:sz w:val="24"/>
                <w:szCs w:val="24"/>
                <w14:ligatures w14:val="standardContextual"/>
              </w:rPr>
              <w:tab/>
            </w:r>
            <w:r w:rsidRPr="003C50DB">
              <w:rPr>
                <w:rStyle w:val="Hyperlink"/>
              </w:rPr>
              <w:t>PM_Folder Repository</w:t>
            </w:r>
            <w:r>
              <w:rPr>
                <w:webHidden/>
              </w:rPr>
              <w:tab/>
            </w:r>
            <w:r>
              <w:rPr>
                <w:webHidden/>
              </w:rPr>
              <w:fldChar w:fldCharType="begin"/>
            </w:r>
            <w:r>
              <w:rPr>
                <w:webHidden/>
              </w:rPr>
              <w:instrText xml:space="preserve"> PAGEREF _Toc238626494 \h </w:instrText>
            </w:r>
            <w:r>
              <w:rPr>
                <w:webHidden/>
              </w:rPr>
            </w:r>
            <w:r>
              <w:rPr>
                <w:webHidden/>
              </w:rPr>
              <w:fldChar w:fldCharType="separate"/>
            </w:r>
            <w:r w:rsidR="0047559B">
              <w:rPr>
                <w:webHidden/>
              </w:rPr>
              <w:t>19</w:t>
            </w:r>
            <w:r>
              <w:rPr>
                <w:webHidden/>
              </w:rPr>
              <w:fldChar w:fldCharType="end"/>
            </w:r>
          </w:hyperlink>
        </w:p>
        <w:p w14:paraId="0243C1E0" w14:textId="1F7F09F9"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5" w:history="1">
            <w:r w:rsidRPr="003C50DB">
              <w:rPr>
                <w:rStyle w:val="Hyperlink"/>
              </w:rPr>
              <w:t>4.2.4</w:t>
            </w:r>
            <w:r>
              <w:rPr>
                <w:rFonts w:asciiTheme="minorHAnsi" w:eastAsiaTheme="minorEastAsia" w:hAnsiTheme="minorHAnsi" w:cstheme="minorBidi"/>
                <w:smallCaps w:val="0"/>
                <w:kern w:val="2"/>
                <w:sz w:val="24"/>
                <w:szCs w:val="24"/>
                <w14:ligatures w14:val="standardContextual"/>
              </w:rPr>
              <w:tab/>
            </w:r>
            <w:r w:rsidRPr="003C50DB">
              <w:rPr>
                <w:rStyle w:val="Hyperlink"/>
              </w:rPr>
              <w:t>PWC_OLS Repository</w:t>
            </w:r>
            <w:r>
              <w:rPr>
                <w:webHidden/>
              </w:rPr>
              <w:tab/>
            </w:r>
            <w:r>
              <w:rPr>
                <w:webHidden/>
              </w:rPr>
              <w:fldChar w:fldCharType="begin"/>
            </w:r>
            <w:r>
              <w:rPr>
                <w:webHidden/>
              </w:rPr>
              <w:instrText xml:space="preserve"> PAGEREF _Toc238626495 \h </w:instrText>
            </w:r>
            <w:r>
              <w:rPr>
                <w:webHidden/>
              </w:rPr>
            </w:r>
            <w:r>
              <w:rPr>
                <w:webHidden/>
              </w:rPr>
              <w:fldChar w:fldCharType="separate"/>
            </w:r>
            <w:r w:rsidR="0047559B">
              <w:rPr>
                <w:webHidden/>
              </w:rPr>
              <w:t>20</w:t>
            </w:r>
            <w:r>
              <w:rPr>
                <w:webHidden/>
              </w:rPr>
              <w:fldChar w:fldCharType="end"/>
            </w:r>
          </w:hyperlink>
        </w:p>
        <w:p w14:paraId="7C716465" w14:textId="59823F25"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6" w:history="1">
            <w:r w:rsidRPr="003C50DB">
              <w:rPr>
                <w:rStyle w:val="Hyperlink"/>
              </w:rPr>
              <w:t>4.2.5</w:t>
            </w:r>
            <w:r>
              <w:rPr>
                <w:rFonts w:asciiTheme="minorHAnsi" w:eastAsiaTheme="minorEastAsia" w:hAnsiTheme="minorHAnsi" w:cstheme="minorBidi"/>
                <w:smallCaps w:val="0"/>
                <w:kern w:val="2"/>
                <w:sz w:val="24"/>
                <w:szCs w:val="24"/>
                <w14:ligatures w14:val="standardContextual"/>
              </w:rPr>
              <w:tab/>
            </w:r>
            <w:r w:rsidRPr="003C50DB">
              <w:rPr>
                <w:rStyle w:val="Hyperlink"/>
              </w:rPr>
              <w:t>Virtual Instrument (VI) Documentation</w:t>
            </w:r>
            <w:r>
              <w:rPr>
                <w:webHidden/>
              </w:rPr>
              <w:tab/>
            </w:r>
            <w:r>
              <w:rPr>
                <w:webHidden/>
              </w:rPr>
              <w:fldChar w:fldCharType="begin"/>
            </w:r>
            <w:r>
              <w:rPr>
                <w:webHidden/>
              </w:rPr>
              <w:instrText xml:space="preserve"> PAGEREF _Toc238626496 \h </w:instrText>
            </w:r>
            <w:r>
              <w:rPr>
                <w:webHidden/>
              </w:rPr>
            </w:r>
            <w:r>
              <w:rPr>
                <w:webHidden/>
              </w:rPr>
              <w:fldChar w:fldCharType="separate"/>
            </w:r>
            <w:r w:rsidR="0047559B">
              <w:rPr>
                <w:webHidden/>
              </w:rPr>
              <w:t>20</w:t>
            </w:r>
            <w:r>
              <w:rPr>
                <w:webHidden/>
              </w:rPr>
              <w:fldChar w:fldCharType="end"/>
            </w:r>
          </w:hyperlink>
        </w:p>
        <w:p w14:paraId="25257579" w14:textId="71128CF7"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7" w:history="1">
            <w:r w:rsidRPr="003C50DB">
              <w:rPr>
                <w:rStyle w:val="Hyperlink"/>
              </w:rPr>
              <w:t>5.0</w:t>
            </w:r>
            <w:r>
              <w:rPr>
                <w:rFonts w:asciiTheme="minorHAnsi" w:eastAsiaTheme="minorEastAsia" w:hAnsiTheme="minorHAnsi" w:cstheme="minorBidi"/>
                <w:smallCaps w:val="0"/>
                <w:kern w:val="2"/>
                <w:sz w:val="24"/>
                <w:szCs w:val="24"/>
                <w14:ligatures w14:val="standardContextual"/>
              </w:rPr>
              <w:tab/>
            </w:r>
            <w:r w:rsidRPr="003C50DB">
              <w:rPr>
                <w:rStyle w:val="Hyperlink"/>
              </w:rPr>
              <w:t>Configuration Management</w:t>
            </w:r>
            <w:r>
              <w:rPr>
                <w:webHidden/>
              </w:rPr>
              <w:tab/>
            </w:r>
            <w:r>
              <w:rPr>
                <w:webHidden/>
              </w:rPr>
              <w:fldChar w:fldCharType="begin"/>
            </w:r>
            <w:r>
              <w:rPr>
                <w:webHidden/>
              </w:rPr>
              <w:instrText xml:space="preserve"> PAGEREF _Toc238626497 \h </w:instrText>
            </w:r>
            <w:r>
              <w:rPr>
                <w:webHidden/>
              </w:rPr>
            </w:r>
            <w:r>
              <w:rPr>
                <w:webHidden/>
              </w:rPr>
              <w:fldChar w:fldCharType="separate"/>
            </w:r>
            <w:r w:rsidR="0047559B">
              <w:rPr>
                <w:webHidden/>
              </w:rPr>
              <w:t>20</w:t>
            </w:r>
            <w:r>
              <w:rPr>
                <w:webHidden/>
              </w:rPr>
              <w:fldChar w:fldCharType="end"/>
            </w:r>
          </w:hyperlink>
        </w:p>
        <w:p w14:paraId="29187A66" w14:textId="4A1187FB"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8" w:history="1">
            <w:r w:rsidRPr="003C50DB">
              <w:rPr>
                <w:rStyle w:val="Hyperlink"/>
              </w:rPr>
              <w:t>5.1</w:t>
            </w:r>
            <w:r>
              <w:rPr>
                <w:rFonts w:asciiTheme="minorHAnsi" w:eastAsiaTheme="minorEastAsia" w:hAnsiTheme="minorHAnsi" w:cstheme="minorBidi"/>
                <w:smallCaps w:val="0"/>
                <w:kern w:val="2"/>
                <w:sz w:val="24"/>
                <w:szCs w:val="24"/>
                <w14:ligatures w14:val="standardContextual"/>
              </w:rPr>
              <w:tab/>
            </w:r>
            <w:r w:rsidRPr="003C50DB">
              <w:rPr>
                <w:rStyle w:val="Hyperlink"/>
              </w:rPr>
              <w:t>Software Versioning</w:t>
            </w:r>
            <w:r>
              <w:rPr>
                <w:webHidden/>
              </w:rPr>
              <w:tab/>
            </w:r>
            <w:r>
              <w:rPr>
                <w:webHidden/>
              </w:rPr>
              <w:fldChar w:fldCharType="begin"/>
            </w:r>
            <w:r>
              <w:rPr>
                <w:webHidden/>
              </w:rPr>
              <w:instrText xml:space="preserve"> PAGEREF _Toc238626498 \h </w:instrText>
            </w:r>
            <w:r>
              <w:rPr>
                <w:webHidden/>
              </w:rPr>
            </w:r>
            <w:r>
              <w:rPr>
                <w:webHidden/>
              </w:rPr>
              <w:fldChar w:fldCharType="separate"/>
            </w:r>
            <w:r w:rsidR="0047559B">
              <w:rPr>
                <w:webHidden/>
              </w:rPr>
              <w:t>21</w:t>
            </w:r>
            <w:r>
              <w:rPr>
                <w:webHidden/>
              </w:rPr>
              <w:fldChar w:fldCharType="end"/>
            </w:r>
          </w:hyperlink>
        </w:p>
        <w:p w14:paraId="2B1C73EC" w14:textId="4A54C9EB"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499" w:history="1">
            <w:r w:rsidRPr="003C50DB">
              <w:rPr>
                <w:rStyle w:val="Hyperlink"/>
              </w:rPr>
              <w:t>5.2</w:t>
            </w:r>
            <w:r>
              <w:rPr>
                <w:rFonts w:asciiTheme="minorHAnsi" w:eastAsiaTheme="minorEastAsia" w:hAnsiTheme="minorHAnsi" w:cstheme="minorBidi"/>
                <w:smallCaps w:val="0"/>
                <w:kern w:val="2"/>
                <w:sz w:val="24"/>
                <w:szCs w:val="24"/>
                <w14:ligatures w14:val="standardContextual"/>
              </w:rPr>
              <w:tab/>
            </w:r>
            <w:r w:rsidRPr="003C50DB">
              <w:rPr>
                <w:rStyle w:val="Hyperlink"/>
              </w:rPr>
              <w:t>Git Branching Strategy</w:t>
            </w:r>
            <w:r>
              <w:rPr>
                <w:webHidden/>
              </w:rPr>
              <w:tab/>
            </w:r>
            <w:r>
              <w:rPr>
                <w:webHidden/>
              </w:rPr>
              <w:fldChar w:fldCharType="begin"/>
            </w:r>
            <w:r>
              <w:rPr>
                <w:webHidden/>
              </w:rPr>
              <w:instrText xml:space="preserve"> PAGEREF _Toc238626499 \h </w:instrText>
            </w:r>
            <w:r>
              <w:rPr>
                <w:webHidden/>
              </w:rPr>
            </w:r>
            <w:r>
              <w:rPr>
                <w:webHidden/>
              </w:rPr>
              <w:fldChar w:fldCharType="separate"/>
            </w:r>
            <w:r w:rsidR="0047559B">
              <w:rPr>
                <w:webHidden/>
              </w:rPr>
              <w:t>21</w:t>
            </w:r>
            <w:r>
              <w:rPr>
                <w:webHidden/>
              </w:rPr>
              <w:fldChar w:fldCharType="end"/>
            </w:r>
          </w:hyperlink>
        </w:p>
        <w:p w14:paraId="7D97E88B" w14:textId="1982CA83"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0" w:history="1">
            <w:r w:rsidRPr="003C50DB">
              <w:rPr>
                <w:rStyle w:val="Hyperlink"/>
              </w:rPr>
              <w:t>5.3</w:t>
            </w:r>
            <w:r>
              <w:rPr>
                <w:rFonts w:asciiTheme="minorHAnsi" w:eastAsiaTheme="minorEastAsia" w:hAnsiTheme="minorHAnsi" w:cstheme="minorBidi"/>
                <w:smallCaps w:val="0"/>
                <w:kern w:val="2"/>
                <w:sz w:val="24"/>
                <w:szCs w:val="24"/>
                <w14:ligatures w14:val="standardContextual"/>
              </w:rPr>
              <w:tab/>
            </w:r>
            <w:r w:rsidRPr="003C50DB">
              <w:rPr>
                <w:rStyle w:val="Hyperlink"/>
              </w:rPr>
              <w:t>Setting up Git</w:t>
            </w:r>
            <w:r>
              <w:rPr>
                <w:webHidden/>
              </w:rPr>
              <w:tab/>
            </w:r>
            <w:r>
              <w:rPr>
                <w:webHidden/>
              </w:rPr>
              <w:fldChar w:fldCharType="begin"/>
            </w:r>
            <w:r>
              <w:rPr>
                <w:webHidden/>
              </w:rPr>
              <w:instrText xml:space="preserve"> PAGEREF _Toc238626500 \h </w:instrText>
            </w:r>
            <w:r>
              <w:rPr>
                <w:webHidden/>
              </w:rPr>
            </w:r>
            <w:r>
              <w:rPr>
                <w:webHidden/>
              </w:rPr>
              <w:fldChar w:fldCharType="separate"/>
            </w:r>
            <w:r w:rsidR="0047559B">
              <w:rPr>
                <w:webHidden/>
              </w:rPr>
              <w:t>22</w:t>
            </w:r>
            <w:r>
              <w:rPr>
                <w:webHidden/>
              </w:rPr>
              <w:fldChar w:fldCharType="end"/>
            </w:r>
          </w:hyperlink>
        </w:p>
        <w:p w14:paraId="47C10519" w14:textId="078F13B1"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1" w:history="1">
            <w:r w:rsidRPr="003C50DB">
              <w:rPr>
                <w:rStyle w:val="Hyperlink"/>
              </w:rPr>
              <w:t>5.3.1</w:t>
            </w:r>
            <w:r>
              <w:rPr>
                <w:rFonts w:asciiTheme="minorHAnsi" w:eastAsiaTheme="minorEastAsia" w:hAnsiTheme="minorHAnsi" w:cstheme="minorBidi"/>
                <w:smallCaps w:val="0"/>
                <w:kern w:val="2"/>
                <w:sz w:val="24"/>
                <w:szCs w:val="24"/>
                <w14:ligatures w14:val="standardContextual"/>
              </w:rPr>
              <w:tab/>
            </w:r>
            <w:r w:rsidRPr="003C50DB">
              <w:rPr>
                <w:rStyle w:val="Hyperlink"/>
              </w:rPr>
              <w:t>Step 1: Configure Git</w:t>
            </w:r>
            <w:r>
              <w:rPr>
                <w:webHidden/>
              </w:rPr>
              <w:tab/>
            </w:r>
            <w:r>
              <w:rPr>
                <w:webHidden/>
              </w:rPr>
              <w:fldChar w:fldCharType="begin"/>
            </w:r>
            <w:r>
              <w:rPr>
                <w:webHidden/>
              </w:rPr>
              <w:instrText xml:space="preserve"> PAGEREF _Toc238626501 \h </w:instrText>
            </w:r>
            <w:r>
              <w:rPr>
                <w:webHidden/>
              </w:rPr>
            </w:r>
            <w:r>
              <w:rPr>
                <w:webHidden/>
              </w:rPr>
              <w:fldChar w:fldCharType="separate"/>
            </w:r>
            <w:r w:rsidR="0047559B">
              <w:rPr>
                <w:webHidden/>
              </w:rPr>
              <w:t>22</w:t>
            </w:r>
            <w:r>
              <w:rPr>
                <w:webHidden/>
              </w:rPr>
              <w:fldChar w:fldCharType="end"/>
            </w:r>
          </w:hyperlink>
        </w:p>
        <w:p w14:paraId="52ED5970" w14:textId="3E0DA208"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2" w:history="1">
            <w:r w:rsidRPr="003C50DB">
              <w:rPr>
                <w:rStyle w:val="Hyperlink"/>
              </w:rPr>
              <w:t>5.3.2</w:t>
            </w:r>
            <w:r>
              <w:rPr>
                <w:rFonts w:asciiTheme="minorHAnsi" w:eastAsiaTheme="minorEastAsia" w:hAnsiTheme="minorHAnsi" w:cstheme="minorBidi"/>
                <w:smallCaps w:val="0"/>
                <w:kern w:val="2"/>
                <w:sz w:val="24"/>
                <w:szCs w:val="24"/>
                <w14:ligatures w14:val="standardContextual"/>
              </w:rPr>
              <w:tab/>
            </w:r>
            <w:r w:rsidRPr="003C50DB">
              <w:rPr>
                <w:rStyle w:val="Hyperlink"/>
              </w:rPr>
              <w:t>Step 2: Initialize a New Repository</w:t>
            </w:r>
            <w:r>
              <w:rPr>
                <w:webHidden/>
              </w:rPr>
              <w:tab/>
            </w:r>
            <w:r>
              <w:rPr>
                <w:webHidden/>
              </w:rPr>
              <w:fldChar w:fldCharType="begin"/>
            </w:r>
            <w:r>
              <w:rPr>
                <w:webHidden/>
              </w:rPr>
              <w:instrText xml:space="preserve"> PAGEREF _Toc238626502 \h </w:instrText>
            </w:r>
            <w:r>
              <w:rPr>
                <w:webHidden/>
              </w:rPr>
            </w:r>
            <w:r>
              <w:rPr>
                <w:webHidden/>
              </w:rPr>
              <w:fldChar w:fldCharType="separate"/>
            </w:r>
            <w:r w:rsidR="0047559B">
              <w:rPr>
                <w:webHidden/>
              </w:rPr>
              <w:t>22</w:t>
            </w:r>
            <w:r>
              <w:rPr>
                <w:webHidden/>
              </w:rPr>
              <w:fldChar w:fldCharType="end"/>
            </w:r>
          </w:hyperlink>
        </w:p>
        <w:p w14:paraId="768CF0DB" w14:textId="44AE66BB"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3" w:history="1">
            <w:r w:rsidRPr="003C50DB">
              <w:rPr>
                <w:rStyle w:val="Hyperlink"/>
              </w:rPr>
              <w:t>5.3.3</w:t>
            </w:r>
            <w:r>
              <w:rPr>
                <w:rFonts w:asciiTheme="minorHAnsi" w:eastAsiaTheme="minorEastAsia" w:hAnsiTheme="minorHAnsi" w:cstheme="minorBidi"/>
                <w:smallCaps w:val="0"/>
                <w:kern w:val="2"/>
                <w:sz w:val="24"/>
                <w:szCs w:val="24"/>
                <w14:ligatures w14:val="standardContextual"/>
              </w:rPr>
              <w:tab/>
            </w:r>
            <w:r w:rsidRPr="003C50DB">
              <w:rPr>
                <w:rStyle w:val="Hyperlink"/>
              </w:rPr>
              <w:t>Step 3: Cloning an Existing Repository</w:t>
            </w:r>
            <w:r>
              <w:rPr>
                <w:webHidden/>
              </w:rPr>
              <w:tab/>
            </w:r>
            <w:r>
              <w:rPr>
                <w:webHidden/>
              </w:rPr>
              <w:fldChar w:fldCharType="begin"/>
            </w:r>
            <w:r>
              <w:rPr>
                <w:webHidden/>
              </w:rPr>
              <w:instrText xml:space="preserve"> PAGEREF _Toc238626503 \h </w:instrText>
            </w:r>
            <w:r>
              <w:rPr>
                <w:webHidden/>
              </w:rPr>
            </w:r>
            <w:r>
              <w:rPr>
                <w:webHidden/>
              </w:rPr>
              <w:fldChar w:fldCharType="separate"/>
            </w:r>
            <w:r w:rsidR="0047559B">
              <w:rPr>
                <w:webHidden/>
              </w:rPr>
              <w:t>23</w:t>
            </w:r>
            <w:r>
              <w:rPr>
                <w:webHidden/>
              </w:rPr>
              <w:fldChar w:fldCharType="end"/>
            </w:r>
          </w:hyperlink>
        </w:p>
        <w:p w14:paraId="1800F33A" w14:textId="1B66295B"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4" w:history="1">
            <w:r w:rsidRPr="003C50DB">
              <w:rPr>
                <w:rStyle w:val="Hyperlink"/>
              </w:rPr>
              <w:t>5.4</w:t>
            </w:r>
            <w:r>
              <w:rPr>
                <w:rFonts w:asciiTheme="minorHAnsi" w:eastAsiaTheme="minorEastAsia" w:hAnsiTheme="minorHAnsi" w:cstheme="minorBidi"/>
                <w:smallCaps w:val="0"/>
                <w:kern w:val="2"/>
                <w:sz w:val="24"/>
                <w:szCs w:val="24"/>
                <w14:ligatures w14:val="standardContextual"/>
              </w:rPr>
              <w:tab/>
            </w:r>
            <w:r w:rsidRPr="003C50DB">
              <w:rPr>
                <w:rStyle w:val="Hyperlink"/>
              </w:rPr>
              <w:t>Pull from GitHub</w:t>
            </w:r>
            <w:r>
              <w:rPr>
                <w:webHidden/>
              </w:rPr>
              <w:tab/>
            </w:r>
            <w:r>
              <w:rPr>
                <w:webHidden/>
              </w:rPr>
              <w:fldChar w:fldCharType="begin"/>
            </w:r>
            <w:r>
              <w:rPr>
                <w:webHidden/>
              </w:rPr>
              <w:instrText xml:space="preserve"> PAGEREF _Toc238626504 \h </w:instrText>
            </w:r>
            <w:r>
              <w:rPr>
                <w:webHidden/>
              </w:rPr>
            </w:r>
            <w:r>
              <w:rPr>
                <w:webHidden/>
              </w:rPr>
              <w:fldChar w:fldCharType="separate"/>
            </w:r>
            <w:r w:rsidR="0047559B">
              <w:rPr>
                <w:webHidden/>
              </w:rPr>
              <w:t>23</w:t>
            </w:r>
            <w:r>
              <w:rPr>
                <w:webHidden/>
              </w:rPr>
              <w:fldChar w:fldCharType="end"/>
            </w:r>
          </w:hyperlink>
        </w:p>
        <w:p w14:paraId="777FC0AC" w14:textId="047B10EE"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5" w:history="1">
            <w:r w:rsidRPr="003C50DB">
              <w:rPr>
                <w:rStyle w:val="Hyperlink"/>
              </w:rPr>
              <w:t>5.5</w:t>
            </w:r>
            <w:r>
              <w:rPr>
                <w:rFonts w:asciiTheme="minorHAnsi" w:eastAsiaTheme="minorEastAsia" w:hAnsiTheme="minorHAnsi" w:cstheme="minorBidi"/>
                <w:smallCaps w:val="0"/>
                <w:kern w:val="2"/>
                <w:sz w:val="24"/>
                <w:szCs w:val="24"/>
                <w14:ligatures w14:val="standardContextual"/>
              </w:rPr>
              <w:tab/>
            </w:r>
            <w:r w:rsidRPr="003C50DB">
              <w:rPr>
                <w:rStyle w:val="Hyperlink"/>
              </w:rPr>
              <w:t>Building the LabVIEW App Executable</w:t>
            </w:r>
            <w:r>
              <w:rPr>
                <w:webHidden/>
              </w:rPr>
              <w:tab/>
            </w:r>
            <w:r>
              <w:rPr>
                <w:webHidden/>
              </w:rPr>
              <w:fldChar w:fldCharType="begin"/>
            </w:r>
            <w:r>
              <w:rPr>
                <w:webHidden/>
              </w:rPr>
              <w:instrText xml:space="preserve"> PAGEREF _Toc238626505 \h </w:instrText>
            </w:r>
            <w:r>
              <w:rPr>
                <w:webHidden/>
              </w:rPr>
            </w:r>
            <w:r>
              <w:rPr>
                <w:webHidden/>
              </w:rPr>
              <w:fldChar w:fldCharType="separate"/>
            </w:r>
            <w:r w:rsidR="0047559B">
              <w:rPr>
                <w:webHidden/>
              </w:rPr>
              <w:t>24</w:t>
            </w:r>
            <w:r>
              <w:rPr>
                <w:webHidden/>
              </w:rPr>
              <w:fldChar w:fldCharType="end"/>
            </w:r>
          </w:hyperlink>
        </w:p>
        <w:p w14:paraId="7B0F870F" w14:textId="5F3F8DB8"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6" w:history="1">
            <w:r w:rsidRPr="003C50DB">
              <w:rPr>
                <w:rStyle w:val="Hyperlink"/>
              </w:rPr>
              <w:t>5.5.1</w:t>
            </w:r>
            <w:r>
              <w:rPr>
                <w:rFonts w:asciiTheme="minorHAnsi" w:eastAsiaTheme="minorEastAsia" w:hAnsiTheme="minorHAnsi" w:cstheme="minorBidi"/>
                <w:smallCaps w:val="0"/>
                <w:kern w:val="2"/>
                <w:sz w:val="24"/>
                <w:szCs w:val="24"/>
                <w14:ligatures w14:val="standardContextual"/>
              </w:rPr>
              <w:tab/>
            </w:r>
            <w:r w:rsidRPr="003C50DB">
              <w:rPr>
                <w:rStyle w:val="Hyperlink"/>
              </w:rPr>
              <w:t>Configuring the LV Project</w:t>
            </w:r>
            <w:r>
              <w:rPr>
                <w:webHidden/>
              </w:rPr>
              <w:tab/>
            </w:r>
            <w:r>
              <w:rPr>
                <w:webHidden/>
              </w:rPr>
              <w:fldChar w:fldCharType="begin"/>
            </w:r>
            <w:r>
              <w:rPr>
                <w:webHidden/>
              </w:rPr>
              <w:instrText xml:space="preserve"> PAGEREF _Toc238626506 \h </w:instrText>
            </w:r>
            <w:r>
              <w:rPr>
                <w:webHidden/>
              </w:rPr>
            </w:r>
            <w:r>
              <w:rPr>
                <w:webHidden/>
              </w:rPr>
              <w:fldChar w:fldCharType="separate"/>
            </w:r>
            <w:r w:rsidR="0047559B">
              <w:rPr>
                <w:webHidden/>
              </w:rPr>
              <w:t>24</w:t>
            </w:r>
            <w:r>
              <w:rPr>
                <w:webHidden/>
              </w:rPr>
              <w:fldChar w:fldCharType="end"/>
            </w:r>
          </w:hyperlink>
        </w:p>
        <w:p w14:paraId="1DBD3EF7" w14:textId="316F9F14"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7" w:history="1">
            <w:r w:rsidRPr="003C50DB">
              <w:rPr>
                <w:rStyle w:val="Hyperlink"/>
              </w:rPr>
              <w:t>5.5.2</w:t>
            </w:r>
            <w:r>
              <w:rPr>
                <w:rFonts w:asciiTheme="minorHAnsi" w:eastAsiaTheme="minorEastAsia" w:hAnsiTheme="minorHAnsi" w:cstheme="minorBidi"/>
                <w:smallCaps w:val="0"/>
                <w:kern w:val="2"/>
                <w:sz w:val="24"/>
                <w:szCs w:val="24"/>
                <w14:ligatures w14:val="standardContextual"/>
              </w:rPr>
              <w:tab/>
            </w:r>
            <w:r w:rsidRPr="003C50DB">
              <w:rPr>
                <w:rStyle w:val="Hyperlink"/>
              </w:rPr>
              <w:t>Building the Executable</w:t>
            </w:r>
            <w:r>
              <w:rPr>
                <w:webHidden/>
              </w:rPr>
              <w:tab/>
            </w:r>
            <w:r>
              <w:rPr>
                <w:webHidden/>
              </w:rPr>
              <w:fldChar w:fldCharType="begin"/>
            </w:r>
            <w:r>
              <w:rPr>
                <w:webHidden/>
              </w:rPr>
              <w:instrText xml:space="preserve"> PAGEREF _Toc238626507 \h </w:instrText>
            </w:r>
            <w:r>
              <w:rPr>
                <w:webHidden/>
              </w:rPr>
            </w:r>
            <w:r>
              <w:rPr>
                <w:webHidden/>
              </w:rPr>
              <w:fldChar w:fldCharType="separate"/>
            </w:r>
            <w:r w:rsidR="0047559B">
              <w:rPr>
                <w:webHidden/>
              </w:rPr>
              <w:t>25</w:t>
            </w:r>
            <w:r>
              <w:rPr>
                <w:webHidden/>
              </w:rPr>
              <w:fldChar w:fldCharType="end"/>
            </w:r>
          </w:hyperlink>
        </w:p>
        <w:p w14:paraId="00254E98" w14:textId="2745D8D9"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8" w:history="1">
            <w:r w:rsidRPr="003C50DB">
              <w:rPr>
                <w:rStyle w:val="Hyperlink"/>
              </w:rPr>
              <w:t>5.6</w:t>
            </w:r>
            <w:r>
              <w:rPr>
                <w:rFonts w:asciiTheme="minorHAnsi" w:eastAsiaTheme="minorEastAsia" w:hAnsiTheme="minorHAnsi" w:cstheme="minorBidi"/>
                <w:smallCaps w:val="0"/>
                <w:kern w:val="2"/>
                <w:sz w:val="24"/>
                <w:szCs w:val="24"/>
                <w14:ligatures w14:val="standardContextual"/>
              </w:rPr>
              <w:tab/>
            </w:r>
            <w:r w:rsidRPr="003C50DB">
              <w:rPr>
                <w:rStyle w:val="Hyperlink"/>
              </w:rPr>
              <w:t>Deploying the LV app to the target test-PC.</w:t>
            </w:r>
            <w:r>
              <w:rPr>
                <w:webHidden/>
              </w:rPr>
              <w:tab/>
            </w:r>
            <w:r>
              <w:rPr>
                <w:webHidden/>
              </w:rPr>
              <w:fldChar w:fldCharType="begin"/>
            </w:r>
            <w:r>
              <w:rPr>
                <w:webHidden/>
              </w:rPr>
              <w:instrText xml:space="preserve"> PAGEREF _Toc238626508 \h </w:instrText>
            </w:r>
            <w:r>
              <w:rPr>
                <w:webHidden/>
              </w:rPr>
            </w:r>
            <w:r>
              <w:rPr>
                <w:webHidden/>
              </w:rPr>
              <w:fldChar w:fldCharType="separate"/>
            </w:r>
            <w:r w:rsidR="0047559B">
              <w:rPr>
                <w:webHidden/>
              </w:rPr>
              <w:t>27</w:t>
            </w:r>
            <w:r>
              <w:rPr>
                <w:webHidden/>
              </w:rPr>
              <w:fldChar w:fldCharType="end"/>
            </w:r>
          </w:hyperlink>
        </w:p>
        <w:p w14:paraId="3244CDEC" w14:textId="7EB95C50"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09" w:history="1">
            <w:r w:rsidRPr="003C50DB">
              <w:rPr>
                <w:rStyle w:val="Hyperlink"/>
              </w:rPr>
              <w:t>5.7</w:t>
            </w:r>
            <w:r>
              <w:rPr>
                <w:rFonts w:asciiTheme="minorHAnsi" w:eastAsiaTheme="minorEastAsia" w:hAnsiTheme="minorHAnsi" w:cstheme="minorBidi"/>
                <w:smallCaps w:val="0"/>
                <w:kern w:val="2"/>
                <w:sz w:val="24"/>
                <w:szCs w:val="24"/>
                <w14:ligatures w14:val="standardContextual"/>
              </w:rPr>
              <w:tab/>
            </w:r>
            <w:r w:rsidRPr="003C50DB">
              <w:rPr>
                <w:rStyle w:val="Hyperlink"/>
              </w:rPr>
              <w:t>Using Git Hints</w:t>
            </w:r>
            <w:r>
              <w:rPr>
                <w:webHidden/>
              </w:rPr>
              <w:tab/>
            </w:r>
            <w:r>
              <w:rPr>
                <w:webHidden/>
              </w:rPr>
              <w:fldChar w:fldCharType="begin"/>
            </w:r>
            <w:r>
              <w:rPr>
                <w:webHidden/>
              </w:rPr>
              <w:instrText xml:space="preserve"> PAGEREF _Toc238626509 \h </w:instrText>
            </w:r>
            <w:r>
              <w:rPr>
                <w:webHidden/>
              </w:rPr>
            </w:r>
            <w:r>
              <w:rPr>
                <w:webHidden/>
              </w:rPr>
              <w:fldChar w:fldCharType="separate"/>
            </w:r>
            <w:r w:rsidR="0047559B">
              <w:rPr>
                <w:webHidden/>
              </w:rPr>
              <w:t>28</w:t>
            </w:r>
            <w:r>
              <w:rPr>
                <w:webHidden/>
              </w:rPr>
              <w:fldChar w:fldCharType="end"/>
            </w:r>
          </w:hyperlink>
        </w:p>
        <w:p w14:paraId="149CB320" w14:textId="57BDF0AD"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0" w:history="1">
            <w:r w:rsidRPr="003C50DB">
              <w:rPr>
                <w:rStyle w:val="Hyperlink"/>
              </w:rPr>
              <w:t>5.7.1</w:t>
            </w:r>
            <w:r>
              <w:rPr>
                <w:rFonts w:asciiTheme="minorHAnsi" w:eastAsiaTheme="minorEastAsia" w:hAnsiTheme="minorHAnsi" w:cstheme="minorBidi"/>
                <w:smallCaps w:val="0"/>
                <w:kern w:val="2"/>
                <w:sz w:val="24"/>
                <w:szCs w:val="24"/>
                <w14:ligatures w14:val="standardContextual"/>
              </w:rPr>
              <w:tab/>
            </w:r>
            <w:r w:rsidRPr="003C50DB">
              <w:rPr>
                <w:rStyle w:val="Hyperlink"/>
              </w:rPr>
              <w:t>Creating a Local Project Folder</w:t>
            </w:r>
            <w:r>
              <w:rPr>
                <w:webHidden/>
              </w:rPr>
              <w:tab/>
            </w:r>
            <w:r>
              <w:rPr>
                <w:webHidden/>
              </w:rPr>
              <w:fldChar w:fldCharType="begin"/>
            </w:r>
            <w:r>
              <w:rPr>
                <w:webHidden/>
              </w:rPr>
              <w:instrText xml:space="preserve"> PAGEREF _Toc238626510 \h </w:instrText>
            </w:r>
            <w:r>
              <w:rPr>
                <w:webHidden/>
              </w:rPr>
            </w:r>
            <w:r>
              <w:rPr>
                <w:webHidden/>
              </w:rPr>
              <w:fldChar w:fldCharType="separate"/>
            </w:r>
            <w:r w:rsidR="0047559B">
              <w:rPr>
                <w:webHidden/>
              </w:rPr>
              <w:t>28</w:t>
            </w:r>
            <w:r>
              <w:rPr>
                <w:webHidden/>
              </w:rPr>
              <w:fldChar w:fldCharType="end"/>
            </w:r>
          </w:hyperlink>
        </w:p>
        <w:p w14:paraId="5A909310" w14:textId="1812FA71"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1" w:history="1">
            <w:r w:rsidRPr="003C50DB">
              <w:rPr>
                <w:rStyle w:val="Hyperlink"/>
              </w:rPr>
              <w:t>5.7.2</w:t>
            </w:r>
            <w:r>
              <w:rPr>
                <w:rFonts w:asciiTheme="minorHAnsi" w:eastAsiaTheme="minorEastAsia" w:hAnsiTheme="minorHAnsi" w:cstheme="minorBidi"/>
                <w:smallCaps w:val="0"/>
                <w:kern w:val="2"/>
                <w:sz w:val="24"/>
                <w:szCs w:val="24"/>
                <w14:ligatures w14:val="standardContextual"/>
              </w:rPr>
              <w:tab/>
            </w:r>
            <w:r w:rsidRPr="003C50DB">
              <w:rPr>
                <w:rStyle w:val="Hyperlink"/>
              </w:rPr>
              <w:t>Switching to a Remote Branch</w:t>
            </w:r>
            <w:r>
              <w:rPr>
                <w:webHidden/>
              </w:rPr>
              <w:tab/>
            </w:r>
            <w:r>
              <w:rPr>
                <w:webHidden/>
              </w:rPr>
              <w:fldChar w:fldCharType="begin"/>
            </w:r>
            <w:r>
              <w:rPr>
                <w:webHidden/>
              </w:rPr>
              <w:instrText xml:space="preserve"> PAGEREF _Toc238626511 \h </w:instrText>
            </w:r>
            <w:r>
              <w:rPr>
                <w:webHidden/>
              </w:rPr>
            </w:r>
            <w:r>
              <w:rPr>
                <w:webHidden/>
              </w:rPr>
              <w:fldChar w:fldCharType="separate"/>
            </w:r>
            <w:r w:rsidR="0047559B">
              <w:rPr>
                <w:webHidden/>
              </w:rPr>
              <w:t>29</w:t>
            </w:r>
            <w:r>
              <w:rPr>
                <w:webHidden/>
              </w:rPr>
              <w:fldChar w:fldCharType="end"/>
            </w:r>
          </w:hyperlink>
        </w:p>
        <w:p w14:paraId="7766AEBE" w14:textId="7843ABB1"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2" w:history="1">
            <w:r w:rsidRPr="003C50DB">
              <w:rPr>
                <w:rStyle w:val="Hyperlink"/>
              </w:rPr>
              <w:t>5.7.3</w:t>
            </w:r>
            <w:r>
              <w:rPr>
                <w:rFonts w:asciiTheme="minorHAnsi" w:eastAsiaTheme="minorEastAsia" w:hAnsiTheme="minorHAnsi" w:cstheme="minorBidi"/>
                <w:smallCaps w:val="0"/>
                <w:kern w:val="2"/>
                <w:sz w:val="24"/>
                <w:szCs w:val="24"/>
                <w14:ligatures w14:val="standardContextual"/>
              </w:rPr>
              <w:tab/>
            </w:r>
            <w:r w:rsidRPr="003C50DB">
              <w:rPr>
                <w:rStyle w:val="Hyperlink"/>
              </w:rPr>
              <w:t>Switching to a Previous Commit</w:t>
            </w:r>
            <w:r>
              <w:rPr>
                <w:webHidden/>
              </w:rPr>
              <w:tab/>
            </w:r>
            <w:r>
              <w:rPr>
                <w:webHidden/>
              </w:rPr>
              <w:fldChar w:fldCharType="begin"/>
            </w:r>
            <w:r>
              <w:rPr>
                <w:webHidden/>
              </w:rPr>
              <w:instrText xml:space="preserve"> PAGEREF _Toc238626512 \h </w:instrText>
            </w:r>
            <w:r>
              <w:rPr>
                <w:webHidden/>
              </w:rPr>
            </w:r>
            <w:r>
              <w:rPr>
                <w:webHidden/>
              </w:rPr>
              <w:fldChar w:fldCharType="separate"/>
            </w:r>
            <w:r w:rsidR="0047559B">
              <w:rPr>
                <w:webHidden/>
              </w:rPr>
              <w:t>30</w:t>
            </w:r>
            <w:r>
              <w:rPr>
                <w:webHidden/>
              </w:rPr>
              <w:fldChar w:fldCharType="end"/>
            </w:r>
          </w:hyperlink>
        </w:p>
        <w:p w14:paraId="394A9860" w14:textId="0CFFD9CC"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3" w:history="1">
            <w:r w:rsidRPr="003C50DB">
              <w:rPr>
                <w:rStyle w:val="Hyperlink"/>
              </w:rPr>
              <w:t>5.7.4</w:t>
            </w:r>
            <w:r>
              <w:rPr>
                <w:rFonts w:asciiTheme="minorHAnsi" w:eastAsiaTheme="minorEastAsia" w:hAnsiTheme="minorHAnsi" w:cstheme="minorBidi"/>
                <w:smallCaps w:val="0"/>
                <w:kern w:val="2"/>
                <w:sz w:val="24"/>
                <w:szCs w:val="24"/>
                <w14:ligatures w14:val="standardContextual"/>
              </w:rPr>
              <w:tab/>
            </w:r>
            <w:r w:rsidRPr="003C50DB">
              <w:rPr>
                <w:rStyle w:val="Hyperlink"/>
              </w:rPr>
              <w:t>Create a new branch and save to remote GitHub</w:t>
            </w:r>
            <w:r>
              <w:rPr>
                <w:webHidden/>
              </w:rPr>
              <w:tab/>
            </w:r>
            <w:r>
              <w:rPr>
                <w:webHidden/>
              </w:rPr>
              <w:fldChar w:fldCharType="begin"/>
            </w:r>
            <w:r>
              <w:rPr>
                <w:webHidden/>
              </w:rPr>
              <w:instrText xml:space="preserve"> PAGEREF _Toc238626513 \h </w:instrText>
            </w:r>
            <w:r>
              <w:rPr>
                <w:webHidden/>
              </w:rPr>
            </w:r>
            <w:r>
              <w:rPr>
                <w:webHidden/>
              </w:rPr>
              <w:fldChar w:fldCharType="separate"/>
            </w:r>
            <w:r w:rsidR="0047559B">
              <w:rPr>
                <w:webHidden/>
              </w:rPr>
              <w:t>32</w:t>
            </w:r>
            <w:r>
              <w:rPr>
                <w:webHidden/>
              </w:rPr>
              <w:fldChar w:fldCharType="end"/>
            </w:r>
          </w:hyperlink>
        </w:p>
        <w:p w14:paraId="7DC45D55" w14:textId="40EBE936" w:rsidR="00A2561B" w:rsidRDefault="00A2561B">
          <w:pPr>
            <w:pStyle w:val="TOC1"/>
            <w:rPr>
              <w:rFonts w:asciiTheme="minorHAnsi" w:eastAsiaTheme="minorEastAsia" w:hAnsiTheme="minorHAnsi" w:cstheme="minorBidi"/>
              <w:smallCaps w:val="0"/>
              <w:kern w:val="2"/>
              <w:sz w:val="24"/>
              <w:szCs w:val="24"/>
              <w14:ligatures w14:val="standardContextual"/>
            </w:rPr>
          </w:pPr>
          <w:hyperlink w:anchor="_Toc238626514" w:history="1">
            <w:r w:rsidRPr="003C50DB">
              <w:rPr>
                <w:rStyle w:val="Hyperlink"/>
              </w:rPr>
              <w:t>5.7.5</w:t>
            </w:r>
            <w:r>
              <w:rPr>
                <w:rFonts w:asciiTheme="minorHAnsi" w:eastAsiaTheme="minorEastAsia" w:hAnsiTheme="minorHAnsi" w:cstheme="minorBidi"/>
                <w:smallCaps w:val="0"/>
                <w:kern w:val="2"/>
                <w:sz w:val="24"/>
                <w:szCs w:val="24"/>
                <w14:ligatures w14:val="standardContextual"/>
              </w:rPr>
              <w:tab/>
            </w:r>
            <w:r w:rsidRPr="003C50DB">
              <w:rPr>
                <w:rStyle w:val="Hyperlink"/>
              </w:rPr>
              <w:t>Add a Prefix to the Names of Multiple Files in Power Shell</w:t>
            </w:r>
            <w:r>
              <w:rPr>
                <w:webHidden/>
              </w:rPr>
              <w:tab/>
            </w:r>
            <w:r>
              <w:rPr>
                <w:webHidden/>
              </w:rPr>
              <w:fldChar w:fldCharType="begin"/>
            </w:r>
            <w:r>
              <w:rPr>
                <w:webHidden/>
              </w:rPr>
              <w:instrText xml:space="preserve"> PAGEREF _Toc238626514 \h </w:instrText>
            </w:r>
            <w:r>
              <w:rPr>
                <w:webHidden/>
              </w:rPr>
            </w:r>
            <w:r>
              <w:rPr>
                <w:webHidden/>
              </w:rPr>
              <w:fldChar w:fldCharType="separate"/>
            </w:r>
            <w:r w:rsidR="0047559B">
              <w:rPr>
                <w:webHidden/>
              </w:rPr>
              <w:t>33</w:t>
            </w:r>
            <w:r>
              <w:rPr>
                <w:webHidden/>
              </w:rPr>
              <w:fldChar w:fldCharType="end"/>
            </w:r>
          </w:hyperlink>
        </w:p>
        <w:p w14:paraId="511B30CA" w14:textId="713D8A80" w:rsidR="004F276E" w:rsidRDefault="004F276E">
          <w:r>
            <w:rPr>
              <w:smallCaps/>
              <w:noProof/>
            </w:rPr>
            <w:fldChar w:fldCharType="end"/>
          </w:r>
        </w:p>
      </w:sdtContent>
    </w:sdt>
    <w:p w14:paraId="0D9DA7CA" w14:textId="77777777" w:rsidR="004702FF" w:rsidRDefault="004702FF">
      <w:pPr>
        <w:rPr>
          <w:rFonts w:cs="Arial"/>
          <w:szCs w:val="22"/>
          <w:u w:val="single"/>
        </w:rPr>
      </w:pPr>
      <w:r>
        <w:br w:type="page"/>
      </w:r>
    </w:p>
    <w:p w14:paraId="1EF410ED" w14:textId="77777777" w:rsidR="00ED46F8" w:rsidRPr="00ED46F8" w:rsidRDefault="00ED46F8" w:rsidP="003A7D27">
      <w:bookmarkStart w:id="2" w:name="_Toc172621994"/>
      <w:bookmarkStart w:id="3" w:name="_Toc172621995"/>
      <w:bookmarkStart w:id="4" w:name="_Toc172621996"/>
      <w:bookmarkStart w:id="5" w:name="_Toc172621997"/>
      <w:bookmarkStart w:id="6" w:name="_Toc172621998"/>
      <w:bookmarkStart w:id="7" w:name="_Toc172621999"/>
      <w:bookmarkStart w:id="8" w:name="_Toc172622000"/>
      <w:bookmarkStart w:id="9" w:name="_Toc172622001"/>
      <w:bookmarkStart w:id="10" w:name="_Toc172622002"/>
      <w:bookmarkStart w:id="11" w:name="_Toc172622003"/>
      <w:bookmarkStart w:id="12" w:name="_Toc172622004"/>
      <w:bookmarkStart w:id="13" w:name="_Toc172622005"/>
      <w:bookmarkEnd w:id="1"/>
      <w:bookmarkEnd w:id="2"/>
      <w:bookmarkEnd w:id="3"/>
      <w:bookmarkEnd w:id="4"/>
      <w:bookmarkEnd w:id="5"/>
      <w:bookmarkEnd w:id="6"/>
      <w:bookmarkEnd w:id="7"/>
      <w:bookmarkEnd w:id="8"/>
      <w:bookmarkEnd w:id="9"/>
      <w:bookmarkEnd w:id="10"/>
      <w:bookmarkEnd w:id="11"/>
      <w:bookmarkEnd w:id="12"/>
      <w:bookmarkEnd w:id="13"/>
    </w:p>
    <w:p w14:paraId="7D71159F" w14:textId="75CB9A87" w:rsidR="00ED46F8" w:rsidRDefault="00ED46F8" w:rsidP="003A7D27">
      <w:pPr>
        <w:pStyle w:val="ZL1Section"/>
        <w:rPr>
          <w:rFonts w:cs="Times New Roman"/>
        </w:rPr>
      </w:pPr>
      <w:bookmarkStart w:id="14" w:name="_Toc191729613"/>
      <w:bookmarkStart w:id="15" w:name="_Toc238626471"/>
      <w:r w:rsidRPr="007A4E8B">
        <w:t>Introduction</w:t>
      </w:r>
      <w:bookmarkEnd w:id="14"/>
      <w:bookmarkEnd w:id="15"/>
    </w:p>
    <w:p w14:paraId="7CC31584" w14:textId="55A00D4C" w:rsidR="00D93894" w:rsidRDefault="0064065C" w:rsidP="003A7D27">
      <w:pPr>
        <w:pStyle w:val="ZPara"/>
      </w:pPr>
      <w:r>
        <w:rPr>
          <w:szCs w:val="22"/>
        </w:rPr>
        <w:t xml:space="preserve">The following document sets forth </w:t>
      </w:r>
      <w:r w:rsidR="00D93894">
        <w:rPr>
          <w:szCs w:val="22"/>
        </w:rPr>
        <w:t xml:space="preserve">both the design specification and the implementation development </w:t>
      </w:r>
      <w:r w:rsidR="00F145E3">
        <w:rPr>
          <w:szCs w:val="22"/>
        </w:rPr>
        <w:t xml:space="preserve">of the Multi-Level Oil Indicator (MLOI) </w:t>
      </w:r>
      <w:r w:rsidR="000E571D">
        <w:rPr>
          <w:szCs w:val="22"/>
        </w:rPr>
        <w:t xml:space="preserve">program for automating the acceptance testing of oil level sensors.  </w:t>
      </w:r>
      <w:r w:rsidR="00D93894">
        <w:rPr>
          <w:szCs w:val="22"/>
        </w:rPr>
        <w:t>The scope of this specification is the hardware</w:t>
      </w:r>
      <w:r w:rsidR="00D93894">
        <w:t xml:space="preserve">, including the tank, pump and instrumentation </w:t>
      </w:r>
      <w:r w:rsidR="00D93894">
        <w:rPr>
          <w:szCs w:val="22"/>
        </w:rPr>
        <w:t xml:space="preserve">required for </w:t>
      </w:r>
      <w:r>
        <w:rPr>
          <w:szCs w:val="22"/>
        </w:rPr>
        <w:t xml:space="preserve">automating </w:t>
      </w:r>
      <w:r w:rsidR="000E571D">
        <w:rPr>
          <w:szCs w:val="22"/>
        </w:rPr>
        <w:t xml:space="preserve">production </w:t>
      </w:r>
      <w:r>
        <w:rPr>
          <w:szCs w:val="22"/>
        </w:rPr>
        <w:t xml:space="preserve">tests </w:t>
      </w:r>
      <w:r w:rsidR="000E571D">
        <w:rPr>
          <w:szCs w:val="22"/>
        </w:rPr>
        <w:t xml:space="preserve">of </w:t>
      </w:r>
      <w:r>
        <w:rPr>
          <w:szCs w:val="22"/>
        </w:rPr>
        <w:t xml:space="preserve">Allen </w:t>
      </w:r>
      <w:r w:rsidR="007E3CA5">
        <w:rPr>
          <w:szCs w:val="22"/>
        </w:rPr>
        <w:t xml:space="preserve">Elevate </w:t>
      </w:r>
      <w:r>
        <w:rPr>
          <w:szCs w:val="22"/>
        </w:rPr>
        <w:t xml:space="preserve">8005571.05 (P&amp;WC </w:t>
      </w:r>
      <w:r>
        <w:rPr>
          <w:color w:val="000000" w:themeColor="text1"/>
          <w:szCs w:val="22"/>
        </w:rPr>
        <w:t>30Y0241-01</w:t>
      </w:r>
      <w:r>
        <w:rPr>
          <w:szCs w:val="22"/>
        </w:rPr>
        <w:t>)</w:t>
      </w:r>
      <w:r w:rsidR="007E3CA5">
        <w:rPr>
          <w:szCs w:val="22"/>
        </w:rPr>
        <w:t xml:space="preserve"> and 8005572.05 (P&amp;WC </w:t>
      </w:r>
      <w:r w:rsidR="007E3CA5">
        <w:rPr>
          <w:color w:val="000000" w:themeColor="text1"/>
          <w:szCs w:val="22"/>
        </w:rPr>
        <w:t>30Y0241-02</w:t>
      </w:r>
      <w:r w:rsidR="007E3CA5">
        <w:rPr>
          <w:szCs w:val="22"/>
        </w:rPr>
        <w:t>)</w:t>
      </w:r>
      <w:r>
        <w:rPr>
          <w:szCs w:val="22"/>
        </w:rPr>
        <w:t xml:space="preserve"> Oil Level Sensor</w:t>
      </w:r>
      <w:r w:rsidR="007E3CA5">
        <w:rPr>
          <w:szCs w:val="22"/>
        </w:rPr>
        <w:t>s</w:t>
      </w:r>
      <w:r w:rsidR="00D93894">
        <w:rPr>
          <w:szCs w:val="22"/>
        </w:rPr>
        <w:t xml:space="preserve">. </w:t>
      </w:r>
    </w:p>
    <w:p w14:paraId="7AFC4599" w14:textId="77777777" w:rsidR="0064065C" w:rsidRDefault="0064065C" w:rsidP="003A7D27">
      <w:pPr>
        <w:pStyle w:val="ZL2Section"/>
      </w:pPr>
      <w:bookmarkStart w:id="16" w:name="_Toc191811417"/>
      <w:bookmarkStart w:id="17" w:name="_Toc191811559"/>
      <w:bookmarkStart w:id="18" w:name="_Toc191811683"/>
      <w:bookmarkStart w:id="19" w:name="_Toc191891033"/>
      <w:bookmarkStart w:id="20" w:name="_Toc191996225"/>
      <w:bookmarkStart w:id="21" w:name="_Toc191729614"/>
      <w:bookmarkStart w:id="22" w:name="_Toc238626472"/>
      <w:bookmarkEnd w:id="16"/>
      <w:bookmarkEnd w:id="17"/>
      <w:bookmarkEnd w:id="18"/>
      <w:bookmarkEnd w:id="19"/>
      <w:bookmarkEnd w:id="20"/>
      <w:r>
        <w:t>Reference Documents:</w:t>
      </w:r>
      <w:bookmarkEnd w:id="21"/>
      <w:bookmarkEnd w:id="22"/>
    </w:p>
    <w:p w14:paraId="14C82E81" w14:textId="7AE9178F" w:rsidR="00D93894" w:rsidRDefault="00081B4E" w:rsidP="00C70878">
      <w:pPr>
        <w:pStyle w:val="ZPara"/>
      </w:pPr>
      <w:r w:rsidRPr="00D93894">
        <w:t>Technical Requirements</w:t>
      </w:r>
      <w:r>
        <w:t xml:space="preserve"> F</w:t>
      </w:r>
      <w:r w:rsidRPr="00D93894">
        <w:t>or The</w:t>
      </w:r>
      <w:r>
        <w:t xml:space="preserve"> </w:t>
      </w:r>
      <w:r w:rsidRPr="00D93894">
        <w:t>Multi-Oil Level Indicator</w:t>
      </w:r>
      <w:r>
        <w:t xml:space="preserve"> </w:t>
      </w:r>
      <w:r w:rsidRPr="00D93894">
        <w:t xml:space="preserve">Automation </w:t>
      </w:r>
      <w:r>
        <w:t>o</w:t>
      </w:r>
      <w:r w:rsidRPr="00D93894">
        <w:t>f The O</w:t>
      </w:r>
      <w:r>
        <w:t>LS</w:t>
      </w:r>
      <w:r w:rsidRPr="00D93894">
        <w:t xml:space="preserve"> Test Bench</w:t>
      </w:r>
      <w:r>
        <w:t xml:space="preserve">, </w:t>
      </w:r>
      <w:r w:rsidRPr="00D93894">
        <w:t>Report #250129</w:t>
      </w:r>
    </w:p>
    <w:p w14:paraId="5FB9EEF5" w14:textId="5BF8D470" w:rsidR="00E14092" w:rsidRDefault="00E14092" w:rsidP="003A7D27">
      <w:pPr>
        <w:pStyle w:val="ZPara"/>
      </w:pPr>
      <w:r>
        <w:t>T</w:t>
      </w:r>
      <w:r w:rsidR="00081B4E">
        <w:t>ank, Multi-Unit Test Tank,  Drawing No. T-20037</w:t>
      </w:r>
    </w:p>
    <w:p w14:paraId="1846614D" w14:textId="77777777" w:rsidR="0064065C" w:rsidRDefault="0064065C" w:rsidP="003A7D27">
      <w:pPr>
        <w:pStyle w:val="ZL2Section"/>
      </w:pPr>
      <w:bookmarkStart w:id="23" w:name="_Toc191811336"/>
      <w:bookmarkStart w:id="24" w:name="_Toc191811419"/>
      <w:bookmarkStart w:id="25" w:name="_Toc191811561"/>
      <w:bookmarkStart w:id="26" w:name="_Toc191811685"/>
      <w:bookmarkStart w:id="27" w:name="_Toc191891035"/>
      <w:bookmarkStart w:id="28" w:name="_Toc191996227"/>
      <w:bookmarkStart w:id="29" w:name="_Toc191729615"/>
      <w:bookmarkStart w:id="30" w:name="_Toc238626473"/>
      <w:bookmarkEnd w:id="23"/>
      <w:bookmarkEnd w:id="24"/>
      <w:bookmarkEnd w:id="25"/>
      <w:bookmarkEnd w:id="26"/>
      <w:bookmarkEnd w:id="27"/>
      <w:bookmarkEnd w:id="28"/>
      <w:r>
        <w:t>Notation</w:t>
      </w:r>
      <w:bookmarkEnd w:id="29"/>
      <w:bookmarkEnd w:id="30"/>
    </w:p>
    <w:p w14:paraId="06C52741" w14:textId="7EC8BC5B" w:rsidR="0064065C" w:rsidRDefault="0064065C" w:rsidP="003A7D27">
      <w:pPr>
        <w:spacing w:line="276" w:lineRule="auto"/>
        <w:ind w:left="1440" w:hanging="720"/>
        <w:rPr>
          <w:rFonts w:cs="Arial"/>
          <w:szCs w:val="22"/>
        </w:rPr>
      </w:pPr>
      <w:r>
        <w:rPr>
          <w:rFonts w:cs="Arial"/>
          <w:szCs w:val="22"/>
        </w:rPr>
        <w:t xml:space="preserve">LV </w:t>
      </w:r>
      <w:r w:rsidR="00CB1BE8">
        <w:rPr>
          <w:rFonts w:cs="Arial"/>
          <w:szCs w:val="22"/>
        </w:rPr>
        <w:tab/>
      </w:r>
      <w:r>
        <w:rPr>
          <w:rFonts w:cs="Arial"/>
          <w:szCs w:val="22"/>
        </w:rPr>
        <w:t>LabVIEW</w:t>
      </w:r>
    </w:p>
    <w:p w14:paraId="440A98CF" w14:textId="77777777" w:rsidR="00D93894" w:rsidRDefault="00D93894" w:rsidP="00D93894">
      <w:pPr>
        <w:spacing w:line="276" w:lineRule="auto"/>
        <w:ind w:left="1440" w:hanging="720"/>
        <w:rPr>
          <w:rFonts w:cs="Arial"/>
          <w:szCs w:val="22"/>
        </w:rPr>
      </w:pPr>
      <w:r>
        <w:rPr>
          <w:rFonts w:cs="Arial"/>
          <w:szCs w:val="22"/>
        </w:rPr>
        <w:t>MLOI</w:t>
      </w:r>
      <w:r>
        <w:rPr>
          <w:rFonts w:cs="Arial"/>
          <w:szCs w:val="22"/>
        </w:rPr>
        <w:tab/>
        <w:t xml:space="preserve">Multi-Level Oil Indicator, designation of the automated tester described herein. </w:t>
      </w:r>
    </w:p>
    <w:p w14:paraId="547FAB13" w14:textId="75EEEFEF" w:rsidR="0064065C" w:rsidRDefault="0064065C" w:rsidP="003A7D27">
      <w:pPr>
        <w:spacing w:line="276" w:lineRule="auto"/>
        <w:ind w:left="1440" w:hanging="720"/>
        <w:rPr>
          <w:rFonts w:cs="Arial"/>
          <w:szCs w:val="22"/>
        </w:rPr>
      </w:pPr>
      <w:r>
        <w:rPr>
          <w:rFonts w:cs="Arial"/>
          <w:szCs w:val="22"/>
        </w:rPr>
        <w:t xml:space="preserve">AAP </w:t>
      </w:r>
      <w:r>
        <w:rPr>
          <w:rFonts w:cs="Arial"/>
          <w:szCs w:val="22"/>
        </w:rPr>
        <w:tab/>
        <w:t>Allen Aircraft Products</w:t>
      </w:r>
    </w:p>
    <w:p w14:paraId="40D2D62A" w14:textId="6A778DD8" w:rsidR="0064065C" w:rsidRDefault="0064065C">
      <w:pPr>
        <w:spacing w:line="276" w:lineRule="auto"/>
        <w:ind w:left="1440" w:hanging="720"/>
        <w:rPr>
          <w:rFonts w:cs="Arial"/>
          <w:szCs w:val="22"/>
        </w:rPr>
      </w:pPr>
      <w:r>
        <w:rPr>
          <w:rFonts w:cs="Arial"/>
          <w:szCs w:val="22"/>
        </w:rPr>
        <w:t xml:space="preserve">ATP </w:t>
      </w:r>
      <w:r>
        <w:rPr>
          <w:rFonts w:cs="Arial"/>
          <w:szCs w:val="22"/>
        </w:rPr>
        <w:tab/>
        <w:t>Acceptance Test Procedure</w:t>
      </w:r>
    </w:p>
    <w:p w14:paraId="5FE36095" w14:textId="31E1C2D0" w:rsidR="00D93894" w:rsidRDefault="00D93894" w:rsidP="003A7D27">
      <w:pPr>
        <w:spacing w:line="276" w:lineRule="auto"/>
        <w:ind w:left="1440" w:hanging="720"/>
        <w:rPr>
          <w:rFonts w:cs="Arial"/>
          <w:szCs w:val="22"/>
        </w:rPr>
      </w:pPr>
      <w:r>
        <w:rPr>
          <w:rFonts w:cs="Arial"/>
          <w:szCs w:val="22"/>
        </w:rPr>
        <w:t>DS</w:t>
      </w:r>
      <w:r>
        <w:rPr>
          <w:rFonts w:cs="Arial"/>
          <w:szCs w:val="22"/>
        </w:rPr>
        <w:tab/>
        <w:t>Design or Development Specification</w:t>
      </w:r>
    </w:p>
    <w:p w14:paraId="736ED010" w14:textId="07899893" w:rsidR="0064065C" w:rsidRDefault="0064065C" w:rsidP="00F145E3">
      <w:pPr>
        <w:spacing w:line="276" w:lineRule="auto"/>
        <w:ind w:left="1440" w:hanging="720"/>
        <w:rPr>
          <w:rFonts w:cs="Arial"/>
          <w:szCs w:val="22"/>
        </w:rPr>
      </w:pPr>
      <w:r>
        <w:rPr>
          <w:rFonts w:cs="Arial"/>
          <w:szCs w:val="22"/>
        </w:rPr>
        <w:t>OLS</w:t>
      </w:r>
      <w:r>
        <w:rPr>
          <w:rFonts w:cs="Arial"/>
          <w:szCs w:val="22"/>
        </w:rPr>
        <w:tab/>
        <w:t>Oil Level Sensor</w:t>
      </w:r>
    </w:p>
    <w:p w14:paraId="1E8FBFA3" w14:textId="5D58069A" w:rsidR="0002162E" w:rsidRDefault="0002162E" w:rsidP="00F145E3">
      <w:pPr>
        <w:spacing w:line="276" w:lineRule="auto"/>
        <w:ind w:left="1440" w:hanging="720"/>
        <w:rPr>
          <w:rFonts w:cs="Arial"/>
          <w:szCs w:val="22"/>
        </w:rPr>
      </w:pPr>
      <w:r>
        <w:rPr>
          <w:rFonts w:cs="Arial"/>
          <w:szCs w:val="22"/>
        </w:rPr>
        <w:t>DUT</w:t>
      </w:r>
      <w:r>
        <w:rPr>
          <w:rFonts w:cs="Arial"/>
          <w:szCs w:val="22"/>
        </w:rPr>
        <w:tab/>
        <w:t>Device Under Test</w:t>
      </w:r>
    </w:p>
    <w:p w14:paraId="3FAAD36A" w14:textId="29ACED8C" w:rsidR="00A45234" w:rsidRDefault="00A45234" w:rsidP="00F145E3">
      <w:pPr>
        <w:spacing w:line="276" w:lineRule="auto"/>
        <w:ind w:left="1440" w:hanging="720"/>
        <w:rPr>
          <w:rFonts w:cs="Arial"/>
          <w:szCs w:val="22"/>
        </w:rPr>
      </w:pPr>
      <w:r>
        <w:rPr>
          <w:rFonts w:cs="Arial"/>
          <w:szCs w:val="22"/>
        </w:rPr>
        <w:t xml:space="preserve">AI </w:t>
      </w:r>
      <w:r>
        <w:rPr>
          <w:rFonts w:cs="Arial"/>
          <w:szCs w:val="22"/>
        </w:rPr>
        <w:tab/>
        <w:t>Analog Input</w:t>
      </w:r>
    </w:p>
    <w:p w14:paraId="0A53B805" w14:textId="7648F18D" w:rsidR="00A45234" w:rsidRDefault="00A45234">
      <w:pPr>
        <w:spacing w:line="276" w:lineRule="auto"/>
        <w:ind w:left="1440" w:hanging="720"/>
        <w:rPr>
          <w:rFonts w:cs="Arial"/>
          <w:szCs w:val="22"/>
        </w:rPr>
      </w:pPr>
      <w:r>
        <w:rPr>
          <w:rFonts w:cs="Arial"/>
          <w:szCs w:val="22"/>
        </w:rPr>
        <w:t>XL</w:t>
      </w:r>
      <w:r>
        <w:rPr>
          <w:rFonts w:cs="Arial"/>
          <w:szCs w:val="22"/>
        </w:rPr>
        <w:tab/>
        <w:t>MS Excel</w:t>
      </w:r>
    </w:p>
    <w:p w14:paraId="4D775C41" w14:textId="284C51CD" w:rsidR="008A0641" w:rsidRDefault="008A0641" w:rsidP="008A0641">
      <w:pPr>
        <w:spacing w:line="276" w:lineRule="auto"/>
        <w:ind w:left="1440" w:hanging="720"/>
        <w:rPr>
          <w:rFonts w:cs="Arial"/>
          <w:szCs w:val="22"/>
        </w:rPr>
      </w:pPr>
      <w:r>
        <w:rPr>
          <w:rFonts w:cs="Arial"/>
          <w:szCs w:val="22"/>
        </w:rPr>
        <w:t>IC</w:t>
      </w:r>
      <w:r>
        <w:rPr>
          <w:rFonts w:cs="Arial"/>
          <w:szCs w:val="22"/>
        </w:rPr>
        <w:tab/>
        <w:t>Integrated Circuit</w:t>
      </w:r>
    </w:p>
    <w:p w14:paraId="7B145698" w14:textId="77777777" w:rsidR="009034F6" w:rsidRDefault="009034F6" w:rsidP="003A7D27">
      <w:pPr>
        <w:spacing w:line="276" w:lineRule="auto"/>
        <w:ind w:left="1440" w:hanging="720"/>
        <w:rPr>
          <w:rFonts w:cs="Arial"/>
          <w:szCs w:val="22"/>
        </w:rPr>
      </w:pPr>
    </w:p>
    <w:p w14:paraId="40124937" w14:textId="3EC59629" w:rsidR="00216804" w:rsidRDefault="00216804" w:rsidP="00216804">
      <w:pPr>
        <w:pStyle w:val="ZL1Section"/>
      </w:pPr>
      <w:bookmarkStart w:id="31" w:name="_Toc238626474"/>
      <w:r>
        <w:t>Multi Level Oil Indicator (MLOI) System Overview</w:t>
      </w:r>
      <w:bookmarkEnd w:id="31"/>
    </w:p>
    <w:p w14:paraId="784F9BA5" w14:textId="77777777" w:rsidR="00216804" w:rsidRPr="00216804" w:rsidRDefault="00216804" w:rsidP="00216804">
      <w:pPr>
        <w:spacing w:line="276" w:lineRule="auto"/>
        <w:ind w:left="1440" w:hanging="720"/>
        <w:rPr>
          <w:rFonts w:cs="Arial"/>
          <w:szCs w:val="22"/>
        </w:rPr>
      </w:pPr>
      <w:r w:rsidRPr="00216804">
        <w:rPr>
          <w:rFonts w:cs="Arial"/>
          <w:szCs w:val="22"/>
        </w:rPr>
        <w:t xml:space="preserve">MLOI has different operator panels based on various use cases to minimize distraction for the test operator while maximizing flexibility for the Test Engineer.   </w:t>
      </w:r>
    </w:p>
    <w:p w14:paraId="2112F2D1" w14:textId="77777777" w:rsidR="00216804" w:rsidRPr="00216804" w:rsidRDefault="00216804">
      <w:pPr>
        <w:numPr>
          <w:ilvl w:val="0"/>
          <w:numId w:val="15"/>
        </w:numPr>
        <w:spacing w:line="276" w:lineRule="auto"/>
        <w:rPr>
          <w:rFonts w:cs="Arial"/>
          <w:szCs w:val="22"/>
        </w:rPr>
      </w:pPr>
      <w:r w:rsidRPr="00216804">
        <w:rPr>
          <w:rFonts w:cs="Arial"/>
          <w:szCs w:val="22"/>
        </w:rPr>
        <w:t>Environment</w:t>
      </w:r>
    </w:p>
    <w:p w14:paraId="6EFA08BA" w14:textId="77777777" w:rsidR="00216804" w:rsidRPr="00216804" w:rsidRDefault="00216804">
      <w:pPr>
        <w:numPr>
          <w:ilvl w:val="1"/>
          <w:numId w:val="15"/>
        </w:numPr>
        <w:spacing w:line="276" w:lineRule="auto"/>
        <w:rPr>
          <w:rFonts w:cs="Arial"/>
          <w:szCs w:val="22"/>
        </w:rPr>
      </w:pPr>
      <w:r w:rsidRPr="00216804">
        <w:rPr>
          <w:rFonts w:cs="Arial"/>
          <w:szCs w:val="22"/>
        </w:rPr>
        <w:t xml:space="preserve">Production –  LabVIEW Runtime Engine </w:t>
      </w:r>
    </w:p>
    <w:p w14:paraId="092DA862" w14:textId="77777777" w:rsidR="00216804" w:rsidRPr="00216804" w:rsidRDefault="00216804">
      <w:pPr>
        <w:numPr>
          <w:ilvl w:val="1"/>
          <w:numId w:val="15"/>
        </w:numPr>
        <w:spacing w:line="276" w:lineRule="auto"/>
        <w:rPr>
          <w:rFonts w:cs="Arial"/>
          <w:szCs w:val="22"/>
        </w:rPr>
      </w:pPr>
      <w:r w:rsidRPr="00216804">
        <w:rPr>
          <w:rFonts w:cs="Arial"/>
          <w:szCs w:val="22"/>
        </w:rPr>
        <w:t>Maintenance – LabVIEW Professional Development System</w:t>
      </w:r>
    </w:p>
    <w:p w14:paraId="37A15ECA" w14:textId="77777777" w:rsidR="00216804" w:rsidRPr="00216804" w:rsidRDefault="00216804">
      <w:pPr>
        <w:numPr>
          <w:ilvl w:val="0"/>
          <w:numId w:val="15"/>
        </w:numPr>
        <w:spacing w:line="276" w:lineRule="auto"/>
        <w:rPr>
          <w:rFonts w:cs="Arial"/>
          <w:szCs w:val="22"/>
        </w:rPr>
      </w:pPr>
      <w:r w:rsidRPr="00216804">
        <w:rPr>
          <w:rFonts w:cs="Arial"/>
          <w:szCs w:val="22"/>
        </w:rPr>
        <w:t>Mode</w:t>
      </w:r>
    </w:p>
    <w:p w14:paraId="44BE4526" w14:textId="77777777" w:rsidR="00216804" w:rsidRPr="00216804" w:rsidRDefault="00216804">
      <w:pPr>
        <w:numPr>
          <w:ilvl w:val="1"/>
          <w:numId w:val="15"/>
        </w:numPr>
        <w:spacing w:line="276" w:lineRule="auto"/>
        <w:rPr>
          <w:rFonts w:cs="Arial"/>
          <w:szCs w:val="22"/>
        </w:rPr>
      </w:pPr>
      <w:r w:rsidRPr="00216804">
        <w:rPr>
          <w:rFonts w:cs="Arial"/>
          <w:szCs w:val="22"/>
        </w:rPr>
        <w:t>Production – default,  Test Operation in Production Environment.</w:t>
      </w:r>
    </w:p>
    <w:p w14:paraId="526F8D82" w14:textId="77777777" w:rsidR="00216804" w:rsidRPr="00216804" w:rsidRDefault="00216804">
      <w:pPr>
        <w:numPr>
          <w:ilvl w:val="1"/>
          <w:numId w:val="15"/>
        </w:numPr>
        <w:spacing w:line="276" w:lineRule="auto"/>
        <w:rPr>
          <w:rFonts w:cs="Arial"/>
          <w:szCs w:val="22"/>
        </w:rPr>
      </w:pPr>
      <w:r w:rsidRPr="00216804">
        <w:rPr>
          <w:rFonts w:cs="Arial"/>
          <w:szCs w:val="22"/>
        </w:rPr>
        <w:lastRenderedPageBreak/>
        <w:t>Maintenance – offers the Developer / Test Engineer additional test and debug controls.</w:t>
      </w:r>
    </w:p>
    <w:p w14:paraId="1C9491BD" w14:textId="77777777" w:rsidR="00216804" w:rsidRPr="00216804" w:rsidRDefault="00216804">
      <w:pPr>
        <w:numPr>
          <w:ilvl w:val="0"/>
          <w:numId w:val="15"/>
        </w:numPr>
        <w:spacing w:line="276" w:lineRule="auto"/>
        <w:rPr>
          <w:rFonts w:cs="Arial"/>
          <w:szCs w:val="22"/>
        </w:rPr>
      </w:pPr>
      <w:r w:rsidRPr="00216804">
        <w:rPr>
          <w:rFonts w:cs="Arial"/>
          <w:szCs w:val="22"/>
        </w:rPr>
        <w:t>Method</w:t>
      </w:r>
    </w:p>
    <w:p w14:paraId="0AA7CD84" w14:textId="77777777" w:rsidR="00216804" w:rsidRPr="00216804" w:rsidRDefault="00216804">
      <w:pPr>
        <w:numPr>
          <w:ilvl w:val="1"/>
          <w:numId w:val="15"/>
        </w:numPr>
        <w:spacing w:line="276" w:lineRule="auto"/>
        <w:rPr>
          <w:rFonts w:cs="Arial"/>
          <w:szCs w:val="22"/>
        </w:rPr>
      </w:pPr>
      <w:r w:rsidRPr="00216804">
        <w:rPr>
          <w:rFonts w:cs="Arial"/>
          <w:szCs w:val="22"/>
        </w:rPr>
        <w:t>Production – OLS Resistance via DataQ and closed loop tank control (default in Production Environment).</w:t>
      </w:r>
    </w:p>
    <w:p w14:paraId="6283E9DD" w14:textId="77777777" w:rsidR="00216804" w:rsidRPr="00216804" w:rsidRDefault="00216804">
      <w:pPr>
        <w:numPr>
          <w:ilvl w:val="1"/>
          <w:numId w:val="15"/>
        </w:numPr>
        <w:spacing w:line="276" w:lineRule="auto"/>
        <w:rPr>
          <w:rFonts w:cs="Arial"/>
          <w:szCs w:val="22"/>
        </w:rPr>
      </w:pPr>
      <w:r w:rsidRPr="00216804">
        <w:rPr>
          <w:rFonts w:cs="Arial"/>
          <w:szCs w:val="22"/>
        </w:rPr>
        <w:t>Simulated – Generated Test Resistor and Level data used for debug, test and training</w:t>
      </w:r>
    </w:p>
    <w:p w14:paraId="79AFA3DD" w14:textId="77777777" w:rsidR="00216804" w:rsidRPr="00216804" w:rsidRDefault="00216804">
      <w:pPr>
        <w:numPr>
          <w:ilvl w:val="0"/>
          <w:numId w:val="15"/>
        </w:numPr>
        <w:spacing w:line="276" w:lineRule="auto"/>
        <w:rPr>
          <w:rFonts w:cs="Arial"/>
          <w:szCs w:val="22"/>
        </w:rPr>
      </w:pPr>
      <w:r w:rsidRPr="00216804">
        <w:rPr>
          <w:rFonts w:cs="Arial"/>
          <w:szCs w:val="22"/>
        </w:rPr>
        <w:t>Test Type</w:t>
      </w:r>
    </w:p>
    <w:p w14:paraId="622E5AA8" w14:textId="77777777" w:rsidR="00216804" w:rsidRPr="00216804" w:rsidRDefault="00216804">
      <w:pPr>
        <w:numPr>
          <w:ilvl w:val="1"/>
          <w:numId w:val="15"/>
        </w:numPr>
        <w:spacing w:line="276" w:lineRule="auto"/>
        <w:rPr>
          <w:rFonts w:cs="Arial"/>
          <w:szCs w:val="22"/>
        </w:rPr>
      </w:pPr>
      <w:r w:rsidRPr="00216804">
        <w:rPr>
          <w:rFonts w:cs="Arial"/>
          <w:szCs w:val="22"/>
        </w:rPr>
        <w:t xml:space="preserve">Post-Pot – A Stepped Level ATP test with OLS resistance evaluated at specific Set Point in the Switch Zone. </w:t>
      </w:r>
    </w:p>
    <w:p w14:paraId="558ED7D8" w14:textId="2758C529" w:rsidR="00216804" w:rsidRDefault="00216804" w:rsidP="00216804">
      <w:pPr>
        <w:spacing w:line="276" w:lineRule="auto"/>
        <w:ind w:left="1440" w:hanging="720"/>
        <w:rPr>
          <w:rFonts w:cs="Arial"/>
          <w:szCs w:val="22"/>
        </w:rPr>
      </w:pPr>
      <w:r w:rsidRPr="00216804">
        <w:rPr>
          <w:rFonts w:cs="Arial"/>
          <w:szCs w:val="22"/>
        </w:rPr>
        <w:t>Pre-Pot – User determines the level set point manually to help set the PCB position</w:t>
      </w:r>
    </w:p>
    <w:p w14:paraId="531D4711" w14:textId="3E5A658A" w:rsidR="00216804" w:rsidRDefault="00216804" w:rsidP="00216804">
      <w:pPr>
        <w:pStyle w:val="ZL2Section"/>
      </w:pPr>
      <w:bookmarkStart w:id="32" w:name="_Toc238626475"/>
      <w:r>
        <w:t>MLOI Test Protocol</w:t>
      </w:r>
      <w:bookmarkEnd w:id="32"/>
    </w:p>
    <w:p w14:paraId="4C73DBAA" w14:textId="2E596B8F" w:rsidR="00216804" w:rsidRPr="00216804" w:rsidRDefault="00216804" w:rsidP="00216804">
      <w:r w:rsidRPr="00216804">
        <w:t xml:space="preserve">The ALLEN </w:t>
      </w:r>
      <w:r w:rsidR="007E3CA5">
        <w:t xml:space="preserve">Elevate </w:t>
      </w:r>
      <w:r w:rsidRPr="00216804">
        <w:t xml:space="preserve">8005571.05 </w:t>
      </w:r>
      <w:r w:rsidR="007E3CA5">
        <w:t xml:space="preserve">and 8005572.05 </w:t>
      </w:r>
      <w:r w:rsidRPr="00216804">
        <w:t xml:space="preserve">Oil Level </w:t>
      </w:r>
      <w:r w:rsidR="007E3CA5">
        <w:t>S</w:t>
      </w:r>
      <w:r w:rsidRPr="00216804">
        <w:t>ensor</w:t>
      </w:r>
      <w:r w:rsidR="007E3CA5">
        <w:t>s</w:t>
      </w:r>
      <w:r w:rsidRPr="00216804">
        <w:t xml:space="preserve">  document sets forth the requirements of the Multi-Level Oil Indicator (MLOI) program for automating the acceptance testing of oil level sensors.  The MLOI program is divided into phases or epics.  The first epic is for  automating production tests of Allen </w:t>
      </w:r>
      <w:r w:rsidR="007E3CA5">
        <w:t>Elevate</w:t>
      </w:r>
      <w:r w:rsidRPr="00216804">
        <w:t xml:space="preserve"> Oil Level Sensor In particular the Oil Level Test Bench protocol .</w:t>
      </w:r>
    </w:p>
    <w:p w14:paraId="13BEF362" w14:textId="281C4D4A" w:rsidR="00216804" w:rsidRPr="00216804" w:rsidRDefault="00216804" w:rsidP="00216804">
      <w:r w:rsidRPr="00216804">
        <w:t>The O</w:t>
      </w:r>
      <w:r w:rsidR="007E3CA5">
        <w:t>il</w:t>
      </w:r>
      <w:r w:rsidRPr="00216804">
        <w:t xml:space="preserve"> </w:t>
      </w:r>
      <w:r w:rsidR="007E3CA5">
        <w:t>L</w:t>
      </w:r>
      <w:r w:rsidRPr="00216804">
        <w:t xml:space="preserve">evel </w:t>
      </w:r>
      <w:r w:rsidR="007E3CA5">
        <w:t>S</w:t>
      </w:r>
      <w:r w:rsidRPr="00216804">
        <w:t xml:space="preserve">ensor produces a discrete resistance value for two channels, A &amp; B proportional to a range of Levels specified. </w:t>
      </w:r>
    </w:p>
    <w:p w14:paraId="1F8BBC4A" w14:textId="5BF10823" w:rsidR="00216804" w:rsidRPr="00216804" w:rsidRDefault="00216804" w:rsidP="00216804">
      <w:r w:rsidRPr="00216804">
        <w:t xml:space="preserve">The Level limit specifications are different for filling and draining to account for device hysteresis. </w:t>
      </w:r>
    </w:p>
    <w:p w14:paraId="4EC31383" w14:textId="70444DAA" w:rsidR="00216804" w:rsidRPr="00216804" w:rsidRDefault="00216804" w:rsidP="00216804">
      <w:r w:rsidRPr="00216804">
        <w:t>The ATP specifies two zones based on the oil level rang</w:t>
      </w:r>
      <w:r w:rsidRPr="00E86478">
        <w:t>e</w:t>
      </w:r>
      <w:r w:rsidR="007E3CA5" w:rsidRPr="00E86478">
        <w:t xml:space="preserve"> (See Figure 1)</w:t>
      </w:r>
      <w:r w:rsidRPr="00E86478">
        <w:t>:</w:t>
      </w:r>
    </w:p>
    <w:p w14:paraId="2CD05E02" w14:textId="77777777" w:rsidR="00216804" w:rsidRPr="00216804" w:rsidRDefault="00216804">
      <w:pPr>
        <w:pStyle w:val="ListParagraph"/>
        <w:numPr>
          <w:ilvl w:val="0"/>
          <w:numId w:val="17"/>
        </w:numPr>
      </w:pPr>
      <w:r w:rsidRPr="00216804">
        <w:rPr>
          <w:b/>
          <w:bCs/>
        </w:rPr>
        <w:t xml:space="preserve">Measurement zone </w:t>
      </w:r>
      <w:r w:rsidRPr="00216804">
        <w:t>– Where the resistance  level must be discrete steady state value within tolerance limits over the entire specified range.</w:t>
      </w:r>
    </w:p>
    <w:p w14:paraId="50B34F43" w14:textId="77777777" w:rsidR="00216804" w:rsidRPr="00216804" w:rsidRDefault="00216804">
      <w:pPr>
        <w:pStyle w:val="ListParagraph"/>
        <w:numPr>
          <w:ilvl w:val="0"/>
          <w:numId w:val="17"/>
        </w:numPr>
      </w:pPr>
      <w:r w:rsidRPr="00216804">
        <w:rPr>
          <w:b/>
          <w:bCs/>
        </w:rPr>
        <w:t xml:space="preserve">Switch Zone   </w:t>
      </w:r>
      <w:r w:rsidRPr="00216804">
        <w:t xml:space="preserve">-- between measurement zones where the resistance changed from one values to the next.  The Resistance switching value transition, (ie the Switch Point)  occur before the Oil Level exceeds the specified switch zone exit level limit. </w:t>
      </w:r>
    </w:p>
    <w:p w14:paraId="09F4A3B2" w14:textId="12A42C1D" w:rsidR="00216804" w:rsidRPr="00216804" w:rsidRDefault="00216804" w:rsidP="00216804">
      <w:r w:rsidRPr="00216804">
        <w:t xml:space="preserve">The measurement uncertainly is determined by a Type 1 Gage study.  This “Target Test Point Uncertainty”  results </w:t>
      </w:r>
      <w:r>
        <w:t>i</w:t>
      </w:r>
      <w:r w:rsidRPr="00216804">
        <w:t>n a safety margin applied to the test specification to determine the evaluation “test target point” that minimizes the likelihood of a Type I Error (</w:t>
      </w:r>
      <w:r w:rsidRPr="00216804">
        <w:rPr>
          <w:lang w:val="el-GR"/>
        </w:rPr>
        <w:t>α</w:t>
      </w:r>
      <w:r w:rsidRPr="00216804">
        <w:t xml:space="preserve"> =0.05)</w:t>
      </w:r>
    </w:p>
    <w:p w14:paraId="09389BCA" w14:textId="265D2AC0" w:rsidR="00216804" w:rsidRPr="00216804" w:rsidRDefault="00216804" w:rsidP="00216804">
      <w:r w:rsidRPr="00216804">
        <w:t>A pre-Fill and pre-Drain are performed before the test to ensure the DUT is lubricated.</w:t>
      </w:r>
    </w:p>
    <w:p w14:paraId="5BBD49BB" w14:textId="77777777" w:rsidR="00216804" w:rsidRPr="00216804" w:rsidRDefault="00216804" w:rsidP="00216804">
      <w:r w:rsidRPr="00216804">
        <w:t xml:space="preserve">The Fill Spec exit Limit is the Lower switch zone spec while the Drain Spec exit Limit is the higher switch zone spec.  </w:t>
      </w:r>
    </w:p>
    <w:p w14:paraId="07C2715D" w14:textId="77777777" w:rsidR="00216804" w:rsidRPr="00216804" w:rsidRDefault="00216804" w:rsidP="00216804">
      <w:r w:rsidRPr="00216804">
        <w:t>PASS/FAIL Criteria, DUT FAILS if:</w:t>
      </w:r>
    </w:p>
    <w:p w14:paraId="4983BBE0" w14:textId="75B6E8E5" w:rsidR="00216804" w:rsidRPr="00216804" w:rsidRDefault="00216804">
      <w:pPr>
        <w:pStyle w:val="ListParagraph"/>
        <w:numPr>
          <w:ilvl w:val="0"/>
          <w:numId w:val="16"/>
        </w:numPr>
      </w:pPr>
      <w:r w:rsidRPr="00216804">
        <w:t>Resistance is not within tolerance at each of 42 Target Test Points after a minimum of .3 second settling time as prescribed in  section 5.6 of ATP</w:t>
      </w:r>
      <w:r w:rsidR="007E3CA5">
        <w:t>’s</w:t>
      </w:r>
      <w:r w:rsidRPr="00216804">
        <w:t xml:space="preserve"> for </w:t>
      </w:r>
      <w:r w:rsidR="007E3CA5">
        <w:t>Elevate</w:t>
      </w:r>
      <w:r w:rsidRPr="00216804">
        <w:t xml:space="preserve"> Oil Level </w:t>
      </w:r>
      <w:r w:rsidR="007E3CA5">
        <w:t>S</w:t>
      </w:r>
      <w:r w:rsidRPr="00216804">
        <w:t>ensor</w:t>
      </w:r>
      <w:r w:rsidR="007E3CA5">
        <w:t>s</w:t>
      </w:r>
      <w:r w:rsidRPr="00216804">
        <w:t>.</w:t>
      </w:r>
    </w:p>
    <w:p w14:paraId="5DCB57F7" w14:textId="77777777" w:rsidR="00216804" w:rsidRPr="00216804" w:rsidRDefault="00216804">
      <w:pPr>
        <w:pStyle w:val="ListParagraph"/>
        <w:numPr>
          <w:ilvl w:val="0"/>
          <w:numId w:val="16"/>
        </w:numPr>
      </w:pPr>
      <w:r w:rsidRPr="00216804">
        <w:t>Resistance is not within tolerance any time Durning the Measurement Zone.</w:t>
      </w:r>
    </w:p>
    <w:p w14:paraId="7CB25D1A" w14:textId="77777777" w:rsidR="00216804" w:rsidRDefault="00216804" w:rsidP="00216804"/>
    <w:p w14:paraId="0772BEA8" w14:textId="77777777" w:rsidR="007E3CA5" w:rsidRDefault="00216804" w:rsidP="007E3CA5">
      <w:pPr>
        <w:keepNext/>
        <w:jc w:val="center"/>
      </w:pPr>
      <w:r>
        <w:rPr>
          <w:noProof/>
        </w:rPr>
        <w:lastRenderedPageBreak/>
        <w:drawing>
          <wp:inline distT="0" distB="0" distL="0" distR="0" wp14:anchorId="189EA58F" wp14:editId="79620FFA">
            <wp:extent cx="4511675" cy="5130800"/>
            <wp:effectExtent l="0" t="0" r="3175" b="0"/>
            <wp:docPr id="13777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6384"/>
                    <a:stretch>
                      <a:fillRect/>
                    </a:stretch>
                  </pic:blipFill>
                  <pic:spPr bwMode="auto">
                    <a:xfrm>
                      <a:off x="0" y="0"/>
                      <a:ext cx="4511675" cy="5130800"/>
                    </a:xfrm>
                    <a:prstGeom prst="rect">
                      <a:avLst/>
                    </a:prstGeom>
                    <a:noFill/>
                    <a:ln>
                      <a:noFill/>
                    </a:ln>
                    <a:extLst>
                      <a:ext uri="{53640926-AAD7-44D8-BBD7-CCE9431645EC}">
                        <a14:shadowObscured xmlns:a14="http://schemas.microsoft.com/office/drawing/2010/main"/>
                      </a:ext>
                    </a:extLst>
                  </pic:spPr>
                </pic:pic>
              </a:graphicData>
            </a:graphic>
          </wp:inline>
        </w:drawing>
      </w:r>
    </w:p>
    <w:p w14:paraId="2895BA8D" w14:textId="0A877B52" w:rsidR="00216804" w:rsidRPr="007E3CA5" w:rsidRDefault="007E3CA5" w:rsidP="007E3CA5">
      <w:pPr>
        <w:pStyle w:val="AllenFigures"/>
      </w:pPr>
      <w:r w:rsidRPr="007E3CA5">
        <w:t xml:space="preserve">Figure </w:t>
      </w:r>
      <w:r w:rsidRPr="007E3CA5">
        <w:fldChar w:fldCharType="begin"/>
      </w:r>
      <w:r w:rsidRPr="007E3CA5">
        <w:instrText xml:space="preserve"> SEQ Figure \* ARABIC </w:instrText>
      </w:r>
      <w:r w:rsidRPr="007E3CA5">
        <w:fldChar w:fldCharType="separate"/>
      </w:r>
      <w:r w:rsidR="00D04B17">
        <w:t>1</w:t>
      </w:r>
      <w:r w:rsidRPr="007E3CA5">
        <w:fldChar w:fldCharType="end"/>
      </w:r>
      <w:r>
        <w:t xml:space="preserve">. </w:t>
      </w:r>
      <w:r w:rsidR="00216804" w:rsidRPr="007E3CA5">
        <w:t>MLOI System Test Protocol</w:t>
      </w:r>
    </w:p>
    <w:p w14:paraId="7D30E899" w14:textId="44AEF19B" w:rsidR="0064065C" w:rsidRPr="007A4E8B" w:rsidRDefault="0002162E" w:rsidP="003A7D27">
      <w:pPr>
        <w:pStyle w:val="ZL1Section"/>
        <w:rPr>
          <w:rFonts w:cs="Times New Roman"/>
        </w:rPr>
      </w:pPr>
      <w:bookmarkStart w:id="33" w:name="_Toc191729617"/>
      <w:bookmarkStart w:id="34" w:name="_Toc238626476"/>
      <w:r>
        <w:t xml:space="preserve">MOLI </w:t>
      </w:r>
      <w:r w:rsidR="00D93894">
        <w:t xml:space="preserve">Hardware </w:t>
      </w:r>
      <w:r>
        <w:t>Project Overview</w:t>
      </w:r>
      <w:r w:rsidR="0064065C">
        <w:t>:</w:t>
      </w:r>
      <w:bookmarkEnd w:id="33"/>
      <w:bookmarkEnd w:id="34"/>
    </w:p>
    <w:p w14:paraId="772B8049" w14:textId="54D399E5" w:rsidR="0002162E" w:rsidRDefault="0002162E" w:rsidP="00C70878">
      <w:pPr>
        <w:pStyle w:val="ZPara"/>
      </w:pPr>
      <w:r>
        <w:t>The project hardware including the tank, pump and instrumentation also has two phases as follows:</w:t>
      </w:r>
    </w:p>
    <w:p w14:paraId="4EE06209" w14:textId="5C7570EF" w:rsidR="0002162E" w:rsidRDefault="0002162E">
      <w:pPr>
        <w:pStyle w:val="ZPara"/>
        <w:numPr>
          <w:ilvl w:val="0"/>
          <w:numId w:val="5"/>
        </w:numPr>
      </w:pPr>
      <w:r>
        <w:t>HW 1 – Prototype phase where all items are COTS and custom configurations are achieved through breadboards or otherwise temporar</w:t>
      </w:r>
      <w:r w:rsidR="000E571D">
        <w:t>y</w:t>
      </w:r>
      <w:r>
        <w:t xml:space="preserve"> connec</w:t>
      </w:r>
      <w:r w:rsidR="000E571D">
        <w:t>tions</w:t>
      </w:r>
      <w:r>
        <w:t xml:space="preserve">. </w:t>
      </w:r>
    </w:p>
    <w:p w14:paraId="0843BABE" w14:textId="5F25A1C2" w:rsidR="00DC6566" w:rsidRDefault="0002162E">
      <w:pPr>
        <w:pStyle w:val="ZPara"/>
        <w:numPr>
          <w:ilvl w:val="0"/>
          <w:numId w:val="5"/>
        </w:numPr>
      </w:pPr>
      <w:r>
        <w:t xml:space="preserve">HW 2 – Production where custom </w:t>
      </w:r>
      <w:r w:rsidR="00D800F5">
        <w:t>interfaces</w:t>
      </w:r>
      <w:r>
        <w:t xml:space="preserve"> have been designed and fit for purpose implemented, </w:t>
      </w:r>
      <w:r w:rsidR="007E3CA5">
        <w:t>i.e.</w:t>
      </w:r>
      <w:r>
        <w:t xml:space="preserve"> interface unit manufactured as a custom PCB.</w:t>
      </w:r>
    </w:p>
    <w:p w14:paraId="63F6180F" w14:textId="0F4EA25C" w:rsidR="00C70878" w:rsidRDefault="00C70878" w:rsidP="004F276E">
      <w:pPr>
        <w:pStyle w:val="ZL2Section"/>
      </w:pPr>
      <w:bookmarkStart w:id="35" w:name="_Toc238626477"/>
      <w:r>
        <w:t>Hardware Architecture</w:t>
      </w:r>
      <w:bookmarkEnd w:id="35"/>
    </w:p>
    <w:p w14:paraId="7E5F68B2" w14:textId="25C664B2" w:rsidR="00C93EAA" w:rsidRDefault="00C70878" w:rsidP="00C70878">
      <w:pPr>
        <w:pStyle w:val="ZPara"/>
      </w:pPr>
      <w:r>
        <w:t>The hardware consists of a tank</w:t>
      </w:r>
      <w:r w:rsidR="00C93EAA">
        <w:t xml:space="preserve">, the Instrumentation, and an Interface Unit as shown in </w:t>
      </w:r>
      <w:r w:rsidR="007E3CA5">
        <w:t>F</w:t>
      </w:r>
      <w:r w:rsidR="00C93EAA">
        <w:t xml:space="preserve">igure </w:t>
      </w:r>
      <w:r w:rsidR="007E3CA5">
        <w:t>2</w:t>
      </w:r>
      <w:r w:rsidR="00C93EAA">
        <w:t>. The PC workstation and USB hub are out of scope in this specification.</w:t>
      </w:r>
    </w:p>
    <w:p w14:paraId="35484B27" w14:textId="186A54A7" w:rsidR="00C93EAA" w:rsidRDefault="00C93EAA" w:rsidP="00F3296F">
      <w:pPr>
        <w:pStyle w:val="ZPara"/>
        <w:jc w:val="center"/>
      </w:pPr>
    </w:p>
    <w:p w14:paraId="2FFBBE61" w14:textId="77777777" w:rsidR="007E3CA5" w:rsidRDefault="001F07B3" w:rsidP="007E3CA5">
      <w:pPr>
        <w:pStyle w:val="ZCaption"/>
      </w:pPr>
      <w:r>
        <w:rPr>
          <w:noProof/>
        </w:rPr>
        <w:drawing>
          <wp:inline distT="0" distB="0" distL="0" distR="0" wp14:anchorId="38CCCE56" wp14:editId="324754DD">
            <wp:extent cx="5207000" cy="3054662"/>
            <wp:effectExtent l="0" t="0" r="0" b="0"/>
            <wp:docPr id="52517862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8621" name="Picture 1" descr="A diagram of a computer syste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1409" cy="3057248"/>
                    </a:xfrm>
                    <a:prstGeom prst="rect">
                      <a:avLst/>
                    </a:prstGeom>
                    <a:noFill/>
                  </pic:spPr>
                </pic:pic>
              </a:graphicData>
            </a:graphic>
          </wp:inline>
        </w:drawing>
      </w:r>
    </w:p>
    <w:p w14:paraId="733BB5DF" w14:textId="77777777" w:rsidR="007E3CA5" w:rsidRDefault="007E3CA5" w:rsidP="007E3CA5">
      <w:pPr>
        <w:pStyle w:val="Caption"/>
        <w:rPr>
          <w:b/>
          <w:bCs w:val="0"/>
          <w:szCs w:val="24"/>
        </w:rPr>
      </w:pPr>
    </w:p>
    <w:p w14:paraId="0BDF26FC" w14:textId="72352746" w:rsidR="00C93EAA" w:rsidRPr="007E3CA5" w:rsidRDefault="00E86478" w:rsidP="007E3CA5">
      <w:pPr>
        <w:pStyle w:val="AllenFigures"/>
      </w:pPr>
      <w:r w:rsidRPr="00E86478">
        <w:rPr>
          <w:smallCaps w:val="0"/>
        </w:rPr>
        <w:t>Figure</w:t>
      </w:r>
      <w:r w:rsidR="007E3CA5" w:rsidRPr="007E3CA5">
        <w:t xml:space="preserve"> </w:t>
      </w:r>
      <w:r w:rsidR="007E3CA5" w:rsidRPr="007E3CA5">
        <w:fldChar w:fldCharType="begin"/>
      </w:r>
      <w:r w:rsidR="007E3CA5" w:rsidRPr="007E3CA5">
        <w:instrText xml:space="preserve"> SEQ Figure \* ARABIC </w:instrText>
      </w:r>
      <w:r w:rsidR="007E3CA5" w:rsidRPr="007E3CA5">
        <w:fldChar w:fldCharType="separate"/>
      </w:r>
      <w:r w:rsidR="00D04B17">
        <w:t>2</w:t>
      </w:r>
      <w:r w:rsidR="007E3CA5" w:rsidRPr="007E3CA5">
        <w:fldChar w:fldCharType="end"/>
      </w:r>
      <w:r w:rsidR="007E3CA5" w:rsidRPr="007E3CA5">
        <w:t xml:space="preserve">. </w:t>
      </w:r>
      <w:r w:rsidR="00C93EAA" w:rsidRPr="007E3CA5">
        <w:t>Hardware Architecture, functional diagram</w:t>
      </w:r>
    </w:p>
    <w:p w14:paraId="6578BDB7" w14:textId="77777777" w:rsidR="00F3296F" w:rsidRDefault="00F3296F" w:rsidP="00C93EAA">
      <w:pPr>
        <w:pStyle w:val="ZCaption"/>
      </w:pPr>
    </w:p>
    <w:p w14:paraId="5B9DEDE4" w14:textId="5EC4F4D6" w:rsidR="00C93EAA" w:rsidRDefault="00C93EAA" w:rsidP="003A7D27">
      <w:pPr>
        <w:pStyle w:val="ZL3Section"/>
      </w:pPr>
      <w:bookmarkStart w:id="36" w:name="_Toc238626478"/>
      <w:r>
        <w:t>Tank Hardware</w:t>
      </w:r>
      <w:bookmarkEnd w:id="36"/>
    </w:p>
    <w:p w14:paraId="148C3934" w14:textId="21762D6F" w:rsidR="00C70878" w:rsidRDefault="00C93EAA" w:rsidP="003A7D27">
      <w:pPr>
        <w:pStyle w:val="ZPara"/>
        <w:ind w:left="864"/>
      </w:pPr>
      <w:r>
        <w:t xml:space="preserve">The </w:t>
      </w:r>
      <w:r w:rsidR="00FE3581">
        <w:t>dual-chambered t</w:t>
      </w:r>
      <w:r>
        <w:t xml:space="preserve">ank includes the </w:t>
      </w:r>
      <w:r w:rsidR="00C70878">
        <w:t>with the following components:</w:t>
      </w:r>
    </w:p>
    <w:p w14:paraId="79E501E1" w14:textId="5D733C68" w:rsidR="00C70878" w:rsidRDefault="00C70878">
      <w:pPr>
        <w:pStyle w:val="ZPara"/>
        <w:numPr>
          <w:ilvl w:val="0"/>
          <w:numId w:val="6"/>
        </w:numPr>
      </w:pPr>
      <w:r>
        <w:t xml:space="preserve">Reservoir </w:t>
      </w:r>
      <w:r w:rsidR="00FF48C8">
        <w:t xml:space="preserve">is the chamber </w:t>
      </w:r>
      <w:r>
        <w:t xml:space="preserve">containing the bulk of the </w:t>
      </w:r>
      <w:r w:rsidR="007E3CA5">
        <w:t xml:space="preserve">turbine engine </w:t>
      </w:r>
      <w:r>
        <w:t xml:space="preserve">oil </w:t>
      </w:r>
      <w:r w:rsidR="007E3CA5">
        <w:t>conforming to MIL-PRF-23699 or MIL-PRF-7808.</w:t>
      </w:r>
    </w:p>
    <w:p w14:paraId="11E7F0DF" w14:textId="03BD4C02" w:rsidR="00C70878" w:rsidRDefault="00FF48C8">
      <w:pPr>
        <w:pStyle w:val="ZPara"/>
        <w:numPr>
          <w:ilvl w:val="0"/>
          <w:numId w:val="6"/>
        </w:numPr>
      </w:pPr>
      <w:r>
        <w:t xml:space="preserve">Measurement Well is the chamber </w:t>
      </w:r>
      <w:r w:rsidR="00C70878">
        <w:t>into which the sensors are immersed for measurement.</w:t>
      </w:r>
    </w:p>
    <w:p w14:paraId="6A7F9F46" w14:textId="37D1F61E" w:rsidR="00C70878" w:rsidRDefault="00C70878">
      <w:pPr>
        <w:pStyle w:val="ZPara"/>
        <w:numPr>
          <w:ilvl w:val="0"/>
          <w:numId w:val="6"/>
        </w:numPr>
      </w:pPr>
      <w:r>
        <w:t>Sen</w:t>
      </w:r>
      <w:r w:rsidR="007E3CA5">
        <w:t>s</w:t>
      </w:r>
      <w:r>
        <w:t xml:space="preserve">or Rack </w:t>
      </w:r>
      <w:r w:rsidR="007E3CA5">
        <w:t xml:space="preserve">Mounting </w:t>
      </w:r>
      <w:r>
        <w:t>Plate holds the sensors in place during measurements</w:t>
      </w:r>
      <w:r w:rsidR="00FF48C8">
        <w:t xml:space="preserve"> and provides the sensor</w:t>
      </w:r>
      <w:r w:rsidR="00FE3581">
        <w:t xml:space="preserve"> reference</w:t>
      </w:r>
      <w:r w:rsidR="00FF48C8">
        <w:t xml:space="preserve"> level datum</w:t>
      </w:r>
      <w:r>
        <w:t>.</w:t>
      </w:r>
    </w:p>
    <w:p w14:paraId="2523238A" w14:textId="2F009010" w:rsidR="00C70878" w:rsidRDefault="00C70878">
      <w:pPr>
        <w:pStyle w:val="ZPara"/>
        <w:numPr>
          <w:ilvl w:val="0"/>
          <w:numId w:val="6"/>
        </w:numPr>
      </w:pPr>
      <w:r>
        <w:t xml:space="preserve">Leveling Feet for leveling the Sensor Rack Plate to the oil level. </w:t>
      </w:r>
    </w:p>
    <w:p w14:paraId="76CC8998" w14:textId="6B036AEB" w:rsidR="00C70878" w:rsidRDefault="00FF48C8">
      <w:pPr>
        <w:pStyle w:val="ZPara"/>
        <w:numPr>
          <w:ilvl w:val="0"/>
          <w:numId w:val="6"/>
        </w:numPr>
      </w:pPr>
      <w:r>
        <w:t xml:space="preserve">Transfer Pump </w:t>
      </w:r>
      <w:r w:rsidR="008713C0" w:rsidRPr="008713C0">
        <w:t>GP-201-12/24L</w:t>
      </w:r>
      <w:r w:rsidR="008713C0">
        <w:t xml:space="preserve"> </w:t>
      </w:r>
      <w:r>
        <w:t xml:space="preserve">for transferring oil between the Reservoir and the Measurement Well. </w:t>
      </w:r>
    </w:p>
    <w:p w14:paraId="5998CB81" w14:textId="649EA024" w:rsidR="00C70878" w:rsidRDefault="00FF48C8">
      <w:pPr>
        <w:pStyle w:val="ZPara"/>
        <w:numPr>
          <w:ilvl w:val="0"/>
          <w:numId w:val="6"/>
        </w:numPr>
      </w:pPr>
      <w:r>
        <w:t>Miscellaneous brackets for mounting instrumentation.</w:t>
      </w:r>
    </w:p>
    <w:p w14:paraId="07F3DCBC" w14:textId="77777777" w:rsidR="008713C0" w:rsidRDefault="008713C0" w:rsidP="008713C0">
      <w:pPr>
        <w:pStyle w:val="ZPara"/>
        <w:ind w:left="1440"/>
      </w:pPr>
    </w:p>
    <w:p w14:paraId="0615E4BE" w14:textId="399C924B" w:rsidR="008713C0" w:rsidRDefault="008713C0" w:rsidP="008713C0">
      <w:pPr>
        <w:pStyle w:val="STYLE7"/>
        <w:ind w:hanging="1008"/>
        <w:rPr>
          <w:rFonts w:eastAsiaTheme="minorEastAsia"/>
        </w:rPr>
      </w:pPr>
      <w:r>
        <w:rPr>
          <w:rFonts w:eastAsiaTheme="minorEastAsia"/>
        </w:rPr>
        <w:t>The Tank / Pump open loop system response</w:t>
      </w:r>
    </w:p>
    <w:p w14:paraId="42201C92" w14:textId="451D0A03" w:rsidR="008713C0" w:rsidRPr="008713C0" w:rsidRDefault="008713C0" w:rsidP="008713C0">
      <w:pPr>
        <w:pStyle w:val="ZPara"/>
      </w:pPr>
      <w:r w:rsidRPr="008713C0">
        <w:rPr>
          <w:rFonts w:eastAsiaTheme="minorEastAsia"/>
        </w:rPr>
        <w:t xml:space="preserve">Using the Pololu MC18V7 PWM motor controller with Vs set to 24Vdc,  The </w:t>
      </w:r>
      <w:r w:rsidRPr="008713C0">
        <w:rPr>
          <w:rFonts w:eastAsiaTheme="minorEastAsia"/>
        </w:rPr>
        <w:sym w:font="Symbol" w:char="F044"/>
      </w:r>
      <w:r w:rsidRPr="008713C0">
        <w:rPr>
          <w:rFonts w:eastAsiaTheme="minorEastAsia"/>
        </w:rPr>
        <w:t xml:space="preserve"> Level was measure</w:t>
      </w:r>
      <w:r>
        <w:rPr>
          <w:rFonts w:eastAsiaTheme="minorEastAsia"/>
        </w:rPr>
        <w:t>d</w:t>
      </w:r>
      <w:r w:rsidRPr="008713C0">
        <w:rPr>
          <w:rFonts w:eastAsiaTheme="minorEastAsia"/>
        </w:rPr>
        <w:t xml:space="preserve"> for 30 seconds at various percent of max speed (100% duty cycle) for both FILL and DRAIN at near EMPTY and near FULL.</w:t>
      </w:r>
    </w:p>
    <w:p w14:paraId="64F4D80A" w14:textId="68B501D0" w:rsidR="008713C0" w:rsidRPr="008713C0" w:rsidRDefault="008713C0" w:rsidP="008713C0">
      <w:pPr>
        <w:pStyle w:val="ZPara"/>
      </w:pPr>
      <w:r w:rsidRPr="008713C0">
        <w:rPr>
          <w:rFonts w:eastAsiaTheme="minorEastAsia"/>
        </w:rPr>
        <w:lastRenderedPageBreak/>
        <w:t>The response has a minor shift at each case but is basically linear down to about 5% resulting in fill rate of about 0.1”/min where the control becomes unstable by 4% as shown in the ‘Zoomed In Pl</w:t>
      </w:r>
      <w:r w:rsidRPr="00E86478">
        <w:rPr>
          <w:rFonts w:eastAsiaTheme="minorEastAsia"/>
        </w:rPr>
        <w:t>ot</w:t>
      </w:r>
      <w:r w:rsidR="007E3CA5" w:rsidRPr="00E86478">
        <w:rPr>
          <w:rFonts w:eastAsiaTheme="minorEastAsia"/>
        </w:rPr>
        <w:t xml:space="preserve"> in Figure 3</w:t>
      </w:r>
      <w:r w:rsidRPr="00E86478">
        <w:rPr>
          <w:rFonts w:eastAsiaTheme="minorEastAsia"/>
        </w:rPr>
        <w:t>.</w:t>
      </w:r>
    </w:p>
    <w:p w14:paraId="514D9728" w14:textId="7EB1C875" w:rsidR="008713C0" w:rsidRDefault="008713C0" w:rsidP="00A64516">
      <w:pPr>
        <w:pStyle w:val="ZPara"/>
        <w:rPr>
          <w:rFonts w:eastAsiaTheme="minorEastAsia"/>
        </w:rPr>
      </w:pPr>
      <w:r w:rsidRPr="008713C0">
        <w:rPr>
          <w:rFonts w:eastAsiaTheme="minorEastAsia"/>
        </w:rPr>
        <w:t xml:space="preserve">Without doing an extensive fluid analysis, this response is assumed to be adequate for the MLOI application. </w:t>
      </w:r>
      <w:r w:rsidRPr="00E86478">
        <w:rPr>
          <w:rFonts w:eastAsiaTheme="minorEastAsia"/>
          <w:color w:val="EE0000"/>
        </w:rPr>
        <w:t>Data from mloi:\PM_Folder\_3 Develop\Design Calculations.xlsx sheet Tank.  3/4/2025 R. Ales</w:t>
      </w:r>
      <w:r w:rsidR="007E3CA5">
        <w:rPr>
          <w:rFonts w:eastAsiaTheme="minorEastAsia"/>
          <w:color w:val="EE0000"/>
        </w:rPr>
        <w:t xml:space="preserve"> ??</w:t>
      </w:r>
    </w:p>
    <w:p w14:paraId="5DA76086" w14:textId="77777777" w:rsidR="007E3CA5" w:rsidRDefault="007E3CA5" w:rsidP="00A64516">
      <w:pPr>
        <w:pStyle w:val="ZPara"/>
      </w:pPr>
    </w:p>
    <w:p w14:paraId="3D8BB798" w14:textId="77777777" w:rsidR="007E3CA5" w:rsidRDefault="008713C0" w:rsidP="007E3CA5">
      <w:pPr>
        <w:pStyle w:val="AllenFigures"/>
        <w:keepNext/>
      </w:pPr>
      <w:r w:rsidRPr="007E3CA5">
        <w:drawing>
          <wp:inline distT="0" distB="0" distL="0" distR="0" wp14:anchorId="10CC06CD" wp14:editId="41DA9499">
            <wp:extent cx="5086350" cy="1526818"/>
            <wp:effectExtent l="0" t="0" r="0" b="0"/>
            <wp:docPr id="81117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1863" cy="1534476"/>
                    </a:xfrm>
                    <a:prstGeom prst="rect">
                      <a:avLst/>
                    </a:prstGeom>
                    <a:noFill/>
                  </pic:spPr>
                </pic:pic>
              </a:graphicData>
            </a:graphic>
          </wp:inline>
        </w:drawing>
      </w:r>
    </w:p>
    <w:p w14:paraId="62415A50" w14:textId="06D5F1F6" w:rsidR="008713C0" w:rsidRDefault="007E3CA5" w:rsidP="007E3CA5">
      <w:pPr>
        <w:pStyle w:val="AllenFigures"/>
      </w:pPr>
      <w:r w:rsidRPr="00E86478">
        <w:rPr>
          <w:smallCaps w:val="0"/>
        </w:rPr>
        <w:t>Figure</w:t>
      </w:r>
      <w:r>
        <w:t xml:space="preserve"> </w:t>
      </w:r>
      <w:r>
        <w:fldChar w:fldCharType="begin"/>
      </w:r>
      <w:r>
        <w:instrText xml:space="preserve"> SEQ Figure \* ARABIC </w:instrText>
      </w:r>
      <w:r>
        <w:fldChar w:fldCharType="separate"/>
      </w:r>
      <w:r w:rsidR="00D04B17">
        <w:t>3</w:t>
      </w:r>
      <w:r>
        <w:fldChar w:fldCharType="end"/>
      </w:r>
      <w:r>
        <w:t xml:space="preserve">. </w:t>
      </w:r>
      <w:r w:rsidR="008713C0">
        <w:t>Tank / Pump level response.</w:t>
      </w:r>
    </w:p>
    <w:p w14:paraId="64351C66" w14:textId="77777777" w:rsidR="00805709" w:rsidRDefault="00805709" w:rsidP="008713C0">
      <w:pPr>
        <w:pStyle w:val="ZCaption"/>
      </w:pPr>
    </w:p>
    <w:p w14:paraId="0DF62997" w14:textId="48CC8E81" w:rsidR="00805709" w:rsidRPr="00805709" w:rsidRDefault="00805709" w:rsidP="00805709">
      <w:pPr>
        <w:pStyle w:val="STYLE7"/>
        <w:rPr>
          <w:rFonts w:eastAsiaTheme="minorEastAsia"/>
        </w:rPr>
      </w:pPr>
      <w:r>
        <w:rPr>
          <w:rFonts w:eastAsiaTheme="minorEastAsia"/>
        </w:rPr>
        <w:t>Step settling with 3-speed Servo Pump Control</w:t>
      </w:r>
    </w:p>
    <w:p w14:paraId="396DA174" w14:textId="076EF5EB" w:rsidR="00456EA4" w:rsidRDefault="00805709" w:rsidP="00805709">
      <w:pPr>
        <w:pStyle w:val="ZPara"/>
        <w:ind w:left="864"/>
        <w:jc w:val="left"/>
        <w:rPr>
          <w:rFonts w:eastAsiaTheme="minorEastAsia"/>
        </w:rPr>
      </w:pPr>
      <w:r>
        <w:rPr>
          <w:rFonts w:eastAsiaTheme="minorEastAsia"/>
        </w:rPr>
        <w:t xml:space="preserve">As currently designed, the Pump is controlled by a 3-speed servo controller implemented in LV.  The Pump is driven at FAST, SLOW and Creep speeds over the corresponding speed ranges based on the error (Set Point minus Process Variable, e = SP – PV)  Thes “pump parameter” are </w:t>
      </w:r>
      <w:r w:rsidR="007E3CA5">
        <w:rPr>
          <w:rFonts w:eastAsiaTheme="minorEastAsia"/>
        </w:rPr>
        <w:t>settable</w:t>
      </w:r>
      <w:r>
        <w:rPr>
          <w:rFonts w:eastAsiaTheme="minorEastAsia"/>
        </w:rPr>
        <w:t xml:space="preserve"> in the $</w:t>
      </w:r>
      <w:r w:rsidR="007E3CA5">
        <w:rPr>
          <w:rFonts w:eastAsiaTheme="minorEastAsia"/>
        </w:rPr>
        <w:t>Configuration</w:t>
      </w:r>
      <w:r>
        <w:rPr>
          <w:rFonts w:eastAsiaTheme="minorEastAsia"/>
        </w:rPr>
        <w:t xml:space="preserve"> File where speed is specified in terms of percent of maximum Pump flow rate of 100%.  </w:t>
      </w:r>
      <w:r w:rsidRPr="007E3CA5">
        <w:rPr>
          <w:rFonts w:eastAsiaTheme="minorEastAsia"/>
          <w:highlight w:val="yellow"/>
        </w:rPr>
        <w:t xml:space="preserve">Figure </w:t>
      </w:r>
      <w:r w:rsidR="007E3CA5" w:rsidRPr="007E3CA5">
        <w:rPr>
          <w:rFonts w:eastAsiaTheme="minorEastAsia"/>
          <w:highlight w:val="yellow"/>
        </w:rPr>
        <w:t>4</w:t>
      </w:r>
      <w:r>
        <w:rPr>
          <w:rFonts w:eastAsiaTheme="minorEastAsia"/>
        </w:rPr>
        <w:t xml:space="preserve"> shows the level step at 600</w:t>
      </w:r>
      <w:r>
        <w:rPr>
          <w:rFonts w:eastAsiaTheme="minorEastAsia"/>
        </w:rPr>
        <w:sym w:font="Symbol" w:char="F057"/>
      </w:r>
      <w:r>
        <w:rPr>
          <w:rFonts w:eastAsiaTheme="minorEastAsia"/>
        </w:rPr>
        <w:t xml:space="preserve"> filling towards 700</w:t>
      </w:r>
      <w:r>
        <w:rPr>
          <w:rFonts w:eastAsiaTheme="minorEastAsia"/>
        </w:rPr>
        <w:sym w:font="Symbol" w:char="F057"/>
      </w:r>
      <w:r>
        <w:rPr>
          <w:rFonts w:eastAsiaTheme="minorEastAsia"/>
        </w:rPr>
        <w:t xml:space="preserve">.  </w:t>
      </w:r>
      <w:r w:rsidRPr="007E3CA5">
        <w:rPr>
          <w:rFonts w:eastAsiaTheme="minorEastAsia"/>
          <w:highlight w:val="yellow"/>
        </w:rPr>
        <w:t>Figure 4</w:t>
      </w:r>
      <w:r>
        <w:rPr>
          <w:rFonts w:eastAsiaTheme="minorEastAsia"/>
        </w:rPr>
        <w:t xml:space="preserve">, shows the level zoomed-in to the 0.001” per tick, over the 3-second pause for measurement.  </w:t>
      </w:r>
    </w:p>
    <w:p w14:paraId="1859016D" w14:textId="77777777" w:rsidR="00456EA4" w:rsidRDefault="00456EA4" w:rsidP="00805709">
      <w:pPr>
        <w:pStyle w:val="ZPara"/>
        <w:ind w:left="864"/>
        <w:jc w:val="left"/>
        <w:rPr>
          <w:rFonts w:eastAsiaTheme="minorEastAsia"/>
        </w:rPr>
      </w:pPr>
    </w:p>
    <w:p w14:paraId="75B27B63" w14:textId="5607F802" w:rsidR="007E3CA5" w:rsidRPr="007E3CA5" w:rsidRDefault="007E3CA5" w:rsidP="007E3CA5">
      <w:pPr>
        <w:pStyle w:val="ZPara"/>
        <w:keepNext/>
        <w:ind w:left="864"/>
        <w:jc w:val="center"/>
        <w:rPr>
          <w:rFonts w:eastAsiaTheme="minorEastAsia"/>
          <w:i/>
          <w:iCs/>
          <w:color w:val="EE0000"/>
        </w:rPr>
      </w:pPr>
      <w:r w:rsidRPr="007E3CA5">
        <w:rPr>
          <w:rFonts w:eastAsiaTheme="minorEastAsia"/>
          <w:i/>
          <w:iCs/>
          <w:color w:val="EE0000"/>
        </w:rPr>
        <w:t>Add Figure 4</w:t>
      </w:r>
    </w:p>
    <w:p w14:paraId="594E1904" w14:textId="2BF11DD6" w:rsidR="00456EA4" w:rsidRPr="007E3CA5" w:rsidRDefault="007E3CA5" w:rsidP="007E3CA5">
      <w:pPr>
        <w:pStyle w:val="AllenFigures"/>
        <w:rPr>
          <w:rFonts w:eastAsiaTheme="minorEastAsia"/>
        </w:rPr>
      </w:pPr>
      <w:r w:rsidRPr="00E86478">
        <w:rPr>
          <w:smallCaps w:val="0"/>
        </w:rPr>
        <w:t>Figure</w:t>
      </w:r>
      <w:r>
        <w:t xml:space="preserve"> </w:t>
      </w:r>
      <w:r>
        <w:fldChar w:fldCharType="begin"/>
      </w:r>
      <w:r>
        <w:instrText xml:space="preserve"> SEQ Figure \* ARABIC </w:instrText>
      </w:r>
      <w:r>
        <w:fldChar w:fldCharType="separate"/>
      </w:r>
      <w:r w:rsidR="00D04B17">
        <w:t>4</w:t>
      </w:r>
      <w:r>
        <w:fldChar w:fldCharType="end"/>
      </w:r>
      <w:r>
        <w:t xml:space="preserve">. </w:t>
      </w:r>
    </w:p>
    <w:p w14:paraId="7827B4FB" w14:textId="180E2954" w:rsidR="00C70878" w:rsidRDefault="00FE3581" w:rsidP="003A7D27">
      <w:pPr>
        <w:pStyle w:val="ZL3Section"/>
      </w:pPr>
      <w:bookmarkStart w:id="37" w:name="_Toc238626479"/>
      <w:r>
        <w:t>Instrumentation</w:t>
      </w:r>
      <w:bookmarkEnd w:id="37"/>
    </w:p>
    <w:p w14:paraId="5FC15D5A" w14:textId="03EED498" w:rsidR="00FE3581" w:rsidRDefault="00FE3581" w:rsidP="00FE3581">
      <w:pPr>
        <w:pStyle w:val="ZPara"/>
      </w:pPr>
      <w:r>
        <w:t>The instrumentation provides Level measurement (</w:t>
      </w:r>
      <w:r w:rsidR="001A07C5">
        <w:t xml:space="preserve">Keyance Laser </w:t>
      </w:r>
      <w:r w:rsidR="00F273F1" w:rsidRPr="00F273F1">
        <w:t>LK-G500</w:t>
      </w:r>
      <w:r>
        <w:t xml:space="preserve">) and two resistance measurements </w:t>
      </w:r>
      <w:r w:rsidR="001A07C5">
        <w:t>for each sensor DUT (DataQ DI2108) and provides directional DC motor control (Pololu MC18V7) via Univeral Serial Bus (USB).</w:t>
      </w:r>
    </w:p>
    <w:p w14:paraId="069012CF" w14:textId="77777777" w:rsidR="001A07C5" w:rsidRDefault="001A07C5" w:rsidP="003A7D27">
      <w:pPr>
        <w:pStyle w:val="ZPara"/>
      </w:pPr>
    </w:p>
    <w:p w14:paraId="2B8E375C" w14:textId="77777777" w:rsidR="007E3CA5" w:rsidRDefault="007E3CA5">
      <w:pPr>
        <w:spacing w:after="0"/>
        <w:rPr>
          <w:u w:val="single"/>
        </w:rPr>
      </w:pPr>
      <w:r>
        <w:br w:type="page"/>
      </w:r>
    </w:p>
    <w:p w14:paraId="3A746F14" w14:textId="7EAF70FB" w:rsidR="00FE3581" w:rsidRDefault="001A07C5" w:rsidP="00FE3581">
      <w:pPr>
        <w:pStyle w:val="STYLE7"/>
      </w:pPr>
      <w:r>
        <w:lastRenderedPageBreak/>
        <w:t xml:space="preserve">Level Measurement - Keyance Laser </w:t>
      </w:r>
      <w:r w:rsidR="00F273F1" w:rsidRPr="00F273F1">
        <w:t>LK-G500</w:t>
      </w:r>
    </w:p>
    <w:p w14:paraId="209DA7B9" w14:textId="7B7867DC" w:rsidR="001A07C5" w:rsidRDefault="007E3CA5">
      <w:pPr>
        <w:pStyle w:val="ZPara"/>
      </w:pPr>
      <w:r>
        <w:t>The Keyance Laser LK-G500 is a</w:t>
      </w:r>
      <w:r w:rsidR="004F5524">
        <w:t xml:space="preserve"> spot beam, displacement measurement laser, tune for +500mm (19.6”).  </w:t>
      </w:r>
    </w:p>
    <w:p w14:paraId="1D9DE142" w14:textId="6D50938C" w:rsidR="003A7D27" w:rsidRPr="00125A70" w:rsidRDefault="00AA06D1" w:rsidP="003A7D27">
      <w:pPr>
        <w:pStyle w:val="ZPara"/>
        <w:jc w:val="left"/>
        <w:rPr>
          <w:sz w:val="22"/>
          <w:szCs w:val="22"/>
          <w:u w:val="single"/>
        </w:rPr>
      </w:pPr>
      <w:r>
        <w:rPr>
          <w:sz w:val="22"/>
          <w:szCs w:val="22"/>
          <w:u w:val="single"/>
        </w:rPr>
        <w:t xml:space="preserve">Key </w:t>
      </w:r>
      <w:r w:rsidR="003A7D27">
        <w:rPr>
          <w:sz w:val="22"/>
          <w:szCs w:val="22"/>
          <w:u w:val="single"/>
        </w:rPr>
        <w:t>Specifications</w:t>
      </w:r>
    </w:p>
    <w:p w14:paraId="4F4E5EB6" w14:textId="37C9E3E1" w:rsidR="004F5524" w:rsidRPr="003A7D27" w:rsidRDefault="004F5524" w:rsidP="003A7D27">
      <w:pPr>
        <w:pStyle w:val="ZPara"/>
        <w:spacing w:before="60"/>
        <w:ind w:left="1440"/>
        <w:rPr>
          <w:sz w:val="20"/>
          <w:szCs w:val="20"/>
        </w:rPr>
      </w:pPr>
      <w:r w:rsidRPr="003A7D27">
        <w:rPr>
          <w:sz w:val="20"/>
          <w:szCs w:val="20"/>
        </w:rPr>
        <w:t>Linearity ±0.05% of F.S. (-250 to +250 mm) (9.8” to 29.5”) or 0.015”</w:t>
      </w:r>
    </w:p>
    <w:p w14:paraId="7A8E5C87" w14:textId="6B40B68D" w:rsidR="004F5524" w:rsidRPr="003A7D27" w:rsidRDefault="004F5524" w:rsidP="003A7D27">
      <w:pPr>
        <w:pStyle w:val="ZPara"/>
        <w:spacing w:before="60"/>
        <w:ind w:left="1440"/>
        <w:rPr>
          <w:sz w:val="20"/>
          <w:szCs w:val="20"/>
        </w:rPr>
      </w:pPr>
      <w:r w:rsidRPr="003A7D27">
        <w:rPr>
          <w:sz w:val="20"/>
          <w:szCs w:val="20"/>
        </w:rPr>
        <w:t>Repeatability 3</w:t>
      </w:r>
      <w:r w:rsidRPr="003A7D27">
        <w:rPr>
          <w:sz w:val="20"/>
          <w:szCs w:val="20"/>
        </w:rPr>
        <w:sym w:font="Symbol" w:char="F06D"/>
      </w:r>
      <w:r w:rsidRPr="003A7D27">
        <w:rPr>
          <w:sz w:val="20"/>
          <w:szCs w:val="20"/>
        </w:rPr>
        <w:t xml:space="preserve">m </w:t>
      </w:r>
      <w:r w:rsidR="003A7D27" w:rsidRPr="003A7D27">
        <w:rPr>
          <w:sz w:val="20"/>
          <w:szCs w:val="20"/>
        </w:rPr>
        <w:t>or 0.0001”</w:t>
      </w:r>
    </w:p>
    <w:p w14:paraId="7BA2B88E" w14:textId="09EE86BD" w:rsidR="003331BA" w:rsidRDefault="003A7D27" w:rsidP="007E3CA5">
      <w:pPr>
        <w:pStyle w:val="ZPara"/>
        <w:spacing w:before="60"/>
        <w:ind w:left="1440"/>
        <w:rPr>
          <w:sz w:val="20"/>
          <w:szCs w:val="20"/>
        </w:rPr>
      </w:pPr>
      <w:r w:rsidRPr="003A7D27">
        <w:rPr>
          <w:sz w:val="20"/>
          <w:szCs w:val="20"/>
        </w:rPr>
        <w:t>Temperature characteristics 0.01% of F.S./°C (F.S. = ±250 mm)  or 0.003”</w:t>
      </w:r>
    </w:p>
    <w:p w14:paraId="6DA564CF" w14:textId="77777777" w:rsidR="007E3CA5" w:rsidRDefault="007E3CA5" w:rsidP="007E3CA5">
      <w:pPr>
        <w:pStyle w:val="ZPara"/>
        <w:spacing w:before="60"/>
        <w:ind w:left="1440"/>
        <w:rPr>
          <w:u w:val="single"/>
        </w:rPr>
      </w:pPr>
    </w:p>
    <w:p w14:paraId="3CED6592" w14:textId="02E739D8" w:rsidR="001A07C5" w:rsidRDefault="001A07C5" w:rsidP="00FE3581">
      <w:pPr>
        <w:pStyle w:val="STYLE7"/>
      </w:pPr>
      <w:r>
        <w:t>Resistance Measurement -DataQ DI2108</w:t>
      </w:r>
    </w:p>
    <w:p w14:paraId="0355B883" w14:textId="50D6B2DC" w:rsidR="00883C5F" w:rsidRDefault="00125A70" w:rsidP="00125A70">
      <w:pPr>
        <w:pStyle w:val="ZPara"/>
      </w:pPr>
      <w:r w:rsidRPr="00125A70">
        <w:t>The DI-2108-P data acquisition instrument is a portable data recording module that communicates through your computer's USB port. Power is derived from the interface port so no external power is required. Features include:</w:t>
      </w:r>
    </w:p>
    <w:p w14:paraId="5F4C93F1" w14:textId="77777777" w:rsidR="00883C5F" w:rsidRPr="00125A70" w:rsidRDefault="00883C5F" w:rsidP="00883C5F">
      <w:pPr>
        <w:pStyle w:val="ZPara"/>
        <w:jc w:val="left"/>
        <w:rPr>
          <w:sz w:val="22"/>
          <w:szCs w:val="22"/>
          <w:u w:val="single"/>
        </w:rPr>
      </w:pPr>
      <w:r w:rsidRPr="00125A70">
        <w:rPr>
          <w:sz w:val="22"/>
          <w:szCs w:val="22"/>
          <w:u w:val="single"/>
        </w:rPr>
        <w:t xml:space="preserve">Analog Inputs </w:t>
      </w:r>
    </w:p>
    <w:p w14:paraId="4910ACAF" w14:textId="1C9DB6A3" w:rsidR="00883C5F" w:rsidRPr="00883C5F" w:rsidRDefault="00883C5F" w:rsidP="00125A70">
      <w:pPr>
        <w:pStyle w:val="ZPara"/>
        <w:spacing w:before="60"/>
        <w:ind w:left="1440"/>
        <w:jc w:val="left"/>
        <w:rPr>
          <w:sz w:val="20"/>
          <w:szCs w:val="20"/>
        </w:rPr>
      </w:pPr>
      <w:r w:rsidRPr="00883C5F">
        <w:rPr>
          <w:sz w:val="20"/>
          <w:szCs w:val="20"/>
        </w:rPr>
        <w:t xml:space="preserve">Number of Channels: </w:t>
      </w:r>
      <w:r w:rsidRPr="00883C5F">
        <w:rPr>
          <w:sz w:val="20"/>
          <w:szCs w:val="20"/>
        </w:rPr>
        <w:tab/>
      </w:r>
      <w:r w:rsidRPr="00883C5F">
        <w:rPr>
          <w:sz w:val="20"/>
          <w:szCs w:val="20"/>
        </w:rPr>
        <w:tab/>
      </w:r>
      <w:r>
        <w:rPr>
          <w:sz w:val="20"/>
          <w:szCs w:val="20"/>
        </w:rPr>
        <w:tab/>
      </w:r>
      <w:r w:rsidRPr="00883C5F">
        <w:rPr>
          <w:sz w:val="20"/>
          <w:szCs w:val="20"/>
        </w:rPr>
        <w:t xml:space="preserve">8 </w:t>
      </w:r>
    </w:p>
    <w:p w14:paraId="470E1D5A" w14:textId="69745192" w:rsidR="00883C5F" w:rsidRPr="00883C5F" w:rsidRDefault="00883C5F" w:rsidP="00125A70">
      <w:pPr>
        <w:pStyle w:val="ZPara"/>
        <w:spacing w:before="60"/>
        <w:ind w:left="1440"/>
        <w:jc w:val="left"/>
        <w:rPr>
          <w:sz w:val="20"/>
          <w:szCs w:val="20"/>
        </w:rPr>
      </w:pPr>
      <w:r w:rsidRPr="00883C5F">
        <w:rPr>
          <w:sz w:val="20"/>
          <w:szCs w:val="20"/>
        </w:rPr>
        <w:t xml:space="preserve">Channel Configuration: </w:t>
      </w:r>
      <w:r w:rsidRPr="00883C5F">
        <w:rPr>
          <w:sz w:val="20"/>
          <w:szCs w:val="20"/>
        </w:rPr>
        <w:tab/>
      </w:r>
      <w:r w:rsidRPr="00883C5F">
        <w:rPr>
          <w:sz w:val="20"/>
          <w:szCs w:val="20"/>
        </w:rPr>
        <w:tab/>
      </w:r>
      <w:r>
        <w:rPr>
          <w:sz w:val="20"/>
          <w:szCs w:val="20"/>
        </w:rPr>
        <w:tab/>
      </w:r>
      <w:r w:rsidRPr="00883C5F">
        <w:rPr>
          <w:sz w:val="20"/>
          <w:szCs w:val="20"/>
        </w:rPr>
        <w:t xml:space="preserve">Differential </w:t>
      </w:r>
    </w:p>
    <w:p w14:paraId="58C9FA48" w14:textId="18F054E2" w:rsidR="00883C5F" w:rsidRPr="00883C5F" w:rsidRDefault="00883C5F" w:rsidP="00125A70">
      <w:pPr>
        <w:pStyle w:val="ZPara"/>
        <w:spacing w:before="60"/>
        <w:ind w:left="1440"/>
        <w:jc w:val="left"/>
        <w:rPr>
          <w:sz w:val="20"/>
          <w:szCs w:val="20"/>
        </w:rPr>
      </w:pPr>
      <w:r w:rsidRPr="00883C5F">
        <w:rPr>
          <w:sz w:val="20"/>
          <w:szCs w:val="20"/>
        </w:rPr>
        <w:t>Measurement range per channel:</w:t>
      </w:r>
      <w:r w:rsidRPr="00883C5F">
        <w:rPr>
          <w:sz w:val="20"/>
          <w:szCs w:val="20"/>
        </w:rPr>
        <w:tab/>
        <w:t>Programmable ±2.5, ±5, ±10, 0-5, 0-10 Volts</w:t>
      </w:r>
    </w:p>
    <w:p w14:paraId="62C0E50B" w14:textId="77777777" w:rsidR="00883C5F" w:rsidRPr="00883C5F" w:rsidRDefault="00883C5F" w:rsidP="00125A70">
      <w:pPr>
        <w:pStyle w:val="ZPara"/>
        <w:spacing w:before="60"/>
        <w:ind w:left="1440"/>
        <w:jc w:val="left"/>
        <w:rPr>
          <w:sz w:val="20"/>
          <w:szCs w:val="20"/>
        </w:rPr>
      </w:pPr>
      <w:r w:rsidRPr="00883C5F">
        <w:rPr>
          <w:sz w:val="20"/>
          <w:szCs w:val="20"/>
        </w:rPr>
        <w:t xml:space="preserve">Input impedance: </w:t>
      </w:r>
      <w:r w:rsidRPr="00883C5F">
        <w:rPr>
          <w:sz w:val="20"/>
          <w:szCs w:val="20"/>
        </w:rPr>
        <w:tab/>
      </w:r>
      <w:r w:rsidRPr="00883C5F">
        <w:rPr>
          <w:sz w:val="20"/>
          <w:szCs w:val="20"/>
        </w:rPr>
        <w:tab/>
      </w:r>
      <w:r w:rsidRPr="00883C5F">
        <w:rPr>
          <w:sz w:val="20"/>
          <w:szCs w:val="20"/>
        </w:rPr>
        <w:tab/>
        <w:t>800 k</w:t>
      </w:r>
      <w:r w:rsidRPr="00883C5F">
        <w:rPr>
          <w:sz w:val="20"/>
          <w:szCs w:val="20"/>
        </w:rPr>
        <w:sym w:font="Symbol" w:char="F057"/>
      </w:r>
      <w:r w:rsidRPr="00883C5F">
        <w:rPr>
          <w:sz w:val="20"/>
          <w:szCs w:val="20"/>
        </w:rPr>
        <w:t xml:space="preserve"> differential </w:t>
      </w:r>
    </w:p>
    <w:p w14:paraId="2C99A77F" w14:textId="545C854C" w:rsidR="00883C5F" w:rsidRPr="00883C5F" w:rsidRDefault="00883C5F" w:rsidP="00125A70">
      <w:pPr>
        <w:pStyle w:val="ZPara"/>
        <w:spacing w:before="60"/>
        <w:ind w:left="5040" w:hanging="3600"/>
        <w:jc w:val="left"/>
        <w:rPr>
          <w:sz w:val="20"/>
          <w:szCs w:val="20"/>
        </w:rPr>
      </w:pPr>
      <w:r w:rsidRPr="00883C5F">
        <w:rPr>
          <w:sz w:val="20"/>
          <w:szCs w:val="20"/>
        </w:rPr>
        <w:t>DC accuracy:</w:t>
      </w:r>
      <w:r w:rsidRPr="00883C5F">
        <w:rPr>
          <w:sz w:val="20"/>
          <w:szCs w:val="20"/>
        </w:rPr>
        <w:tab/>
        <w:t>±0.05% of range 25°C</w:t>
      </w:r>
    </w:p>
    <w:p w14:paraId="5F300811" w14:textId="0A89014D" w:rsidR="00883C5F" w:rsidRPr="00125A70" w:rsidRDefault="00883C5F" w:rsidP="00125A70">
      <w:pPr>
        <w:pStyle w:val="ZPara"/>
        <w:spacing w:before="60"/>
        <w:ind w:left="1440"/>
        <w:jc w:val="left"/>
        <w:rPr>
          <w:sz w:val="20"/>
          <w:szCs w:val="20"/>
        </w:rPr>
      </w:pPr>
      <w:r w:rsidRPr="00883C5F">
        <w:rPr>
          <w:sz w:val="20"/>
          <w:szCs w:val="20"/>
        </w:rPr>
        <w:t>Absolute maximum input:</w:t>
      </w:r>
      <w:r w:rsidRPr="00883C5F">
        <w:rPr>
          <w:sz w:val="20"/>
          <w:szCs w:val="20"/>
        </w:rPr>
        <w:tab/>
      </w:r>
      <w:r w:rsidRPr="00883C5F">
        <w:rPr>
          <w:sz w:val="20"/>
          <w:szCs w:val="20"/>
        </w:rPr>
        <w:tab/>
        <w:t xml:space="preserve">±150 V dc or peak ac </w:t>
      </w:r>
    </w:p>
    <w:p w14:paraId="418977DE" w14:textId="63195DCA" w:rsidR="00883C5F" w:rsidRPr="00883C5F" w:rsidRDefault="00883C5F" w:rsidP="00883C5F">
      <w:pPr>
        <w:pStyle w:val="ListParagraph"/>
        <w:spacing w:before="60" w:after="0"/>
        <w:rPr>
          <w:u w:val="single"/>
        </w:rPr>
      </w:pPr>
      <w:r w:rsidRPr="00883C5F">
        <w:rPr>
          <w:u w:val="single"/>
        </w:rPr>
        <w:t xml:space="preserve">ADC Characteristics </w:t>
      </w:r>
    </w:p>
    <w:p w14:paraId="31B89A6C" w14:textId="3A02762E" w:rsidR="00125A70" w:rsidRDefault="00883C5F" w:rsidP="00125A70">
      <w:pPr>
        <w:pStyle w:val="ListParagraph"/>
        <w:spacing w:before="60" w:after="0"/>
        <w:ind w:left="1440"/>
        <w:rPr>
          <w:sz w:val="20"/>
        </w:rPr>
      </w:pPr>
      <w:r w:rsidRPr="00883C5F">
        <w:rPr>
          <w:sz w:val="20"/>
        </w:rPr>
        <w:t xml:space="preserve">Resolution: </w:t>
      </w:r>
      <w:r w:rsidR="00125A70">
        <w:rPr>
          <w:sz w:val="20"/>
        </w:rPr>
        <w:tab/>
      </w:r>
      <w:r w:rsidR="00125A70">
        <w:rPr>
          <w:sz w:val="20"/>
        </w:rPr>
        <w:tab/>
      </w:r>
      <w:r w:rsidR="00125A70">
        <w:rPr>
          <w:sz w:val="20"/>
        </w:rPr>
        <w:tab/>
      </w:r>
      <w:r w:rsidR="00125A70">
        <w:rPr>
          <w:sz w:val="20"/>
        </w:rPr>
        <w:tab/>
      </w:r>
      <w:r w:rsidRPr="00883C5F">
        <w:rPr>
          <w:sz w:val="20"/>
        </w:rPr>
        <w:t xml:space="preserve">16-bit </w:t>
      </w:r>
    </w:p>
    <w:p w14:paraId="3F262B14" w14:textId="77777777" w:rsidR="00125A70" w:rsidRDefault="00883C5F" w:rsidP="00125A70">
      <w:pPr>
        <w:pStyle w:val="ListParagraph"/>
        <w:spacing w:before="60" w:after="0"/>
        <w:ind w:left="1440"/>
        <w:rPr>
          <w:sz w:val="20"/>
        </w:rPr>
      </w:pPr>
      <w:r w:rsidRPr="00883C5F">
        <w:rPr>
          <w:sz w:val="20"/>
        </w:rPr>
        <w:t xml:space="preserve">Resolution applied to measurements: </w:t>
      </w:r>
      <w:r w:rsidR="00125A70">
        <w:rPr>
          <w:sz w:val="20"/>
        </w:rPr>
        <w:tab/>
      </w:r>
      <w:r w:rsidRPr="00883C5F">
        <w:rPr>
          <w:sz w:val="20"/>
        </w:rPr>
        <w:t xml:space="preserve">&gt;15.6-bit </w:t>
      </w:r>
    </w:p>
    <w:p w14:paraId="0A416390" w14:textId="35CBF364" w:rsidR="00125A70" w:rsidRPr="00125A70" w:rsidRDefault="00883C5F" w:rsidP="00125A70">
      <w:pPr>
        <w:pStyle w:val="ListParagraph"/>
        <w:spacing w:before="60" w:after="0"/>
        <w:ind w:left="1440"/>
        <w:rPr>
          <w:sz w:val="20"/>
        </w:rPr>
      </w:pPr>
      <w:r w:rsidRPr="00883C5F">
        <w:rPr>
          <w:sz w:val="20"/>
        </w:rPr>
        <w:t xml:space="preserve">Max. </w:t>
      </w:r>
      <w:r w:rsidRPr="00125A70">
        <w:rPr>
          <w:sz w:val="20"/>
        </w:rPr>
        <w:t xml:space="preserve">sample throughput rate: </w:t>
      </w:r>
      <w:r w:rsidR="00125A70" w:rsidRPr="00125A70">
        <w:rPr>
          <w:sz w:val="20"/>
        </w:rPr>
        <w:tab/>
      </w:r>
      <w:r w:rsidR="00125A70" w:rsidRPr="00125A70">
        <w:rPr>
          <w:sz w:val="20"/>
        </w:rPr>
        <w:tab/>
      </w:r>
      <w:r w:rsidRPr="00125A70">
        <w:rPr>
          <w:sz w:val="20"/>
        </w:rPr>
        <w:t xml:space="preserve">160 kHz throughput </w:t>
      </w:r>
    </w:p>
    <w:p w14:paraId="0649288D" w14:textId="77777777" w:rsidR="00125A70" w:rsidRDefault="00883C5F" w:rsidP="00125A70">
      <w:pPr>
        <w:pStyle w:val="ListParagraph"/>
        <w:spacing w:before="60" w:after="0"/>
        <w:ind w:left="1440"/>
        <w:rPr>
          <w:sz w:val="20"/>
        </w:rPr>
      </w:pPr>
      <w:r w:rsidRPr="00883C5F">
        <w:rPr>
          <w:sz w:val="20"/>
        </w:rPr>
        <w:t xml:space="preserve">Min. sample throughput rate: </w:t>
      </w:r>
      <w:r w:rsidR="00125A70">
        <w:rPr>
          <w:sz w:val="20"/>
        </w:rPr>
        <w:tab/>
      </w:r>
      <w:r w:rsidR="00125A70">
        <w:rPr>
          <w:sz w:val="20"/>
        </w:rPr>
        <w:tab/>
      </w:r>
      <w:r w:rsidRPr="00883C5F">
        <w:rPr>
          <w:sz w:val="20"/>
        </w:rPr>
        <w:t xml:space="preserve">Hardware: 1.831 kHz </w:t>
      </w:r>
    </w:p>
    <w:p w14:paraId="1141D654" w14:textId="25C80A8A" w:rsidR="00125A70" w:rsidRDefault="00883C5F" w:rsidP="00125A70">
      <w:pPr>
        <w:pStyle w:val="ListParagraph"/>
        <w:spacing w:before="60" w:after="0"/>
        <w:ind w:left="4320" w:firstLine="720"/>
        <w:rPr>
          <w:sz w:val="20"/>
        </w:rPr>
      </w:pPr>
      <w:r w:rsidRPr="00883C5F">
        <w:rPr>
          <w:sz w:val="20"/>
        </w:rPr>
        <w:t xml:space="preserve">with WinDaq software: 0.305 Hz </w:t>
      </w:r>
    </w:p>
    <w:p w14:paraId="3EF0B400" w14:textId="4503AC5B" w:rsidR="001A07C5" w:rsidRPr="00125A70" w:rsidRDefault="00883C5F" w:rsidP="00125A70">
      <w:pPr>
        <w:pStyle w:val="ListParagraph"/>
        <w:spacing w:before="60" w:after="0"/>
        <w:ind w:left="1440"/>
        <w:rPr>
          <w:sz w:val="20"/>
        </w:rPr>
      </w:pPr>
      <w:r w:rsidRPr="00883C5F">
        <w:rPr>
          <w:sz w:val="20"/>
        </w:rPr>
        <w:t xml:space="preserve">Sample rate timing accuracy: </w:t>
      </w:r>
      <w:r w:rsidR="00125A70">
        <w:rPr>
          <w:sz w:val="20"/>
        </w:rPr>
        <w:tab/>
      </w:r>
      <w:r w:rsidR="00125A70">
        <w:rPr>
          <w:sz w:val="20"/>
        </w:rPr>
        <w:tab/>
      </w:r>
      <w:r w:rsidRPr="00883C5F">
        <w:rPr>
          <w:sz w:val="20"/>
        </w:rPr>
        <w:t>100 ppm (typical over 24 hours)</w:t>
      </w:r>
    </w:p>
    <w:p w14:paraId="228B9947" w14:textId="77777777" w:rsidR="00125A70" w:rsidRPr="00125A70" w:rsidRDefault="00125A70" w:rsidP="00125A70">
      <w:pPr>
        <w:pStyle w:val="ZPara"/>
        <w:spacing w:before="60"/>
        <w:jc w:val="left"/>
        <w:rPr>
          <w:sz w:val="22"/>
          <w:szCs w:val="22"/>
          <w:u w:val="single"/>
        </w:rPr>
      </w:pPr>
      <w:r w:rsidRPr="00125A70">
        <w:rPr>
          <w:sz w:val="22"/>
          <w:szCs w:val="22"/>
          <w:u w:val="single"/>
        </w:rPr>
        <w:t>Digital Ports</w:t>
      </w:r>
    </w:p>
    <w:p w14:paraId="58D77455" w14:textId="5C96B8C5" w:rsidR="00125A70" w:rsidRDefault="00125A70" w:rsidP="00125A70">
      <w:pPr>
        <w:pStyle w:val="ZPara"/>
        <w:spacing w:before="60"/>
        <w:ind w:left="1440"/>
        <w:jc w:val="left"/>
        <w:rPr>
          <w:sz w:val="20"/>
          <w:szCs w:val="20"/>
        </w:rPr>
      </w:pPr>
      <w:r w:rsidRPr="00125A70">
        <w:rPr>
          <w:sz w:val="20"/>
          <w:szCs w:val="20"/>
        </w:rPr>
        <w:t xml:space="preserve">Number of Ports: </w:t>
      </w:r>
      <w:r>
        <w:rPr>
          <w:sz w:val="20"/>
          <w:szCs w:val="20"/>
        </w:rPr>
        <w:tab/>
      </w:r>
      <w:r>
        <w:rPr>
          <w:sz w:val="20"/>
          <w:szCs w:val="20"/>
        </w:rPr>
        <w:tab/>
      </w:r>
      <w:r>
        <w:rPr>
          <w:sz w:val="20"/>
          <w:szCs w:val="20"/>
        </w:rPr>
        <w:tab/>
      </w:r>
      <w:r w:rsidRPr="00125A70">
        <w:rPr>
          <w:sz w:val="20"/>
          <w:szCs w:val="20"/>
        </w:rPr>
        <w:t xml:space="preserve">7 </w:t>
      </w:r>
    </w:p>
    <w:p w14:paraId="2A54B680" w14:textId="77777777" w:rsidR="00125A70" w:rsidRDefault="00125A70" w:rsidP="00125A70">
      <w:pPr>
        <w:pStyle w:val="ZPara"/>
        <w:spacing w:before="60"/>
        <w:ind w:left="1440"/>
        <w:jc w:val="left"/>
        <w:rPr>
          <w:sz w:val="20"/>
          <w:szCs w:val="20"/>
        </w:rPr>
      </w:pPr>
      <w:r w:rsidRPr="00125A70">
        <w:rPr>
          <w:sz w:val="20"/>
          <w:szCs w:val="20"/>
        </w:rPr>
        <w:t xml:space="preserve">Type: </w:t>
      </w:r>
      <w:r>
        <w:rPr>
          <w:sz w:val="20"/>
          <w:szCs w:val="20"/>
        </w:rPr>
        <w:tab/>
      </w:r>
      <w:r>
        <w:rPr>
          <w:sz w:val="20"/>
          <w:szCs w:val="20"/>
        </w:rPr>
        <w:tab/>
      </w:r>
      <w:r>
        <w:rPr>
          <w:sz w:val="20"/>
          <w:szCs w:val="20"/>
        </w:rPr>
        <w:tab/>
      </w:r>
      <w:r>
        <w:rPr>
          <w:sz w:val="20"/>
          <w:szCs w:val="20"/>
        </w:rPr>
        <w:tab/>
      </w:r>
      <w:r>
        <w:rPr>
          <w:sz w:val="20"/>
          <w:szCs w:val="20"/>
        </w:rPr>
        <w:tab/>
      </w:r>
      <w:r w:rsidRPr="00125A70">
        <w:rPr>
          <w:sz w:val="20"/>
          <w:szCs w:val="20"/>
        </w:rPr>
        <w:t xml:space="preserve">MOSFET switch </w:t>
      </w:r>
    </w:p>
    <w:p w14:paraId="7C192F34" w14:textId="77777777" w:rsidR="00125A70" w:rsidRDefault="00125A70" w:rsidP="00125A70">
      <w:pPr>
        <w:pStyle w:val="ZPara"/>
        <w:spacing w:before="60"/>
        <w:ind w:left="1440"/>
        <w:jc w:val="left"/>
        <w:rPr>
          <w:sz w:val="20"/>
          <w:szCs w:val="20"/>
        </w:rPr>
      </w:pPr>
      <w:r w:rsidRPr="00125A70">
        <w:rPr>
          <w:sz w:val="20"/>
          <w:szCs w:val="20"/>
        </w:rPr>
        <w:t xml:space="preserve">Configuration: </w:t>
      </w:r>
      <w:r>
        <w:rPr>
          <w:sz w:val="20"/>
          <w:szCs w:val="20"/>
        </w:rPr>
        <w:tab/>
      </w:r>
      <w:r>
        <w:rPr>
          <w:sz w:val="20"/>
          <w:szCs w:val="20"/>
        </w:rPr>
        <w:tab/>
      </w:r>
      <w:r>
        <w:rPr>
          <w:sz w:val="20"/>
          <w:szCs w:val="20"/>
        </w:rPr>
        <w:tab/>
      </w:r>
      <w:r>
        <w:rPr>
          <w:sz w:val="20"/>
          <w:szCs w:val="20"/>
        </w:rPr>
        <w:tab/>
      </w:r>
      <w:r w:rsidRPr="00125A70">
        <w:rPr>
          <w:sz w:val="20"/>
          <w:szCs w:val="20"/>
        </w:rPr>
        <w:t xml:space="preserve">Programmable as digital input or switch </w:t>
      </w:r>
    </w:p>
    <w:p w14:paraId="4BD3AA2D" w14:textId="77777777" w:rsidR="00125A70" w:rsidRDefault="00125A70" w:rsidP="00125A70">
      <w:pPr>
        <w:pStyle w:val="ZPara"/>
        <w:spacing w:before="60"/>
        <w:ind w:left="1440"/>
        <w:jc w:val="left"/>
        <w:rPr>
          <w:sz w:val="20"/>
          <w:szCs w:val="20"/>
        </w:rPr>
      </w:pPr>
      <w:r w:rsidRPr="00125A70">
        <w:rPr>
          <w:sz w:val="20"/>
          <w:szCs w:val="20"/>
        </w:rPr>
        <w:t xml:space="preserve">Pull-up value: </w:t>
      </w:r>
      <w:r>
        <w:rPr>
          <w:sz w:val="20"/>
          <w:szCs w:val="20"/>
        </w:rPr>
        <w:tab/>
      </w:r>
      <w:r>
        <w:rPr>
          <w:sz w:val="20"/>
          <w:szCs w:val="20"/>
        </w:rPr>
        <w:tab/>
      </w:r>
      <w:r>
        <w:rPr>
          <w:sz w:val="20"/>
          <w:szCs w:val="20"/>
        </w:rPr>
        <w:tab/>
      </w:r>
      <w:r>
        <w:rPr>
          <w:sz w:val="20"/>
          <w:szCs w:val="20"/>
        </w:rPr>
        <w:tab/>
      </w:r>
      <w:r w:rsidRPr="00125A70">
        <w:rPr>
          <w:sz w:val="20"/>
          <w:szCs w:val="20"/>
        </w:rPr>
        <w:t>4.7 k</w:t>
      </w:r>
      <w:r w:rsidRPr="00125A70">
        <w:rPr>
          <w:sz w:val="20"/>
          <w:szCs w:val="20"/>
        </w:rPr>
        <w:sym w:font="Symbol" w:char="F057"/>
      </w:r>
      <w:r w:rsidRPr="00125A70">
        <w:rPr>
          <w:sz w:val="20"/>
          <w:szCs w:val="20"/>
        </w:rPr>
        <w:t xml:space="preserve"> </w:t>
      </w:r>
    </w:p>
    <w:p w14:paraId="294BF681" w14:textId="77777777" w:rsidR="00125A70" w:rsidRDefault="00125A70" w:rsidP="00125A70">
      <w:pPr>
        <w:pStyle w:val="ZPara"/>
        <w:spacing w:before="60"/>
        <w:ind w:left="1440"/>
        <w:jc w:val="left"/>
        <w:rPr>
          <w:sz w:val="20"/>
          <w:szCs w:val="20"/>
        </w:rPr>
      </w:pPr>
      <w:r w:rsidRPr="00125A70">
        <w:rPr>
          <w:sz w:val="20"/>
          <w:szCs w:val="20"/>
        </w:rPr>
        <w:t xml:space="preserve">Input high voltage threshold: </w:t>
      </w:r>
      <w:r>
        <w:rPr>
          <w:sz w:val="20"/>
          <w:szCs w:val="20"/>
        </w:rPr>
        <w:tab/>
      </w:r>
      <w:r>
        <w:rPr>
          <w:sz w:val="20"/>
          <w:szCs w:val="20"/>
        </w:rPr>
        <w:tab/>
      </w:r>
      <w:r w:rsidRPr="00125A70">
        <w:rPr>
          <w:sz w:val="20"/>
          <w:szCs w:val="20"/>
        </w:rPr>
        <w:t xml:space="preserve">2.4V </w:t>
      </w:r>
    </w:p>
    <w:p w14:paraId="3C07AB40" w14:textId="77777777" w:rsidR="00125A70" w:rsidRDefault="00125A70" w:rsidP="00125A70">
      <w:pPr>
        <w:pStyle w:val="ZPara"/>
        <w:spacing w:before="60"/>
        <w:ind w:left="1440"/>
        <w:jc w:val="left"/>
        <w:rPr>
          <w:sz w:val="20"/>
          <w:szCs w:val="20"/>
        </w:rPr>
      </w:pPr>
      <w:r w:rsidRPr="00125A70">
        <w:rPr>
          <w:sz w:val="20"/>
          <w:szCs w:val="20"/>
        </w:rPr>
        <w:t xml:space="preserve">Input low voltage threshold: </w:t>
      </w:r>
      <w:r>
        <w:rPr>
          <w:sz w:val="20"/>
          <w:szCs w:val="20"/>
        </w:rPr>
        <w:tab/>
      </w:r>
      <w:r>
        <w:rPr>
          <w:sz w:val="20"/>
          <w:szCs w:val="20"/>
        </w:rPr>
        <w:tab/>
      </w:r>
      <w:r w:rsidRPr="00125A70">
        <w:rPr>
          <w:sz w:val="20"/>
          <w:szCs w:val="20"/>
        </w:rPr>
        <w:t xml:space="preserve">0.8V </w:t>
      </w:r>
    </w:p>
    <w:p w14:paraId="47A2C5F9" w14:textId="0D419D34" w:rsidR="00125A70" w:rsidRDefault="00125A70" w:rsidP="00125A70">
      <w:pPr>
        <w:pStyle w:val="ZPara"/>
        <w:spacing w:before="60"/>
        <w:ind w:left="1440"/>
        <w:jc w:val="left"/>
        <w:rPr>
          <w:sz w:val="20"/>
          <w:szCs w:val="20"/>
        </w:rPr>
      </w:pPr>
      <w:r w:rsidRPr="00125A70">
        <w:rPr>
          <w:sz w:val="20"/>
          <w:szCs w:val="20"/>
        </w:rPr>
        <w:t xml:space="preserve">Absolute maximum applied voltage (V): </w:t>
      </w:r>
      <w:r>
        <w:rPr>
          <w:sz w:val="20"/>
          <w:szCs w:val="20"/>
        </w:rPr>
        <w:tab/>
      </w:r>
      <w:r w:rsidRPr="00125A70">
        <w:rPr>
          <w:sz w:val="20"/>
          <w:szCs w:val="20"/>
        </w:rPr>
        <w:t>0 ≤ V ≤ 25 V</w:t>
      </w:r>
    </w:p>
    <w:p w14:paraId="6A613B46" w14:textId="77777777" w:rsidR="00456EA4" w:rsidRPr="00125A70" w:rsidRDefault="00456EA4" w:rsidP="00125A70">
      <w:pPr>
        <w:pStyle w:val="ZPara"/>
        <w:spacing w:before="60"/>
        <w:ind w:left="1440"/>
        <w:jc w:val="left"/>
        <w:rPr>
          <w:sz w:val="20"/>
          <w:szCs w:val="20"/>
        </w:rPr>
      </w:pPr>
    </w:p>
    <w:p w14:paraId="52E52EA0" w14:textId="77777777" w:rsidR="00125A70" w:rsidRDefault="00125A70" w:rsidP="003A7D27">
      <w:pPr>
        <w:pStyle w:val="ZPara"/>
      </w:pPr>
    </w:p>
    <w:p w14:paraId="4E684EAF" w14:textId="77777777" w:rsidR="007E3CA5" w:rsidRDefault="007E3CA5">
      <w:pPr>
        <w:spacing w:after="0"/>
        <w:rPr>
          <w:u w:val="single"/>
        </w:rPr>
      </w:pPr>
      <w:r>
        <w:br w:type="page"/>
      </w:r>
    </w:p>
    <w:p w14:paraId="7B61FFA4" w14:textId="7D194B3D" w:rsidR="001A07C5" w:rsidRDefault="001A07C5" w:rsidP="00FE3581">
      <w:pPr>
        <w:pStyle w:val="STYLE7"/>
      </w:pPr>
      <w:r>
        <w:lastRenderedPageBreak/>
        <w:t>Motor Controller - Pololu MC18V7</w:t>
      </w:r>
    </w:p>
    <w:p w14:paraId="1401BF98" w14:textId="72F8BC35" w:rsidR="003A7D27" w:rsidRDefault="003A7D27" w:rsidP="003A7D27">
      <w:pPr>
        <w:pStyle w:val="ZPara"/>
        <w:jc w:val="left"/>
      </w:pPr>
      <w:r>
        <w:t xml:space="preserve">A </w:t>
      </w:r>
      <w:r w:rsidRPr="003A7D27">
        <w:t>general purpose motor controllers for brushed, DC motors</w:t>
      </w:r>
      <w:r>
        <w:t xml:space="preserve"> with USB connectivity.</w:t>
      </w:r>
    </w:p>
    <w:p w14:paraId="08099E9C" w14:textId="462EB434" w:rsidR="00AA06D1" w:rsidRPr="00125A70" w:rsidRDefault="00AA06D1" w:rsidP="00AA06D1">
      <w:pPr>
        <w:pStyle w:val="ZPara"/>
        <w:jc w:val="left"/>
        <w:rPr>
          <w:sz w:val="22"/>
          <w:szCs w:val="22"/>
          <w:u w:val="single"/>
        </w:rPr>
      </w:pPr>
      <w:r>
        <w:rPr>
          <w:sz w:val="22"/>
          <w:szCs w:val="22"/>
          <w:u w:val="single"/>
        </w:rPr>
        <w:t>Key Specifications</w:t>
      </w:r>
    </w:p>
    <w:p w14:paraId="3974ACAD" w14:textId="77777777" w:rsidR="00AA06D1" w:rsidRDefault="00AA06D1" w:rsidP="00AA06D1">
      <w:pPr>
        <w:pStyle w:val="ZPara"/>
        <w:spacing w:before="60"/>
        <w:ind w:left="1440"/>
        <w:rPr>
          <w:sz w:val="20"/>
          <w:szCs w:val="20"/>
        </w:rPr>
      </w:pPr>
      <w:r>
        <w:rPr>
          <w:sz w:val="20"/>
          <w:szCs w:val="20"/>
        </w:rPr>
        <w:t>Maximum voltage 30Vdc</w:t>
      </w:r>
    </w:p>
    <w:p w14:paraId="5FE210E6" w14:textId="06A1EFF2" w:rsidR="003A7D27" w:rsidRDefault="00AA06D1" w:rsidP="007E3CA5">
      <w:pPr>
        <w:pStyle w:val="ZPara"/>
        <w:spacing w:before="60"/>
        <w:ind w:left="1440"/>
        <w:rPr>
          <w:sz w:val="20"/>
          <w:szCs w:val="20"/>
        </w:rPr>
      </w:pPr>
      <w:r>
        <w:rPr>
          <w:sz w:val="20"/>
          <w:szCs w:val="20"/>
        </w:rPr>
        <w:t xml:space="preserve">Maximum current 7A </w:t>
      </w:r>
    </w:p>
    <w:p w14:paraId="538BF6FC" w14:textId="77777777" w:rsidR="007E3CA5" w:rsidRDefault="007E3CA5" w:rsidP="007E3CA5">
      <w:pPr>
        <w:pStyle w:val="ZPara"/>
        <w:spacing w:before="60"/>
        <w:ind w:left="1440"/>
        <w:rPr>
          <w:sz w:val="20"/>
          <w:szCs w:val="20"/>
        </w:rPr>
      </w:pPr>
    </w:p>
    <w:p w14:paraId="409563A4" w14:textId="2C8F1C6C" w:rsidR="001A07C5" w:rsidRDefault="001A07C5" w:rsidP="001A07C5">
      <w:pPr>
        <w:pStyle w:val="ZL3Section"/>
      </w:pPr>
      <w:bookmarkStart w:id="38" w:name="_Toc238626480"/>
      <w:r>
        <w:t>Interface Unit</w:t>
      </w:r>
      <w:bookmarkEnd w:id="38"/>
    </w:p>
    <w:p w14:paraId="6D9A25F4" w14:textId="537726F8" w:rsidR="00D17EAF" w:rsidRDefault="001A07C5" w:rsidP="001A07C5">
      <w:pPr>
        <w:pStyle w:val="ZPara"/>
      </w:pPr>
      <w:r>
        <w:t xml:space="preserve">The interface unit provides </w:t>
      </w:r>
      <w:r w:rsidR="00D17EAF">
        <w:t>one</w:t>
      </w:r>
      <w:r>
        <w:t xml:space="preserve"> fixed current reference</w:t>
      </w:r>
      <w:r w:rsidR="00D17EAF">
        <w:t xml:space="preserve"> circuit</w:t>
      </w:r>
      <w:r>
        <w:t xml:space="preserve"> </w:t>
      </w:r>
      <w:r w:rsidR="00D17EAF">
        <w:t>(I</w:t>
      </w:r>
      <w:r w:rsidR="00D17EAF" w:rsidRPr="003A7D27">
        <w:rPr>
          <w:vertAlign w:val="subscript"/>
        </w:rPr>
        <w:t>s</w:t>
      </w:r>
      <w:r w:rsidR="00D17EAF">
        <w:t>)</w:t>
      </w:r>
      <w:r>
        <w:t xml:space="preserve"> as sensor signal stimulus to </w:t>
      </w:r>
      <w:r w:rsidR="00D17EAF">
        <w:t xml:space="preserve">a single </w:t>
      </w:r>
      <w:r>
        <w:t>sensor</w:t>
      </w:r>
      <w:r w:rsidR="00D17EAF">
        <w:t xml:space="preserve"> channel</w:t>
      </w:r>
      <w:r>
        <w:t xml:space="preserve"> </w:t>
      </w:r>
      <w:r w:rsidR="00D17EAF">
        <w:t>so sensor channel resistance (R</w:t>
      </w:r>
      <w:r w:rsidR="00D17EAF" w:rsidRPr="005F6582">
        <w:rPr>
          <w:vertAlign w:val="subscript"/>
        </w:rPr>
        <w:t>chx</w:t>
      </w:r>
      <w:r w:rsidR="00D17EAF">
        <w:t>) can be calculated from the sensor signal (V</w:t>
      </w:r>
      <w:r w:rsidR="00D17EAF" w:rsidRPr="005F6582">
        <w:rPr>
          <w:vertAlign w:val="subscript"/>
        </w:rPr>
        <w:t>m</w:t>
      </w:r>
      <w:r w:rsidR="00D17EAF">
        <w:t>):</w:t>
      </w:r>
    </w:p>
    <w:p w14:paraId="25BB175F" w14:textId="77557584" w:rsidR="001A07C5" w:rsidRPr="00D17EAF" w:rsidRDefault="001A07C5" w:rsidP="003A7D27">
      <w:pPr>
        <w:pStyle w:val="ZPara"/>
        <w:ind w:firstLine="360"/>
      </w:pPr>
      <w:r>
        <w:t xml:space="preserve"> R</w:t>
      </w:r>
      <w:r w:rsidR="00D17EAF" w:rsidRPr="003A7D27">
        <w:rPr>
          <w:vertAlign w:val="subscript"/>
        </w:rPr>
        <w:t>chx</w:t>
      </w:r>
      <w:r>
        <w:t xml:space="preserve"> = V</w:t>
      </w:r>
      <w:r w:rsidRPr="003A7D27">
        <w:rPr>
          <w:vertAlign w:val="subscript"/>
        </w:rPr>
        <w:t>m</w:t>
      </w:r>
      <w:r>
        <w:t xml:space="preserve">  </w:t>
      </w:r>
      <w:r w:rsidR="00D17EAF">
        <w:t>/ I</w:t>
      </w:r>
      <w:r w:rsidR="00D17EAF" w:rsidRPr="005F6582">
        <w:rPr>
          <w:vertAlign w:val="subscript"/>
        </w:rPr>
        <w:t>s</w:t>
      </w:r>
      <w:r w:rsidR="00D17EAF">
        <w:rPr>
          <w:vertAlign w:val="subscript"/>
        </w:rPr>
        <w:t xml:space="preserve">     </w:t>
      </w:r>
      <w:r w:rsidR="00D17EAF">
        <w:t>where V</w:t>
      </w:r>
      <w:r w:rsidR="00D17EAF" w:rsidRPr="005F6582">
        <w:rPr>
          <w:vertAlign w:val="subscript"/>
        </w:rPr>
        <w:t>m</w:t>
      </w:r>
      <w:r w:rsidR="00D17EAF">
        <w:rPr>
          <w:vertAlign w:val="subscript"/>
        </w:rPr>
        <w:t xml:space="preserve"> </w:t>
      </w:r>
      <w:r w:rsidR="00D17EAF">
        <w:t>is the measured voltage from the sensor.</w:t>
      </w:r>
    </w:p>
    <w:p w14:paraId="370DBD2B" w14:textId="6DDB7259" w:rsidR="00D17EAF" w:rsidRDefault="00D17EAF" w:rsidP="00E14092">
      <w:pPr>
        <w:pStyle w:val="ZPara"/>
      </w:pPr>
      <w:r>
        <w:t>The interface unit also provides a one buffer/scaler circuit to condition a single Sensor signal to the range of corresponding Analog Input (AI).</w:t>
      </w:r>
    </w:p>
    <w:p w14:paraId="26BDEA64" w14:textId="105FA738" w:rsidR="00D17EAF" w:rsidRDefault="00D17EAF" w:rsidP="00D17EAF">
      <w:pPr>
        <w:pStyle w:val="ZPara"/>
      </w:pPr>
      <w:r>
        <w:t xml:space="preserve">The interface </w:t>
      </w:r>
      <w:r w:rsidR="00E14092">
        <w:t>unit</w:t>
      </w:r>
      <w:r>
        <w:t xml:space="preserve"> provide</w:t>
      </w:r>
      <w:r w:rsidR="00E14092">
        <w:t>s a place to mount the Pololu Motor Controller.  It also provides a</w:t>
      </w:r>
      <w:r>
        <w:t xml:space="preserve"> means to connect the system components including the Power Supplies,</w:t>
      </w:r>
      <w:r w:rsidR="00E14092">
        <w:t xml:space="preserve"> to Laser and moto controller; and connect the sensor signals to the analog inputs. </w:t>
      </w:r>
      <w:r>
        <w:t xml:space="preserve"> </w:t>
      </w:r>
    </w:p>
    <w:p w14:paraId="23197D04" w14:textId="77777777" w:rsidR="004F276E" w:rsidRDefault="004F276E" w:rsidP="00D17EAF">
      <w:pPr>
        <w:pStyle w:val="ZPara"/>
      </w:pPr>
    </w:p>
    <w:p w14:paraId="55E663C1" w14:textId="7C01F64F" w:rsidR="00D17EAF" w:rsidRDefault="00E14092" w:rsidP="00E14092">
      <w:pPr>
        <w:pStyle w:val="STYLE7"/>
      </w:pPr>
      <w:r>
        <w:t>Reference Current Source Circuit</w:t>
      </w:r>
    </w:p>
    <w:p w14:paraId="7B09ADF9" w14:textId="77777777" w:rsidR="00E14092" w:rsidRDefault="00E14092" w:rsidP="00A9747E">
      <w:pPr>
        <w:pStyle w:val="STYLE7"/>
        <w:numPr>
          <w:ilvl w:val="0"/>
          <w:numId w:val="0"/>
        </w:numPr>
        <w:ind w:left="1728"/>
      </w:pPr>
    </w:p>
    <w:p w14:paraId="765FB873" w14:textId="4FE7079C" w:rsidR="00C214A2" w:rsidRDefault="00A9747E" w:rsidP="00A9747E">
      <w:pPr>
        <w:pStyle w:val="ZPara"/>
      </w:pPr>
      <w:r>
        <w:t xml:space="preserve">The Current Source required to drive </w:t>
      </w:r>
      <w:r w:rsidR="008A0641">
        <w:t>the sensor signal is implemented with one Linear Technologies LT3092 integrated circuit (IC) for each sensor channel.  Parameters for consideration are the reference current (I</w:t>
      </w:r>
      <w:r w:rsidR="008A0641" w:rsidRPr="008A0641">
        <w:rPr>
          <w:vertAlign w:val="subscript"/>
        </w:rPr>
        <w:t>s</w:t>
      </w:r>
      <w:r w:rsidR="008A0641">
        <w:t>) as determined by the in situ current of the OLS to be tested; the compliance voltage (V</w:t>
      </w:r>
      <w:r w:rsidR="008A0641">
        <w:rPr>
          <w:vertAlign w:val="subscript"/>
        </w:rPr>
        <w:t>dc</w:t>
      </w:r>
      <w:r w:rsidR="008A0641">
        <w:t>) determined from the required maximum resistance to be measured at I</w:t>
      </w:r>
      <w:r w:rsidR="008A0641" w:rsidRPr="008A0641">
        <w:rPr>
          <w:vertAlign w:val="subscript"/>
        </w:rPr>
        <w:t>s</w:t>
      </w:r>
      <w:r w:rsidR="008A0641">
        <w:t>.  The Elevate OLS resistance ranges from 100</w:t>
      </w:r>
      <w:r w:rsidR="008A0641">
        <w:sym w:font="Symbol" w:char="F057"/>
      </w:r>
      <w:r w:rsidR="008A0641">
        <w:t xml:space="preserve"> - 1100</w:t>
      </w:r>
      <w:r w:rsidR="008A0641">
        <w:sym w:font="Symbol" w:char="F057"/>
      </w:r>
      <w:r w:rsidR="008A0641">
        <w:t xml:space="preserve"> with an overrange resistance of 2100</w:t>
      </w:r>
      <w:r w:rsidR="008A0641">
        <w:sym w:font="Symbol" w:char="F057"/>
      </w:r>
      <w:r w:rsidR="008A0641">
        <w:t xml:space="preserve"> with an in situ of 14.7ma, producing a maximum signal voltage V</w:t>
      </w:r>
      <w:r w:rsidR="008A0641">
        <w:rPr>
          <w:vertAlign w:val="subscript"/>
        </w:rPr>
        <w:t>s</w:t>
      </w:r>
      <w:r w:rsidR="008A0641">
        <w:t xml:space="preserve"> of</w:t>
      </w:r>
      <w:r w:rsidR="00C214A2">
        <w:t xml:space="preserve"> 16.7V at 1100</w:t>
      </w:r>
      <w:r w:rsidR="00C214A2">
        <w:sym w:font="Symbol" w:char="F057"/>
      </w:r>
      <w:r w:rsidR="00C214A2">
        <w:t>.  We assum</w:t>
      </w:r>
      <w:r w:rsidR="008D2C2B">
        <w:t>e</w:t>
      </w:r>
      <w:r w:rsidR="00C214A2">
        <w:t xml:space="preserve"> that the overrange resistance does not have to be accurately measured, only detected and that the Laser uses a 24V</w:t>
      </w:r>
      <w:r w:rsidR="00C214A2" w:rsidRPr="00C214A2">
        <w:rPr>
          <w:vertAlign w:val="subscript"/>
        </w:rPr>
        <w:t>DC</w:t>
      </w:r>
      <w:r w:rsidR="008A0641" w:rsidRPr="00C214A2">
        <w:rPr>
          <w:vertAlign w:val="subscript"/>
        </w:rPr>
        <w:t xml:space="preserve"> </w:t>
      </w:r>
      <w:r w:rsidR="00C214A2">
        <w:t>source that can be used to power the Current Source circuit V</w:t>
      </w:r>
      <w:r w:rsidR="00C214A2">
        <w:rPr>
          <w:vertAlign w:val="subscript"/>
        </w:rPr>
        <w:t>dc</w:t>
      </w:r>
      <w:r w:rsidR="00C214A2">
        <w:t>, where the maximum resistance measurement will be 1632</w:t>
      </w:r>
      <w:r w:rsidR="00C214A2">
        <w:sym w:font="Symbol" w:char="F057"/>
      </w:r>
      <w:r w:rsidR="00C214A2">
        <w:t>.  With V</w:t>
      </w:r>
      <w:r w:rsidR="00C214A2">
        <w:rPr>
          <w:vertAlign w:val="subscript"/>
        </w:rPr>
        <w:t xml:space="preserve">dc </w:t>
      </w:r>
      <w:r w:rsidR="00C214A2">
        <w:t>set to nominal 224V</w:t>
      </w:r>
      <w:r w:rsidR="00C214A2" w:rsidRPr="00C214A2">
        <w:rPr>
          <w:vertAlign w:val="subscript"/>
        </w:rPr>
        <w:t>DC</w:t>
      </w:r>
      <w:r w:rsidR="00C214A2">
        <w:t xml:space="preserve"> following the </w:t>
      </w:r>
      <w:r w:rsidR="008D2C2B" w:rsidRPr="007E3CA5">
        <w:rPr>
          <w:color w:val="EE0000"/>
        </w:rPr>
        <w:t>LT3092 Datasheet Application Information page 9</w:t>
      </w:r>
      <w:r w:rsidR="007E3CA5">
        <w:rPr>
          <w:color w:val="EE0000"/>
        </w:rPr>
        <w:t xml:space="preserve">??? </w:t>
      </w:r>
      <w:r w:rsidR="007E3CA5" w:rsidRPr="007E3CA5">
        <w:rPr>
          <w:i/>
          <w:iCs/>
          <w:color w:val="EE0000"/>
        </w:rPr>
        <w:t>(where is this located</w:t>
      </w:r>
      <w:r w:rsidR="007E3CA5">
        <w:rPr>
          <w:i/>
          <w:iCs/>
          <w:color w:val="EE0000"/>
        </w:rPr>
        <w:t xml:space="preserve"> should add to an Appendix</w:t>
      </w:r>
      <w:r w:rsidR="007E3CA5" w:rsidRPr="007E3CA5">
        <w:rPr>
          <w:i/>
          <w:iCs/>
          <w:color w:val="EE0000"/>
        </w:rPr>
        <w:t>)</w:t>
      </w:r>
      <w:r w:rsidR="008D2C2B">
        <w:t>.  Then 15</w:t>
      </w:r>
      <w:r w:rsidR="008D2C2B">
        <w:sym w:font="Symbol" w:char="F057"/>
      </w:r>
      <w:r w:rsidR="008D2C2B">
        <w:t xml:space="preserve"> is selected for R</w:t>
      </w:r>
      <w:r w:rsidR="008D2C2B">
        <w:rPr>
          <w:vertAlign w:val="subscript"/>
        </w:rPr>
        <w:t>OUT</w:t>
      </w:r>
      <w:r w:rsidR="00C214A2" w:rsidRPr="008D2C2B">
        <w:rPr>
          <w:vertAlign w:val="subscript"/>
        </w:rPr>
        <w:t xml:space="preserve"> </w:t>
      </w:r>
      <w:r w:rsidR="008D2C2B">
        <w:t>and 22.0K</w:t>
      </w:r>
      <w:r w:rsidR="008D2C2B">
        <w:sym w:font="Symbol" w:char="F057"/>
      </w:r>
      <w:r w:rsidR="008D2C2B">
        <w:t xml:space="preserve"> is calculated for R</w:t>
      </w:r>
      <w:r w:rsidR="008D2C2B" w:rsidRPr="008D2C2B">
        <w:rPr>
          <w:vertAlign w:val="subscript"/>
        </w:rPr>
        <w:t xml:space="preserve">SET </w:t>
      </w:r>
      <w:r w:rsidR="008D2C2B">
        <w:t xml:space="preserve">as shown in Figure </w:t>
      </w:r>
      <w:r w:rsidR="007E3CA5">
        <w:t>5</w:t>
      </w:r>
      <w:r w:rsidR="008D2C2B">
        <w:t xml:space="preserve">. </w:t>
      </w:r>
    </w:p>
    <w:p w14:paraId="1247EA2E" w14:textId="77777777" w:rsidR="007E3CA5" w:rsidRDefault="008D2C2B" w:rsidP="007E3CA5">
      <w:pPr>
        <w:pStyle w:val="ZPara"/>
        <w:keepNext/>
        <w:jc w:val="center"/>
      </w:pPr>
      <w:r>
        <w:rPr>
          <w:noProof/>
        </w:rPr>
        <w:lastRenderedPageBreak/>
        <w:drawing>
          <wp:inline distT="0" distB="0" distL="0" distR="0" wp14:anchorId="47D7C2EC" wp14:editId="60E986F5">
            <wp:extent cx="2788780" cy="1728216"/>
            <wp:effectExtent l="0" t="0" r="0" b="5715"/>
            <wp:docPr id="6" name="Picture 5" descr="A diagram of a circuit&#10;&#10;AI-generated content may be incorrect.">
              <a:extLst xmlns:a="http://schemas.openxmlformats.org/drawingml/2006/main">
                <a:ext uri="{FF2B5EF4-FFF2-40B4-BE49-F238E27FC236}">
                  <a16:creationId xmlns:a16="http://schemas.microsoft.com/office/drawing/2014/main" id="{BB259E6C-B8CD-F5D3-2956-A480C3FE9A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circuit&#10;&#10;AI-generated content may be incorrect.">
                      <a:extLst>
                        <a:ext uri="{FF2B5EF4-FFF2-40B4-BE49-F238E27FC236}">
                          <a16:creationId xmlns:a16="http://schemas.microsoft.com/office/drawing/2014/main" id="{BB259E6C-B8CD-F5D3-2956-A480C3FE9A59}"/>
                        </a:ext>
                      </a:extLst>
                    </pic:cNvPr>
                    <pic:cNvPicPr>
                      <a:picLocks noChangeAspect="1"/>
                    </pic:cNvPicPr>
                  </pic:nvPicPr>
                  <pic:blipFill>
                    <a:blip r:embed="rId12"/>
                    <a:stretch>
                      <a:fillRect/>
                    </a:stretch>
                  </pic:blipFill>
                  <pic:spPr>
                    <a:xfrm>
                      <a:off x="0" y="0"/>
                      <a:ext cx="2798621" cy="1734314"/>
                    </a:xfrm>
                    <a:prstGeom prst="rect">
                      <a:avLst/>
                    </a:prstGeom>
                  </pic:spPr>
                </pic:pic>
              </a:graphicData>
            </a:graphic>
          </wp:inline>
        </w:drawing>
      </w:r>
    </w:p>
    <w:p w14:paraId="1D91B400" w14:textId="77C3F0EC" w:rsidR="008D2C2B" w:rsidRPr="007E3CA5" w:rsidRDefault="007E3CA5" w:rsidP="000D27C4">
      <w:pPr>
        <w:pStyle w:val="Caption"/>
        <w:rPr>
          <w:szCs w:val="24"/>
        </w:rPr>
      </w:pPr>
      <w:r w:rsidRPr="007E3CA5">
        <w:t xml:space="preserve">Figure </w:t>
      </w:r>
      <w:fldSimple w:instr=" SEQ Figure \* ARABIC ">
        <w:r w:rsidR="00D04B17">
          <w:rPr>
            <w:noProof/>
          </w:rPr>
          <w:t>5</w:t>
        </w:r>
      </w:fldSimple>
      <w:r w:rsidRPr="007E3CA5">
        <w:t xml:space="preserve">. </w:t>
      </w:r>
      <w:r w:rsidR="008D2C2B" w:rsidRPr="007E3CA5">
        <w:rPr>
          <w:szCs w:val="24"/>
        </w:rPr>
        <w:t>LT3092 Current Source Circuit</w:t>
      </w:r>
    </w:p>
    <w:p w14:paraId="4999F7BF" w14:textId="2D8A25D3" w:rsidR="003331BA" w:rsidRDefault="008A0641" w:rsidP="007E3CA5">
      <w:pPr>
        <w:pStyle w:val="ZPara"/>
        <w:rPr>
          <w:u w:val="single"/>
        </w:rPr>
      </w:pPr>
      <w:r>
        <w:t xml:space="preserve">   </w:t>
      </w:r>
    </w:p>
    <w:p w14:paraId="01CA26CE" w14:textId="47775F90" w:rsidR="00E14092" w:rsidRDefault="00E14092" w:rsidP="00E14092">
      <w:pPr>
        <w:pStyle w:val="STYLE7"/>
      </w:pPr>
      <w:r>
        <w:t>Buffer/Scaler Circuit</w:t>
      </w:r>
    </w:p>
    <w:p w14:paraId="2B39CBD1" w14:textId="77777777" w:rsidR="000A6F7C" w:rsidRDefault="000A6F7C" w:rsidP="000A6F7C">
      <w:pPr>
        <w:pStyle w:val="ListParagraph"/>
      </w:pPr>
      <w:r>
        <w:t>The Buffer/scaler circuit addresses two issues with the DI-2108:</w:t>
      </w:r>
    </w:p>
    <w:p w14:paraId="1689ED64" w14:textId="1CA9A829" w:rsidR="000A6F7C" w:rsidRDefault="000A6F7C">
      <w:pPr>
        <w:pStyle w:val="ListParagraph"/>
        <w:numPr>
          <w:ilvl w:val="0"/>
          <w:numId w:val="8"/>
        </w:numPr>
      </w:pPr>
      <w:r>
        <w:t>Limited input voltage range</w:t>
      </w:r>
    </w:p>
    <w:p w14:paraId="2E6774CB" w14:textId="627C24D1" w:rsidR="000A6F7C" w:rsidRDefault="000A6F7C">
      <w:pPr>
        <w:pStyle w:val="ListParagraph"/>
        <w:numPr>
          <w:ilvl w:val="0"/>
          <w:numId w:val="8"/>
        </w:numPr>
      </w:pPr>
      <w:r>
        <w:t>Relatively low input impedance.</w:t>
      </w:r>
    </w:p>
    <w:p w14:paraId="2B03A2C3" w14:textId="2E52BBAE" w:rsidR="000A6F7C" w:rsidRPr="000A6F7C" w:rsidRDefault="002F31AC" w:rsidP="000A6F7C">
      <w:pPr>
        <w:pStyle w:val="ListParagraph"/>
      </w:pPr>
      <w:r>
        <w:t>To achieve Rin &gt; 1M</w:t>
      </w:r>
      <w:r>
        <w:sym w:font="Symbol" w:char="F057"/>
      </w:r>
      <w:r>
        <w:t xml:space="preserve">, a LM2902 unity gain, follower circuit will buffer and isolate the DUT from the Analog Input impedance.  </w:t>
      </w:r>
      <w:r w:rsidR="000A6F7C">
        <w:t>With maximum signal voltage V</w:t>
      </w:r>
      <w:r w:rsidR="000A6F7C">
        <w:rPr>
          <w:vertAlign w:val="subscript"/>
        </w:rPr>
        <w:t>s</w:t>
      </w:r>
      <w:r w:rsidR="000A6F7C">
        <w:t xml:space="preserve"> &gt; 16.7V and the maximum input voltage range of the DI-2108 of +/-10.0V, then V</w:t>
      </w:r>
      <w:r w:rsidR="000A6F7C">
        <w:rPr>
          <w:vertAlign w:val="subscript"/>
        </w:rPr>
        <w:t>s</w:t>
      </w:r>
      <w:r w:rsidR="000A6F7C">
        <w:t xml:space="preserve"> must be scaled to fit within the input range. This accomplished with voltage divider circuit consisting of R</w:t>
      </w:r>
      <w:r>
        <w:t>7 (R9)</w:t>
      </w:r>
      <w:r w:rsidR="000A6F7C">
        <w:t xml:space="preserve"> and R</w:t>
      </w:r>
      <w:r>
        <w:t>8 (R10).</w:t>
      </w:r>
      <w:r w:rsidR="000A6F7C">
        <w:t xml:space="preserve"> where the parallel resistance (Rin = R</w:t>
      </w:r>
      <w:r>
        <w:t>7</w:t>
      </w:r>
      <w:r w:rsidR="000A6F7C">
        <w:t xml:space="preserve"> || R</w:t>
      </w:r>
      <w:r>
        <w:t>9</w:t>
      </w:r>
      <w:r w:rsidR="000A6F7C">
        <w:t>) is greater than 1M</w:t>
      </w:r>
      <w:r w:rsidR="000A6F7C">
        <w:sym w:font="Symbol" w:char="F057"/>
      </w:r>
      <w:r w:rsidR="000A6F7C">
        <w:t xml:space="preserve">.  </w:t>
      </w:r>
      <w:r w:rsidR="00272454">
        <w:t>T</w:t>
      </w:r>
      <w:r w:rsidR="000A6F7C">
        <w:t>o achieve Rin &gt; 1M</w:t>
      </w:r>
      <w:r w:rsidR="000A6F7C">
        <w:sym w:font="Symbol" w:char="F057"/>
      </w:r>
      <w:r w:rsidR="000A6F7C">
        <w:t>, the relatively low 100K</w:t>
      </w:r>
      <w:r w:rsidR="000A6F7C">
        <w:sym w:font="Symbol" w:char="F057"/>
      </w:r>
      <w:r w:rsidR="000A6F7C">
        <w:t xml:space="preserve"> input resistance of the </w:t>
      </w:r>
      <w:r w:rsidR="005A2077">
        <w:t>DI-2108 shown in Figure 3</w:t>
      </w:r>
      <w:r w:rsidR="001F07B3">
        <w:t xml:space="preserve"> needs to be increased</w:t>
      </w:r>
      <w:r w:rsidR="00272454">
        <w:t xml:space="preserve"> by adding a single supply, follower op amp (LM2902).</w:t>
      </w:r>
      <w:r w:rsidR="005A2077">
        <w:t xml:space="preserve"> </w:t>
      </w:r>
    </w:p>
    <w:p w14:paraId="6AC4F6E2" w14:textId="77777777" w:rsidR="007E3CA5" w:rsidRDefault="002F31AC" w:rsidP="007E3CA5">
      <w:pPr>
        <w:pStyle w:val="ListParagraph"/>
        <w:keepNext/>
      </w:pPr>
      <w:r>
        <w:rPr>
          <w:noProof/>
        </w:rPr>
        <w:drawing>
          <wp:inline distT="0" distB="0" distL="0" distR="0" wp14:anchorId="38420956" wp14:editId="468269C4">
            <wp:extent cx="5038725" cy="3077369"/>
            <wp:effectExtent l="0" t="0" r="0" b="8890"/>
            <wp:docPr id="149549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3521" cy="3092513"/>
                    </a:xfrm>
                    <a:prstGeom prst="rect">
                      <a:avLst/>
                    </a:prstGeom>
                    <a:noFill/>
                  </pic:spPr>
                </pic:pic>
              </a:graphicData>
            </a:graphic>
          </wp:inline>
        </w:drawing>
      </w:r>
    </w:p>
    <w:p w14:paraId="5E0A15DF" w14:textId="69D04C5B" w:rsidR="003331BA" w:rsidRDefault="007E3CA5" w:rsidP="007E3CA5">
      <w:pPr>
        <w:pStyle w:val="Caption"/>
        <w:rPr>
          <w:u w:val="single"/>
        </w:rPr>
      </w:pPr>
      <w:r>
        <w:t xml:space="preserve">Figure </w:t>
      </w:r>
      <w:fldSimple w:instr=" SEQ Figure \* ARABIC ">
        <w:r w:rsidR="00D04B17">
          <w:rPr>
            <w:noProof/>
          </w:rPr>
          <w:t>6</w:t>
        </w:r>
      </w:fldSimple>
      <w:r>
        <w:t xml:space="preserve">.  </w:t>
      </w:r>
      <w:r w:rsidR="000A6F7C" w:rsidRPr="000D27C4">
        <w:t>Analog Input Circuit</w:t>
      </w:r>
      <w:r>
        <w:t xml:space="preserve"> </w:t>
      </w:r>
      <w:r w:rsidR="00E14092" w:rsidRPr="000D27C4">
        <w:t>Connector</w:t>
      </w:r>
      <w:r w:rsidR="00780B06" w:rsidRPr="000D27C4">
        <w:t>s</w:t>
      </w:r>
      <w:r w:rsidR="003331BA">
        <w:br w:type="page"/>
      </w:r>
    </w:p>
    <w:p w14:paraId="074EA93A" w14:textId="4EB2E902" w:rsidR="002F31AC" w:rsidRDefault="00AA06D1" w:rsidP="002F31AC">
      <w:pPr>
        <w:pStyle w:val="style2"/>
      </w:pPr>
      <w:r>
        <w:lastRenderedPageBreak/>
        <w:t xml:space="preserve">PCB </w:t>
      </w:r>
      <w:r w:rsidR="003331BA">
        <w:t>Implementation</w:t>
      </w:r>
    </w:p>
    <w:p w14:paraId="539DE64F" w14:textId="37A5D5BF" w:rsidR="004F276E" w:rsidRDefault="00AA06D1" w:rsidP="003A7D27">
      <w:pPr>
        <w:pStyle w:val="ListParagraph"/>
      </w:pPr>
      <w:r>
        <w:t xml:space="preserve">The Schematic was captured and the PCB laid out in Easy Cad </w:t>
      </w:r>
      <w:hyperlink r:id="rId14" w:history="1">
        <w:r w:rsidRPr="00AA06D1">
          <w:rPr>
            <w:rStyle w:val="Hyperlink"/>
          </w:rPr>
          <w:t>EasyEDA - Online PCB design &amp; circuit simulator</w:t>
        </w:r>
      </w:hyperlink>
    </w:p>
    <w:p w14:paraId="48932410" w14:textId="77777777" w:rsidR="007E3CA5" w:rsidRDefault="007E3CA5" w:rsidP="003A7D27">
      <w:pPr>
        <w:pStyle w:val="ListParagraph"/>
      </w:pPr>
    </w:p>
    <w:p w14:paraId="5B65C426" w14:textId="77777777" w:rsidR="007E3CA5" w:rsidRDefault="00AA06D1" w:rsidP="007E3CA5">
      <w:pPr>
        <w:pStyle w:val="ListParagraph"/>
        <w:keepNext/>
      </w:pPr>
      <w:r w:rsidRPr="00AA06D1">
        <w:rPr>
          <w:noProof/>
        </w:rPr>
        <w:drawing>
          <wp:inline distT="0" distB="0" distL="0" distR="0" wp14:anchorId="3F3C4B20" wp14:editId="2C806BC3">
            <wp:extent cx="4919472" cy="3434170"/>
            <wp:effectExtent l="0" t="0" r="0" b="0"/>
            <wp:docPr id="66535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55555" name=""/>
                    <pic:cNvPicPr/>
                  </pic:nvPicPr>
                  <pic:blipFill>
                    <a:blip r:embed="rId15"/>
                    <a:stretch>
                      <a:fillRect/>
                    </a:stretch>
                  </pic:blipFill>
                  <pic:spPr>
                    <a:xfrm>
                      <a:off x="0" y="0"/>
                      <a:ext cx="4932856" cy="3443513"/>
                    </a:xfrm>
                    <a:prstGeom prst="rect">
                      <a:avLst/>
                    </a:prstGeom>
                  </pic:spPr>
                </pic:pic>
              </a:graphicData>
            </a:graphic>
          </wp:inline>
        </w:drawing>
      </w:r>
    </w:p>
    <w:p w14:paraId="7C4A1FDF" w14:textId="6867D5E1" w:rsidR="00AA06D1" w:rsidRDefault="007E3CA5" w:rsidP="00AA06D1">
      <w:pPr>
        <w:pStyle w:val="Caption"/>
      </w:pPr>
      <w:r>
        <w:t xml:space="preserve">Figure </w:t>
      </w:r>
      <w:fldSimple w:instr=" SEQ Figure \* ARABIC ">
        <w:r w:rsidR="00D04B17">
          <w:rPr>
            <w:noProof/>
          </w:rPr>
          <w:t>7</w:t>
        </w:r>
      </w:fldSimple>
      <w:r>
        <w:t xml:space="preserve">. </w:t>
      </w:r>
      <w:r w:rsidR="00AA06D1">
        <w:t>Interface PCB EasyCad Schematic</w:t>
      </w:r>
    </w:p>
    <w:p w14:paraId="32EDC505" w14:textId="77777777" w:rsidR="00AA06D1" w:rsidRPr="00AA06D1" w:rsidRDefault="00AA06D1" w:rsidP="00AA06D1"/>
    <w:p w14:paraId="2A3C5554" w14:textId="77777777" w:rsidR="007E3CA5" w:rsidRDefault="007E3CA5">
      <w:pPr>
        <w:spacing w:after="0"/>
        <w:rPr>
          <w:bCs/>
          <w:noProof/>
          <w:sz w:val="24"/>
        </w:rPr>
      </w:pPr>
      <w:bookmarkStart w:id="39" w:name="_Toc191729048"/>
      <w:bookmarkStart w:id="40" w:name="_Toc191729117"/>
      <w:bookmarkStart w:id="41" w:name="_Toc191729196"/>
      <w:bookmarkStart w:id="42" w:name="_Toc191729319"/>
      <w:bookmarkStart w:id="43" w:name="_Toc191729441"/>
      <w:bookmarkStart w:id="44" w:name="_Toc191729500"/>
      <w:bookmarkStart w:id="45" w:name="_Toc191729559"/>
      <w:bookmarkStart w:id="46" w:name="_Toc191729618"/>
      <w:bookmarkStart w:id="47" w:name="_Toc191729706"/>
      <w:bookmarkStart w:id="48" w:name="_Toc191730085"/>
      <w:bookmarkStart w:id="49" w:name="_Toc191729049"/>
      <w:bookmarkStart w:id="50" w:name="_Toc191729118"/>
      <w:bookmarkStart w:id="51" w:name="_Toc191729197"/>
      <w:bookmarkStart w:id="52" w:name="_Toc191729320"/>
      <w:bookmarkStart w:id="53" w:name="_Toc191729442"/>
      <w:bookmarkStart w:id="54" w:name="_Toc191729501"/>
      <w:bookmarkStart w:id="55" w:name="_Toc191729560"/>
      <w:bookmarkStart w:id="56" w:name="_Toc191729619"/>
      <w:bookmarkStart w:id="57" w:name="_Toc191729707"/>
      <w:bookmarkStart w:id="58" w:name="_Toc191730086"/>
      <w:bookmarkStart w:id="59" w:name="_Toc191729050"/>
      <w:bookmarkStart w:id="60" w:name="_Toc191729119"/>
      <w:bookmarkStart w:id="61" w:name="_Toc191729198"/>
      <w:bookmarkStart w:id="62" w:name="_Toc191729321"/>
      <w:bookmarkStart w:id="63" w:name="_Toc191729443"/>
      <w:bookmarkStart w:id="64" w:name="_Toc191729502"/>
      <w:bookmarkStart w:id="65" w:name="_Toc191729561"/>
      <w:bookmarkStart w:id="66" w:name="_Toc191729620"/>
      <w:bookmarkStart w:id="67" w:name="_Toc191729708"/>
      <w:bookmarkStart w:id="68" w:name="_Toc191730087"/>
      <w:bookmarkStart w:id="69" w:name="_Toc191729051"/>
      <w:bookmarkStart w:id="70" w:name="_Toc191729120"/>
      <w:bookmarkStart w:id="71" w:name="_Toc191729199"/>
      <w:bookmarkStart w:id="72" w:name="_Toc191729322"/>
      <w:bookmarkStart w:id="73" w:name="_Toc191729444"/>
      <w:bookmarkStart w:id="74" w:name="_Toc191729503"/>
      <w:bookmarkStart w:id="75" w:name="_Toc191729562"/>
      <w:bookmarkStart w:id="76" w:name="_Toc191729621"/>
      <w:bookmarkStart w:id="77" w:name="_Toc191729709"/>
      <w:bookmarkStart w:id="78" w:name="_Toc191730088"/>
      <w:bookmarkStart w:id="79" w:name="_Toc191729052"/>
      <w:bookmarkStart w:id="80" w:name="_Toc191729121"/>
      <w:bookmarkStart w:id="81" w:name="_Toc191729200"/>
      <w:bookmarkStart w:id="82" w:name="_Toc191729323"/>
      <w:bookmarkStart w:id="83" w:name="_Toc191729445"/>
      <w:bookmarkStart w:id="84" w:name="_Toc191729504"/>
      <w:bookmarkStart w:id="85" w:name="_Toc191729563"/>
      <w:bookmarkStart w:id="86" w:name="_Toc191729622"/>
      <w:bookmarkStart w:id="87" w:name="_Toc191729710"/>
      <w:bookmarkStart w:id="88" w:name="_Toc191730089"/>
      <w:bookmarkStart w:id="89" w:name="_Toc191729053"/>
      <w:bookmarkStart w:id="90" w:name="_Toc191729122"/>
      <w:bookmarkStart w:id="91" w:name="_Toc191729201"/>
      <w:bookmarkStart w:id="92" w:name="_Toc191729324"/>
      <w:bookmarkStart w:id="93" w:name="_Toc191729446"/>
      <w:bookmarkStart w:id="94" w:name="_Toc191729505"/>
      <w:bookmarkStart w:id="95" w:name="_Toc191729564"/>
      <w:bookmarkStart w:id="96" w:name="_Toc191729623"/>
      <w:bookmarkStart w:id="97" w:name="_Toc191729711"/>
      <w:bookmarkStart w:id="98" w:name="_Toc191730090"/>
      <w:bookmarkStart w:id="99" w:name="_Toc191729054"/>
      <w:bookmarkStart w:id="100" w:name="_Toc191729123"/>
      <w:bookmarkStart w:id="101" w:name="_Toc191729202"/>
      <w:bookmarkStart w:id="102" w:name="_Toc191729325"/>
      <w:bookmarkStart w:id="103" w:name="_Toc191729447"/>
      <w:bookmarkStart w:id="104" w:name="_Toc191729506"/>
      <w:bookmarkStart w:id="105" w:name="_Toc191729565"/>
      <w:bookmarkStart w:id="106" w:name="_Toc191729624"/>
      <w:bookmarkStart w:id="107" w:name="_Toc191729712"/>
      <w:bookmarkStart w:id="108" w:name="_Toc191730091"/>
      <w:bookmarkStart w:id="109" w:name="_Toc191729055"/>
      <w:bookmarkStart w:id="110" w:name="_Toc191729124"/>
      <w:bookmarkStart w:id="111" w:name="_Toc191729203"/>
      <w:bookmarkStart w:id="112" w:name="_Toc191729326"/>
      <w:bookmarkStart w:id="113" w:name="_Toc191729448"/>
      <w:bookmarkStart w:id="114" w:name="_Toc191729507"/>
      <w:bookmarkStart w:id="115" w:name="_Toc191729566"/>
      <w:bookmarkStart w:id="116" w:name="_Toc191729625"/>
      <w:bookmarkStart w:id="117" w:name="_Toc191729713"/>
      <w:bookmarkStart w:id="118" w:name="_Toc191730092"/>
      <w:bookmarkStart w:id="119" w:name="_Toc191729056"/>
      <w:bookmarkStart w:id="120" w:name="_Toc191729125"/>
      <w:bookmarkStart w:id="121" w:name="_Toc191729204"/>
      <w:bookmarkStart w:id="122" w:name="_Toc191729327"/>
      <w:bookmarkStart w:id="123" w:name="_Toc191729449"/>
      <w:bookmarkStart w:id="124" w:name="_Toc191729508"/>
      <w:bookmarkStart w:id="125" w:name="_Toc191729567"/>
      <w:bookmarkStart w:id="126" w:name="_Toc191729626"/>
      <w:bookmarkStart w:id="127" w:name="_Toc191729714"/>
      <w:bookmarkStart w:id="128" w:name="_Toc191730093"/>
      <w:bookmarkStart w:id="129" w:name="_Toc191729057"/>
      <w:bookmarkStart w:id="130" w:name="_Toc191729126"/>
      <w:bookmarkStart w:id="131" w:name="_Toc191729205"/>
      <w:bookmarkStart w:id="132" w:name="_Toc191729328"/>
      <w:bookmarkStart w:id="133" w:name="_Toc191729450"/>
      <w:bookmarkStart w:id="134" w:name="_Toc191729509"/>
      <w:bookmarkStart w:id="135" w:name="_Toc191729568"/>
      <w:bookmarkStart w:id="136" w:name="_Toc191729627"/>
      <w:bookmarkStart w:id="137" w:name="_Toc191729715"/>
      <w:bookmarkStart w:id="138" w:name="_Toc191730094"/>
      <w:bookmarkStart w:id="139" w:name="_Toc191729058"/>
      <w:bookmarkStart w:id="140" w:name="_Toc191729127"/>
      <w:bookmarkStart w:id="141" w:name="_Toc191729206"/>
      <w:bookmarkStart w:id="142" w:name="_Toc191729329"/>
      <w:bookmarkStart w:id="143" w:name="_Toc191729451"/>
      <w:bookmarkStart w:id="144" w:name="_Toc191729510"/>
      <w:bookmarkStart w:id="145" w:name="_Toc191729569"/>
      <w:bookmarkStart w:id="146" w:name="_Toc191729628"/>
      <w:bookmarkStart w:id="147" w:name="_Toc191729716"/>
      <w:bookmarkStart w:id="148" w:name="_Toc191730095"/>
      <w:bookmarkStart w:id="149" w:name="_Toc191729059"/>
      <w:bookmarkStart w:id="150" w:name="_Toc191729128"/>
      <w:bookmarkStart w:id="151" w:name="_Toc191729207"/>
      <w:bookmarkStart w:id="152" w:name="_Toc191729330"/>
      <w:bookmarkStart w:id="153" w:name="_Toc191729452"/>
      <w:bookmarkStart w:id="154" w:name="_Toc191729511"/>
      <w:bookmarkStart w:id="155" w:name="_Toc191729570"/>
      <w:bookmarkStart w:id="156" w:name="_Toc191729629"/>
      <w:bookmarkStart w:id="157" w:name="_Toc191729717"/>
      <w:bookmarkStart w:id="158" w:name="_Toc191730096"/>
      <w:bookmarkStart w:id="159" w:name="_Toc191729060"/>
      <w:bookmarkStart w:id="160" w:name="_Toc191729129"/>
      <w:bookmarkStart w:id="161" w:name="_Toc191729208"/>
      <w:bookmarkStart w:id="162" w:name="_Toc191729331"/>
      <w:bookmarkStart w:id="163" w:name="_Toc191729453"/>
      <w:bookmarkStart w:id="164" w:name="_Toc191729512"/>
      <w:bookmarkStart w:id="165" w:name="_Toc191729571"/>
      <w:bookmarkStart w:id="166" w:name="_Toc191729630"/>
      <w:bookmarkStart w:id="167" w:name="_Toc191729718"/>
      <w:bookmarkStart w:id="168" w:name="_Toc191730097"/>
      <w:bookmarkStart w:id="169" w:name="_Toc191729061"/>
      <w:bookmarkStart w:id="170" w:name="_Toc191729130"/>
      <w:bookmarkStart w:id="171" w:name="_Toc191729209"/>
      <w:bookmarkStart w:id="172" w:name="_Toc191729332"/>
      <w:bookmarkStart w:id="173" w:name="_Toc191729454"/>
      <w:bookmarkStart w:id="174" w:name="_Toc191729513"/>
      <w:bookmarkStart w:id="175" w:name="_Toc191729572"/>
      <w:bookmarkStart w:id="176" w:name="_Toc191729631"/>
      <w:bookmarkStart w:id="177" w:name="_Toc191729719"/>
      <w:bookmarkStart w:id="178" w:name="_Toc191730098"/>
      <w:bookmarkStart w:id="179" w:name="_Toc191729062"/>
      <w:bookmarkStart w:id="180" w:name="_Toc191729131"/>
      <w:bookmarkStart w:id="181" w:name="_Toc191729210"/>
      <w:bookmarkStart w:id="182" w:name="_Toc191729333"/>
      <w:bookmarkStart w:id="183" w:name="_Toc191729455"/>
      <w:bookmarkStart w:id="184" w:name="_Toc191729514"/>
      <w:bookmarkStart w:id="185" w:name="_Toc191729573"/>
      <w:bookmarkStart w:id="186" w:name="_Toc191729632"/>
      <w:bookmarkStart w:id="187" w:name="_Toc191729720"/>
      <w:bookmarkStart w:id="188" w:name="_Toc191730099"/>
      <w:bookmarkStart w:id="189" w:name="_Toc191729063"/>
      <w:bookmarkStart w:id="190" w:name="_Toc191729132"/>
      <w:bookmarkStart w:id="191" w:name="_Toc191729211"/>
      <w:bookmarkStart w:id="192" w:name="_Toc191729334"/>
      <w:bookmarkStart w:id="193" w:name="_Toc191729456"/>
      <w:bookmarkStart w:id="194" w:name="_Toc191729515"/>
      <w:bookmarkStart w:id="195" w:name="_Toc191729574"/>
      <w:bookmarkStart w:id="196" w:name="_Toc191729633"/>
      <w:bookmarkStart w:id="197" w:name="_Toc191729721"/>
      <w:bookmarkStart w:id="198" w:name="_Toc191730100"/>
      <w:bookmarkStart w:id="199" w:name="_Toc191729064"/>
      <w:bookmarkStart w:id="200" w:name="_Toc191729133"/>
      <w:bookmarkStart w:id="201" w:name="_Toc191729212"/>
      <w:bookmarkStart w:id="202" w:name="_Toc191729335"/>
      <w:bookmarkStart w:id="203" w:name="_Toc191729457"/>
      <w:bookmarkStart w:id="204" w:name="_Toc191729516"/>
      <w:bookmarkStart w:id="205" w:name="_Toc191729575"/>
      <w:bookmarkStart w:id="206" w:name="_Toc191729634"/>
      <w:bookmarkStart w:id="207" w:name="_Toc191729722"/>
      <w:bookmarkStart w:id="208" w:name="_Toc191730101"/>
      <w:bookmarkStart w:id="209" w:name="_Toc191729065"/>
      <w:bookmarkStart w:id="210" w:name="_Toc191729134"/>
      <w:bookmarkStart w:id="211" w:name="_Toc191729213"/>
      <w:bookmarkStart w:id="212" w:name="_Toc191729336"/>
      <w:bookmarkStart w:id="213" w:name="_Toc191729458"/>
      <w:bookmarkStart w:id="214" w:name="_Toc191729517"/>
      <w:bookmarkStart w:id="215" w:name="_Toc191729576"/>
      <w:bookmarkStart w:id="216" w:name="_Toc191729635"/>
      <w:bookmarkStart w:id="217" w:name="_Toc191729723"/>
      <w:bookmarkStart w:id="218" w:name="_Toc191730102"/>
      <w:bookmarkStart w:id="219" w:name="_Toc191729066"/>
      <w:bookmarkStart w:id="220" w:name="_Toc191729135"/>
      <w:bookmarkStart w:id="221" w:name="_Toc191729214"/>
      <w:bookmarkStart w:id="222" w:name="_Toc191729337"/>
      <w:bookmarkStart w:id="223" w:name="_Toc191729459"/>
      <w:bookmarkStart w:id="224" w:name="_Toc191729518"/>
      <w:bookmarkStart w:id="225" w:name="_Toc191729577"/>
      <w:bookmarkStart w:id="226" w:name="_Toc191729636"/>
      <w:bookmarkStart w:id="227" w:name="_Toc191729724"/>
      <w:bookmarkStart w:id="228" w:name="_Toc191730103"/>
      <w:bookmarkStart w:id="229" w:name="_Toc191729067"/>
      <w:bookmarkStart w:id="230" w:name="_Toc191729136"/>
      <w:bookmarkStart w:id="231" w:name="_Toc191729215"/>
      <w:bookmarkStart w:id="232" w:name="_Toc191729338"/>
      <w:bookmarkStart w:id="233" w:name="_Toc191729460"/>
      <w:bookmarkStart w:id="234" w:name="_Toc191729519"/>
      <w:bookmarkStart w:id="235" w:name="_Toc191729578"/>
      <w:bookmarkStart w:id="236" w:name="_Toc191729637"/>
      <w:bookmarkStart w:id="237" w:name="_Toc191729725"/>
      <w:bookmarkStart w:id="238" w:name="_Toc191730104"/>
      <w:bookmarkStart w:id="239" w:name="_Toc191729072"/>
      <w:bookmarkStart w:id="240" w:name="_Toc191729141"/>
      <w:bookmarkStart w:id="241" w:name="_Toc191729073"/>
      <w:bookmarkStart w:id="242" w:name="_Toc191729142"/>
      <w:bookmarkStart w:id="243" w:name="_Toc191729074"/>
      <w:bookmarkStart w:id="244" w:name="_Toc191729143"/>
      <w:bookmarkStart w:id="245" w:name="_Toc191729075"/>
      <w:bookmarkStart w:id="246" w:name="_Toc191729144"/>
      <w:bookmarkStart w:id="247" w:name="_Toc191729076"/>
      <w:bookmarkStart w:id="248" w:name="_Toc191729145"/>
      <w:bookmarkStart w:id="249" w:name="_Toc191729077"/>
      <w:bookmarkStart w:id="250" w:name="_Toc191729146"/>
      <w:bookmarkStart w:id="251" w:name="_Toc191729080"/>
      <w:bookmarkStart w:id="252" w:name="_Toc191729149"/>
      <w:bookmarkStart w:id="253" w:name="_Toc191729221"/>
      <w:bookmarkStart w:id="254" w:name="_Toc191729344"/>
      <w:bookmarkStart w:id="255" w:name="_Toc191729466"/>
      <w:bookmarkStart w:id="256" w:name="_Toc191729525"/>
      <w:bookmarkStart w:id="257" w:name="_Toc191729584"/>
      <w:bookmarkStart w:id="258" w:name="_Toc191729643"/>
      <w:bookmarkStart w:id="259" w:name="_Toc191729731"/>
      <w:bookmarkStart w:id="260" w:name="_Toc191730110"/>
      <w:bookmarkStart w:id="261" w:name="_Toc191729082"/>
      <w:bookmarkStart w:id="262" w:name="_Toc191729151"/>
      <w:bookmarkStart w:id="263" w:name="_Toc191729223"/>
      <w:bookmarkStart w:id="264" w:name="_Toc191729346"/>
      <w:bookmarkStart w:id="265" w:name="_Toc191729468"/>
      <w:bookmarkStart w:id="266" w:name="_Toc191729527"/>
      <w:bookmarkStart w:id="267" w:name="_Toc191729586"/>
      <w:bookmarkStart w:id="268" w:name="_Toc191729645"/>
      <w:bookmarkStart w:id="269" w:name="_Toc191729733"/>
      <w:bookmarkStart w:id="270" w:name="_Toc191730112"/>
      <w:bookmarkStart w:id="271" w:name="_Toc191729083"/>
      <w:bookmarkStart w:id="272" w:name="_Toc191729152"/>
      <w:bookmarkStart w:id="273" w:name="_Toc191729224"/>
      <w:bookmarkStart w:id="274" w:name="_Toc191729347"/>
      <w:bookmarkStart w:id="275" w:name="_Toc191729469"/>
      <w:bookmarkStart w:id="276" w:name="_Toc191729528"/>
      <w:bookmarkStart w:id="277" w:name="_Toc191729587"/>
      <w:bookmarkStart w:id="278" w:name="_Toc191729646"/>
      <w:bookmarkStart w:id="279" w:name="_Toc191729734"/>
      <w:bookmarkStart w:id="280" w:name="_Toc191730113"/>
      <w:bookmarkStart w:id="281" w:name="_Toc191729084"/>
      <w:bookmarkStart w:id="282" w:name="_Toc191729153"/>
      <w:bookmarkStart w:id="283" w:name="_Toc191729225"/>
      <w:bookmarkStart w:id="284" w:name="_Toc191729348"/>
      <w:bookmarkStart w:id="285" w:name="_Toc191729470"/>
      <w:bookmarkStart w:id="286" w:name="_Toc191729529"/>
      <w:bookmarkStart w:id="287" w:name="_Toc191729588"/>
      <w:bookmarkStart w:id="288" w:name="_Toc191729647"/>
      <w:bookmarkStart w:id="289" w:name="_Toc191729735"/>
      <w:bookmarkStart w:id="290" w:name="_Toc191730114"/>
      <w:bookmarkStart w:id="291" w:name="_Toc191729085"/>
      <w:bookmarkStart w:id="292" w:name="_Toc191729154"/>
      <w:bookmarkStart w:id="293" w:name="_Toc191729226"/>
      <w:bookmarkStart w:id="294" w:name="_Toc191729349"/>
      <w:bookmarkStart w:id="295" w:name="_Toc191729471"/>
      <w:bookmarkStart w:id="296" w:name="_Toc191729530"/>
      <w:bookmarkStart w:id="297" w:name="_Toc191729589"/>
      <w:bookmarkStart w:id="298" w:name="_Toc191729648"/>
      <w:bookmarkStart w:id="299" w:name="_Toc191729736"/>
      <w:bookmarkStart w:id="300" w:name="_Toc191730115"/>
      <w:bookmarkStart w:id="301" w:name="_Toc191729086"/>
      <w:bookmarkStart w:id="302" w:name="_Toc191729155"/>
      <w:bookmarkStart w:id="303" w:name="_Toc191729227"/>
      <w:bookmarkStart w:id="304" w:name="_Toc191729350"/>
      <w:bookmarkStart w:id="305" w:name="_Toc191729472"/>
      <w:bookmarkStart w:id="306" w:name="_Toc191729531"/>
      <w:bookmarkStart w:id="307" w:name="_Toc191729590"/>
      <w:bookmarkStart w:id="308" w:name="_Toc191729649"/>
      <w:bookmarkStart w:id="309" w:name="_Toc191729737"/>
      <w:bookmarkStart w:id="310" w:name="_Toc191730116"/>
      <w:bookmarkStart w:id="311" w:name="_Toc191729087"/>
      <w:bookmarkStart w:id="312" w:name="_Toc191729156"/>
      <w:bookmarkStart w:id="313" w:name="_Toc191729228"/>
      <w:bookmarkStart w:id="314" w:name="_Toc191729351"/>
      <w:bookmarkStart w:id="315" w:name="_Toc191729473"/>
      <w:bookmarkStart w:id="316" w:name="_Toc191729532"/>
      <w:bookmarkStart w:id="317" w:name="_Toc191729591"/>
      <w:bookmarkStart w:id="318" w:name="_Toc191729650"/>
      <w:bookmarkStart w:id="319" w:name="_Toc191729738"/>
      <w:bookmarkStart w:id="320" w:name="_Toc191730117"/>
      <w:bookmarkStart w:id="321" w:name="_Toc191729088"/>
      <w:bookmarkStart w:id="322" w:name="_Toc191729157"/>
      <w:bookmarkStart w:id="323" w:name="_Toc191729229"/>
      <w:bookmarkStart w:id="324" w:name="_Toc191729352"/>
      <w:bookmarkStart w:id="325" w:name="_Toc191729474"/>
      <w:bookmarkStart w:id="326" w:name="_Toc191729533"/>
      <w:bookmarkStart w:id="327" w:name="_Toc191729592"/>
      <w:bookmarkStart w:id="328" w:name="_Toc191729651"/>
      <w:bookmarkStart w:id="329" w:name="_Toc191729739"/>
      <w:bookmarkStart w:id="330" w:name="_Toc191730118"/>
      <w:bookmarkStart w:id="331" w:name="_Toc191729089"/>
      <w:bookmarkStart w:id="332" w:name="_Toc191729158"/>
      <w:bookmarkStart w:id="333" w:name="_Toc191729230"/>
      <w:bookmarkStart w:id="334" w:name="_Toc191729353"/>
      <w:bookmarkStart w:id="335" w:name="_Toc191729475"/>
      <w:bookmarkStart w:id="336" w:name="_Toc191729534"/>
      <w:bookmarkStart w:id="337" w:name="_Toc191729593"/>
      <w:bookmarkStart w:id="338" w:name="_Toc191729652"/>
      <w:bookmarkStart w:id="339" w:name="_Toc191729740"/>
      <w:bookmarkStart w:id="340" w:name="_Toc191730119"/>
      <w:bookmarkStart w:id="341" w:name="_Toc191729090"/>
      <w:bookmarkStart w:id="342" w:name="_Toc191729159"/>
      <w:bookmarkStart w:id="343" w:name="_Toc191729231"/>
      <w:bookmarkStart w:id="344" w:name="_Toc191729354"/>
      <w:bookmarkStart w:id="345" w:name="_Toc191729476"/>
      <w:bookmarkStart w:id="346" w:name="_Toc191729535"/>
      <w:bookmarkStart w:id="347" w:name="_Toc191729594"/>
      <w:bookmarkStart w:id="348" w:name="_Toc191729653"/>
      <w:bookmarkStart w:id="349" w:name="_Toc191729741"/>
      <w:bookmarkStart w:id="350" w:name="_Toc191730120"/>
      <w:bookmarkStart w:id="351" w:name="_Toc191729091"/>
      <w:bookmarkStart w:id="352" w:name="_Toc191729160"/>
      <w:bookmarkStart w:id="353" w:name="_Toc191729232"/>
      <w:bookmarkStart w:id="354" w:name="_Toc191729355"/>
      <w:bookmarkStart w:id="355" w:name="_Toc191729477"/>
      <w:bookmarkStart w:id="356" w:name="_Toc191729536"/>
      <w:bookmarkStart w:id="357" w:name="_Toc191729595"/>
      <w:bookmarkStart w:id="358" w:name="_Toc191729654"/>
      <w:bookmarkStart w:id="359" w:name="_Toc191729742"/>
      <w:bookmarkStart w:id="360" w:name="_Toc191730121"/>
      <w:bookmarkStart w:id="361" w:name="_Toc191729092"/>
      <w:bookmarkStart w:id="362" w:name="_Toc191729161"/>
      <w:bookmarkStart w:id="363" w:name="_Toc191729233"/>
      <w:bookmarkStart w:id="364" w:name="_Toc191729356"/>
      <w:bookmarkStart w:id="365" w:name="_Toc191729478"/>
      <w:bookmarkStart w:id="366" w:name="_Toc191729537"/>
      <w:bookmarkStart w:id="367" w:name="_Toc191729596"/>
      <w:bookmarkStart w:id="368" w:name="_Toc191729655"/>
      <w:bookmarkStart w:id="369" w:name="_Toc191729743"/>
      <w:bookmarkStart w:id="370" w:name="_Toc191730122"/>
      <w:bookmarkStart w:id="371" w:name="_Toc191729093"/>
      <w:bookmarkStart w:id="372" w:name="_Toc191729162"/>
      <w:bookmarkStart w:id="373" w:name="_Toc191729234"/>
      <w:bookmarkStart w:id="374" w:name="_Toc191729357"/>
      <w:bookmarkStart w:id="375" w:name="_Toc191729479"/>
      <w:bookmarkStart w:id="376" w:name="_Toc191729538"/>
      <w:bookmarkStart w:id="377" w:name="_Toc191729597"/>
      <w:bookmarkStart w:id="378" w:name="_Toc191729656"/>
      <w:bookmarkStart w:id="379" w:name="_Toc191729744"/>
      <w:bookmarkStart w:id="380" w:name="_Toc191730123"/>
      <w:bookmarkStart w:id="381" w:name="_Toc191729094"/>
      <w:bookmarkStart w:id="382" w:name="_Toc191729163"/>
      <w:bookmarkStart w:id="383" w:name="_Toc191729235"/>
      <w:bookmarkStart w:id="384" w:name="_Toc191729358"/>
      <w:bookmarkStart w:id="385" w:name="_Toc191729480"/>
      <w:bookmarkStart w:id="386" w:name="_Toc191729539"/>
      <w:bookmarkStart w:id="387" w:name="_Toc191729598"/>
      <w:bookmarkStart w:id="388" w:name="_Toc191729657"/>
      <w:bookmarkStart w:id="389" w:name="_Toc191729745"/>
      <w:bookmarkStart w:id="390" w:name="_Toc191730124"/>
      <w:bookmarkStart w:id="391" w:name="_Toc191729095"/>
      <w:bookmarkStart w:id="392" w:name="_Toc191729164"/>
      <w:bookmarkStart w:id="393" w:name="_Toc191729236"/>
      <w:bookmarkStart w:id="394" w:name="_Toc191729359"/>
      <w:bookmarkStart w:id="395" w:name="_Toc191729481"/>
      <w:bookmarkStart w:id="396" w:name="_Toc191729540"/>
      <w:bookmarkStart w:id="397" w:name="_Toc191729599"/>
      <w:bookmarkStart w:id="398" w:name="_Toc191729658"/>
      <w:bookmarkStart w:id="399" w:name="_Toc191729746"/>
      <w:bookmarkStart w:id="400" w:name="_Toc191730125"/>
      <w:bookmarkStart w:id="401" w:name="_Toc191729096"/>
      <w:bookmarkStart w:id="402" w:name="_Toc191729165"/>
      <w:bookmarkStart w:id="403" w:name="_Toc191729237"/>
      <w:bookmarkStart w:id="404" w:name="_Toc191729360"/>
      <w:bookmarkStart w:id="405" w:name="_Toc191729482"/>
      <w:bookmarkStart w:id="406" w:name="_Toc191729541"/>
      <w:bookmarkStart w:id="407" w:name="_Toc191729600"/>
      <w:bookmarkStart w:id="408" w:name="_Toc191729659"/>
      <w:bookmarkStart w:id="409" w:name="_Toc191729747"/>
      <w:bookmarkStart w:id="410" w:name="_Toc191730126"/>
      <w:bookmarkStart w:id="411" w:name="_Toc191729097"/>
      <w:bookmarkStart w:id="412" w:name="_Toc191729166"/>
      <w:bookmarkStart w:id="413" w:name="_Toc191729238"/>
      <w:bookmarkStart w:id="414" w:name="_Toc191729361"/>
      <w:bookmarkStart w:id="415" w:name="_Toc191729483"/>
      <w:bookmarkStart w:id="416" w:name="_Toc191729542"/>
      <w:bookmarkStart w:id="417" w:name="_Toc191729601"/>
      <w:bookmarkStart w:id="418" w:name="_Toc191729660"/>
      <w:bookmarkStart w:id="419" w:name="_Toc191729748"/>
      <w:bookmarkStart w:id="420" w:name="_Toc191730127"/>
      <w:bookmarkStart w:id="421" w:name="_Toc191729098"/>
      <w:bookmarkStart w:id="422" w:name="_Toc191729167"/>
      <w:bookmarkStart w:id="423" w:name="_Toc191729239"/>
      <w:bookmarkStart w:id="424" w:name="_Toc191729362"/>
      <w:bookmarkStart w:id="425" w:name="_Toc191729484"/>
      <w:bookmarkStart w:id="426" w:name="_Toc191729543"/>
      <w:bookmarkStart w:id="427" w:name="_Toc191729602"/>
      <w:bookmarkStart w:id="428" w:name="_Toc191729661"/>
      <w:bookmarkStart w:id="429" w:name="_Toc191729749"/>
      <w:bookmarkStart w:id="430" w:name="_Toc191730128"/>
      <w:bookmarkStart w:id="431" w:name="_Toc191729099"/>
      <w:bookmarkStart w:id="432" w:name="_Toc191729168"/>
      <w:bookmarkStart w:id="433" w:name="_Toc191729240"/>
      <w:bookmarkStart w:id="434" w:name="_Toc191729363"/>
      <w:bookmarkStart w:id="435" w:name="_Toc191729485"/>
      <w:bookmarkStart w:id="436" w:name="_Toc191729544"/>
      <w:bookmarkStart w:id="437" w:name="_Toc191729603"/>
      <w:bookmarkStart w:id="438" w:name="_Toc191729662"/>
      <w:bookmarkStart w:id="439" w:name="_Toc191729750"/>
      <w:bookmarkStart w:id="440" w:name="_Toc191730129"/>
      <w:bookmarkStart w:id="441" w:name="_Toc191729100"/>
      <w:bookmarkStart w:id="442" w:name="_Toc191729169"/>
      <w:bookmarkStart w:id="443" w:name="_Toc191729241"/>
      <w:bookmarkStart w:id="444" w:name="_Toc191729364"/>
      <w:bookmarkStart w:id="445" w:name="_Toc191729486"/>
      <w:bookmarkStart w:id="446" w:name="_Toc191729545"/>
      <w:bookmarkStart w:id="447" w:name="_Toc191729604"/>
      <w:bookmarkStart w:id="448" w:name="_Toc191729663"/>
      <w:bookmarkStart w:id="449" w:name="_Toc191729751"/>
      <w:bookmarkStart w:id="450" w:name="_Toc191730130"/>
      <w:bookmarkEnd w:id="0"/>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r>
        <w:rPr>
          <w:noProof/>
        </w:rPr>
        <w:br w:type="page"/>
      </w:r>
    </w:p>
    <w:p w14:paraId="2CD3CF07" w14:textId="77777777" w:rsidR="007E3CA5" w:rsidRDefault="00C87B1E" w:rsidP="007E3CA5">
      <w:pPr>
        <w:pStyle w:val="Caption"/>
        <w:keepNext/>
      </w:pPr>
      <w:r w:rsidRPr="007E3CA5">
        <w:rPr>
          <w:noProof/>
        </w:rPr>
        <w:lastRenderedPageBreak/>
        <w:drawing>
          <wp:inline distT="0" distB="0" distL="0" distR="0" wp14:anchorId="27700BDC" wp14:editId="7FC68255">
            <wp:extent cx="3584396" cy="3183477"/>
            <wp:effectExtent l="0" t="0" r="0" b="0"/>
            <wp:docPr id="174464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1879" cy="3199005"/>
                    </a:xfrm>
                    <a:prstGeom prst="rect">
                      <a:avLst/>
                    </a:prstGeom>
                    <a:noFill/>
                  </pic:spPr>
                </pic:pic>
              </a:graphicData>
            </a:graphic>
          </wp:inline>
        </w:drawing>
      </w:r>
    </w:p>
    <w:p w14:paraId="21F469B1" w14:textId="7D7E320A" w:rsidR="00C87B1E" w:rsidRDefault="007E3CA5" w:rsidP="00C87B1E">
      <w:pPr>
        <w:pStyle w:val="Caption"/>
      </w:pPr>
      <w:r>
        <w:t xml:space="preserve">Figure </w:t>
      </w:r>
      <w:fldSimple w:instr=" SEQ Figure \* ARABIC ">
        <w:r w:rsidR="00D04B17">
          <w:rPr>
            <w:noProof/>
          </w:rPr>
          <w:t>8</w:t>
        </w:r>
      </w:fldSimple>
      <w:r>
        <w:t xml:space="preserve">. </w:t>
      </w:r>
      <w:r w:rsidR="00C87B1E">
        <w:t>Interface PCB EasyCad Layout</w:t>
      </w:r>
    </w:p>
    <w:p w14:paraId="642D22D0" w14:textId="77777777" w:rsidR="00216804" w:rsidRDefault="00216804" w:rsidP="006F7AFE">
      <w:pPr>
        <w:pStyle w:val="ZL1Section"/>
      </w:pPr>
      <w:bookmarkStart w:id="451" w:name="_Toc238626481"/>
      <w:r>
        <w:t>Software Architecture</w:t>
      </w:r>
      <w:bookmarkEnd w:id="451"/>
    </w:p>
    <w:p w14:paraId="229DC28A" w14:textId="37E9520A" w:rsidR="00216804" w:rsidRDefault="00216804" w:rsidP="00216804">
      <w:r>
        <w:t>Describe/include a figure of the overall system architecture (and where this module fits in)</w:t>
      </w:r>
    </w:p>
    <w:p w14:paraId="31573626" w14:textId="77777777" w:rsidR="003331BA" w:rsidRDefault="003331BA" w:rsidP="00216804"/>
    <w:p w14:paraId="34C7C09A" w14:textId="77777777" w:rsidR="003331BA" w:rsidRDefault="003331BA" w:rsidP="00216804"/>
    <w:p w14:paraId="4A100EF1" w14:textId="77777777" w:rsidR="007E3CA5" w:rsidRDefault="00673765" w:rsidP="007E3CA5">
      <w:pPr>
        <w:keepNext/>
        <w:widowControl w:val="0"/>
        <w:pBdr>
          <w:top w:val="nil"/>
          <w:left w:val="nil"/>
          <w:bottom w:val="nil"/>
          <w:right w:val="nil"/>
          <w:between w:val="nil"/>
        </w:pBdr>
        <w:jc w:val="center"/>
      </w:pPr>
      <w:r>
        <w:rPr>
          <w:noProof/>
        </w:rPr>
        <w:drawing>
          <wp:inline distT="0" distB="0" distL="0" distR="0" wp14:anchorId="70B8DBFC" wp14:editId="4E086D48">
            <wp:extent cx="5649570" cy="2801668"/>
            <wp:effectExtent l="0" t="0" r="0" b="0"/>
            <wp:docPr id="1375332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70297" cy="2811947"/>
                    </a:xfrm>
                    <a:prstGeom prst="rect">
                      <a:avLst/>
                    </a:prstGeom>
                    <a:noFill/>
                  </pic:spPr>
                </pic:pic>
              </a:graphicData>
            </a:graphic>
          </wp:inline>
        </w:drawing>
      </w:r>
    </w:p>
    <w:p w14:paraId="4FB2454C" w14:textId="01F7ECC8" w:rsidR="006F7AFE" w:rsidRDefault="007E3CA5" w:rsidP="006F7AFE">
      <w:pPr>
        <w:pStyle w:val="Caption"/>
      </w:pPr>
      <w:r>
        <w:t xml:space="preserve">Figure </w:t>
      </w:r>
      <w:fldSimple w:instr=" SEQ Figure \* ARABIC ">
        <w:r w:rsidR="00D04B17">
          <w:rPr>
            <w:noProof/>
          </w:rPr>
          <w:t>9</w:t>
        </w:r>
      </w:fldSimple>
      <w:r>
        <w:t xml:space="preserve">. </w:t>
      </w:r>
      <w:r w:rsidR="006F7AFE">
        <w:t xml:space="preserve">MLOI </w:t>
      </w:r>
      <w:r w:rsidR="00673765">
        <w:t>System and Information Overview</w:t>
      </w:r>
    </w:p>
    <w:p w14:paraId="73DF6200" w14:textId="77777777" w:rsidR="003331BA" w:rsidRDefault="003331BA">
      <w:pPr>
        <w:spacing w:after="0"/>
        <w:rPr>
          <w:rFonts w:eastAsiaTheme="minorHAnsi" w:cstheme="minorBidi"/>
          <w:kern w:val="2"/>
          <w:sz w:val="24"/>
          <w:szCs w:val="22"/>
          <w:u w:val="single"/>
          <w14:ligatures w14:val="standardContextual"/>
        </w:rPr>
      </w:pPr>
      <w:bookmarkStart w:id="452" w:name="_Toc238626482"/>
      <w:r>
        <w:br w:type="page"/>
      </w:r>
    </w:p>
    <w:p w14:paraId="559DDB2E" w14:textId="6E349FB2" w:rsidR="006F7AFE" w:rsidRPr="006F7AFE" w:rsidRDefault="006F7AFE" w:rsidP="006F7AFE">
      <w:pPr>
        <w:pStyle w:val="ZL2Section"/>
      </w:pPr>
      <w:r>
        <w:lastRenderedPageBreak/>
        <w:t>MLOI Test Protocol State Transition Analysis</w:t>
      </w:r>
      <w:bookmarkEnd w:id="452"/>
    </w:p>
    <w:p w14:paraId="3F539914" w14:textId="77777777" w:rsidR="003331BA" w:rsidRDefault="003331BA" w:rsidP="006F7AFE">
      <w:pPr>
        <w:pStyle w:val="Caption"/>
      </w:pPr>
    </w:p>
    <w:p w14:paraId="4AD8D8F8" w14:textId="77777777" w:rsidR="007E3CA5" w:rsidRDefault="006F7AFE" w:rsidP="007E3CA5">
      <w:pPr>
        <w:pStyle w:val="Caption"/>
        <w:keepNext/>
      </w:pPr>
      <w:r>
        <w:rPr>
          <w:noProof/>
        </w:rPr>
        <w:drawing>
          <wp:inline distT="0" distB="0" distL="0" distR="0" wp14:anchorId="7CC73D88" wp14:editId="75CFD991">
            <wp:extent cx="6041312" cy="3256619"/>
            <wp:effectExtent l="0" t="0" r="2540" b="0"/>
            <wp:docPr id="2007052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41312" cy="3256619"/>
                    </a:xfrm>
                    <a:prstGeom prst="rect">
                      <a:avLst/>
                    </a:prstGeom>
                    <a:noFill/>
                  </pic:spPr>
                </pic:pic>
              </a:graphicData>
            </a:graphic>
          </wp:inline>
        </w:drawing>
      </w:r>
    </w:p>
    <w:p w14:paraId="157FFE16" w14:textId="74B01A89" w:rsidR="006F7AFE" w:rsidRDefault="007E3CA5" w:rsidP="006F7AFE">
      <w:pPr>
        <w:pStyle w:val="Caption"/>
      </w:pPr>
      <w:r>
        <w:t xml:space="preserve">Figure </w:t>
      </w:r>
      <w:fldSimple w:instr=" SEQ Figure \* ARABIC ">
        <w:r w:rsidR="00D04B17">
          <w:rPr>
            <w:noProof/>
          </w:rPr>
          <w:t>10</w:t>
        </w:r>
      </w:fldSimple>
      <w:r>
        <w:t xml:space="preserve">. </w:t>
      </w:r>
      <w:r w:rsidR="006F7AFE">
        <w:t>MLOI State Transition Diagram</w:t>
      </w:r>
    </w:p>
    <w:p w14:paraId="334DD589" w14:textId="77777777" w:rsidR="003331BA" w:rsidRPr="003331BA" w:rsidRDefault="003331BA" w:rsidP="003331BA"/>
    <w:p w14:paraId="64F9968A" w14:textId="47B03151" w:rsidR="006F7AFE" w:rsidRDefault="006F7AFE" w:rsidP="006F7AFE">
      <w:pPr>
        <w:pStyle w:val="ZL3Section"/>
      </w:pPr>
      <w:bookmarkStart w:id="453" w:name="_Toc238626483"/>
      <w:r>
        <w:t>MLOI Top Level Thread Architecture</w:t>
      </w:r>
      <w:bookmarkEnd w:id="453"/>
    </w:p>
    <w:p w14:paraId="16E2F15E" w14:textId="77777777" w:rsidR="006F7AFE" w:rsidRDefault="006F7AFE" w:rsidP="006F7AFE"/>
    <w:p w14:paraId="40A7757F" w14:textId="77777777" w:rsidR="006F7AFE" w:rsidRPr="006F7AFE" w:rsidRDefault="006F7AFE" w:rsidP="006F7AFE">
      <w:r w:rsidRPr="006F7AFE">
        <w:t>The LabVIEW (LV) Application (app) is divided into Three loops</w:t>
      </w:r>
    </w:p>
    <w:p w14:paraId="73536585" w14:textId="77777777" w:rsidR="006F7AFE" w:rsidRPr="006F7AFE" w:rsidRDefault="006F7AFE">
      <w:pPr>
        <w:pStyle w:val="ListParagraph"/>
        <w:numPr>
          <w:ilvl w:val="0"/>
          <w:numId w:val="18"/>
        </w:numPr>
      </w:pPr>
      <w:r w:rsidRPr="006F7AFE">
        <w:t xml:space="preserve">The Main or Test Loop --Executed the Test Protocol State Machine and controls the Exit function. </w:t>
      </w:r>
    </w:p>
    <w:p w14:paraId="616A9E18" w14:textId="77777777" w:rsidR="006F7AFE" w:rsidRPr="006F7AFE" w:rsidRDefault="006F7AFE">
      <w:pPr>
        <w:pStyle w:val="ListParagraph"/>
        <w:numPr>
          <w:ilvl w:val="0"/>
          <w:numId w:val="18"/>
        </w:numPr>
      </w:pPr>
      <w:r w:rsidRPr="006F7AFE">
        <w:t>The DataQ  Loop – Reads Analog and Digital Inputs (AI &amp; DI)  and writes to digital Outputs (DO))</w:t>
      </w:r>
    </w:p>
    <w:p w14:paraId="523FE572" w14:textId="77777777" w:rsidR="006F7AFE" w:rsidRPr="006F7AFE" w:rsidRDefault="006F7AFE">
      <w:pPr>
        <w:pStyle w:val="ListParagraph"/>
        <w:numPr>
          <w:ilvl w:val="0"/>
          <w:numId w:val="18"/>
        </w:numPr>
      </w:pPr>
      <w:r w:rsidRPr="006F7AFE">
        <w:t>Event Loop – Handles user input, remote semaphore and launched Sub VI (ie Cal Routines)</w:t>
      </w:r>
    </w:p>
    <w:p w14:paraId="78522160" w14:textId="32A7AD46" w:rsidR="006F7AFE" w:rsidRPr="006F7AFE" w:rsidRDefault="006F7AFE" w:rsidP="006F7AFE">
      <w:r w:rsidRPr="006F7AFE">
        <w:t xml:space="preserve">Each loop has </w:t>
      </w:r>
      <w:r w:rsidR="00F829BE" w:rsidRPr="006F7AFE">
        <w:t>Initialization</w:t>
      </w:r>
      <w:r w:rsidRPr="006F7AFE">
        <w:t xml:space="preserve">, </w:t>
      </w:r>
      <w:r>
        <w:t>Process</w:t>
      </w:r>
      <w:r w:rsidR="00F829BE">
        <w:t>ing</w:t>
      </w:r>
      <w:r w:rsidRPr="006F7AFE">
        <w:t xml:space="preserve"> </w:t>
      </w:r>
      <w:r w:rsidR="00F829BE">
        <w:t>while loop</w:t>
      </w:r>
      <w:r>
        <w:t xml:space="preserve"> </w:t>
      </w:r>
      <w:r w:rsidRPr="006F7AFE">
        <w:t>and Close phases.</w:t>
      </w:r>
      <w:r w:rsidR="00D04B17">
        <w:t xml:space="preserve">  See Figure 11 for the diagram of the LabVIEW Application loops.</w:t>
      </w:r>
    </w:p>
    <w:p w14:paraId="249D02BE" w14:textId="77777777" w:rsidR="006F7AFE" w:rsidRDefault="006F7AFE" w:rsidP="006F7AFE"/>
    <w:p w14:paraId="692E781A" w14:textId="77777777" w:rsidR="00F829BE" w:rsidRDefault="00F829BE" w:rsidP="006F7AFE"/>
    <w:p w14:paraId="5CF6AB03" w14:textId="77777777" w:rsidR="00F829BE" w:rsidRDefault="00F829BE" w:rsidP="006F7AFE"/>
    <w:p w14:paraId="18FE86B4" w14:textId="77777777" w:rsidR="00F829BE" w:rsidRDefault="00F829BE" w:rsidP="006F7AFE"/>
    <w:p w14:paraId="6A18B34C" w14:textId="77777777" w:rsidR="00F829BE" w:rsidRDefault="00F829BE" w:rsidP="006F7AFE"/>
    <w:p w14:paraId="267993EE" w14:textId="77777777" w:rsidR="00F829BE" w:rsidRDefault="00F829BE" w:rsidP="006F7AFE"/>
    <w:p w14:paraId="4E8EB138" w14:textId="77777777" w:rsidR="00F829BE" w:rsidRDefault="00F829BE" w:rsidP="006F7AFE"/>
    <w:p w14:paraId="33820CC6" w14:textId="77777777" w:rsidR="00F829BE" w:rsidRDefault="00F829BE" w:rsidP="006F7AFE"/>
    <w:p w14:paraId="2662E3A6" w14:textId="3AE19DC3" w:rsidR="006F7AFE" w:rsidRDefault="006F7AFE" w:rsidP="007E3CA5">
      <w:pPr>
        <w:pStyle w:val="Caption"/>
      </w:pPr>
      <w:r w:rsidRPr="006F7AFE">
        <w:rPr>
          <w:noProof/>
        </w:rPr>
        <w:drawing>
          <wp:inline distT="0" distB="0" distL="0" distR="0" wp14:anchorId="250F5D25" wp14:editId="37EC0D88">
            <wp:extent cx="5943600" cy="3382645"/>
            <wp:effectExtent l="0" t="0" r="0" b="8255"/>
            <wp:docPr id="15364" name="Picture 6">
              <a:extLst xmlns:a="http://schemas.openxmlformats.org/drawingml/2006/main">
                <a:ext uri="{FF2B5EF4-FFF2-40B4-BE49-F238E27FC236}">
                  <a16:creationId xmlns:a16="http://schemas.microsoft.com/office/drawing/2014/main" id="{84369810-D67A-EBFD-CFBC-BB54B7F279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6">
                      <a:extLst>
                        <a:ext uri="{FF2B5EF4-FFF2-40B4-BE49-F238E27FC236}">
                          <a16:creationId xmlns:a16="http://schemas.microsoft.com/office/drawing/2014/main" id="{84369810-D67A-EBFD-CFBC-BB54B7F279EE}"/>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82645"/>
                    </a:xfrm>
                    <a:prstGeom prst="rect">
                      <a:avLst/>
                    </a:prstGeom>
                    <a:noFill/>
                    <a:ln>
                      <a:noFill/>
                    </a:ln>
                  </pic:spPr>
                </pic:pic>
              </a:graphicData>
            </a:graphic>
          </wp:inline>
        </w:drawing>
      </w:r>
      <w:r w:rsidR="007E3CA5">
        <w:t xml:space="preserve">Figure </w:t>
      </w:r>
      <w:fldSimple w:instr=" SEQ Figure \* ARABIC ">
        <w:r w:rsidR="00D04B17">
          <w:rPr>
            <w:noProof/>
          </w:rPr>
          <w:t>11</w:t>
        </w:r>
      </w:fldSimple>
      <w:r w:rsidR="007E3CA5">
        <w:t xml:space="preserve">. </w:t>
      </w:r>
      <w:r w:rsidR="00D04B17" w:rsidRPr="006F7AFE">
        <w:t>LabVIEW Application</w:t>
      </w:r>
      <w:r w:rsidR="00D04B17">
        <w:t xml:space="preserve"> Loops</w:t>
      </w:r>
    </w:p>
    <w:p w14:paraId="7AA0B6B8" w14:textId="77777777" w:rsidR="006F7AFE" w:rsidRDefault="006F7AFE" w:rsidP="006F7AFE"/>
    <w:p w14:paraId="3BC4081C" w14:textId="77777777" w:rsidR="00003164" w:rsidRPr="00003164" w:rsidRDefault="00003164" w:rsidP="00003164">
      <w:pPr>
        <w:pStyle w:val="ZL3Section"/>
      </w:pPr>
      <w:bookmarkStart w:id="454" w:name="_Toc238626484"/>
      <w:r w:rsidRPr="00003164">
        <w:t>Main Loop Initialization</w:t>
      </w:r>
      <w:bookmarkEnd w:id="454"/>
    </w:p>
    <w:p w14:paraId="6A77F9A1" w14:textId="77777777" w:rsidR="00003164" w:rsidRPr="00003164" w:rsidRDefault="00003164" w:rsidP="00003164">
      <w:r w:rsidRPr="00003164">
        <w:rPr>
          <w:b/>
          <w:bCs/>
        </w:rPr>
        <w:t>GET TEST INFO</w:t>
      </w:r>
      <w:r w:rsidRPr="00003164">
        <w:t xml:space="preserve">  -- Upon start up the user dialog prompts the user to select the test type by loading the  specified Configuration File and include the Test information ie (Job Number, Unit Number, Serial Number,  and set the test parameters Pre or Post pot test, enable pre-fill lubrication phase etc  for the Device to be testes.  These values are made persistent from Test to Test by being saved to the Windows system Registry.</w:t>
      </w:r>
    </w:p>
    <w:p w14:paraId="17B07F11" w14:textId="77777777" w:rsidR="00003164" w:rsidRPr="00003164" w:rsidRDefault="00003164" w:rsidP="00003164">
      <w:r w:rsidRPr="00003164">
        <w:rPr>
          <w:b/>
          <w:bCs/>
        </w:rPr>
        <w:t>REF FP CONTRL</w:t>
      </w:r>
      <w:r w:rsidRPr="00003164">
        <w:t xml:space="preserve"> – Reference Front Panel Controls associated the Front Planel Control to a Reference Number and initialized the that Control or Indicator.</w:t>
      </w:r>
    </w:p>
    <w:p w14:paraId="69076007" w14:textId="77777777" w:rsidR="00003164" w:rsidRPr="00003164" w:rsidRDefault="00003164" w:rsidP="00003164">
      <w:r w:rsidRPr="00003164">
        <w:rPr>
          <w:b/>
          <w:bCs/>
        </w:rPr>
        <w:t>READ CONFIG FILE</w:t>
      </w:r>
      <w:r w:rsidRPr="00003164">
        <w:t xml:space="preserve"> – Gets the ConfigFile path from the Registry then Reads in the configuration files for the selected test as a Comma Separated Variable (CSV) file.</w:t>
      </w:r>
    </w:p>
    <w:p w14:paraId="5AFBD6DD" w14:textId="77777777" w:rsidR="00003164" w:rsidRPr="00003164" w:rsidRDefault="00003164" w:rsidP="00003164">
      <w:r w:rsidRPr="00003164">
        <w:rPr>
          <w:b/>
          <w:bCs/>
        </w:rPr>
        <w:t>CONFIG TEST PARAMS</w:t>
      </w:r>
      <w:r w:rsidRPr="00003164">
        <w:t xml:space="preserve"> --.  Configure Test Parameters Sorts the Configuration parameters into 4 Sub Clusters of parameters Bench, Pump, Test and DataQ. Combines the parameters with the Test Information and the control referenced into Full Config Cluster for use throughout the application.</w:t>
      </w:r>
    </w:p>
    <w:p w14:paraId="0A6ED2D3" w14:textId="77777777" w:rsidR="00003164" w:rsidRPr="00003164" w:rsidRDefault="00003164" w:rsidP="00003164">
      <w:pPr>
        <w:pStyle w:val="ZL3Section"/>
      </w:pPr>
      <w:bookmarkStart w:id="455" w:name="_Toc238626485"/>
      <w:r w:rsidRPr="00003164">
        <w:t>DataQ Loop Initialization</w:t>
      </w:r>
      <w:bookmarkEnd w:id="455"/>
    </w:p>
    <w:p w14:paraId="589AA9C4" w14:textId="77777777" w:rsidR="00003164" w:rsidRPr="00003164" w:rsidRDefault="00003164" w:rsidP="00003164">
      <w:r w:rsidRPr="00003164">
        <w:rPr>
          <w:b/>
          <w:bCs/>
        </w:rPr>
        <w:t>OPEN DATAQ</w:t>
      </w:r>
      <w:r w:rsidRPr="00003164">
        <w:t xml:space="preserve"> --  Associates DataQ serial communications with Windows Comport, ensures the connection is made, if is loads the DataQ parameters into the DataQ, else presents the option for simulate mode, otherwise </w:t>
      </w:r>
    </w:p>
    <w:p w14:paraId="10337872" w14:textId="77777777" w:rsidR="003331BA" w:rsidRDefault="003331BA">
      <w:pPr>
        <w:spacing w:after="0"/>
        <w:rPr>
          <w:u w:val="single"/>
        </w:rPr>
      </w:pPr>
      <w:bookmarkStart w:id="456" w:name="_Toc238626486"/>
      <w:r>
        <w:br w:type="page"/>
      </w:r>
    </w:p>
    <w:p w14:paraId="406F9820" w14:textId="4C05A90F" w:rsidR="00003164" w:rsidRDefault="00003164" w:rsidP="00003164">
      <w:pPr>
        <w:pStyle w:val="ZL3Section"/>
      </w:pPr>
      <w:r w:rsidRPr="00003164">
        <w:lastRenderedPageBreak/>
        <w:t>DataQ Loop</w:t>
      </w:r>
      <w:bookmarkEnd w:id="456"/>
    </w:p>
    <w:p w14:paraId="3525F0DF" w14:textId="77777777" w:rsidR="00003164" w:rsidRPr="00003164" w:rsidRDefault="00003164" w:rsidP="00003164">
      <w:r w:rsidRPr="00003164">
        <w:t>ChA &amp; ChB resistance data is produced for use in the Test Loop.</w:t>
      </w:r>
    </w:p>
    <w:p w14:paraId="14475055" w14:textId="77777777" w:rsidR="00003164" w:rsidRPr="00003164" w:rsidRDefault="00003164" w:rsidP="00003164"/>
    <w:p w14:paraId="142BC7E3" w14:textId="77777777" w:rsidR="00003164" w:rsidRPr="00003164" w:rsidRDefault="00003164" w:rsidP="00003164">
      <w:r w:rsidRPr="00003164">
        <w:rPr>
          <w:b/>
          <w:bCs/>
        </w:rPr>
        <w:t>READ CHA &amp; CHB</w:t>
      </w:r>
      <w:r w:rsidRPr="00003164">
        <w:t xml:space="preserve"> --  Read Channel A and Channel B, If Device is present, captures, filters and scales then presents the data as a resistor value sampled at 20ms rate.  Closes the solenoid valve during the Settling Wait Time state.</w:t>
      </w:r>
    </w:p>
    <w:p w14:paraId="2FBF6121" w14:textId="56B41979" w:rsidR="00003164" w:rsidRDefault="00003164" w:rsidP="00003164">
      <w:r w:rsidRPr="00003164">
        <w:rPr>
          <w:b/>
          <w:bCs/>
        </w:rPr>
        <w:t>SIMULATE  CHA &amp; CHB</w:t>
      </w:r>
      <w:r w:rsidRPr="00003164">
        <w:t xml:space="preserve"> --  Read Channel A and Channel B , Eles presents simulated channel resistance based on the Level Input reading. </w:t>
      </w:r>
    </w:p>
    <w:p w14:paraId="10CE5589" w14:textId="77777777" w:rsidR="00003164" w:rsidRPr="00003164" w:rsidRDefault="00003164" w:rsidP="00003164">
      <w:r w:rsidRPr="00003164">
        <w:t xml:space="preserve">Ends loop when global “Exit” semaphore is received from is received from the main loop. </w:t>
      </w:r>
    </w:p>
    <w:p w14:paraId="374FF09C" w14:textId="77777777" w:rsidR="00003164" w:rsidRPr="00003164" w:rsidRDefault="00003164" w:rsidP="00003164"/>
    <w:p w14:paraId="5BAF9373" w14:textId="77777777" w:rsidR="00003164" w:rsidRPr="00003164" w:rsidRDefault="00003164" w:rsidP="00003164">
      <w:pPr>
        <w:pStyle w:val="ZL3Section"/>
      </w:pPr>
      <w:bookmarkStart w:id="457" w:name="_Toc238626487"/>
      <w:r w:rsidRPr="00003164">
        <w:t>DataQ Loop Close</w:t>
      </w:r>
      <w:bookmarkEnd w:id="457"/>
    </w:p>
    <w:p w14:paraId="79B88501" w14:textId="77777777" w:rsidR="00003164" w:rsidRPr="00003164" w:rsidRDefault="00003164" w:rsidP="00003164">
      <w:r w:rsidRPr="00003164">
        <w:rPr>
          <w:b/>
          <w:bCs/>
        </w:rPr>
        <w:t>CLOSE DATAQ</w:t>
      </w:r>
      <w:r w:rsidRPr="00003164">
        <w:t>--  Read Channel A and Channel B, If Device is present, captures, filters and scales then presents the data as a resistor value sampled at 20ms rate.  Closes the solenoid valve during the Settling Wait Time state.</w:t>
      </w:r>
    </w:p>
    <w:p w14:paraId="0F54AC23" w14:textId="77777777" w:rsidR="00F829BE" w:rsidRDefault="00F829BE" w:rsidP="006F7AFE"/>
    <w:p w14:paraId="7EBA619F" w14:textId="77777777" w:rsidR="00003164" w:rsidRPr="00003164" w:rsidRDefault="00003164" w:rsidP="00003164">
      <w:pPr>
        <w:pStyle w:val="ZL3Section"/>
      </w:pPr>
      <w:bookmarkStart w:id="458" w:name="_Toc238626488"/>
      <w:r w:rsidRPr="00003164">
        <w:t>Main Test Loop</w:t>
      </w:r>
      <w:bookmarkEnd w:id="458"/>
    </w:p>
    <w:p w14:paraId="4F400460" w14:textId="77777777" w:rsidR="00003164" w:rsidRPr="00003164" w:rsidRDefault="00003164" w:rsidP="00003164">
      <w:r w:rsidRPr="00003164">
        <w:rPr>
          <w:b/>
          <w:bCs/>
        </w:rPr>
        <w:t>TITLE TEST RUN</w:t>
      </w:r>
      <w:r w:rsidRPr="00003164">
        <w:t xml:space="preserve"> –Title Test Run executes in the outer loop which executed once then once more for each configured replicate.  The Test Title made up of the test type, the job number, the unit number and a time stamp is applied to as title he report file. </w:t>
      </w:r>
    </w:p>
    <w:p w14:paraId="65F4BB34" w14:textId="77777777" w:rsidR="00003164" w:rsidRPr="00003164" w:rsidRDefault="00003164" w:rsidP="00003164">
      <w:r w:rsidRPr="00003164">
        <w:rPr>
          <w:b/>
          <w:bCs/>
        </w:rPr>
        <w:t>TEST PROTOCOL LOOP</w:t>
      </w:r>
      <w:r w:rsidRPr="00003164">
        <w:t xml:space="preserve"> – Inner loop that executes the test protocol and the Level Controller in the following modes:</w:t>
      </w:r>
    </w:p>
    <w:p w14:paraId="78BE9C0B" w14:textId="77777777" w:rsidR="00003164" w:rsidRPr="00003164" w:rsidRDefault="00003164" w:rsidP="00003164">
      <w:pPr>
        <w:ind w:left="720"/>
      </w:pPr>
      <w:r w:rsidRPr="00003164">
        <w:rPr>
          <w:b/>
          <w:bCs/>
        </w:rPr>
        <w:t>RUN STATE MACH</w:t>
      </w:r>
      <w:r w:rsidRPr="00003164">
        <w:t xml:space="preserve"> – Run  Consists Machine, Algorithm to either:  </w:t>
      </w:r>
    </w:p>
    <w:p w14:paraId="43755040" w14:textId="77777777" w:rsidR="00003164" w:rsidRPr="00003164" w:rsidRDefault="00003164">
      <w:pPr>
        <w:numPr>
          <w:ilvl w:val="3"/>
          <w:numId w:val="19"/>
        </w:numPr>
        <w:tabs>
          <w:tab w:val="clear" w:pos="2880"/>
          <w:tab w:val="num" w:pos="1800"/>
        </w:tabs>
        <w:ind w:left="1800"/>
      </w:pPr>
      <w:r w:rsidRPr="00003164">
        <w:t>Run -- where the Level SP is automatically determined by the state defined in the Test Protocol for either of  two test types:  i)  Pre-Pot where level is continuously ramped between Empty, to Full to Empty  aka AEPS Test. ii)  Post Pot where the level is stepped to the switch point for each channel, the resistance is measured and evaluated as Switched (ie Pass) or not-Switched (ie Fail) aka ATP Test.</w:t>
      </w:r>
    </w:p>
    <w:p w14:paraId="069483A4" w14:textId="77777777" w:rsidR="00003164" w:rsidRPr="00003164" w:rsidRDefault="00003164">
      <w:pPr>
        <w:numPr>
          <w:ilvl w:val="3"/>
          <w:numId w:val="19"/>
        </w:numPr>
        <w:tabs>
          <w:tab w:val="clear" w:pos="2880"/>
          <w:tab w:val="num" w:pos="1800"/>
        </w:tabs>
        <w:ind w:left="1800"/>
      </w:pPr>
      <w:r w:rsidRPr="00003164">
        <w:t xml:space="preserve">Manual -- where operator has either open loop or closed loop level control. </w:t>
      </w:r>
    </w:p>
    <w:p w14:paraId="0A8ADCA2" w14:textId="77777777" w:rsidR="00003164" w:rsidRPr="00003164" w:rsidRDefault="00003164" w:rsidP="00003164">
      <w:pPr>
        <w:ind w:left="720"/>
      </w:pPr>
      <w:r w:rsidRPr="00003164">
        <w:rPr>
          <w:b/>
          <w:bCs/>
        </w:rPr>
        <w:t>PUMP &amp; LASER CONTRL</w:t>
      </w:r>
      <w:r w:rsidRPr="00003164">
        <w:t xml:space="preserve"> --  The Level Controller is 3 speed servo control that that can run either:  </w:t>
      </w:r>
    </w:p>
    <w:p w14:paraId="0C3EF338" w14:textId="77777777" w:rsidR="00003164" w:rsidRPr="00003164" w:rsidRDefault="00003164">
      <w:pPr>
        <w:numPr>
          <w:ilvl w:val="3"/>
          <w:numId w:val="19"/>
        </w:numPr>
        <w:tabs>
          <w:tab w:val="clear" w:pos="2880"/>
          <w:tab w:val="num" w:pos="1800"/>
        </w:tabs>
        <w:ind w:left="1800"/>
      </w:pPr>
      <w:r w:rsidRPr="00003164">
        <w:t>Automatic  --  Closed Loop that drives the Level PV to the Level SP</w:t>
      </w:r>
    </w:p>
    <w:p w14:paraId="66055FF1" w14:textId="77777777" w:rsidR="00003164" w:rsidRPr="00003164" w:rsidRDefault="00003164">
      <w:pPr>
        <w:numPr>
          <w:ilvl w:val="3"/>
          <w:numId w:val="19"/>
        </w:numPr>
        <w:tabs>
          <w:tab w:val="clear" w:pos="2880"/>
          <w:tab w:val="num" w:pos="1800"/>
        </w:tabs>
        <w:ind w:left="1800"/>
      </w:pPr>
      <w:r w:rsidRPr="00003164">
        <w:t>Jog  -- Fill and Drain buttons select the direction of the pump and speed.</w:t>
      </w:r>
    </w:p>
    <w:p w14:paraId="773E8E05" w14:textId="77777777" w:rsidR="00003164" w:rsidRPr="00003164" w:rsidRDefault="00003164">
      <w:pPr>
        <w:numPr>
          <w:ilvl w:val="3"/>
          <w:numId w:val="19"/>
        </w:numPr>
        <w:tabs>
          <w:tab w:val="clear" w:pos="2880"/>
          <w:tab w:val="num" w:pos="1800"/>
        </w:tabs>
        <w:ind w:left="1800"/>
      </w:pPr>
      <w:r w:rsidRPr="00003164">
        <w:t>Sim -- Optional Auto and Jog modes where the Level PV is generated from Config Params when Sim is select or either Pump or Laser is off-Line.</w:t>
      </w:r>
    </w:p>
    <w:p w14:paraId="35DB3E1E" w14:textId="77777777" w:rsidR="00003164" w:rsidRPr="00003164" w:rsidRDefault="00003164" w:rsidP="00003164">
      <w:pPr>
        <w:ind w:left="720"/>
      </w:pPr>
      <w:r w:rsidRPr="00003164">
        <w:t>Test Protocol loop is exited on the DONE State in Run Mode or when the STOP button is pressed in the Manual Mode</w:t>
      </w:r>
    </w:p>
    <w:p w14:paraId="36EAD8BE" w14:textId="77777777" w:rsidR="00003164" w:rsidRPr="00003164" w:rsidRDefault="00003164" w:rsidP="00003164">
      <w:r w:rsidRPr="00003164">
        <w:rPr>
          <w:b/>
          <w:bCs/>
        </w:rPr>
        <w:t>FORMAT TEST DATA –</w:t>
      </w:r>
      <w:r w:rsidRPr="00003164">
        <w:t xml:space="preserve"> Format the Level &amp; Resistance Data, Test Results, Test Information and Calibration parameters  for input to the Test Report.xlsx and include the Test Information .</w:t>
      </w:r>
    </w:p>
    <w:p w14:paraId="6A89D4AD" w14:textId="77777777" w:rsidR="00003164" w:rsidRPr="00003164" w:rsidRDefault="00003164" w:rsidP="00003164">
      <w:r w:rsidRPr="00003164">
        <w:rPr>
          <w:b/>
          <w:bCs/>
        </w:rPr>
        <w:lastRenderedPageBreak/>
        <w:t>GEN TEST REPORT</w:t>
      </w:r>
      <w:r w:rsidRPr="00003164">
        <w:t xml:space="preserve"> – Writes the formatted  Test Data into an Excel workbook and saves in the Report File Path.</w:t>
      </w:r>
    </w:p>
    <w:p w14:paraId="44B0E104" w14:textId="77777777" w:rsidR="00003164" w:rsidRPr="00003164" w:rsidRDefault="00003164" w:rsidP="00003164">
      <w:r w:rsidRPr="00003164">
        <w:t>Test Loop is exited after the last Test replicate is Run</w:t>
      </w:r>
    </w:p>
    <w:p w14:paraId="50B52D12" w14:textId="77777777" w:rsidR="00003164" w:rsidRPr="00003164" w:rsidRDefault="00003164" w:rsidP="00003164">
      <w:pPr>
        <w:pStyle w:val="ZL3Section"/>
      </w:pPr>
      <w:bookmarkStart w:id="459" w:name="_Toc238626489"/>
      <w:r w:rsidRPr="00003164">
        <w:t>Main Close &amp; Exit</w:t>
      </w:r>
      <w:bookmarkEnd w:id="459"/>
    </w:p>
    <w:p w14:paraId="518EE47A" w14:textId="77777777" w:rsidR="00003164" w:rsidRPr="00003164" w:rsidRDefault="00003164" w:rsidP="00003164">
      <w:r w:rsidRPr="00003164">
        <w:t xml:space="preserve"> </w:t>
      </w:r>
      <w:r w:rsidRPr="00003164">
        <w:rPr>
          <w:b/>
          <w:bCs/>
        </w:rPr>
        <w:t>CLOSE MOTOR CONTRL</w:t>
      </w:r>
      <w:r w:rsidRPr="00003164">
        <w:t xml:space="preserve"> – Close the Motor Controller ensures the motor controller (Pump) is stopped, the value is open, then closed the connection and generates the Global “Exit” Semaphore.</w:t>
      </w:r>
    </w:p>
    <w:p w14:paraId="71E00D76" w14:textId="77777777" w:rsidR="00003164" w:rsidRDefault="00003164" w:rsidP="00003164">
      <w:r w:rsidRPr="00003164">
        <w:rPr>
          <w:b/>
          <w:bCs/>
        </w:rPr>
        <w:t>EXIT</w:t>
      </w:r>
      <w:r w:rsidRPr="00003164">
        <w:t xml:space="preserve">  -- Closed the App and LabVIEW Runtime.</w:t>
      </w:r>
    </w:p>
    <w:p w14:paraId="0BADB108" w14:textId="77777777" w:rsidR="00003164" w:rsidRPr="00003164" w:rsidRDefault="00003164" w:rsidP="00003164"/>
    <w:p w14:paraId="3B714C59" w14:textId="77777777" w:rsidR="00003164" w:rsidRPr="00003164" w:rsidRDefault="00003164" w:rsidP="00003164">
      <w:pPr>
        <w:pStyle w:val="ZL3Section"/>
      </w:pPr>
      <w:bookmarkStart w:id="460" w:name="_Toc238626490"/>
      <w:r w:rsidRPr="00003164">
        <w:t>Event Loop</w:t>
      </w:r>
      <w:bookmarkEnd w:id="460"/>
    </w:p>
    <w:p w14:paraId="048ABC24" w14:textId="77777777" w:rsidR="00003164" w:rsidRPr="00003164" w:rsidRDefault="00003164" w:rsidP="00003164">
      <w:r w:rsidRPr="00003164">
        <w:rPr>
          <w:b/>
          <w:bCs/>
        </w:rPr>
        <w:t xml:space="preserve"> EVENT HANDLER</w:t>
      </w:r>
      <w:r w:rsidRPr="00003164">
        <w:t>– Checks for asynchronous user input such as the STOP  or Menu Items pressed.  Handles DIO semaphore form Motor Control.  Launches Cal Routines.</w:t>
      </w:r>
    </w:p>
    <w:p w14:paraId="3F0371BD" w14:textId="77777777" w:rsidR="00003164" w:rsidRDefault="00003164" w:rsidP="006F7AFE"/>
    <w:p w14:paraId="237057F1" w14:textId="04334053" w:rsidR="00673765" w:rsidRDefault="00673765" w:rsidP="00673765">
      <w:pPr>
        <w:pStyle w:val="ZL2Section"/>
      </w:pPr>
      <w:bookmarkStart w:id="461" w:name="_Toc238626491"/>
      <w:r>
        <w:t>LabVIEW Documentation</w:t>
      </w:r>
      <w:bookmarkEnd w:id="461"/>
    </w:p>
    <w:p w14:paraId="4C792EA0" w14:textId="39CE910A" w:rsidR="00673765" w:rsidRDefault="00673765" w:rsidP="00673765">
      <w:pPr>
        <w:pStyle w:val="ZL3Section"/>
      </w:pPr>
      <w:bookmarkStart w:id="462" w:name="_Toc238626492"/>
      <w:r>
        <w:t>GitHub Repositories</w:t>
      </w:r>
      <w:r w:rsidR="00E2756F">
        <w:t xml:space="preserve"> Overview</w:t>
      </w:r>
      <w:bookmarkEnd w:id="462"/>
      <w:r>
        <w:t xml:space="preserve"> </w:t>
      </w:r>
    </w:p>
    <w:p w14:paraId="0767F33C" w14:textId="77777777" w:rsidR="00D04B17" w:rsidRDefault="00673765" w:rsidP="00D04B17">
      <w:pPr>
        <w:keepNext/>
        <w:jc w:val="center"/>
      </w:pPr>
      <w:r>
        <w:rPr>
          <w:noProof/>
        </w:rPr>
        <w:drawing>
          <wp:inline distT="0" distB="0" distL="0" distR="0" wp14:anchorId="4ED0C3F1" wp14:editId="33FEB8E8">
            <wp:extent cx="5497195" cy="2925807"/>
            <wp:effectExtent l="0" t="0" r="0" b="8255"/>
            <wp:docPr id="566242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20359" cy="2938136"/>
                    </a:xfrm>
                    <a:prstGeom prst="rect">
                      <a:avLst/>
                    </a:prstGeom>
                    <a:noFill/>
                  </pic:spPr>
                </pic:pic>
              </a:graphicData>
            </a:graphic>
          </wp:inline>
        </w:drawing>
      </w:r>
    </w:p>
    <w:p w14:paraId="2594B5D9" w14:textId="726DA06E" w:rsidR="00673765" w:rsidRDefault="00D04B17" w:rsidP="00D04B17">
      <w:pPr>
        <w:pStyle w:val="Caption"/>
      </w:pPr>
      <w:r>
        <w:t xml:space="preserve">Figure </w:t>
      </w:r>
      <w:fldSimple w:instr=" SEQ Figure \* ARABIC ">
        <w:r>
          <w:rPr>
            <w:noProof/>
          </w:rPr>
          <w:t>12</w:t>
        </w:r>
      </w:fldSimple>
      <w:r>
        <w:t>. GIT HUB Diagram</w:t>
      </w:r>
    </w:p>
    <w:p w14:paraId="4A37B3AB" w14:textId="77777777" w:rsidR="00673765" w:rsidRDefault="00673765" w:rsidP="00673765">
      <w:pPr>
        <w:jc w:val="center"/>
      </w:pPr>
    </w:p>
    <w:p w14:paraId="24411381" w14:textId="77777777" w:rsidR="003331BA" w:rsidRDefault="003331BA">
      <w:pPr>
        <w:spacing w:after="0"/>
        <w:rPr>
          <w:u w:val="single"/>
        </w:rPr>
      </w:pPr>
      <w:bookmarkStart w:id="463" w:name="_Toc238626493"/>
      <w:r>
        <w:br w:type="page"/>
      </w:r>
    </w:p>
    <w:p w14:paraId="23290AD4" w14:textId="21A078A5" w:rsidR="00673765" w:rsidRDefault="00E2756F" w:rsidP="00673765">
      <w:pPr>
        <w:pStyle w:val="ZL3Section"/>
      </w:pPr>
      <w:r>
        <w:lastRenderedPageBreak/>
        <w:t>AAP_MLOI Repository</w:t>
      </w:r>
      <w:bookmarkEnd w:id="463"/>
    </w:p>
    <w:p w14:paraId="03CF055B" w14:textId="7818BB40" w:rsidR="00673765" w:rsidRDefault="00E2756F" w:rsidP="00673765">
      <w:pPr>
        <w:jc w:val="center"/>
      </w:pPr>
      <w:r>
        <w:rPr>
          <w:noProof/>
        </w:rPr>
        <w:drawing>
          <wp:inline distT="0" distB="0" distL="0" distR="0" wp14:anchorId="02F3005C" wp14:editId="3555CED2">
            <wp:extent cx="6345256" cy="3109595"/>
            <wp:effectExtent l="0" t="0" r="0" b="0"/>
            <wp:docPr id="1713863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2350"/>
                    <a:stretch>
                      <a:fillRect/>
                    </a:stretch>
                  </pic:blipFill>
                  <pic:spPr bwMode="auto">
                    <a:xfrm>
                      <a:off x="0" y="0"/>
                      <a:ext cx="6363370" cy="3118472"/>
                    </a:xfrm>
                    <a:prstGeom prst="rect">
                      <a:avLst/>
                    </a:prstGeom>
                    <a:noFill/>
                    <a:ln>
                      <a:noFill/>
                    </a:ln>
                    <a:extLst>
                      <a:ext uri="{53640926-AAD7-44D8-BBD7-CCE9431645EC}">
                        <a14:shadowObscured xmlns:a14="http://schemas.microsoft.com/office/drawing/2010/main"/>
                      </a:ext>
                    </a:extLst>
                  </pic:spPr>
                </pic:pic>
              </a:graphicData>
            </a:graphic>
          </wp:inline>
        </w:drawing>
      </w:r>
    </w:p>
    <w:p w14:paraId="6B6C9054" w14:textId="77777777" w:rsidR="003331BA" w:rsidRDefault="003331BA" w:rsidP="00673765">
      <w:pPr>
        <w:jc w:val="center"/>
      </w:pPr>
    </w:p>
    <w:p w14:paraId="5B7130AA" w14:textId="5660F516" w:rsidR="00E2756F" w:rsidRDefault="00E2756F" w:rsidP="00E2756F">
      <w:pPr>
        <w:pStyle w:val="ZL3Section"/>
      </w:pPr>
      <w:bookmarkStart w:id="464" w:name="_Toc238626494"/>
      <w:r>
        <w:t>PM_Folder Repository</w:t>
      </w:r>
      <w:bookmarkEnd w:id="464"/>
    </w:p>
    <w:p w14:paraId="175E07DF" w14:textId="67FB2664" w:rsidR="00E2756F" w:rsidRDefault="00E2756F" w:rsidP="00673765">
      <w:pPr>
        <w:jc w:val="center"/>
      </w:pPr>
      <w:r>
        <w:rPr>
          <w:noProof/>
        </w:rPr>
        <w:drawing>
          <wp:inline distT="0" distB="0" distL="0" distR="0" wp14:anchorId="3E546B06" wp14:editId="0A9C9D93">
            <wp:extent cx="6510996" cy="1424940"/>
            <wp:effectExtent l="0" t="0" r="0" b="3810"/>
            <wp:docPr id="485094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1374"/>
                    <a:stretch>
                      <a:fillRect/>
                    </a:stretch>
                  </pic:blipFill>
                  <pic:spPr bwMode="auto">
                    <a:xfrm>
                      <a:off x="0" y="0"/>
                      <a:ext cx="6606705" cy="1445886"/>
                    </a:xfrm>
                    <a:prstGeom prst="rect">
                      <a:avLst/>
                    </a:prstGeom>
                    <a:noFill/>
                    <a:ln>
                      <a:noFill/>
                    </a:ln>
                    <a:extLst>
                      <a:ext uri="{53640926-AAD7-44D8-BBD7-CCE9431645EC}">
                        <a14:shadowObscured xmlns:a14="http://schemas.microsoft.com/office/drawing/2010/main"/>
                      </a:ext>
                    </a:extLst>
                  </pic:spPr>
                </pic:pic>
              </a:graphicData>
            </a:graphic>
          </wp:inline>
        </w:drawing>
      </w:r>
    </w:p>
    <w:p w14:paraId="49873F82" w14:textId="77777777" w:rsidR="00E2756F" w:rsidRDefault="00E2756F" w:rsidP="00673765">
      <w:pPr>
        <w:jc w:val="center"/>
      </w:pPr>
    </w:p>
    <w:p w14:paraId="73E1630C" w14:textId="77777777" w:rsidR="00081B4E" w:rsidRDefault="00081B4E">
      <w:pPr>
        <w:spacing w:after="0"/>
        <w:rPr>
          <w:u w:val="single"/>
        </w:rPr>
      </w:pPr>
      <w:bookmarkStart w:id="465" w:name="_Toc238626495"/>
      <w:r>
        <w:br w:type="page"/>
      </w:r>
    </w:p>
    <w:p w14:paraId="5795BC0E" w14:textId="73FAB43C" w:rsidR="00E2756F" w:rsidRDefault="00E2756F" w:rsidP="00E2756F">
      <w:pPr>
        <w:pStyle w:val="ZL3Section"/>
      </w:pPr>
      <w:r>
        <w:lastRenderedPageBreak/>
        <w:t>PWC_OLS Repository</w:t>
      </w:r>
      <w:bookmarkEnd w:id="465"/>
    </w:p>
    <w:p w14:paraId="23F61F90" w14:textId="67D4AFD7" w:rsidR="00E2756F" w:rsidRDefault="00E2756F" w:rsidP="00E2756F">
      <w:r>
        <w:rPr>
          <w:noProof/>
        </w:rPr>
        <w:drawing>
          <wp:inline distT="0" distB="0" distL="0" distR="0" wp14:anchorId="7172D5E2" wp14:editId="0FB0BF03">
            <wp:extent cx="5930421" cy="3206115"/>
            <wp:effectExtent l="0" t="0" r="0" b="0"/>
            <wp:docPr id="929968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175"/>
                    <a:stretch>
                      <a:fillRect/>
                    </a:stretch>
                  </pic:blipFill>
                  <pic:spPr bwMode="auto">
                    <a:xfrm>
                      <a:off x="0" y="0"/>
                      <a:ext cx="5949980" cy="3216689"/>
                    </a:xfrm>
                    <a:prstGeom prst="rect">
                      <a:avLst/>
                    </a:prstGeom>
                    <a:noFill/>
                    <a:ln>
                      <a:noFill/>
                    </a:ln>
                    <a:extLst>
                      <a:ext uri="{53640926-AAD7-44D8-BBD7-CCE9431645EC}">
                        <a14:shadowObscured xmlns:a14="http://schemas.microsoft.com/office/drawing/2010/main"/>
                      </a:ext>
                    </a:extLst>
                  </pic:spPr>
                </pic:pic>
              </a:graphicData>
            </a:graphic>
          </wp:inline>
        </w:drawing>
      </w:r>
    </w:p>
    <w:p w14:paraId="20D6E736" w14:textId="0B6FEF85" w:rsidR="00E2756F" w:rsidRDefault="00E2756F" w:rsidP="00E2756F">
      <w:pPr>
        <w:pStyle w:val="ZL3Section"/>
      </w:pPr>
      <w:bookmarkStart w:id="466" w:name="_Toc238626496"/>
      <w:r>
        <w:t xml:space="preserve">Virtual Instrument </w:t>
      </w:r>
      <w:r w:rsidR="0091495F">
        <w:t xml:space="preserve">(VI) </w:t>
      </w:r>
      <w:r>
        <w:t>Documentation</w:t>
      </w:r>
      <w:bookmarkEnd w:id="466"/>
    </w:p>
    <w:p w14:paraId="43963698" w14:textId="31F4C58C" w:rsidR="00A2561B" w:rsidRDefault="00A2561B" w:rsidP="00E2756F">
      <w:r>
        <w:t xml:space="preserve">In the Block Diagram view of the LabVIEW development system, </w:t>
      </w:r>
      <w:r w:rsidR="0091495F">
        <w:t>VI Contextual Help is available for each VI function block when enabled</w:t>
      </w:r>
      <w:r w:rsidR="00D04B17">
        <w:t xml:space="preserve"> (see Figure 13)</w:t>
      </w:r>
      <w:r w:rsidR="0091495F">
        <w:t xml:space="preserve">.  </w:t>
      </w:r>
      <w:r>
        <w:t>Clicking on a VI function block displays a description of the VI function, terminal names and indicates their data type of the function parameters.</w:t>
      </w:r>
    </w:p>
    <w:p w14:paraId="3919ABBC" w14:textId="77777777" w:rsidR="00D04B17" w:rsidRDefault="00A2561B" w:rsidP="00D04B17">
      <w:pPr>
        <w:keepNext/>
        <w:jc w:val="center"/>
      </w:pPr>
      <w:r>
        <w:rPr>
          <w:noProof/>
        </w:rPr>
        <w:drawing>
          <wp:inline distT="0" distB="0" distL="0" distR="0" wp14:anchorId="313D266F" wp14:editId="09216A04">
            <wp:extent cx="2311760" cy="1924685"/>
            <wp:effectExtent l="0" t="0" r="0" b="0"/>
            <wp:docPr id="36410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9810" cy="1931387"/>
                    </a:xfrm>
                    <a:prstGeom prst="rect">
                      <a:avLst/>
                    </a:prstGeom>
                    <a:noFill/>
                  </pic:spPr>
                </pic:pic>
              </a:graphicData>
            </a:graphic>
          </wp:inline>
        </w:drawing>
      </w:r>
    </w:p>
    <w:p w14:paraId="66B66029" w14:textId="5E382E59" w:rsidR="00A2561B" w:rsidRDefault="00D04B17" w:rsidP="00A2561B">
      <w:pPr>
        <w:pStyle w:val="Caption"/>
      </w:pPr>
      <w:r>
        <w:t xml:space="preserve">Figure </w:t>
      </w:r>
      <w:fldSimple w:instr=" SEQ Figure \* ARABIC ">
        <w:r>
          <w:rPr>
            <w:noProof/>
          </w:rPr>
          <w:t>13</w:t>
        </w:r>
      </w:fldSimple>
      <w:r>
        <w:t xml:space="preserve">. </w:t>
      </w:r>
      <w:r w:rsidR="00A2561B">
        <w:t>Example of VI Contextual Help</w:t>
      </w:r>
    </w:p>
    <w:p w14:paraId="54D842E3" w14:textId="77777777" w:rsidR="00E2756F" w:rsidRDefault="00E2756F" w:rsidP="00E2756F"/>
    <w:p w14:paraId="3946DCA4" w14:textId="34259521" w:rsidR="00216804" w:rsidRPr="00DE5839" w:rsidRDefault="00216804" w:rsidP="00A2561B">
      <w:pPr>
        <w:pStyle w:val="ZL1Section"/>
      </w:pPr>
      <w:bookmarkStart w:id="467" w:name="_Toc238626497"/>
      <w:r w:rsidRPr="00DE5839">
        <w:t>Configuration Management</w:t>
      </w:r>
      <w:bookmarkEnd w:id="467"/>
      <w:r w:rsidRPr="00DE5839">
        <w:t xml:space="preserve"> </w:t>
      </w:r>
    </w:p>
    <w:p w14:paraId="6E8B6015" w14:textId="77777777" w:rsidR="00216804" w:rsidRDefault="00216804" w:rsidP="00216804">
      <w:r>
        <w:t>Configuration Management</w:t>
      </w:r>
      <w:r w:rsidRPr="005C7FD5">
        <w:t> practice of tracking and controlling changes to a</w:t>
      </w:r>
      <w:r>
        <w:t xml:space="preserve"> system.</w:t>
      </w:r>
    </w:p>
    <w:p w14:paraId="73F20408" w14:textId="77777777" w:rsidR="00216804" w:rsidRDefault="00216804" w:rsidP="00216804"/>
    <w:p w14:paraId="2691913B" w14:textId="77777777" w:rsidR="00216804" w:rsidRPr="00AC2F49" w:rsidRDefault="00216804" w:rsidP="00216804"/>
    <w:p w14:paraId="397D54AF" w14:textId="77777777" w:rsidR="00216804" w:rsidRDefault="00216804" w:rsidP="00A2561B">
      <w:pPr>
        <w:pStyle w:val="ZL2Section"/>
      </w:pPr>
      <w:bookmarkStart w:id="468" w:name="_Toc196746831"/>
      <w:bookmarkStart w:id="469" w:name="_Toc238626498"/>
      <w:r>
        <w:lastRenderedPageBreak/>
        <w:t>Software Versioning</w:t>
      </w:r>
      <w:bookmarkEnd w:id="468"/>
      <w:bookmarkEnd w:id="469"/>
    </w:p>
    <w:p w14:paraId="182685A8" w14:textId="77777777" w:rsidR="00216804" w:rsidRDefault="00216804" w:rsidP="00216804">
      <w:r>
        <w:t>Version indicator consisting of two values the first is letter representing the Major revision and a number representing a minor revision.</w:t>
      </w:r>
    </w:p>
    <w:p w14:paraId="18E24DD5" w14:textId="77777777" w:rsidR="00216804" w:rsidRPr="00AC2F49" w:rsidRDefault="00216804" w:rsidP="00216804"/>
    <w:p w14:paraId="3CD0A904" w14:textId="77777777" w:rsidR="00216804" w:rsidRPr="00E32186" w:rsidRDefault="00216804" w:rsidP="00216804">
      <w:pPr>
        <w:pStyle w:val="ListParagraph"/>
        <w:spacing w:after="0"/>
        <w:ind w:left="1440" w:hanging="360"/>
        <w:contextualSpacing/>
      </w:pPr>
      <w:r w:rsidRPr="00E32186">
        <w:t>Major revision indicates the following</w:t>
      </w:r>
      <w:r>
        <w:t xml:space="preserve"> </w:t>
      </w:r>
      <w:r w:rsidRPr="00E32186">
        <w:t>applicability of the code:</w:t>
      </w:r>
    </w:p>
    <w:p w14:paraId="2BF0C09E" w14:textId="77777777" w:rsidR="00216804" w:rsidRPr="00E32186" w:rsidRDefault="00216804" w:rsidP="00216804">
      <w:pPr>
        <w:pStyle w:val="ListParagraph"/>
        <w:numPr>
          <w:ilvl w:val="1"/>
          <w:numId w:val="4"/>
        </w:numPr>
        <w:spacing w:after="0"/>
        <w:ind w:left="2160"/>
        <w:contextualSpacing/>
        <w:rPr>
          <w:rFonts w:ascii="Nunito" w:hAnsi="Nunito"/>
          <w:color w:val="273239"/>
          <w:spacing w:val="2"/>
          <w:sz w:val="27"/>
          <w:szCs w:val="27"/>
        </w:rPr>
      </w:pPr>
      <w:r>
        <w:t>Where E (Engineering) versions are for development evaluation only.</w:t>
      </w:r>
    </w:p>
    <w:p w14:paraId="4E1A2FC9" w14:textId="77777777" w:rsidR="00216804" w:rsidRPr="00E32186" w:rsidRDefault="00216804" w:rsidP="00216804">
      <w:pPr>
        <w:pStyle w:val="ListParagraph"/>
        <w:numPr>
          <w:ilvl w:val="1"/>
          <w:numId w:val="4"/>
        </w:numPr>
        <w:spacing w:after="0"/>
        <w:ind w:left="2160"/>
        <w:contextualSpacing/>
        <w:rPr>
          <w:rFonts w:ascii="Nunito" w:hAnsi="Nunito"/>
          <w:color w:val="273239"/>
          <w:spacing w:val="2"/>
          <w:sz w:val="27"/>
          <w:szCs w:val="27"/>
        </w:rPr>
      </w:pPr>
      <w:r>
        <w:t>Where Q (Quality) versions are for interdepartmental evaluation but not for production, often referred to as Beta software.</w:t>
      </w:r>
    </w:p>
    <w:p w14:paraId="5DA8094F" w14:textId="77777777" w:rsidR="00216804" w:rsidRPr="00E32186" w:rsidRDefault="00216804" w:rsidP="00216804">
      <w:pPr>
        <w:pStyle w:val="ListParagraph"/>
        <w:numPr>
          <w:ilvl w:val="1"/>
          <w:numId w:val="4"/>
        </w:numPr>
        <w:spacing w:after="0"/>
        <w:ind w:left="2160"/>
        <w:contextualSpacing/>
        <w:rPr>
          <w:rFonts w:ascii="Nunito" w:hAnsi="Nunito"/>
          <w:color w:val="273239"/>
          <w:spacing w:val="2"/>
          <w:sz w:val="27"/>
          <w:szCs w:val="27"/>
        </w:rPr>
      </w:pPr>
      <w:r>
        <w:t>Where letters A-D, F-P represent code has been qualified and released for production, the first release starts with A then incremented with a major release defined as not 100% backwards compatible (form, fit and function) with the prior release.</w:t>
      </w:r>
    </w:p>
    <w:p w14:paraId="127A0CFE" w14:textId="77777777" w:rsidR="00216804" w:rsidRPr="00E32186" w:rsidRDefault="00216804" w:rsidP="00216804">
      <w:pPr>
        <w:pStyle w:val="ListParagraph"/>
        <w:spacing w:after="0"/>
        <w:ind w:left="1440" w:hanging="360"/>
        <w:contextualSpacing/>
      </w:pPr>
      <w:r>
        <w:t>Minor revision are two numbers, incremented with any change that remains 100% backwards compatible, (not materially affecting form, fit or function.)</w:t>
      </w:r>
    </w:p>
    <w:p w14:paraId="6F513853" w14:textId="77777777" w:rsidR="00216804" w:rsidRPr="00E32186" w:rsidRDefault="00216804" w:rsidP="00216804"/>
    <w:p w14:paraId="19EAB001" w14:textId="77777777" w:rsidR="00216804" w:rsidRPr="005C7FD5" w:rsidRDefault="00216804" w:rsidP="00A2561B">
      <w:pPr>
        <w:pStyle w:val="ZL2Section"/>
      </w:pPr>
      <w:bookmarkStart w:id="470" w:name="_Toc196746832"/>
      <w:bookmarkStart w:id="471" w:name="_Toc238626499"/>
      <w:r w:rsidRPr="005C7FD5">
        <w:t>Git Branching Strategy</w:t>
      </w:r>
      <w:bookmarkEnd w:id="470"/>
      <w:bookmarkEnd w:id="471"/>
    </w:p>
    <w:p w14:paraId="5B6EE6E9" w14:textId="4848C5F8" w:rsidR="00216804" w:rsidRPr="00D7033D" w:rsidRDefault="00216804" w:rsidP="00216804">
      <w:r w:rsidRPr="00D7033D">
        <w:t>A branching strategy is a strategy that software development teams adopt for writing, merging and deploying code with the help of a version control system like Git.</w:t>
      </w:r>
      <w:r>
        <w:t xml:space="preserve"> Since this project is likely to have a single developer the simpler, s</w:t>
      </w:r>
      <w:r w:rsidRPr="00565FF2">
        <w:t xml:space="preserve">treamlined branching </w:t>
      </w:r>
      <w:r>
        <w:t>Github Flow strategy shall be used</w:t>
      </w:r>
      <w:r w:rsidR="00D04B17">
        <w:t xml:space="preserve"> (see Figure 14)</w:t>
      </w:r>
      <w:r>
        <w:t xml:space="preserve">. </w:t>
      </w:r>
    </w:p>
    <w:p w14:paraId="489D5C99" w14:textId="77777777" w:rsidR="00216804" w:rsidRPr="00D7033D" w:rsidRDefault="00216804" w:rsidP="00216804">
      <w:pPr>
        <w:pStyle w:val="ListParagraph"/>
        <w:spacing w:before="120" w:after="0"/>
        <w:ind w:left="1440" w:hanging="360"/>
        <w:contextualSpacing/>
      </w:pPr>
      <w:r w:rsidRPr="00D7033D">
        <w:rPr>
          <w:b/>
          <w:bCs/>
        </w:rPr>
        <w:t>Main Branch</w:t>
      </w:r>
      <w:r w:rsidRPr="00D7033D">
        <w:t xml:space="preserve"> The primar</w:t>
      </w:r>
      <w:r>
        <w:t xml:space="preserve">y </w:t>
      </w:r>
      <w:r w:rsidRPr="00D7033D">
        <w:t>branch of a Git repository where the</w:t>
      </w:r>
      <w:r>
        <w:t xml:space="preserve"> most recent stable, </w:t>
      </w:r>
      <w:r w:rsidRPr="00D7033D">
        <w:t>production-ready code resides.</w:t>
      </w:r>
    </w:p>
    <w:p w14:paraId="57F63F42" w14:textId="77777777" w:rsidR="00216804" w:rsidRDefault="00216804" w:rsidP="00216804">
      <w:pPr>
        <w:pStyle w:val="ListParagraph"/>
        <w:spacing w:after="0"/>
        <w:ind w:left="1440" w:hanging="360"/>
        <w:contextualSpacing/>
      </w:pPr>
      <w:r w:rsidRPr="005C7FD5">
        <w:rPr>
          <w:b/>
          <w:bCs/>
        </w:rPr>
        <w:t>Feature Branch</w:t>
      </w:r>
      <w:r w:rsidRPr="00D7033D">
        <w:t xml:space="preserve"> </w:t>
      </w:r>
      <w:r>
        <w:t xml:space="preserve">is a development branch, </w:t>
      </w:r>
      <w:r w:rsidRPr="00D7033D">
        <w:t>created to work on a specific feature or task isolated from the main branch</w:t>
      </w:r>
      <w:r>
        <w:t xml:space="preserve">. Feature branch code distributed for deployment versioned as the Next release version prefixed with a Q. For example, if the Main Brance is version A02, then the Feature branch implementing a minor change shall be versioned QA03. </w:t>
      </w:r>
    </w:p>
    <w:p w14:paraId="1CE5B37A" w14:textId="77777777" w:rsidR="00216804" w:rsidRPr="00565FF2" w:rsidRDefault="00216804" w:rsidP="00216804">
      <w:pPr>
        <w:pStyle w:val="ListParagraph"/>
        <w:spacing w:after="0"/>
        <w:ind w:left="1440" w:hanging="360"/>
        <w:contextualSpacing/>
      </w:pPr>
      <w:r w:rsidRPr="005C7FD5">
        <w:rPr>
          <w:b/>
          <w:bCs/>
          <w:bdr w:val="none" w:sz="0" w:space="0" w:color="auto" w:frame="1"/>
        </w:rPr>
        <w:t>Merge: </w:t>
      </w:r>
      <w:r w:rsidRPr="005C7FD5">
        <w:rPr>
          <w:bdr w:val="none" w:sz="0" w:space="0" w:color="auto" w:frame="1"/>
        </w:rPr>
        <w:t>The process of combining changes from one branch into another.</w:t>
      </w:r>
      <w:r>
        <w:rPr>
          <w:bdr w:val="none" w:sz="0" w:space="0" w:color="auto" w:frame="1"/>
        </w:rPr>
        <w:t xml:space="preserve"> In the case of using LabView, the simplest merge would be to simply replace the Main branch with the Feature branch when released. </w:t>
      </w:r>
    </w:p>
    <w:p w14:paraId="33230366" w14:textId="77777777" w:rsidR="00216804" w:rsidRPr="00D7033D" w:rsidRDefault="00216804" w:rsidP="00216804">
      <w:pPr>
        <w:ind w:left="1080"/>
      </w:pPr>
    </w:p>
    <w:p w14:paraId="6C91F70E" w14:textId="77777777" w:rsidR="00D04B17" w:rsidRDefault="00216804" w:rsidP="00D04B17">
      <w:pPr>
        <w:keepNext/>
        <w:jc w:val="center"/>
      </w:pPr>
      <w:r>
        <w:rPr>
          <w:b/>
          <w:bCs/>
          <w:noProof/>
        </w:rPr>
        <w:drawing>
          <wp:inline distT="0" distB="0" distL="0" distR="0" wp14:anchorId="052536C2" wp14:editId="7FB26D51">
            <wp:extent cx="3334385" cy="1667331"/>
            <wp:effectExtent l="0" t="0" r="0" b="9525"/>
            <wp:docPr id="1884823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40356" cy="1670317"/>
                    </a:xfrm>
                    <a:prstGeom prst="rect">
                      <a:avLst/>
                    </a:prstGeom>
                    <a:noFill/>
                  </pic:spPr>
                </pic:pic>
              </a:graphicData>
            </a:graphic>
          </wp:inline>
        </w:drawing>
      </w:r>
    </w:p>
    <w:p w14:paraId="59C9AA2B" w14:textId="4C0CE0F7" w:rsidR="00216804" w:rsidRDefault="00D04B17" w:rsidP="00D04B17">
      <w:pPr>
        <w:pStyle w:val="Caption"/>
        <w:rPr>
          <w:b/>
          <w:bCs w:val="0"/>
        </w:rPr>
      </w:pPr>
      <w:r>
        <w:t xml:space="preserve">Figure </w:t>
      </w:r>
      <w:fldSimple w:instr=" SEQ Figure \* ARABIC ">
        <w:r>
          <w:rPr>
            <w:noProof/>
          </w:rPr>
          <w:t>14</w:t>
        </w:r>
      </w:fldSimple>
      <w:r>
        <w:t>. GIT HUB Flow Strategy for MLOI Test Project</w:t>
      </w:r>
    </w:p>
    <w:p w14:paraId="5D01294A" w14:textId="77777777" w:rsidR="00081B4E" w:rsidRDefault="00081B4E">
      <w:pPr>
        <w:spacing w:after="0"/>
        <w:rPr>
          <w:rFonts w:eastAsiaTheme="minorHAnsi" w:cstheme="minorBidi"/>
          <w:kern w:val="2"/>
          <w:sz w:val="24"/>
          <w:szCs w:val="22"/>
          <w:u w:val="single"/>
          <w14:ligatures w14:val="standardContextual"/>
        </w:rPr>
      </w:pPr>
      <w:bookmarkStart w:id="472" w:name="_Toc196746833"/>
      <w:bookmarkStart w:id="473" w:name="_Toc238626500"/>
      <w:r>
        <w:br w:type="page"/>
      </w:r>
    </w:p>
    <w:p w14:paraId="28922B35" w14:textId="28A1A9F0" w:rsidR="00216804" w:rsidRDefault="00216804" w:rsidP="00A2561B">
      <w:pPr>
        <w:pStyle w:val="ZL2Section"/>
      </w:pPr>
      <w:r>
        <w:lastRenderedPageBreak/>
        <w:t>Setting up Git</w:t>
      </w:r>
      <w:bookmarkEnd w:id="472"/>
      <w:bookmarkEnd w:id="473"/>
    </w:p>
    <w:p w14:paraId="60AD731D" w14:textId="77777777" w:rsidR="00216804" w:rsidRPr="00346FAD" w:rsidRDefault="00216804" w:rsidP="00A2561B">
      <w:pPr>
        <w:pStyle w:val="ZL3Section"/>
      </w:pPr>
      <w:bookmarkStart w:id="474" w:name="_Toc196746834"/>
      <w:bookmarkStart w:id="475" w:name="_Toc238626501"/>
      <w:r w:rsidRPr="00346FAD">
        <w:t xml:space="preserve">Step </w:t>
      </w:r>
      <w:r>
        <w:t>1</w:t>
      </w:r>
      <w:r w:rsidRPr="00346FAD">
        <w:t>: Configure Git</w:t>
      </w:r>
      <w:bookmarkEnd w:id="474"/>
      <w:bookmarkEnd w:id="475"/>
    </w:p>
    <w:p w14:paraId="79260F66" w14:textId="77777777" w:rsidR="00216804" w:rsidRPr="00346FAD" w:rsidRDefault="00216804" w:rsidP="00216804">
      <w:r w:rsidRPr="00346FAD">
        <w:t>Before using Git, it’s essential to configure your identity. This information will be included in your commits.</w:t>
      </w:r>
    </w:p>
    <w:p w14:paraId="4429C386" w14:textId="77777777" w:rsidR="00216804" w:rsidRPr="00346FAD" w:rsidRDefault="00216804" w:rsidP="00216804">
      <w:pPr>
        <w:ind w:left="720"/>
      </w:pPr>
      <w:r w:rsidRPr="00346FAD">
        <w:t>Set your username:</w:t>
      </w:r>
    </w:p>
    <w:p w14:paraId="113ED51B"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config --global user.name "Your Name"</w:t>
      </w:r>
    </w:p>
    <w:p w14:paraId="32823617" w14:textId="77777777" w:rsidR="00216804" w:rsidRPr="00346FAD" w:rsidRDefault="00216804" w:rsidP="00216804">
      <w:pPr>
        <w:ind w:left="720"/>
      </w:pPr>
      <w:r w:rsidRPr="00346FAD">
        <w:t>Set your email:</w:t>
      </w:r>
    </w:p>
    <w:p w14:paraId="4861DC8F"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config --global user.email "your.email@example.com"</w:t>
      </w:r>
    </w:p>
    <w:p w14:paraId="6D57295F" w14:textId="77777777" w:rsidR="00216804" w:rsidRPr="00346FAD" w:rsidRDefault="00216804" w:rsidP="00216804">
      <w:pPr>
        <w:ind w:left="720"/>
      </w:pPr>
      <w:r w:rsidRPr="00346FAD">
        <w:t>You can check your configuration settings at any time using:</w:t>
      </w:r>
    </w:p>
    <w:p w14:paraId="43DB1008" w14:textId="77777777" w:rsidR="00216804" w:rsidRPr="00346FAD" w:rsidRDefault="00216804" w:rsidP="00216804">
      <w:pPr>
        <w:ind w:left="720" w:firstLine="576"/>
        <w:rPr>
          <w:rFonts w:ascii="Courier New" w:hAnsi="Courier New" w:cs="Courier New"/>
          <w:spacing w:val="2"/>
          <w:sz w:val="24"/>
          <w:szCs w:val="24"/>
        </w:rPr>
      </w:pPr>
      <w:r w:rsidRPr="00346FAD">
        <w:rPr>
          <w:rFonts w:ascii="Courier New" w:hAnsi="Courier New" w:cs="Courier New"/>
          <w:spacing w:val="2"/>
          <w:sz w:val="24"/>
          <w:szCs w:val="24"/>
          <w:bdr w:val="none" w:sz="0" w:space="0" w:color="auto" w:frame="1"/>
        </w:rPr>
        <w:t>git config --list</w:t>
      </w:r>
    </w:p>
    <w:p w14:paraId="4602D9C0" w14:textId="77777777" w:rsidR="00216804" w:rsidRPr="00346FAD" w:rsidRDefault="00216804" w:rsidP="00A2561B">
      <w:pPr>
        <w:pStyle w:val="ZL3Section"/>
      </w:pPr>
      <w:bookmarkStart w:id="476" w:name="_Toc196746835"/>
      <w:bookmarkStart w:id="477" w:name="_Toc238626502"/>
      <w:r w:rsidRPr="00346FAD">
        <w:t xml:space="preserve">Step </w:t>
      </w:r>
      <w:r>
        <w:t>2</w:t>
      </w:r>
      <w:r w:rsidRPr="00346FAD">
        <w:t>: Initialize a New Repository</w:t>
      </w:r>
      <w:bookmarkEnd w:id="476"/>
      <w:bookmarkEnd w:id="477"/>
    </w:p>
    <w:p w14:paraId="7668623B" w14:textId="77777777" w:rsidR="00216804" w:rsidRPr="00346FAD" w:rsidRDefault="00216804" w:rsidP="00216804">
      <w:r w:rsidRPr="00346FAD">
        <w:t>Creating a New Repository</w:t>
      </w:r>
    </w:p>
    <w:p w14:paraId="1D8D5637" w14:textId="77777777" w:rsidR="00216804" w:rsidRPr="00346FAD" w:rsidRDefault="00216804" w:rsidP="00216804">
      <w:pPr>
        <w:ind w:left="720"/>
      </w:pPr>
      <w:r w:rsidRPr="00346FAD">
        <w:t>Navigate to your project directory:</w:t>
      </w:r>
    </w:p>
    <w:p w14:paraId="52313B4B"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cd /path/to/your/project</w:t>
      </w:r>
    </w:p>
    <w:p w14:paraId="45BC98BE" w14:textId="77777777" w:rsidR="00216804" w:rsidRPr="00346FAD" w:rsidRDefault="00216804" w:rsidP="00216804">
      <w:pPr>
        <w:ind w:left="720"/>
      </w:pPr>
      <w:r w:rsidRPr="00346FAD">
        <w:t>Initialize the repository:</w:t>
      </w:r>
    </w:p>
    <w:p w14:paraId="6F3C8B76"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init</w:t>
      </w:r>
    </w:p>
    <w:p w14:paraId="00BF10ED" w14:textId="77777777" w:rsidR="00216804" w:rsidRPr="00346FAD" w:rsidRDefault="00216804" w:rsidP="00216804">
      <w:pPr>
        <w:ind w:left="720"/>
      </w:pPr>
      <w:r w:rsidRPr="00346FAD">
        <w:t>This command creates a new .git directory in your project folder, marking it as a Git repository.</w:t>
      </w:r>
    </w:p>
    <w:p w14:paraId="3CF90CAB" w14:textId="77777777" w:rsidR="00216804" w:rsidRDefault="00216804" w:rsidP="00216804"/>
    <w:p w14:paraId="3967DB48" w14:textId="77777777" w:rsidR="00216804" w:rsidRPr="00346FAD" w:rsidRDefault="00216804" w:rsidP="00216804">
      <w:pPr>
        <w:ind w:left="720"/>
      </w:pPr>
      <w:r w:rsidRPr="00346FAD">
        <w:t>Add files to the staging area:</w:t>
      </w:r>
    </w:p>
    <w:p w14:paraId="60543252"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add .</w:t>
      </w:r>
    </w:p>
    <w:p w14:paraId="191B537A" w14:textId="77777777" w:rsidR="00216804" w:rsidRDefault="00216804" w:rsidP="00216804">
      <w:pPr>
        <w:ind w:left="720"/>
      </w:pPr>
      <w:r w:rsidRPr="00346FAD">
        <w:t>This command stages all the files in your project directory for the initial commit. You can also add specific files by listing them individually.</w:t>
      </w:r>
    </w:p>
    <w:p w14:paraId="485E2113" w14:textId="77777777" w:rsidR="00216804" w:rsidRPr="00346FAD" w:rsidRDefault="00216804" w:rsidP="00216804">
      <w:pPr>
        <w:ind w:left="720"/>
      </w:pPr>
    </w:p>
    <w:p w14:paraId="5E27A0C1" w14:textId="77777777" w:rsidR="00216804" w:rsidRPr="00346FAD" w:rsidRDefault="00216804" w:rsidP="00216804">
      <w:pPr>
        <w:ind w:left="720"/>
      </w:pPr>
      <w:r w:rsidRPr="00346FAD">
        <w:t>Commit the files:</w:t>
      </w:r>
    </w:p>
    <w:p w14:paraId="314EF790"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commit -m "Initial commit"</w:t>
      </w:r>
    </w:p>
    <w:p w14:paraId="3D7C14EC" w14:textId="77777777" w:rsidR="00216804" w:rsidRDefault="00216804" w:rsidP="00216804">
      <w:pPr>
        <w:ind w:left="720"/>
      </w:pPr>
      <w:r w:rsidRPr="00346FAD">
        <w:t>This command commits the staged files to the repository with a message describing the commit.</w:t>
      </w:r>
    </w:p>
    <w:p w14:paraId="6F87F903" w14:textId="77777777" w:rsidR="00216804" w:rsidRPr="00346FAD" w:rsidRDefault="00216804" w:rsidP="00216804">
      <w:r w:rsidRPr="00346FAD">
        <w:t>Connecting Your Local Repository to the Remote Repository</w:t>
      </w:r>
    </w:p>
    <w:p w14:paraId="4E68EA9D" w14:textId="77777777" w:rsidR="00216804" w:rsidRPr="00346FAD" w:rsidRDefault="00216804" w:rsidP="00216804">
      <w:pPr>
        <w:ind w:left="720"/>
      </w:pPr>
      <w:r w:rsidRPr="00346FAD">
        <w:t>Add the remote repository URL:</w:t>
      </w:r>
    </w:p>
    <w:p w14:paraId="2B98D15F" w14:textId="65E1C94C" w:rsidR="003331BA" w:rsidRDefault="00216804" w:rsidP="003331BA">
      <w:pPr>
        <w:ind w:left="1440"/>
      </w:pPr>
      <w:r w:rsidRPr="00346FAD">
        <w:rPr>
          <w:rFonts w:ascii="Courier New" w:hAnsi="Courier New" w:cs="Courier New"/>
        </w:rPr>
        <w:t xml:space="preserve">git remote add origin </w:t>
      </w:r>
      <w:hyperlink r:id="rId26" w:history="1">
        <w:r w:rsidRPr="00D71D47">
          <w:rPr>
            <w:rStyle w:val="Hyperlink"/>
            <w:rFonts w:ascii="Courier New" w:hAnsi="Courier New" w:cs="Courier New"/>
          </w:rPr>
          <w:t>https://github.com/AllenAircraft/mloi-ols.git</w:t>
        </w:r>
      </w:hyperlink>
    </w:p>
    <w:p w14:paraId="32C2CB0D" w14:textId="77777777" w:rsidR="003331BA" w:rsidRDefault="003331BA" w:rsidP="003331BA">
      <w:pPr>
        <w:spacing w:after="0"/>
        <w:ind w:left="1440"/>
      </w:pPr>
    </w:p>
    <w:p w14:paraId="104FE723" w14:textId="3EE9D4E3" w:rsidR="00216804" w:rsidRPr="008B1D33" w:rsidRDefault="00216804" w:rsidP="003331BA">
      <w:pPr>
        <w:ind w:left="720"/>
      </w:pPr>
      <w:r>
        <w:t>Connect to an existing</w:t>
      </w:r>
      <w:r w:rsidRPr="00346FAD">
        <w:t xml:space="preserve"> remote repository URL:</w:t>
      </w:r>
    </w:p>
    <w:p w14:paraId="6462D5D9" w14:textId="77777777" w:rsidR="00216804" w:rsidRDefault="00216804" w:rsidP="00216804">
      <w:pPr>
        <w:ind w:left="1440"/>
        <w:rPr>
          <w:rFonts w:ascii="Courier New" w:hAnsi="Courier New" w:cs="Courier New"/>
        </w:rPr>
      </w:pPr>
      <w:r w:rsidRPr="008B1D33">
        <w:rPr>
          <w:rFonts w:ascii="Courier New" w:hAnsi="Courier New" w:cs="Courier New"/>
        </w:rPr>
        <w:t>git remote set-url origin</w:t>
      </w:r>
      <w:r>
        <w:rPr>
          <w:rFonts w:ascii="Courier New" w:hAnsi="Courier New" w:cs="Courier New"/>
        </w:rPr>
        <w:t xml:space="preserve"> </w:t>
      </w:r>
      <w:hyperlink r:id="rId27" w:history="1">
        <w:r w:rsidRPr="00D71D47">
          <w:rPr>
            <w:rStyle w:val="Hyperlink"/>
            <w:rFonts w:ascii="Courier New" w:hAnsi="Courier New" w:cs="Courier New"/>
          </w:rPr>
          <w:t>https://github.com/AllenAircraft/mloi-ols.git</w:t>
        </w:r>
      </w:hyperlink>
    </w:p>
    <w:p w14:paraId="3EB2BF26" w14:textId="77777777" w:rsidR="00216804" w:rsidRPr="00346FAD" w:rsidRDefault="00216804" w:rsidP="00216804">
      <w:pPr>
        <w:ind w:left="1440"/>
        <w:rPr>
          <w:rFonts w:ascii="Courier New" w:hAnsi="Courier New" w:cs="Courier New"/>
        </w:rPr>
      </w:pPr>
    </w:p>
    <w:p w14:paraId="6A5BDC0F" w14:textId="77777777" w:rsidR="00216804" w:rsidRPr="00346FAD" w:rsidRDefault="00216804" w:rsidP="00216804">
      <w:pPr>
        <w:ind w:left="720"/>
      </w:pPr>
      <w:r w:rsidRPr="00346FAD">
        <w:lastRenderedPageBreak/>
        <w:t>Push your local commits to the remote repository:</w:t>
      </w:r>
    </w:p>
    <w:p w14:paraId="611621AF" w14:textId="77777777" w:rsidR="00216804" w:rsidRDefault="00216804" w:rsidP="00216804">
      <w:pPr>
        <w:ind w:left="720" w:firstLine="576"/>
        <w:rPr>
          <w:rFonts w:ascii="Courier New" w:hAnsi="Courier New" w:cs="Courier New"/>
        </w:rPr>
      </w:pPr>
      <w:r w:rsidRPr="00346FAD">
        <w:rPr>
          <w:rFonts w:ascii="Courier New" w:hAnsi="Courier New" w:cs="Courier New"/>
        </w:rPr>
        <w:t>git push -u origin main</w:t>
      </w:r>
    </w:p>
    <w:p w14:paraId="2917288B" w14:textId="77777777" w:rsidR="00216804" w:rsidRDefault="00216804" w:rsidP="00216804">
      <w:pPr>
        <w:ind w:left="720" w:firstLine="576"/>
        <w:rPr>
          <w:rFonts w:ascii="Courier New" w:hAnsi="Courier New" w:cs="Courier New"/>
        </w:rPr>
      </w:pPr>
    </w:p>
    <w:p w14:paraId="787B1A89" w14:textId="77777777" w:rsidR="00216804" w:rsidRPr="0031301E" w:rsidRDefault="00216804" w:rsidP="00A2561B">
      <w:pPr>
        <w:pStyle w:val="ZL3Section"/>
      </w:pPr>
      <w:bookmarkStart w:id="478" w:name="_Toc196746836"/>
      <w:bookmarkStart w:id="479" w:name="_Toc238626503"/>
      <w:r w:rsidRPr="0031301E">
        <w:t xml:space="preserve">Step </w:t>
      </w:r>
      <w:r>
        <w:t>3</w:t>
      </w:r>
      <w:r w:rsidRPr="0031301E">
        <w:t>: Cloning an Existing Repository</w:t>
      </w:r>
      <w:bookmarkEnd w:id="478"/>
      <w:bookmarkEnd w:id="479"/>
    </w:p>
    <w:p w14:paraId="25B5E2E5" w14:textId="77777777" w:rsidR="00216804" w:rsidRPr="0031301E" w:rsidRDefault="00216804" w:rsidP="00216804">
      <w:r w:rsidRPr="0031301E">
        <w:t>If you want to start working on an existing project, you can clone a remote repository to your local machine.</w:t>
      </w:r>
    </w:p>
    <w:p w14:paraId="4DCE3F09" w14:textId="77777777" w:rsidR="00216804" w:rsidRPr="0031301E" w:rsidRDefault="00216804" w:rsidP="00216804">
      <w:pPr>
        <w:ind w:left="720"/>
      </w:pPr>
      <w:r w:rsidRPr="0031301E">
        <w:t>Navigate to the desired directory where you want to clone the repository:</w:t>
      </w:r>
    </w:p>
    <w:p w14:paraId="7C551FEC" w14:textId="77777777" w:rsidR="00216804" w:rsidRPr="0031301E" w:rsidRDefault="00216804" w:rsidP="00216804">
      <w:pPr>
        <w:ind w:left="720" w:firstLine="720"/>
        <w:rPr>
          <w:rFonts w:ascii="Courier New" w:hAnsi="Courier New" w:cs="Courier New"/>
        </w:rPr>
      </w:pPr>
      <w:r w:rsidRPr="0031301E">
        <w:rPr>
          <w:rFonts w:ascii="Courier New" w:hAnsi="Courier New" w:cs="Courier New"/>
        </w:rPr>
        <w:t>cd /path/to/directory</w:t>
      </w:r>
    </w:p>
    <w:p w14:paraId="68B690E6" w14:textId="77777777" w:rsidR="00216804" w:rsidRPr="0031301E" w:rsidRDefault="00216804" w:rsidP="00216804">
      <w:pPr>
        <w:ind w:left="720"/>
      </w:pPr>
      <w:r w:rsidRPr="0031301E">
        <w:t>Clone the repository:</w:t>
      </w:r>
    </w:p>
    <w:p w14:paraId="3EE1C49C" w14:textId="77777777" w:rsidR="00216804" w:rsidRPr="0031301E" w:rsidRDefault="00216804" w:rsidP="00216804">
      <w:pPr>
        <w:ind w:left="720" w:firstLine="720"/>
        <w:rPr>
          <w:rFonts w:ascii="Courier New" w:hAnsi="Courier New" w:cs="Courier New"/>
        </w:rPr>
      </w:pPr>
      <w:r w:rsidRPr="0031301E">
        <w:rPr>
          <w:rFonts w:ascii="Courier New" w:hAnsi="Courier New" w:cs="Courier New"/>
        </w:rPr>
        <w:t>git clone https://github.com/username/repository.git</w:t>
      </w:r>
    </w:p>
    <w:p w14:paraId="76407494" w14:textId="77777777" w:rsidR="00216804" w:rsidRPr="0031301E" w:rsidRDefault="00216804" w:rsidP="00216804">
      <w:pPr>
        <w:ind w:left="720"/>
      </w:pPr>
      <w:r w:rsidRPr="0031301E">
        <w:t>This command creates a copy of the remote repository on your local machine.</w:t>
      </w:r>
    </w:p>
    <w:p w14:paraId="270689F3" w14:textId="77777777" w:rsidR="00216804" w:rsidRDefault="00216804" w:rsidP="00216804"/>
    <w:p w14:paraId="40E6FC74" w14:textId="77777777" w:rsidR="00216804" w:rsidRPr="00E973CC" w:rsidRDefault="00216804" w:rsidP="00A2561B">
      <w:pPr>
        <w:pStyle w:val="ZL2Section"/>
      </w:pPr>
      <w:bookmarkStart w:id="480" w:name="_Toc196746837"/>
      <w:bookmarkStart w:id="481" w:name="_Toc238626504"/>
      <w:r>
        <w:t>Pull from GitHub</w:t>
      </w:r>
      <w:bookmarkEnd w:id="480"/>
      <w:bookmarkEnd w:id="481"/>
    </w:p>
    <w:p w14:paraId="786FCB6C" w14:textId="77777777" w:rsidR="00216804" w:rsidRDefault="00216804" w:rsidP="00216804">
      <w:pPr>
        <w:widowControl w:val="0"/>
        <w:pBdr>
          <w:top w:val="nil"/>
          <w:left w:val="nil"/>
          <w:bottom w:val="nil"/>
          <w:right w:val="nil"/>
          <w:between w:val="nil"/>
        </w:pBdr>
      </w:pPr>
      <w:r>
        <w:t>Typically, “pull” is used when code is being developed on two or more workstations.  To download the latest code to a development station that already has a project cloned:</w:t>
      </w:r>
    </w:p>
    <w:p w14:paraId="73DBF3E7" w14:textId="77777777" w:rsidR="00216804" w:rsidRDefault="00216804">
      <w:pPr>
        <w:pStyle w:val="ListParagraph"/>
        <w:widowControl w:val="0"/>
        <w:numPr>
          <w:ilvl w:val="0"/>
          <w:numId w:val="9"/>
        </w:numPr>
        <w:pBdr>
          <w:top w:val="nil"/>
          <w:left w:val="nil"/>
          <w:bottom w:val="nil"/>
          <w:right w:val="nil"/>
          <w:between w:val="nil"/>
        </w:pBdr>
        <w:spacing w:after="0"/>
        <w:contextualSpacing/>
      </w:pPr>
      <w:r>
        <w:t>Open a command window by typing “cmd” into the Search bar.</w:t>
      </w:r>
    </w:p>
    <w:p w14:paraId="5828E6EB" w14:textId="77777777" w:rsidR="00216804" w:rsidRDefault="00216804">
      <w:pPr>
        <w:pStyle w:val="ListParagraph"/>
        <w:widowControl w:val="0"/>
        <w:numPr>
          <w:ilvl w:val="0"/>
          <w:numId w:val="9"/>
        </w:numPr>
        <w:pBdr>
          <w:top w:val="nil"/>
          <w:left w:val="nil"/>
          <w:bottom w:val="nil"/>
          <w:right w:val="nil"/>
          <w:between w:val="nil"/>
        </w:pBdr>
        <w:spacing w:after="0"/>
        <w:contextualSpacing/>
      </w:pPr>
      <w:r>
        <w:t>Enter the drive letter followed by a colon (m:) where  the project exists.</w:t>
      </w:r>
    </w:p>
    <w:p w14:paraId="342FA4E8" w14:textId="77777777" w:rsidR="00216804" w:rsidRDefault="00216804">
      <w:pPr>
        <w:pStyle w:val="ListParagraph"/>
        <w:widowControl w:val="0"/>
        <w:numPr>
          <w:ilvl w:val="0"/>
          <w:numId w:val="9"/>
        </w:numPr>
        <w:pBdr>
          <w:top w:val="nil"/>
          <w:left w:val="nil"/>
          <w:bottom w:val="nil"/>
          <w:right w:val="nil"/>
          <w:between w:val="nil"/>
        </w:pBdr>
        <w:spacing w:after="0"/>
        <w:contextualSpacing/>
      </w:pPr>
      <w:r>
        <w:t>Change directory  (cd) to the project folder.</w:t>
      </w:r>
    </w:p>
    <w:p w14:paraId="22D62276" w14:textId="77777777" w:rsidR="00216804" w:rsidRDefault="00216804">
      <w:pPr>
        <w:pStyle w:val="ListParagraph"/>
        <w:widowControl w:val="0"/>
        <w:numPr>
          <w:ilvl w:val="0"/>
          <w:numId w:val="9"/>
        </w:numPr>
        <w:pBdr>
          <w:top w:val="nil"/>
          <w:left w:val="nil"/>
          <w:bottom w:val="nil"/>
          <w:right w:val="nil"/>
          <w:between w:val="nil"/>
        </w:pBdr>
        <w:spacing w:after="0"/>
        <w:contextualSpacing/>
      </w:pPr>
      <w:r>
        <w:t>Enter “git pull”  to update the local copy of the project from GitHub.</w:t>
      </w:r>
    </w:p>
    <w:p w14:paraId="0BF4DBF7" w14:textId="77777777" w:rsidR="00216804" w:rsidRDefault="00216804" w:rsidP="00216804">
      <w:pPr>
        <w:widowControl w:val="0"/>
        <w:pBdr>
          <w:top w:val="nil"/>
          <w:left w:val="nil"/>
          <w:bottom w:val="nil"/>
          <w:right w:val="nil"/>
          <w:between w:val="nil"/>
        </w:pBdr>
      </w:pPr>
    </w:p>
    <w:p w14:paraId="6C99A282" w14:textId="77777777" w:rsidR="00D04B17" w:rsidRDefault="00216804" w:rsidP="00D04B17">
      <w:pPr>
        <w:keepNext/>
        <w:widowControl w:val="0"/>
        <w:pBdr>
          <w:top w:val="nil"/>
          <w:left w:val="nil"/>
          <w:bottom w:val="nil"/>
          <w:right w:val="nil"/>
          <w:between w:val="nil"/>
        </w:pBdr>
        <w:jc w:val="center"/>
      </w:pPr>
      <w:r w:rsidRPr="00E973CC">
        <w:rPr>
          <w:noProof/>
        </w:rPr>
        <w:drawing>
          <wp:inline distT="0" distB="0" distL="0" distR="0" wp14:anchorId="7B18A925" wp14:editId="7C1DDFDB">
            <wp:extent cx="4105275" cy="3267554"/>
            <wp:effectExtent l="0" t="0" r="0" b="9525"/>
            <wp:docPr id="5491850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85055" name="Picture 1" descr="A screenshot of a computer program&#10;&#10;AI-generated content may be incorrect."/>
                    <pic:cNvPicPr/>
                  </pic:nvPicPr>
                  <pic:blipFill>
                    <a:blip r:embed="rId28"/>
                    <a:stretch>
                      <a:fillRect/>
                    </a:stretch>
                  </pic:blipFill>
                  <pic:spPr>
                    <a:xfrm>
                      <a:off x="0" y="0"/>
                      <a:ext cx="4116073" cy="3276148"/>
                    </a:xfrm>
                    <a:prstGeom prst="rect">
                      <a:avLst/>
                    </a:prstGeom>
                  </pic:spPr>
                </pic:pic>
              </a:graphicData>
            </a:graphic>
          </wp:inline>
        </w:drawing>
      </w:r>
    </w:p>
    <w:p w14:paraId="4BA75711" w14:textId="7BE49D7A" w:rsidR="00216804" w:rsidRDefault="00D04B17" w:rsidP="00D04B17">
      <w:pPr>
        <w:pStyle w:val="Caption"/>
      </w:pPr>
      <w:r>
        <w:t xml:space="preserve">Figure </w:t>
      </w:r>
      <w:fldSimple w:instr=" SEQ Figure \* ARABIC ">
        <w:r>
          <w:rPr>
            <w:noProof/>
          </w:rPr>
          <w:t>15</w:t>
        </w:r>
      </w:fldSimple>
      <w:r>
        <w:t>. Command Window</w:t>
      </w:r>
    </w:p>
    <w:p w14:paraId="6DC3F3D3" w14:textId="77777777" w:rsidR="00216804" w:rsidRDefault="00216804" w:rsidP="00216804">
      <w:pPr>
        <w:widowControl w:val="0"/>
        <w:pBdr>
          <w:top w:val="nil"/>
          <w:left w:val="nil"/>
          <w:bottom w:val="nil"/>
          <w:right w:val="nil"/>
          <w:between w:val="nil"/>
        </w:pBdr>
      </w:pPr>
    </w:p>
    <w:p w14:paraId="3F0C8068" w14:textId="77777777" w:rsidR="00216804" w:rsidRDefault="00216804" w:rsidP="00A2561B">
      <w:pPr>
        <w:pStyle w:val="ZL2Section"/>
      </w:pPr>
      <w:bookmarkStart w:id="482" w:name="_Toc196746838"/>
      <w:bookmarkStart w:id="483" w:name="_Toc238626505"/>
      <w:r>
        <w:lastRenderedPageBreak/>
        <w:t>Building the LabVIEW App Executable</w:t>
      </w:r>
      <w:bookmarkEnd w:id="482"/>
      <w:bookmarkEnd w:id="483"/>
      <w:r>
        <w:t xml:space="preserve"> </w:t>
      </w:r>
    </w:p>
    <w:p w14:paraId="5DA6FCBB" w14:textId="77777777" w:rsidR="00216804" w:rsidRDefault="00216804" w:rsidP="00216804">
      <w:r>
        <w:t>LabVIEW sourced code can only be edited and run in the LabVIEW development system. The project configuration is maintained in the LabVIEW Project file, which also contains the system commands to build the executable.  The executable can be run on any Windows PC that has LabVIEW Run-time installed.</w:t>
      </w:r>
    </w:p>
    <w:p w14:paraId="6A3A81CD" w14:textId="77777777" w:rsidR="00216804" w:rsidRDefault="00216804" w:rsidP="00216804"/>
    <w:p w14:paraId="61927694" w14:textId="77777777" w:rsidR="00216804" w:rsidRDefault="00216804" w:rsidP="00A2561B">
      <w:pPr>
        <w:pStyle w:val="ZL3Section"/>
      </w:pPr>
      <w:bookmarkStart w:id="484" w:name="_Toc238626506"/>
      <w:r>
        <w:t>Configuring the LV Project</w:t>
      </w:r>
      <w:bookmarkEnd w:id="484"/>
      <w:r>
        <w:t xml:space="preserve"> </w:t>
      </w:r>
    </w:p>
    <w:p w14:paraId="4ADBF530" w14:textId="77777777" w:rsidR="00216804" w:rsidRDefault="00216804">
      <w:pPr>
        <w:pStyle w:val="ListParagraph"/>
        <w:numPr>
          <w:ilvl w:val="0"/>
          <w:numId w:val="10"/>
        </w:numPr>
        <w:spacing w:after="0"/>
        <w:contextualSpacing/>
      </w:pPr>
      <w:r>
        <w:t>Add folders and files to be included to the project tree.</w:t>
      </w:r>
    </w:p>
    <w:p w14:paraId="735A2214" w14:textId="77777777" w:rsidR="00216804" w:rsidRDefault="00216804" w:rsidP="00216804">
      <w:pPr>
        <w:pStyle w:val="ListParagraph"/>
        <w:jc w:val="center"/>
      </w:pPr>
      <w:r>
        <w:rPr>
          <w:noProof/>
        </w:rPr>
        <w:drawing>
          <wp:inline distT="0" distB="0" distL="0" distR="0" wp14:anchorId="2121D8A9" wp14:editId="2A8187DD">
            <wp:extent cx="3494707" cy="2101850"/>
            <wp:effectExtent l="0" t="0" r="0" b="0"/>
            <wp:docPr id="33530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01327" cy="2105831"/>
                    </a:xfrm>
                    <a:prstGeom prst="rect">
                      <a:avLst/>
                    </a:prstGeom>
                    <a:noFill/>
                  </pic:spPr>
                </pic:pic>
              </a:graphicData>
            </a:graphic>
          </wp:inline>
        </w:drawing>
      </w:r>
    </w:p>
    <w:p w14:paraId="63DA4BD4" w14:textId="77777777" w:rsidR="00216804" w:rsidRPr="00997412" w:rsidRDefault="00216804" w:rsidP="00216804"/>
    <w:p w14:paraId="489BF9E1" w14:textId="77777777" w:rsidR="00216804" w:rsidRDefault="00216804">
      <w:pPr>
        <w:pStyle w:val="ListParagraph"/>
        <w:numPr>
          <w:ilvl w:val="0"/>
          <w:numId w:val="10"/>
        </w:numPr>
        <w:spacing w:after="0"/>
        <w:contextualSpacing/>
      </w:pPr>
      <w:r>
        <w:t>Include the folders and files in the project.</w:t>
      </w:r>
    </w:p>
    <w:p w14:paraId="22CDFBDD" w14:textId="77777777" w:rsidR="00216804" w:rsidRDefault="00216804" w:rsidP="00216804">
      <w:pPr>
        <w:pStyle w:val="ListParagraph"/>
        <w:jc w:val="center"/>
      </w:pPr>
      <w:r>
        <w:rPr>
          <w:noProof/>
        </w:rPr>
        <w:drawing>
          <wp:inline distT="0" distB="0" distL="0" distR="0" wp14:anchorId="4645F32A" wp14:editId="048E6FD9">
            <wp:extent cx="2329815" cy="1644650"/>
            <wp:effectExtent l="0" t="0" r="0" b="0"/>
            <wp:docPr id="99619409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94098" name="Picture 2" descr="A screenshot of a computer&#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10615"/>
                    <a:stretch/>
                  </pic:blipFill>
                  <pic:spPr bwMode="auto">
                    <a:xfrm>
                      <a:off x="0" y="0"/>
                      <a:ext cx="2363845" cy="1668672"/>
                    </a:xfrm>
                    <a:prstGeom prst="rect">
                      <a:avLst/>
                    </a:prstGeom>
                    <a:noFill/>
                    <a:ln>
                      <a:noFill/>
                    </a:ln>
                    <a:extLst>
                      <a:ext uri="{53640926-AAD7-44D8-BBD7-CCE9431645EC}">
                        <a14:shadowObscured xmlns:a14="http://schemas.microsoft.com/office/drawing/2010/main"/>
                      </a:ext>
                    </a:extLst>
                  </pic:spPr>
                </pic:pic>
              </a:graphicData>
            </a:graphic>
          </wp:inline>
        </w:drawing>
      </w:r>
    </w:p>
    <w:p w14:paraId="53441FEE" w14:textId="77777777" w:rsidR="00216804" w:rsidRDefault="00216804" w:rsidP="00216804">
      <w:pPr>
        <w:pStyle w:val="ListParagraph"/>
      </w:pPr>
    </w:p>
    <w:p w14:paraId="7789D4B6" w14:textId="77777777" w:rsidR="00216804" w:rsidRDefault="00216804">
      <w:pPr>
        <w:pStyle w:val="ListParagraph"/>
        <w:numPr>
          <w:ilvl w:val="0"/>
          <w:numId w:val="10"/>
        </w:numPr>
        <w:spacing w:after="0"/>
        <w:contextualSpacing/>
      </w:pPr>
      <w:r>
        <w:t>Add the Destination Folder for each Item to be included.</w:t>
      </w:r>
    </w:p>
    <w:p w14:paraId="7DB22F7E" w14:textId="77777777" w:rsidR="00216804" w:rsidRDefault="00216804" w:rsidP="00216804">
      <w:pPr>
        <w:jc w:val="center"/>
      </w:pPr>
      <w:r>
        <w:rPr>
          <w:noProof/>
        </w:rPr>
        <w:drawing>
          <wp:inline distT="0" distB="0" distL="0" distR="0" wp14:anchorId="67658649" wp14:editId="3CDD9009">
            <wp:extent cx="3587750" cy="1859767"/>
            <wp:effectExtent l="0" t="0" r="0" b="7620"/>
            <wp:docPr id="297996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07614" cy="1870064"/>
                    </a:xfrm>
                    <a:prstGeom prst="rect">
                      <a:avLst/>
                    </a:prstGeom>
                    <a:noFill/>
                  </pic:spPr>
                </pic:pic>
              </a:graphicData>
            </a:graphic>
          </wp:inline>
        </w:drawing>
      </w:r>
    </w:p>
    <w:p w14:paraId="37D4EBD6" w14:textId="77777777" w:rsidR="00216804" w:rsidRDefault="00216804" w:rsidP="00216804">
      <w:pPr>
        <w:jc w:val="center"/>
      </w:pPr>
    </w:p>
    <w:p w14:paraId="7E683C57" w14:textId="77777777" w:rsidR="00216804" w:rsidRDefault="00216804">
      <w:pPr>
        <w:pStyle w:val="ListParagraph"/>
        <w:numPr>
          <w:ilvl w:val="0"/>
          <w:numId w:val="10"/>
        </w:numPr>
        <w:spacing w:after="0"/>
        <w:contextualSpacing/>
      </w:pPr>
      <w:r>
        <w:t>Link the Project Item it’s Destination Folder.</w:t>
      </w:r>
    </w:p>
    <w:p w14:paraId="7FDFE05E" w14:textId="77777777" w:rsidR="00216804" w:rsidRDefault="00216804" w:rsidP="00216804">
      <w:pPr>
        <w:pStyle w:val="ListParagraph"/>
        <w:jc w:val="center"/>
      </w:pPr>
      <w:r>
        <w:rPr>
          <w:noProof/>
        </w:rPr>
        <w:drawing>
          <wp:inline distT="0" distB="0" distL="0" distR="0" wp14:anchorId="1AEB8A3B" wp14:editId="5922AE8E">
            <wp:extent cx="3477071" cy="2057400"/>
            <wp:effectExtent l="0" t="0" r="9525" b="0"/>
            <wp:docPr id="2068302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92811" cy="2066713"/>
                    </a:xfrm>
                    <a:prstGeom prst="rect">
                      <a:avLst/>
                    </a:prstGeom>
                    <a:noFill/>
                  </pic:spPr>
                </pic:pic>
              </a:graphicData>
            </a:graphic>
          </wp:inline>
        </w:drawing>
      </w:r>
    </w:p>
    <w:p w14:paraId="4AAF85A3" w14:textId="77777777" w:rsidR="00216804" w:rsidRDefault="00216804" w:rsidP="00216804"/>
    <w:p w14:paraId="4AA6920F" w14:textId="77777777" w:rsidR="00216804" w:rsidRDefault="00216804">
      <w:pPr>
        <w:pStyle w:val="ListParagraph"/>
        <w:numPr>
          <w:ilvl w:val="0"/>
          <w:numId w:val="10"/>
        </w:numPr>
        <w:spacing w:after="0"/>
        <w:contextualSpacing/>
      </w:pPr>
      <w:r>
        <w:t>Turn on the debugger.</w:t>
      </w:r>
    </w:p>
    <w:p w14:paraId="733E2D1A" w14:textId="77777777" w:rsidR="00216804" w:rsidRDefault="00216804" w:rsidP="00216804">
      <w:pPr>
        <w:ind w:left="360"/>
        <w:jc w:val="center"/>
      </w:pPr>
      <w:r>
        <w:rPr>
          <w:noProof/>
        </w:rPr>
        <w:drawing>
          <wp:inline distT="0" distB="0" distL="0" distR="0" wp14:anchorId="228F7579" wp14:editId="749A6E68">
            <wp:extent cx="3721100" cy="1636657"/>
            <wp:effectExtent l="0" t="0" r="0" b="1905"/>
            <wp:docPr id="303489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32101" cy="1641496"/>
                    </a:xfrm>
                    <a:prstGeom prst="rect">
                      <a:avLst/>
                    </a:prstGeom>
                    <a:noFill/>
                  </pic:spPr>
                </pic:pic>
              </a:graphicData>
            </a:graphic>
          </wp:inline>
        </w:drawing>
      </w:r>
    </w:p>
    <w:p w14:paraId="33552E9D" w14:textId="77777777" w:rsidR="00216804" w:rsidRDefault="00216804" w:rsidP="00A2561B">
      <w:pPr>
        <w:pStyle w:val="ZL3Section"/>
      </w:pPr>
      <w:bookmarkStart w:id="485" w:name="_Toc238626507"/>
      <w:r>
        <w:t>Building the Executable</w:t>
      </w:r>
      <w:bookmarkEnd w:id="485"/>
    </w:p>
    <w:p w14:paraId="65EA13BA" w14:textId="77777777" w:rsidR="00216804" w:rsidRDefault="00216804">
      <w:pPr>
        <w:pStyle w:val="ListParagraph"/>
        <w:numPr>
          <w:ilvl w:val="0"/>
          <w:numId w:val="14"/>
        </w:numPr>
        <w:spacing w:after="0"/>
        <w:contextualSpacing/>
      </w:pPr>
      <w:r>
        <w:t>In Windows, navigate to the project folder,  ..\PWC_OLS</w:t>
      </w:r>
    </w:p>
    <w:p w14:paraId="6003A67A" w14:textId="77777777" w:rsidR="00216804" w:rsidRDefault="00216804">
      <w:pPr>
        <w:pStyle w:val="ListParagraph"/>
        <w:numPr>
          <w:ilvl w:val="0"/>
          <w:numId w:val="14"/>
        </w:numPr>
        <w:spacing w:after="0"/>
        <w:contextualSpacing/>
      </w:pPr>
      <w:r>
        <w:t xml:space="preserve">Select the LabVIEW Project File. </w:t>
      </w:r>
    </w:p>
    <w:p w14:paraId="07168358" w14:textId="77777777" w:rsidR="00216804" w:rsidRPr="00E973CC" w:rsidRDefault="00216804" w:rsidP="00216804"/>
    <w:p w14:paraId="05B98576" w14:textId="77777777" w:rsidR="00216804" w:rsidRDefault="00216804" w:rsidP="00216804">
      <w:pPr>
        <w:ind w:left="720"/>
        <w:rPr>
          <w:b/>
          <w:bCs/>
        </w:rPr>
      </w:pPr>
      <w:r>
        <w:rPr>
          <w:b/>
          <w:bCs/>
          <w:noProof/>
        </w:rPr>
        <w:drawing>
          <wp:inline distT="0" distB="0" distL="0" distR="0" wp14:anchorId="638A889C" wp14:editId="54A7BA30">
            <wp:extent cx="3803015" cy="1288711"/>
            <wp:effectExtent l="0" t="0" r="6985" b="6985"/>
            <wp:docPr id="123864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3514" cy="1292269"/>
                    </a:xfrm>
                    <a:prstGeom prst="rect">
                      <a:avLst/>
                    </a:prstGeom>
                    <a:noFill/>
                  </pic:spPr>
                </pic:pic>
              </a:graphicData>
            </a:graphic>
          </wp:inline>
        </w:drawing>
      </w:r>
    </w:p>
    <w:p w14:paraId="3941C613" w14:textId="77777777" w:rsidR="00216804" w:rsidRPr="00E74710" w:rsidRDefault="00216804" w:rsidP="00216804">
      <w:pPr>
        <w:pStyle w:val="ListParagraph"/>
        <w:rPr>
          <w:b/>
          <w:bCs/>
        </w:rPr>
      </w:pPr>
    </w:p>
    <w:p w14:paraId="2B58A850" w14:textId="674979D9" w:rsidR="00216804" w:rsidRPr="00E74710" w:rsidRDefault="00216804">
      <w:pPr>
        <w:pStyle w:val="ListParagraph"/>
        <w:numPr>
          <w:ilvl w:val="0"/>
          <w:numId w:val="14"/>
        </w:numPr>
        <w:spacing w:after="0"/>
        <w:contextualSpacing/>
      </w:pPr>
      <w:r w:rsidRPr="00E74710">
        <w:t>Expand the build specification branch</w:t>
      </w:r>
      <w:r w:rsidR="003331BA">
        <w:t>.</w:t>
      </w:r>
    </w:p>
    <w:p w14:paraId="57833DA9" w14:textId="77777777" w:rsidR="003331BA" w:rsidRDefault="003331BA">
      <w:pPr>
        <w:spacing w:after="0"/>
      </w:pPr>
      <w:r>
        <w:br w:type="page"/>
      </w:r>
    </w:p>
    <w:p w14:paraId="033DBDA3" w14:textId="08D46715" w:rsidR="00216804" w:rsidRDefault="00216804">
      <w:pPr>
        <w:pStyle w:val="ListParagraph"/>
        <w:numPr>
          <w:ilvl w:val="0"/>
          <w:numId w:val="14"/>
        </w:numPr>
        <w:contextualSpacing/>
      </w:pPr>
      <w:r>
        <w:lastRenderedPageBreak/>
        <w:t>Double click on the MLOI-OLS Tester icon.</w:t>
      </w:r>
    </w:p>
    <w:p w14:paraId="72A0CF02" w14:textId="77777777" w:rsidR="00216804" w:rsidRDefault="00216804" w:rsidP="00216804">
      <w:pPr>
        <w:pStyle w:val="ListParagraph"/>
      </w:pPr>
    </w:p>
    <w:p w14:paraId="1E3273CC" w14:textId="77777777" w:rsidR="00216804" w:rsidRDefault="00216804" w:rsidP="00216804">
      <w:pPr>
        <w:pStyle w:val="ListParagraph"/>
      </w:pPr>
      <w:r>
        <w:rPr>
          <w:noProof/>
        </w:rPr>
        <w:drawing>
          <wp:inline distT="0" distB="0" distL="0" distR="0" wp14:anchorId="419EA465" wp14:editId="7E15922D">
            <wp:extent cx="1433195" cy="1421527"/>
            <wp:effectExtent l="0" t="0" r="0" b="7620"/>
            <wp:docPr id="55242368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3686" name="Picture 2" descr="A screenshot of a computer program&#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35196" cy="1423512"/>
                    </a:xfrm>
                    <a:prstGeom prst="rect">
                      <a:avLst/>
                    </a:prstGeom>
                    <a:noFill/>
                  </pic:spPr>
                </pic:pic>
              </a:graphicData>
            </a:graphic>
          </wp:inline>
        </w:drawing>
      </w:r>
    </w:p>
    <w:p w14:paraId="10910B17" w14:textId="77777777" w:rsidR="00216804" w:rsidRDefault="00216804" w:rsidP="00216804">
      <w:pPr>
        <w:pStyle w:val="ListParagraph"/>
      </w:pPr>
    </w:p>
    <w:p w14:paraId="27632AC1" w14:textId="77777777" w:rsidR="00216804" w:rsidRDefault="00216804">
      <w:pPr>
        <w:pStyle w:val="ListParagraph"/>
        <w:numPr>
          <w:ilvl w:val="0"/>
          <w:numId w:val="14"/>
        </w:numPr>
        <w:contextualSpacing/>
      </w:pPr>
      <w:r>
        <w:t>Click the “Build” Button.</w:t>
      </w:r>
    </w:p>
    <w:p w14:paraId="226BE6D6" w14:textId="77777777" w:rsidR="00216804" w:rsidRDefault="00216804">
      <w:pPr>
        <w:pStyle w:val="ListParagraph"/>
        <w:numPr>
          <w:ilvl w:val="0"/>
          <w:numId w:val="14"/>
        </w:numPr>
        <w:contextualSpacing/>
      </w:pPr>
      <w:r>
        <w:t>The default destination folder should be named “builds” in the project folder.</w:t>
      </w:r>
    </w:p>
    <w:p w14:paraId="2083667A" w14:textId="77777777" w:rsidR="00216804" w:rsidRDefault="00216804">
      <w:pPr>
        <w:pStyle w:val="ListParagraph"/>
        <w:numPr>
          <w:ilvl w:val="0"/>
          <w:numId w:val="14"/>
        </w:numPr>
        <w:contextualSpacing/>
      </w:pPr>
      <w:r>
        <w:t>Save and Close the project folder.</w:t>
      </w:r>
    </w:p>
    <w:p w14:paraId="6BFF1BC7" w14:textId="3B0E6B17" w:rsidR="00216804" w:rsidRDefault="00216804">
      <w:pPr>
        <w:pStyle w:val="ListParagraph"/>
        <w:numPr>
          <w:ilvl w:val="0"/>
          <w:numId w:val="14"/>
        </w:numPr>
        <w:contextualSpacing/>
      </w:pPr>
      <w:r>
        <w:t xml:space="preserve">Open </w:t>
      </w:r>
      <w:r w:rsidR="00E86478">
        <w:t>“</w:t>
      </w:r>
      <w:r>
        <w:t>Cmd</w:t>
      </w:r>
      <w:r w:rsidR="00E86478">
        <w:t>”</w:t>
      </w:r>
      <w:r>
        <w:t xml:space="preserve"> window to upload the build to GitHub</w:t>
      </w:r>
    </w:p>
    <w:p w14:paraId="34D989BE" w14:textId="77777777" w:rsidR="00216804" w:rsidRDefault="00216804">
      <w:pPr>
        <w:pStyle w:val="ListParagraph"/>
        <w:numPr>
          <w:ilvl w:val="0"/>
          <w:numId w:val="14"/>
        </w:numPr>
        <w:contextualSpacing/>
      </w:pPr>
      <w:r>
        <w:t>Navigate to the project folder</w:t>
      </w:r>
    </w:p>
    <w:p w14:paraId="18861FF5" w14:textId="77777777" w:rsidR="00216804" w:rsidRDefault="00216804">
      <w:pPr>
        <w:pStyle w:val="ListParagraph"/>
        <w:numPr>
          <w:ilvl w:val="0"/>
          <w:numId w:val="14"/>
        </w:numPr>
        <w:contextualSpacing/>
      </w:pPr>
      <w:r>
        <w:t>Then git add .  (note the ‘.’ is required); git commit -m “some comment”</w:t>
      </w:r>
    </w:p>
    <w:p w14:paraId="6C84BCFD" w14:textId="77777777" w:rsidR="00216804" w:rsidRDefault="00216804">
      <w:pPr>
        <w:pStyle w:val="ListParagraph"/>
        <w:numPr>
          <w:ilvl w:val="0"/>
          <w:numId w:val="14"/>
        </w:numPr>
        <w:contextualSpacing/>
      </w:pPr>
      <w:r>
        <w:t>And git push does the upload to GitHub.</w:t>
      </w:r>
    </w:p>
    <w:p w14:paraId="3B531E96" w14:textId="77777777" w:rsidR="00216804" w:rsidRDefault="00216804" w:rsidP="00216804">
      <w:pPr>
        <w:pStyle w:val="ListParagraph"/>
      </w:pPr>
    </w:p>
    <w:p w14:paraId="7EC930E3" w14:textId="77777777" w:rsidR="00216804" w:rsidRDefault="00216804" w:rsidP="00216804">
      <w:pPr>
        <w:pStyle w:val="ListParagraph"/>
      </w:pPr>
    </w:p>
    <w:p w14:paraId="5B22FCB0" w14:textId="77777777" w:rsidR="00D04B17" w:rsidRDefault="00216804" w:rsidP="00D04B17">
      <w:pPr>
        <w:keepNext/>
        <w:jc w:val="center"/>
      </w:pPr>
      <w:r>
        <w:rPr>
          <w:noProof/>
        </w:rPr>
        <w:lastRenderedPageBreak/>
        <w:drawing>
          <wp:inline distT="0" distB="0" distL="0" distR="0" wp14:anchorId="1C95C03C" wp14:editId="37FC8940">
            <wp:extent cx="3889375" cy="6858635"/>
            <wp:effectExtent l="0" t="0" r="0" b="0"/>
            <wp:docPr id="5635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89375" cy="6858635"/>
                    </a:xfrm>
                    <a:prstGeom prst="rect">
                      <a:avLst/>
                    </a:prstGeom>
                    <a:noFill/>
                  </pic:spPr>
                </pic:pic>
              </a:graphicData>
            </a:graphic>
          </wp:inline>
        </w:drawing>
      </w:r>
    </w:p>
    <w:p w14:paraId="076570D9" w14:textId="1D21E22D" w:rsidR="00216804" w:rsidRDefault="00D04B17" w:rsidP="00D04B17">
      <w:pPr>
        <w:pStyle w:val="Caption"/>
      </w:pPr>
      <w:r>
        <w:t xml:space="preserve">Figure </w:t>
      </w:r>
      <w:fldSimple w:instr=" SEQ Figure \* ARABIC ">
        <w:r>
          <w:rPr>
            <w:noProof/>
          </w:rPr>
          <w:t>16</w:t>
        </w:r>
      </w:fldSimple>
      <w:r>
        <w:t>. Command Window</w:t>
      </w:r>
    </w:p>
    <w:p w14:paraId="59A6FC63" w14:textId="77777777" w:rsidR="00216804" w:rsidRDefault="00216804" w:rsidP="00A2561B">
      <w:pPr>
        <w:pStyle w:val="ZL2Section"/>
      </w:pPr>
      <w:bookmarkStart w:id="486" w:name="_Toc196746839"/>
      <w:bookmarkStart w:id="487" w:name="_Toc238626508"/>
      <w:r>
        <w:t>Deploying the LV app to the target test-PC.</w:t>
      </w:r>
      <w:bookmarkEnd w:id="486"/>
      <w:bookmarkEnd w:id="487"/>
    </w:p>
    <w:p w14:paraId="762D4DB5" w14:textId="77777777" w:rsidR="00216804" w:rsidRPr="00514436" w:rsidRDefault="00216804" w:rsidP="00216804">
      <w:r>
        <w:t xml:space="preserve">The LV app executable is saved in the Allen Aircraft project on GitHub at </w:t>
      </w:r>
      <w:hyperlink r:id="rId37" w:history="1">
        <w:r w:rsidRPr="00331AA8">
          <w:rPr>
            <w:rStyle w:val="Hyperlink"/>
          </w:rPr>
          <w:t>GitHub - AllenAircraft/PWC-OLS</w:t>
        </w:r>
      </w:hyperlink>
      <w:r>
        <w:t xml:space="preserve">  The easiest way to download the LV app is to download the project as </w:t>
      </w:r>
      <w:r>
        <w:lastRenderedPageBreak/>
        <w:t>a zip file and extract the MLOI-OLS LV Tester folder to the target PC desktop.  Perform the following steps on the Test target PC.</w:t>
      </w:r>
    </w:p>
    <w:p w14:paraId="430B2099" w14:textId="77777777" w:rsidR="00216804" w:rsidRDefault="00216804" w:rsidP="00216804">
      <w:pPr>
        <w:pStyle w:val="ListParagraph"/>
      </w:pPr>
    </w:p>
    <w:p w14:paraId="1CEE7390" w14:textId="77777777" w:rsidR="00216804" w:rsidRDefault="00216804">
      <w:pPr>
        <w:pStyle w:val="ListParagraph"/>
        <w:numPr>
          <w:ilvl w:val="0"/>
          <w:numId w:val="11"/>
        </w:numPr>
        <w:contextualSpacing/>
      </w:pPr>
      <w:r>
        <w:t xml:space="preserve">Use an internet browser to navigate to </w:t>
      </w:r>
      <w:r w:rsidRPr="00234F5F">
        <w:rPr>
          <w:i/>
          <w:iCs/>
        </w:rPr>
        <w:t>GitHub-Allen Aircraft/PWC-OLS</w:t>
      </w:r>
      <w:r>
        <w:t>. Click on Code button.</w:t>
      </w:r>
    </w:p>
    <w:p w14:paraId="02D416F6" w14:textId="77777777" w:rsidR="00216804" w:rsidRDefault="00216804">
      <w:pPr>
        <w:pStyle w:val="ListParagraph"/>
        <w:numPr>
          <w:ilvl w:val="0"/>
          <w:numId w:val="11"/>
        </w:numPr>
        <w:contextualSpacing/>
      </w:pPr>
      <w:r>
        <w:t xml:space="preserve">Select the Version of the project to be downloaded.  Note that Main is the latest Version released. Other version are either archives or under evaluation.  In this example Q02 is shown, so Main is the previous version Q01. See Versioning control. </w:t>
      </w:r>
    </w:p>
    <w:p w14:paraId="1D817EF6" w14:textId="77777777" w:rsidR="00216804" w:rsidRDefault="00216804" w:rsidP="00216804">
      <w:pPr>
        <w:pStyle w:val="ListParagraph"/>
        <w:ind w:left="1440"/>
      </w:pPr>
    </w:p>
    <w:p w14:paraId="0BF06190" w14:textId="77777777" w:rsidR="00216804" w:rsidRDefault="00216804" w:rsidP="00216804">
      <w:pPr>
        <w:pStyle w:val="ListParagraph"/>
      </w:pPr>
      <w:r>
        <w:rPr>
          <w:noProof/>
        </w:rPr>
        <w:drawing>
          <wp:inline distT="0" distB="0" distL="0" distR="0" wp14:anchorId="6E2A32B7" wp14:editId="63E887D8">
            <wp:extent cx="4307205" cy="2372071"/>
            <wp:effectExtent l="0" t="0" r="0" b="9525"/>
            <wp:docPr id="1889078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25001" cy="2381871"/>
                    </a:xfrm>
                    <a:prstGeom prst="rect">
                      <a:avLst/>
                    </a:prstGeom>
                    <a:noFill/>
                  </pic:spPr>
                </pic:pic>
              </a:graphicData>
            </a:graphic>
          </wp:inline>
        </w:drawing>
      </w:r>
    </w:p>
    <w:p w14:paraId="1FDB92A7" w14:textId="77777777" w:rsidR="00216804" w:rsidRDefault="00216804" w:rsidP="00216804">
      <w:pPr>
        <w:pStyle w:val="ListParagraph"/>
      </w:pPr>
    </w:p>
    <w:p w14:paraId="4595D321" w14:textId="77777777" w:rsidR="00216804" w:rsidRDefault="00216804">
      <w:pPr>
        <w:pStyle w:val="ListParagraph"/>
        <w:numPr>
          <w:ilvl w:val="0"/>
          <w:numId w:val="11"/>
        </w:numPr>
        <w:contextualSpacing/>
      </w:pPr>
      <w:r>
        <w:t>Click on the green CLONE button then select “Download ZIP”</w:t>
      </w:r>
    </w:p>
    <w:p w14:paraId="1FD17740" w14:textId="77777777" w:rsidR="00216804" w:rsidRDefault="00216804">
      <w:pPr>
        <w:pStyle w:val="ListParagraph"/>
        <w:numPr>
          <w:ilvl w:val="0"/>
          <w:numId w:val="11"/>
        </w:numPr>
        <w:contextualSpacing/>
      </w:pPr>
      <w:r>
        <w:t>Open the project zip file; navigate to ..\builds</w:t>
      </w:r>
    </w:p>
    <w:p w14:paraId="41D8990F" w14:textId="77777777" w:rsidR="00216804" w:rsidRPr="00234F5F" w:rsidRDefault="00216804">
      <w:pPr>
        <w:pStyle w:val="ListParagraph"/>
        <w:numPr>
          <w:ilvl w:val="0"/>
          <w:numId w:val="11"/>
        </w:numPr>
        <w:contextualSpacing/>
      </w:pPr>
      <w:r w:rsidRPr="00234F5F">
        <w:t xml:space="preserve">Copy folder </w:t>
      </w:r>
      <w:r w:rsidRPr="00234F5F">
        <w:rPr>
          <w:i/>
          <w:iCs/>
        </w:rPr>
        <w:t>MLOI-OLS LV Tester</w:t>
      </w:r>
      <w:r w:rsidRPr="00234F5F">
        <w:t xml:space="preserve"> to the Target PC, default is desktop.</w:t>
      </w:r>
    </w:p>
    <w:p w14:paraId="2D74A0E1" w14:textId="77777777" w:rsidR="00216804" w:rsidRPr="00234F5F" w:rsidRDefault="00216804">
      <w:pPr>
        <w:pStyle w:val="ListParagraph"/>
        <w:numPr>
          <w:ilvl w:val="0"/>
          <w:numId w:val="11"/>
        </w:numPr>
        <w:contextualSpacing/>
      </w:pPr>
      <w:r w:rsidRPr="00234F5F">
        <w:t xml:space="preserve">Open the </w:t>
      </w:r>
      <w:r w:rsidRPr="00234F5F">
        <w:rPr>
          <w:i/>
          <w:iCs/>
        </w:rPr>
        <w:t>MLOI-OLS LV Tester</w:t>
      </w:r>
      <w:r w:rsidRPr="00234F5F">
        <w:t xml:space="preserve"> folder, and create a shortcut to </w:t>
      </w:r>
      <w:r w:rsidRPr="00234F5F">
        <w:rPr>
          <w:i/>
          <w:iCs/>
        </w:rPr>
        <w:t>_MLOI_Q02.exe</w:t>
      </w:r>
    </w:p>
    <w:p w14:paraId="6E4C95B4" w14:textId="77777777" w:rsidR="00216804" w:rsidRDefault="00216804">
      <w:pPr>
        <w:pStyle w:val="ListParagraph"/>
        <w:numPr>
          <w:ilvl w:val="0"/>
          <w:numId w:val="11"/>
        </w:numPr>
        <w:contextualSpacing/>
      </w:pPr>
      <w:r>
        <w:t>Move the shortcut to the desktop.</w:t>
      </w:r>
    </w:p>
    <w:p w14:paraId="0B17FC8D" w14:textId="77777777" w:rsidR="00216804" w:rsidRDefault="00216804">
      <w:pPr>
        <w:pStyle w:val="ListParagraph"/>
        <w:numPr>
          <w:ilvl w:val="0"/>
          <w:numId w:val="11"/>
        </w:numPr>
        <w:contextualSpacing/>
      </w:pPr>
      <w:r>
        <w:t>Run the LV app by clicking on the new desktop shortcut.</w:t>
      </w:r>
    </w:p>
    <w:p w14:paraId="32405EE7" w14:textId="77777777" w:rsidR="00216804" w:rsidRDefault="00216804" w:rsidP="00216804">
      <w:pPr>
        <w:pStyle w:val="ListParagraph"/>
        <w:ind w:left="1440"/>
      </w:pPr>
    </w:p>
    <w:p w14:paraId="1FB7B30B" w14:textId="77777777" w:rsidR="00216804" w:rsidRDefault="00216804" w:rsidP="00A2561B">
      <w:pPr>
        <w:pStyle w:val="ZL2Section"/>
      </w:pPr>
      <w:bookmarkStart w:id="488" w:name="_Toc196746840"/>
      <w:bookmarkStart w:id="489" w:name="_Toc238626509"/>
      <w:r>
        <w:t>Using Git Hints</w:t>
      </w:r>
      <w:bookmarkEnd w:id="488"/>
      <w:bookmarkEnd w:id="489"/>
    </w:p>
    <w:p w14:paraId="655C723A" w14:textId="77777777" w:rsidR="00216804" w:rsidRDefault="00216804" w:rsidP="00216804">
      <w:r>
        <w:t xml:space="preserve">To use the Windows Power Shell to run Git </w:t>
      </w:r>
    </w:p>
    <w:p w14:paraId="269714FB" w14:textId="77777777" w:rsidR="00216804" w:rsidRDefault="00216804">
      <w:pPr>
        <w:pStyle w:val="ListParagraph"/>
        <w:numPr>
          <w:ilvl w:val="0"/>
          <w:numId w:val="13"/>
        </w:numPr>
        <w:spacing w:after="0"/>
        <w:contextualSpacing/>
      </w:pPr>
      <w:r>
        <w:t>Use Windows explorer to navigate to the project folder where the ..git file resides.</w:t>
      </w:r>
    </w:p>
    <w:p w14:paraId="0D0CA8F8" w14:textId="77777777" w:rsidR="00216804" w:rsidRDefault="00216804">
      <w:pPr>
        <w:pStyle w:val="ListParagraph"/>
        <w:numPr>
          <w:ilvl w:val="0"/>
          <w:numId w:val="13"/>
        </w:numPr>
        <w:spacing w:after="0"/>
        <w:contextualSpacing/>
      </w:pPr>
      <w:r>
        <w:t>Right click in the white space, pick “Open in Termimal,;</w:t>
      </w:r>
    </w:p>
    <w:p w14:paraId="39BAE605" w14:textId="77777777" w:rsidR="00216804" w:rsidRDefault="00216804" w:rsidP="00216804"/>
    <w:p w14:paraId="521722EF" w14:textId="77777777" w:rsidR="00216804" w:rsidRPr="00607802" w:rsidRDefault="00216804" w:rsidP="00216804">
      <w:r>
        <w:t>A $ indicates input at the system prompt.  The ellipses (. . .) separate the input from the response.</w:t>
      </w:r>
    </w:p>
    <w:p w14:paraId="5CA411D9" w14:textId="77777777" w:rsidR="00216804" w:rsidRDefault="00216804" w:rsidP="00A2561B">
      <w:pPr>
        <w:pStyle w:val="ZL3Section"/>
      </w:pPr>
      <w:bookmarkStart w:id="490" w:name="_Toc196746841"/>
      <w:bookmarkStart w:id="491" w:name="_Toc238626510"/>
      <w:r>
        <w:t>Creating a Local Project Folder</w:t>
      </w:r>
      <w:bookmarkEnd w:id="490"/>
      <w:bookmarkEnd w:id="491"/>
    </w:p>
    <w:p w14:paraId="1D4DA8AC" w14:textId="77777777" w:rsidR="00216804" w:rsidRDefault="00216804" w:rsidP="00216804">
      <w:r>
        <w:t>Navigate to the folder where you want the project folder to be created.</w:t>
      </w:r>
    </w:p>
    <w:p w14:paraId="474C851B" w14:textId="77777777" w:rsidR="00216804" w:rsidRDefault="00216804" w:rsidP="00216804">
      <w:pPr>
        <w:pStyle w:val="ComputerCmds"/>
      </w:pPr>
      <w:r>
        <w:t>$ m:</w:t>
      </w:r>
    </w:p>
    <w:p w14:paraId="5D9B469B" w14:textId="77777777" w:rsidR="00216804" w:rsidRDefault="00216804" w:rsidP="00216804">
      <w:pPr>
        <w:pStyle w:val="ComputerCmds"/>
      </w:pPr>
      <w:r>
        <w:t>$ cd “M:\OLS Level Test Project”</w:t>
      </w:r>
    </w:p>
    <w:p w14:paraId="28F0946F" w14:textId="77777777" w:rsidR="00216804" w:rsidRDefault="00216804" w:rsidP="00216804">
      <w:r>
        <w:lastRenderedPageBreak/>
        <w:t>Browse to GitHub Repository, and copy the link under green Code button.  Clone the project by pasting the copied link into the clone command.</w:t>
      </w:r>
    </w:p>
    <w:p w14:paraId="307B1DEC" w14:textId="77777777" w:rsidR="00216804" w:rsidRDefault="00216804" w:rsidP="00216804">
      <w:pPr>
        <w:pStyle w:val="ComputerCmds"/>
      </w:pPr>
      <w:r>
        <w:t xml:space="preserve">$git clone </w:t>
      </w:r>
      <w:hyperlink r:id="rId39" w:history="1">
        <w:r w:rsidRPr="006A2ABC">
          <w:rPr>
            <w:rStyle w:val="Hyperlink"/>
          </w:rPr>
          <w:t>https://github.com/AllenAircraft/MLOI-OLS.git</w:t>
        </w:r>
      </w:hyperlink>
    </w:p>
    <w:p w14:paraId="7E37B807" w14:textId="77777777" w:rsidR="00216804" w:rsidRDefault="00216804" w:rsidP="00216804">
      <w:pPr>
        <w:pStyle w:val="ComputerCmds"/>
      </w:pPr>
      <w:r>
        <w:t>. . .</w:t>
      </w:r>
    </w:p>
    <w:p w14:paraId="3A9BE7D1" w14:textId="77777777" w:rsidR="00216804" w:rsidRDefault="00216804" w:rsidP="00216804">
      <w:pPr>
        <w:pStyle w:val="ComputerCmds"/>
      </w:pPr>
      <w:r>
        <w:t>Cloning into 'MLOI-OLS'...</w:t>
      </w:r>
    </w:p>
    <w:p w14:paraId="0A191FC3" w14:textId="77777777" w:rsidR="00216804" w:rsidRDefault="00216804" w:rsidP="00216804">
      <w:pPr>
        <w:pStyle w:val="ComputerCmds"/>
      </w:pPr>
      <w:r>
        <w:t>remote: Enumerating objects: 816, done.</w:t>
      </w:r>
    </w:p>
    <w:p w14:paraId="00E41F5C" w14:textId="77777777" w:rsidR="00216804" w:rsidRDefault="00216804" w:rsidP="00216804">
      <w:pPr>
        <w:pStyle w:val="ComputerCmds"/>
      </w:pPr>
      <w:r>
        <w:t>remote: Total 816 (delta 0), reused 0 (delta 0), pack-reused 816 (from 1)</w:t>
      </w:r>
    </w:p>
    <w:p w14:paraId="4A93C3A5" w14:textId="77777777" w:rsidR="00216804" w:rsidRDefault="00216804" w:rsidP="00216804">
      <w:pPr>
        <w:pStyle w:val="ComputerCmds"/>
      </w:pPr>
      <w:r>
        <w:t>Receiving objects: 100% (816/816), 154.99 MiB | 50.92 MiB/s, done.</w:t>
      </w:r>
    </w:p>
    <w:p w14:paraId="21C565C3" w14:textId="77777777" w:rsidR="00216804" w:rsidRDefault="00216804" w:rsidP="00216804">
      <w:pPr>
        <w:pStyle w:val="ComputerCmds"/>
      </w:pPr>
      <w:r>
        <w:t>Resolving deltas: 100% (396/396), done.</w:t>
      </w:r>
    </w:p>
    <w:p w14:paraId="2CDDC075" w14:textId="77777777" w:rsidR="00216804" w:rsidRDefault="00216804" w:rsidP="00216804">
      <w:pPr>
        <w:pStyle w:val="ComputerCmds"/>
      </w:pPr>
      <w:r>
        <w:t>Updating files: 100% (580/580), done.</w:t>
      </w:r>
    </w:p>
    <w:p w14:paraId="522D2171" w14:textId="77777777" w:rsidR="00216804" w:rsidRDefault="00216804" w:rsidP="00216804">
      <w:r>
        <w:t>Change directory to the project folder</w:t>
      </w:r>
    </w:p>
    <w:p w14:paraId="2868DD32" w14:textId="77777777" w:rsidR="00216804" w:rsidRDefault="00216804" w:rsidP="00216804">
      <w:pPr>
        <w:pStyle w:val="ComputerCmds"/>
      </w:pPr>
      <w:r>
        <w:t>M:\OLS Level Test Project&gt;cd MLOI-OLS</w:t>
      </w:r>
    </w:p>
    <w:p w14:paraId="59FA8547" w14:textId="77777777" w:rsidR="00216804" w:rsidRDefault="00216804" w:rsidP="00216804">
      <w:pPr>
        <w:pStyle w:val="ComputerCmds"/>
      </w:pPr>
      <w:r>
        <w:t>, , ,</w:t>
      </w:r>
    </w:p>
    <w:p w14:paraId="7AD7E4E2" w14:textId="77777777" w:rsidR="00216804" w:rsidRDefault="00216804" w:rsidP="00216804">
      <w:pPr>
        <w:pStyle w:val="ComputerCmds"/>
      </w:pPr>
      <w:r>
        <w:t>M:\OLS Level Test Project\MLOI-OLS&gt;</w:t>
      </w:r>
    </w:p>
    <w:p w14:paraId="4774A81D" w14:textId="77777777" w:rsidR="00216804" w:rsidRDefault="00216804" w:rsidP="00216804">
      <w:r>
        <w:t>Use checkout to select the working branch for this session.</w:t>
      </w:r>
    </w:p>
    <w:p w14:paraId="61623DAB" w14:textId="77777777" w:rsidR="00216804" w:rsidRDefault="00216804" w:rsidP="00216804">
      <w:pPr>
        <w:pStyle w:val="ComputerCmds"/>
      </w:pPr>
      <w:r>
        <w:t>$ git checkout QA02</w:t>
      </w:r>
    </w:p>
    <w:p w14:paraId="10E4C0DC" w14:textId="77777777" w:rsidR="00216804" w:rsidRDefault="00216804" w:rsidP="00216804">
      <w:pPr>
        <w:pStyle w:val="ComputerCmds"/>
      </w:pPr>
      <w:r>
        <w:t>. . .</w:t>
      </w:r>
    </w:p>
    <w:p w14:paraId="32C77570" w14:textId="77777777" w:rsidR="00216804" w:rsidRDefault="00216804" w:rsidP="00216804">
      <w:pPr>
        <w:pStyle w:val="ComputerCmds"/>
      </w:pPr>
      <w:r>
        <w:t>Updating files: 100% (269/269), done.</w:t>
      </w:r>
    </w:p>
    <w:p w14:paraId="28F12866" w14:textId="77777777" w:rsidR="00216804" w:rsidRDefault="00216804" w:rsidP="00216804">
      <w:pPr>
        <w:pStyle w:val="ComputerCmds"/>
      </w:pPr>
      <w:r>
        <w:t>branch 'QA02' set up to track 'origin/QA02'.</w:t>
      </w:r>
    </w:p>
    <w:p w14:paraId="46A79B4F" w14:textId="77777777" w:rsidR="00216804" w:rsidRDefault="00216804" w:rsidP="00216804">
      <w:pPr>
        <w:pStyle w:val="ComputerCmds"/>
      </w:pPr>
      <w:r>
        <w:t>Switched to a new branch 'QA02'</w:t>
      </w:r>
    </w:p>
    <w:p w14:paraId="26FDFFC4" w14:textId="77777777" w:rsidR="00216804" w:rsidRPr="00B110B3" w:rsidRDefault="00216804" w:rsidP="00216804"/>
    <w:p w14:paraId="7949C26A" w14:textId="77777777" w:rsidR="00216804" w:rsidRDefault="00216804" w:rsidP="00A2561B">
      <w:pPr>
        <w:pStyle w:val="ZL3Section"/>
      </w:pPr>
      <w:bookmarkStart w:id="492" w:name="_Toc196746842"/>
      <w:bookmarkStart w:id="493" w:name="_Toc238626511"/>
      <w:r>
        <w:t>Switching to a Remote Branch</w:t>
      </w:r>
      <w:bookmarkEnd w:id="492"/>
      <w:bookmarkEnd w:id="493"/>
    </w:p>
    <w:p w14:paraId="1DB44FE6" w14:textId="77777777" w:rsidR="00216804" w:rsidRDefault="00216804" w:rsidP="00216804">
      <w:r>
        <w:t>To view origin link use Remote command</w:t>
      </w:r>
    </w:p>
    <w:p w14:paraId="2969F9E8" w14:textId="77777777" w:rsidR="00216804" w:rsidRDefault="00216804" w:rsidP="00216804">
      <w:pPr>
        <w:pStyle w:val="ComputerCmds"/>
      </w:pPr>
      <w:r>
        <w:t>$ git remote -v</w:t>
      </w:r>
    </w:p>
    <w:p w14:paraId="61A4FA78" w14:textId="77777777" w:rsidR="00216804" w:rsidRDefault="00216804" w:rsidP="00216804">
      <w:pPr>
        <w:pStyle w:val="ComputerCmds"/>
      </w:pPr>
      <w:r>
        <w:t>. . .</w:t>
      </w:r>
    </w:p>
    <w:p w14:paraId="1129A87C" w14:textId="77777777" w:rsidR="00216804" w:rsidRDefault="00216804" w:rsidP="00216804">
      <w:pPr>
        <w:pStyle w:val="ComputerCmds"/>
      </w:pPr>
      <w:r>
        <w:t>origin  https://github.com/AllenAircraft/MLOI-OLS.git (fetch)</w:t>
      </w:r>
    </w:p>
    <w:p w14:paraId="06315D30" w14:textId="77777777" w:rsidR="00216804" w:rsidRPr="00607802" w:rsidRDefault="00216804" w:rsidP="00216804">
      <w:pPr>
        <w:pStyle w:val="ComputerCmds"/>
      </w:pPr>
      <w:r>
        <w:t>origin  https://github.com/AllenAircraft/MLOI-OLS.git (push)</w:t>
      </w:r>
    </w:p>
    <w:p w14:paraId="2ED0C07F" w14:textId="77777777" w:rsidR="00216804" w:rsidRDefault="00216804" w:rsidP="00216804"/>
    <w:p w14:paraId="19759B9C" w14:textId="77777777" w:rsidR="00216804" w:rsidRDefault="00216804" w:rsidP="00216804">
      <w:r>
        <w:t>To see the current local branch</w:t>
      </w:r>
    </w:p>
    <w:p w14:paraId="4FDF707C" w14:textId="77777777" w:rsidR="00216804" w:rsidRDefault="00216804" w:rsidP="00216804">
      <w:pPr>
        <w:pStyle w:val="ComputerCmds"/>
      </w:pPr>
      <w:r>
        <w:t>$ git branch</w:t>
      </w:r>
    </w:p>
    <w:p w14:paraId="49EB2375" w14:textId="77777777" w:rsidR="00216804" w:rsidRPr="00803396" w:rsidRDefault="00216804" w:rsidP="00216804">
      <w:pPr>
        <w:pStyle w:val="ComputerCmds"/>
      </w:pPr>
      <w:r w:rsidRPr="00803396">
        <w:t>...</w:t>
      </w:r>
    </w:p>
    <w:p w14:paraId="5CBC143F" w14:textId="77777777" w:rsidR="00216804" w:rsidRDefault="00216804" w:rsidP="00216804">
      <w:pPr>
        <w:pStyle w:val="ComputerCmds"/>
      </w:pPr>
      <w:r>
        <w:t>* main</w:t>
      </w:r>
    </w:p>
    <w:p w14:paraId="36619F70" w14:textId="77777777" w:rsidR="00216804" w:rsidRDefault="00216804" w:rsidP="00216804">
      <w:pPr>
        <w:pStyle w:val="ComputerCmds"/>
      </w:pPr>
      <w:r>
        <w:t xml:space="preserve">  q03</w:t>
      </w:r>
    </w:p>
    <w:p w14:paraId="5A2E4A67" w14:textId="77777777" w:rsidR="00216804" w:rsidRDefault="00216804" w:rsidP="00216804"/>
    <w:p w14:paraId="3CE92C88" w14:textId="77777777" w:rsidR="00216804" w:rsidRPr="0015647D" w:rsidRDefault="00216804" w:rsidP="00216804">
      <w:r>
        <w:t>S</w:t>
      </w:r>
      <w:r w:rsidRPr="0015647D">
        <w:t>tart by fetching from the remote repository to make sure you have all the latest changes downloaded.</w:t>
      </w:r>
      <w:r>
        <w:t xml:space="preserve">  T</w:t>
      </w:r>
      <w:r w:rsidRPr="0015647D">
        <w:t>his will fetch all of the remote branche</w:t>
      </w:r>
      <w:r>
        <w:t>s.</w:t>
      </w:r>
    </w:p>
    <w:p w14:paraId="585E3273" w14:textId="77777777" w:rsidR="00216804" w:rsidRPr="0015647D" w:rsidRDefault="00216804" w:rsidP="00216804">
      <w:pPr>
        <w:pStyle w:val="ComputerCmds"/>
      </w:pPr>
      <w:r w:rsidRPr="0015647D">
        <w:t>$ git fetch</w:t>
      </w:r>
      <w:r>
        <w:t xml:space="preserve"> -v</w:t>
      </w:r>
    </w:p>
    <w:p w14:paraId="30C245D6" w14:textId="77777777" w:rsidR="00216804" w:rsidRPr="00803396" w:rsidRDefault="00216804" w:rsidP="00216804">
      <w:pPr>
        <w:pStyle w:val="ComputerCmds"/>
      </w:pPr>
      <w:r w:rsidRPr="00803396">
        <w:lastRenderedPageBreak/>
        <w:t>...</w:t>
      </w:r>
    </w:p>
    <w:p w14:paraId="27FDF757" w14:textId="77777777" w:rsidR="00216804" w:rsidRDefault="00216804" w:rsidP="00216804">
      <w:pPr>
        <w:pStyle w:val="ComputerCmds"/>
      </w:pPr>
      <w:r>
        <w:t>From https://github.com/AllenAircraft/MLOI-OLS</w:t>
      </w:r>
    </w:p>
    <w:p w14:paraId="55067ADA" w14:textId="77777777" w:rsidR="00216804" w:rsidRDefault="00216804" w:rsidP="00216804">
      <w:pPr>
        <w:pStyle w:val="ComputerCmds"/>
      </w:pPr>
      <w:r>
        <w:t xml:space="preserve"> * [new branch]      Q03        -&gt; origin/Q03</w:t>
      </w:r>
    </w:p>
    <w:p w14:paraId="74A3EA83" w14:textId="77777777" w:rsidR="00216804" w:rsidRPr="00803396" w:rsidRDefault="00216804" w:rsidP="00216804">
      <w:pPr>
        <w:pStyle w:val="ComputerCmds"/>
      </w:pPr>
      <w:r>
        <w:t xml:space="preserve"> * [new branch]      Q04        -&gt; origin/Q04</w:t>
      </w:r>
    </w:p>
    <w:p w14:paraId="7C7493A9" w14:textId="77777777" w:rsidR="00216804" w:rsidRPr="00803396" w:rsidRDefault="00216804" w:rsidP="00216804">
      <w:r>
        <w:t xml:space="preserve">To </w:t>
      </w:r>
      <w:r w:rsidRPr="00803396">
        <w:t>see the branches available for checkout with:</w:t>
      </w:r>
    </w:p>
    <w:p w14:paraId="1F51AB3D" w14:textId="77777777" w:rsidR="00216804" w:rsidRPr="00803396" w:rsidRDefault="00216804" w:rsidP="00216804">
      <w:pPr>
        <w:pStyle w:val="ComputerCmds"/>
      </w:pPr>
      <w:r w:rsidRPr="00803396">
        <w:t>$ git branch -v -a</w:t>
      </w:r>
    </w:p>
    <w:p w14:paraId="1B230BEB" w14:textId="77777777" w:rsidR="00216804" w:rsidRPr="00803396" w:rsidRDefault="00216804" w:rsidP="00216804">
      <w:pPr>
        <w:pStyle w:val="ComputerCmds"/>
      </w:pPr>
      <w:r w:rsidRPr="00803396">
        <w:t>...</w:t>
      </w:r>
    </w:p>
    <w:p w14:paraId="2A8CF829" w14:textId="77777777" w:rsidR="00216804" w:rsidRDefault="00216804" w:rsidP="00216804">
      <w:pPr>
        <w:pStyle w:val="ComputerCmds"/>
      </w:pPr>
      <w:r>
        <w:t>* Q02                   8077ba7 Q02 build 10030</w:t>
      </w:r>
    </w:p>
    <w:p w14:paraId="7D1902CD" w14:textId="77777777" w:rsidR="00216804" w:rsidRDefault="00216804" w:rsidP="00216804">
      <w:pPr>
        <w:pStyle w:val="ComputerCmds"/>
      </w:pPr>
      <w:r>
        <w:t xml:space="preserve">  remotes/origin/HEAD   -&gt; origin/Q02</w:t>
      </w:r>
    </w:p>
    <w:p w14:paraId="438D5E5F" w14:textId="77777777" w:rsidR="00216804" w:rsidRDefault="00216804" w:rsidP="00216804">
      <w:pPr>
        <w:pStyle w:val="ComputerCmds"/>
      </w:pPr>
      <w:r>
        <w:t xml:space="preserve">  remotes/origin/Q02    8077ba7 Q02 build 10030</w:t>
      </w:r>
    </w:p>
    <w:p w14:paraId="216A2B92" w14:textId="77777777" w:rsidR="00216804" w:rsidRDefault="00216804" w:rsidP="00216804">
      <w:pPr>
        <w:pStyle w:val="ComputerCmds"/>
      </w:pPr>
      <w:r>
        <w:t xml:space="preserve">  remotes/origin/master 47df981 Change Name, old Q02</w:t>
      </w:r>
      <w:r w:rsidRPr="00803396">
        <w:t xml:space="preserve">  </w:t>
      </w:r>
    </w:p>
    <w:p w14:paraId="01163757" w14:textId="77777777" w:rsidR="00216804" w:rsidRDefault="00216804" w:rsidP="00216804"/>
    <w:p w14:paraId="4C55BA07" w14:textId="77777777" w:rsidR="00216804" w:rsidRPr="00803396" w:rsidRDefault="00216804" w:rsidP="00216804">
      <w:r w:rsidRPr="00803396">
        <w:t xml:space="preserve">The branches that start with remotes/* can be thought of as read only copies of the remote branches. To work on a branch you need to create a local branch from it. This is done with the Git command switch giving it the name of the remote branch </w:t>
      </w:r>
    </w:p>
    <w:p w14:paraId="0FCE8BF1" w14:textId="77777777" w:rsidR="00216804" w:rsidRPr="00803396" w:rsidRDefault="00216804" w:rsidP="00216804"/>
    <w:p w14:paraId="01DB62FD" w14:textId="77777777" w:rsidR="00216804" w:rsidRDefault="00216804" w:rsidP="00216804">
      <w:pPr>
        <w:pStyle w:val="ComputerCmds"/>
      </w:pPr>
      <w:r>
        <w:t xml:space="preserve">$ </w:t>
      </w:r>
      <w:r w:rsidRPr="000B4075">
        <w:t>git switch Q03</w:t>
      </w:r>
    </w:p>
    <w:p w14:paraId="58712D7F" w14:textId="77777777" w:rsidR="00216804" w:rsidRDefault="00216804" w:rsidP="00216804">
      <w:pPr>
        <w:pStyle w:val="ComputerCmds"/>
      </w:pPr>
      <w:r>
        <w:t>. . .</w:t>
      </w:r>
    </w:p>
    <w:p w14:paraId="08EB33B7" w14:textId="77777777" w:rsidR="00216804" w:rsidRDefault="00216804" w:rsidP="00216804">
      <w:pPr>
        <w:pStyle w:val="ComputerCmds"/>
      </w:pPr>
      <w:r>
        <w:t>Updating files: 100% (233/233), done.</w:t>
      </w:r>
    </w:p>
    <w:p w14:paraId="422B9E0A" w14:textId="77777777" w:rsidR="00216804" w:rsidRDefault="00216804" w:rsidP="00216804">
      <w:pPr>
        <w:pStyle w:val="ComputerCmds"/>
      </w:pPr>
      <w:r>
        <w:t>branch 'Q03' set up to track 'origin/Q03'.</w:t>
      </w:r>
    </w:p>
    <w:p w14:paraId="1E5AC611" w14:textId="77777777" w:rsidR="00216804" w:rsidRDefault="00216804" w:rsidP="00216804">
      <w:pPr>
        <w:pStyle w:val="ComputerCmds"/>
      </w:pPr>
      <w:r>
        <w:t>Switched to a new branch 'Q03'</w:t>
      </w:r>
    </w:p>
    <w:p w14:paraId="1B6D4B40" w14:textId="77777777" w:rsidR="00216804" w:rsidRDefault="00216804" w:rsidP="00A2561B">
      <w:pPr>
        <w:pStyle w:val="ZL3Section"/>
      </w:pPr>
      <w:bookmarkStart w:id="494" w:name="_Toc196746843"/>
      <w:bookmarkStart w:id="495" w:name="_Toc238626512"/>
      <w:r>
        <w:t>Switching to a Previous Commit</w:t>
      </w:r>
      <w:bookmarkEnd w:id="494"/>
      <w:bookmarkEnd w:id="495"/>
    </w:p>
    <w:p w14:paraId="4AEC9E41" w14:textId="77777777" w:rsidR="00216804" w:rsidRDefault="00216804" w:rsidP="00216804">
      <w:r>
        <w:t xml:space="preserve">Find the commit of interest. </w:t>
      </w:r>
    </w:p>
    <w:p w14:paraId="728012CE" w14:textId="77777777" w:rsidR="00216804" w:rsidRDefault="00216804" w:rsidP="00216804">
      <w:pPr>
        <w:pStyle w:val="ComputerCmds"/>
      </w:pPr>
      <w:r>
        <w:t>$ git log</w:t>
      </w:r>
    </w:p>
    <w:p w14:paraId="365E57F5" w14:textId="77777777" w:rsidR="00216804" w:rsidRDefault="00216804" w:rsidP="00216804">
      <w:pPr>
        <w:pStyle w:val="ComputerCmds"/>
      </w:pPr>
      <w:r>
        <w:t>, , ,</w:t>
      </w:r>
    </w:p>
    <w:p w14:paraId="5C6113DD" w14:textId="77777777" w:rsidR="00216804" w:rsidRDefault="00216804" w:rsidP="00216804">
      <w:pPr>
        <w:pStyle w:val="ComputerCmds"/>
      </w:pPr>
      <w:r>
        <w:t xml:space="preserve">commit </w:t>
      </w:r>
      <w:r w:rsidRPr="00757217">
        <w:rPr>
          <w:highlight w:val="yellow"/>
        </w:rPr>
        <w:t>6bd62e3a108793d552bd9fc1bac554126532c66e</w:t>
      </w:r>
      <w:r>
        <w:t xml:space="preserve"> (HEAD -&gt; QA02, origin/QA02)</w:t>
      </w:r>
    </w:p>
    <w:p w14:paraId="1343F887" w14:textId="77777777" w:rsidR="00216804" w:rsidRDefault="00216804" w:rsidP="00216804">
      <w:pPr>
        <w:pStyle w:val="ComputerCmds"/>
      </w:pPr>
      <w:r>
        <w:t>Author: Rick Ales &lt;ricka@allenaircraft.com&gt;</w:t>
      </w:r>
    </w:p>
    <w:p w14:paraId="31A21475" w14:textId="77777777" w:rsidR="00216804" w:rsidRDefault="00216804" w:rsidP="00216804">
      <w:pPr>
        <w:pStyle w:val="ComputerCmds"/>
      </w:pPr>
      <w:r>
        <w:t>Date:   Thu Apr 17 09:49:13 2025 -0400</w:t>
      </w:r>
    </w:p>
    <w:p w14:paraId="31F795EF" w14:textId="77777777" w:rsidR="00216804" w:rsidRDefault="00216804" w:rsidP="00216804">
      <w:pPr>
        <w:pStyle w:val="ComputerCmds"/>
      </w:pPr>
    </w:p>
    <w:p w14:paraId="023FCBF8" w14:textId="77777777" w:rsidR="00216804" w:rsidRDefault="00216804" w:rsidP="00216804">
      <w:pPr>
        <w:pStyle w:val="ComputerCmds"/>
      </w:pPr>
      <w:r>
        <w:t xml:space="preserve">    Q03 build 10040  mass compiled, built and runs no errors,  still needs new Motor controller</w:t>
      </w:r>
    </w:p>
    <w:p w14:paraId="648089E9" w14:textId="77777777" w:rsidR="00216804" w:rsidRDefault="00216804" w:rsidP="00216804">
      <w:pPr>
        <w:pStyle w:val="ComputerCmds"/>
      </w:pPr>
    </w:p>
    <w:p w14:paraId="32379EEB" w14:textId="77777777" w:rsidR="00216804" w:rsidRDefault="00216804" w:rsidP="00216804">
      <w:pPr>
        <w:pStyle w:val="ComputerCmds"/>
      </w:pPr>
      <w:r>
        <w:t xml:space="preserve">commit </w:t>
      </w:r>
      <w:r w:rsidRPr="00757217">
        <w:rPr>
          <w:highlight w:val="cyan"/>
        </w:rPr>
        <w:t>387ad1f989b2ec2ba121d89065491e0907f49afd</w:t>
      </w:r>
    </w:p>
    <w:p w14:paraId="1AD85DBD" w14:textId="77777777" w:rsidR="00216804" w:rsidRDefault="00216804" w:rsidP="00216804">
      <w:pPr>
        <w:pStyle w:val="ComputerCmds"/>
      </w:pPr>
      <w:r>
        <w:t>Author: Rick Ales &lt;ricka@allenaircraft.com&gt;</w:t>
      </w:r>
    </w:p>
    <w:p w14:paraId="7990D042" w14:textId="77777777" w:rsidR="00216804" w:rsidRDefault="00216804" w:rsidP="00216804">
      <w:pPr>
        <w:pStyle w:val="ComputerCmds"/>
      </w:pPr>
      <w:r>
        <w:t>Date:   Thu Apr 17 09:20:52 2025 -0400</w:t>
      </w:r>
    </w:p>
    <w:p w14:paraId="43926172" w14:textId="77777777" w:rsidR="00216804" w:rsidRDefault="00216804" w:rsidP="00216804">
      <w:pPr>
        <w:pStyle w:val="ComputerCmds"/>
      </w:pPr>
    </w:p>
    <w:p w14:paraId="61B13ACA" w14:textId="77777777" w:rsidR="00216804" w:rsidRDefault="00216804" w:rsidP="00216804">
      <w:pPr>
        <w:pStyle w:val="ComputerCmds"/>
      </w:pPr>
      <w:r>
        <w:t xml:space="preserve">    Removed all vi within Allen Projects folder, only mXXX.vi and defs remain</w:t>
      </w:r>
    </w:p>
    <w:p w14:paraId="67293232" w14:textId="77777777" w:rsidR="00216804" w:rsidRDefault="00216804" w:rsidP="00216804">
      <w:pPr>
        <w:pStyle w:val="ComputerCmds"/>
      </w:pPr>
    </w:p>
    <w:p w14:paraId="327787B3" w14:textId="77777777" w:rsidR="00216804" w:rsidRDefault="00216804" w:rsidP="00216804">
      <w:pPr>
        <w:pStyle w:val="ComputerCmds"/>
      </w:pPr>
      <w:r>
        <w:t>commit 4e630795c203fbff75d286de08a1b85b0fb694ad</w:t>
      </w:r>
    </w:p>
    <w:p w14:paraId="2E9DA835" w14:textId="77777777" w:rsidR="00216804" w:rsidRDefault="00216804" w:rsidP="00216804">
      <w:pPr>
        <w:pStyle w:val="ComputerCmds"/>
      </w:pPr>
      <w:r>
        <w:t xml:space="preserve">Author: Ri. . . </w:t>
      </w:r>
    </w:p>
    <w:p w14:paraId="714ACC59" w14:textId="77777777" w:rsidR="00216804" w:rsidRDefault="00216804" w:rsidP="00216804"/>
    <w:p w14:paraId="5D8E5D07" w14:textId="77777777" w:rsidR="00216804" w:rsidRDefault="00216804" w:rsidP="00216804">
      <w:r>
        <w:t>Switching to a different commit, detached the pointer from the head as it now points to the requested commit.  There are two ways to switch back to the head</w:t>
      </w:r>
    </w:p>
    <w:p w14:paraId="3993C88F" w14:textId="77777777" w:rsidR="00216804" w:rsidRDefault="00216804" w:rsidP="00216804"/>
    <w:p w14:paraId="7581E8D1" w14:textId="77777777" w:rsidR="00216804" w:rsidRDefault="00216804">
      <w:pPr>
        <w:pStyle w:val="ListParagraph"/>
        <w:numPr>
          <w:ilvl w:val="0"/>
          <w:numId w:val="12"/>
        </w:numPr>
        <w:spacing w:after="0"/>
        <w:contextualSpacing/>
      </w:pPr>
      <w:r>
        <w:t>Long way</w:t>
      </w:r>
    </w:p>
    <w:p w14:paraId="13CD9616" w14:textId="77777777" w:rsidR="00216804" w:rsidRDefault="00216804" w:rsidP="00216804">
      <w:r>
        <w:t>Copy the commit ID (highlighted yellow above) and save to notepad file.  This is needed to reset the pointer to HEAD.  Copy the commit ID (highlighted cyan above) into the checkout command.</w:t>
      </w:r>
    </w:p>
    <w:p w14:paraId="51037CB8" w14:textId="77777777" w:rsidR="00216804" w:rsidRDefault="00216804" w:rsidP="00216804">
      <w:pPr>
        <w:pStyle w:val="ComputerCmds"/>
      </w:pPr>
      <w:r>
        <w:t xml:space="preserve">$ git checkout </w:t>
      </w:r>
      <w:r w:rsidRPr="00757217">
        <w:rPr>
          <w:highlight w:val="cyan"/>
        </w:rPr>
        <w:t>387ad1f989b2ec2ba121d89065491e0907f49afd</w:t>
      </w:r>
    </w:p>
    <w:p w14:paraId="0DD47790" w14:textId="77777777" w:rsidR="00216804" w:rsidRDefault="00216804" w:rsidP="00216804"/>
    <w:p w14:paraId="2AFB8530" w14:textId="77777777" w:rsidR="00216804" w:rsidRDefault="00216804">
      <w:pPr>
        <w:pStyle w:val="ListParagraph"/>
        <w:numPr>
          <w:ilvl w:val="0"/>
          <w:numId w:val="12"/>
        </w:numPr>
        <w:spacing w:after="0"/>
        <w:contextualSpacing/>
      </w:pPr>
      <w:r>
        <w:t>Short way</w:t>
      </w:r>
    </w:p>
    <w:p w14:paraId="0E314CEB" w14:textId="77777777" w:rsidR="00216804" w:rsidRDefault="00216804" w:rsidP="00216804">
      <w:pPr>
        <w:pStyle w:val="ComputerCmds"/>
      </w:pPr>
      <w:r>
        <w:t>$ git switch –</w:t>
      </w:r>
    </w:p>
    <w:p w14:paraId="14609BFB" w14:textId="77777777" w:rsidR="00216804" w:rsidRDefault="00216804" w:rsidP="00216804">
      <w:r>
        <w:t>If either way results in an error then you must either stash the change or undo your changes with the restore (highlighted in cyan):</w:t>
      </w:r>
    </w:p>
    <w:p w14:paraId="594CA008" w14:textId="77777777" w:rsidR="00216804" w:rsidRDefault="00216804" w:rsidP="00216804"/>
    <w:p w14:paraId="6BA4476B" w14:textId="77777777" w:rsidR="00216804" w:rsidRDefault="00216804" w:rsidP="00216804">
      <w:pPr>
        <w:pStyle w:val="ComputerCmds"/>
      </w:pPr>
      <w:r>
        <w:t>$  git switch -</w:t>
      </w:r>
    </w:p>
    <w:p w14:paraId="1854BF05" w14:textId="77777777" w:rsidR="00216804" w:rsidRDefault="00216804" w:rsidP="00216804">
      <w:pPr>
        <w:pStyle w:val="ComputerCmds"/>
      </w:pPr>
      <w:r>
        <w:t>error: Your local changes to the following files would be overwritten by checkout:</w:t>
      </w:r>
    </w:p>
    <w:p w14:paraId="0630F312" w14:textId="77777777" w:rsidR="00216804" w:rsidRDefault="00216804" w:rsidP="00216804">
      <w:pPr>
        <w:pStyle w:val="ComputerCmds"/>
      </w:pPr>
      <w:r>
        <w:t xml:space="preserve">        _OLS_Main_Q02.vi</w:t>
      </w:r>
    </w:p>
    <w:p w14:paraId="1EE99B42" w14:textId="77777777" w:rsidR="00216804" w:rsidRDefault="00216804" w:rsidP="00216804">
      <w:pPr>
        <w:pStyle w:val="ComputerCmds"/>
      </w:pPr>
      <w:r>
        <w:t xml:space="preserve">        builds/PWC-OLS/$Calibration/CAL_Level_RnR_241105.xlsx</w:t>
      </w:r>
    </w:p>
    <w:p w14:paraId="02F602C7" w14:textId="77777777" w:rsidR="00216804" w:rsidRDefault="00216804" w:rsidP="00216804">
      <w:pPr>
        <w:pStyle w:val="ComputerCmds"/>
      </w:pPr>
      <w:r>
        <w:t xml:space="preserve">        builds/PWC-OLS/$ConfigFiles/8005571-05 Elevate OLS .csv</w:t>
      </w:r>
    </w:p>
    <w:p w14:paraId="32D550EE" w14:textId="77777777" w:rsidR="00216804" w:rsidRDefault="00216804" w:rsidP="00216804">
      <w:pPr>
        <w:pStyle w:val="ComputerCmds"/>
      </w:pPr>
      <w:r>
        <w:t xml:space="preserve">        builds/PWC-OLS/_OLS_Main_Q02.exe</w:t>
      </w:r>
    </w:p>
    <w:p w14:paraId="3C8E7CA0" w14:textId="77777777" w:rsidR="00216804" w:rsidRDefault="00216804" w:rsidP="00216804">
      <w:pPr>
        <w:pStyle w:val="ComputerCmds"/>
      </w:pPr>
      <w:r>
        <w:t>Please commit your changes or stash them before you switch branches.</w:t>
      </w:r>
    </w:p>
    <w:p w14:paraId="414FDF84" w14:textId="77777777" w:rsidR="00216804" w:rsidRDefault="00216804" w:rsidP="00216804">
      <w:pPr>
        <w:pStyle w:val="ComputerCmds"/>
      </w:pPr>
      <w:r>
        <w:t>Aborting</w:t>
      </w:r>
    </w:p>
    <w:p w14:paraId="303E992E" w14:textId="77777777" w:rsidR="00216804" w:rsidRDefault="00216804" w:rsidP="00216804">
      <w:pPr>
        <w:pStyle w:val="ComputerCmds"/>
      </w:pPr>
    </w:p>
    <w:p w14:paraId="6C874576" w14:textId="77777777" w:rsidR="00216804" w:rsidRDefault="00216804" w:rsidP="00216804">
      <w:pPr>
        <w:pStyle w:val="ComputerCmds"/>
      </w:pPr>
      <w:r>
        <w:t>$ git branch</w:t>
      </w:r>
    </w:p>
    <w:p w14:paraId="1C80B236" w14:textId="77777777" w:rsidR="00216804" w:rsidRDefault="00216804" w:rsidP="00216804">
      <w:pPr>
        <w:pStyle w:val="ComputerCmds"/>
      </w:pPr>
      <w:r>
        <w:t>* (HEAD detached at 9e9f5a1)</w:t>
      </w:r>
    </w:p>
    <w:p w14:paraId="10417C4A" w14:textId="77777777" w:rsidR="00216804" w:rsidRDefault="00216804" w:rsidP="00216804">
      <w:pPr>
        <w:pStyle w:val="ComputerCmds"/>
      </w:pPr>
      <w:r>
        <w:t xml:space="preserve">  Q2_01</w:t>
      </w:r>
    </w:p>
    <w:p w14:paraId="3B49DEFA" w14:textId="77777777" w:rsidR="00216804" w:rsidRDefault="00216804" w:rsidP="00216804">
      <w:pPr>
        <w:pStyle w:val="ComputerCmds"/>
      </w:pPr>
      <w:r>
        <w:t xml:space="preserve">  main</w:t>
      </w:r>
    </w:p>
    <w:p w14:paraId="1BFBEA39" w14:textId="77777777" w:rsidR="00216804" w:rsidRDefault="00216804" w:rsidP="00216804">
      <w:pPr>
        <w:pStyle w:val="ComputerCmds"/>
      </w:pPr>
    </w:p>
    <w:p w14:paraId="2A555889" w14:textId="77777777" w:rsidR="00216804" w:rsidRDefault="00216804" w:rsidP="00216804">
      <w:pPr>
        <w:pStyle w:val="ComputerCmds"/>
      </w:pPr>
      <w:r>
        <w:t>$ git restore *</w:t>
      </w:r>
    </w:p>
    <w:p w14:paraId="273252B8" w14:textId="77777777" w:rsidR="00216804" w:rsidRDefault="00216804" w:rsidP="00216804">
      <w:pPr>
        <w:pStyle w:val="ComputerCmds"/>
      </w:pPr>
      <w:r>
        <w:t>$ git switch -</w:t>
      </w:r>
    </w:p>
    <w:p w14:paraId="509C133E" w14:textId="77777777" w:rsidR="00216804" w:rsidRDefault="00216804" w:rsidP="00216804">
      <w:pPr>
        <w:pStyle w:val="ComputerCmds"/>
      </w:pPr>
      <w:r>
        <w:t>Previous HEAD position was 9e9f5a1 fix test protocol bug, redesigned timer, added some tool tips</w:t>
      </w:r>
    </w:p>
    <w:p w14:paraId="0E9B066C" w14:textId="77777777" w:rsidR="00216804" w:rsidRDefault="00216804" w:rsidP="00216804">
      <w:pPr>
        <w:pStyle w:val="ComputerCmds"/>
      </w:pPr>
      <w:r>
        <w:t>Switched to branch 'Q2_01'</w:t>
      </w:r>
    </w:p>
    <w:p w14:paraId="6C5208FD" w14:textId="77777777" w:rsidR="00216804" w:rsidRDefault="00216804" w:rsidP="00216804">
      <w:pPr>
        <w:pStyle w:val="ComputerCmds"/>
      </w:pPr>
      <w:r>
        <w:t>Your branch is up to date with 'origin/Q2_01'.</w:t>
      </w:r>
    </w:p>
    <w:p w14:paraId="222FD51D" w14:textId="77777777" w:rsidR="00216804" w:rsidRDefault="00216804" w:rsidP="00216804">
      <w:pPr>
        <w:pStyle w:val="ComputerCmds"/>
      </w:pPr>
    </w:p>
    <w:p w14:paraId="200F6F1C" w14:textId="77777777" w:rsidR="00216804" w:rsidRDefault="00216804" w:rsidP="00216804">
      <w:pPr>
        <w:pStyle w:val="ComputerCmds"/>
      </w:pPr>
      <w:r>
        <w:t>$ git branch</w:t>
      </w:r>
    </w:p>
    <w:p w14:paraId="0B265A25" w14:textId="77777777" w:rsidR="00216804" w:rsidRDefault="00216804" w:rsidP="00216804">
      <w:pPr>
        <w:pStyle w:val="ComputerCmds"/>
      </w:pPr>
      <w:r>
        <w:t>* Q2_01</w:t>
      </w:r>
    </w:p>
    <w:p w14:paraId="595CF02B" w14:textId="77777777" w:rsidR="00216804" w:rsidRDefault="00216804" w:rsidP="00216804">
      <w:pPr>
        <w:pStyle w:val="ComputerCmds"/>
      </w:pPr>
      <w:r>
        <w:t xml:space="preserve">  main</w:t>
      </w:r>
    </w:p>
    <w:p w14:paraId="40AA627A" w14:textId="77777777" w:rsidR="003331BA" w:rsidRDefault="003331BA">
      <w:pPr>
        <w:spacing w:after="0"/>
        <w:rPr>
          <w:u w:val="single"/>
        </w:rPr>
      </w:pPr>
      <w:bookmarkStart w:id="496" w:name="_Toc196746844"/>
      <w:bookmarkStart w:id="497" w:name="_Toc238626513"/>
      <w:r>
        <w:br w:type="page"/>
      </w:r>
    </w:p>
    <w:p w14:paraId="5D767A56" w14:textId="60E15C9A" w:rsidR="00216804" w:rsidRDefault="00216804" w:rsidP="00A2561B">
      <w:pPr>
        <w:pStyle w:val="ZL3Section"/>
      </w:pPr>
      <w:r>
        <w:lastRenderedPageBreak/>
        <w:t>Create a new branch and save to remote GitHub</w:t>
      </w:r>
      <w:bookmarkEnd w:id="496"/>
      <w:bookmarkEnd w:id="497"/>
    </w:p>
    <w:p w14:paraId="2540117B" w14:textId="77777777" w:rsidR="00216804" w:rsidRDefault="00216804" w:rsidP="00216804"/>
    <w:p w14:paraId="25EB662A" w14:textId="77777777" w:rsidR="00216804" w:rsidRDefault="00216804" w:rsidP="00216804">
      <w:r>
        <w:t>Starting fron an exixting branch</w:t>
      </w:r>
    </w:p>
    <w:p w14:paraId="52BB21DD" w14:textId="77777777" w:rsidR="00216804" w:rsidRDefault="00216804" w:rsidP="00216804"/>
    <w:p w14:paraId="700EF57F" w14:textId="77777777" w:rsidR="00216804" w:rsidRDefault="00216804" w:rsidP="00216804">
      <w:pPr>
        <w:pStyle w:val="ComputerCmds"/>
      </w:pPr>
      <w:r>
        <w:t>$ git status</w:t>
      </w:r>
    </w:p>
    <w:p w14:paraId="08ECFDA7" w14:textId="77777777" w:rsidR="00216804" w:rsidRDefault="00216804" w:rsidP="00216804">
      <w:pPr>
        <w:pStyle w:val="ComputerCmds"/>
      </w:pPr>
      <w:r>
        <w:t>* On branch Q2_01</w:t>
      </w:r>
    </w:p>
    <w:p w14:paraId="06CBB488" w14:textId="77777777" w:rsidR="00216804" w:rsidRDefault="00216804" w:rsidP="00216804">
      <w:pPr>
        <w:pStyle w:val="ComputerCmds"/>
      </w:pPr>
      <w:r>
        <w:t xml:space="preserve">  Your branch is up to date with 'origin/Q2_01'.</w:t>
      </w:r>
    </w:p>
    <w:p w14:paraId="4FD9761C" w14:textId="77777777" w:rsidR="00216804" w:rsidRDefault="00216804" w:rsidP="00216804"/>
    <w:p w14:paraId="6494EC8E" w14:textId="77777777" w:rsidR="00216804" w:rsidRDefault="00216804" w:rsidP="00216804">
      <w:r>
        <w:t>Create a new local branch</w:t>
      </w:r>
    </w:p>
    <w:p w14:paraId="4044025D" w14:textId="77777777" w:rsidR="00216804" w:rsidRDefault="00216804" w:rsidP="00216804"/>
    <w:p w14:paraId="0C1B9084" w14:textId="77777777" w:rsidR="00216804" w:rsidRDefault="00216804" w:rsidP="00216804">
      <w:pPr>
        <w:pStyle w:val="ComputerCmds"/>
      </w:pPr>
      <w:r>
        <w:t>$ git checkout -b Q2_02</w:t>
      </w:r>
    </w:p>
    <w:p w14:paraId="1883CC8E" w14:textId="77777777" w:rsidR="00216804" w:rsidRDefault="00216804" w:rsidP="00216804">
      <w:pPr>
        <w:pStyle w:val="ComputerCmds"/>
      </w:pPr>
      <w:r>
        <w:t>* Switched to a new branch 'Q2_0</w:t>
      </w:r>
    </w:p>
    <w:p w14:paraId="134B2AB2" w14:textId="77777777" w:rsidR="00216804" w:rsidRDefault="00216804" w:rsidP="00216804">
      <w:pPr>
        <w:pStyle w:val="ComputerCmds"/>
      </w:pPr>
    </w:p>
    <w:p w14:paraId="45B1B09A" w14:textId="77777777" w:rsidR="00216804" w:rsidRDefault="00216804" w:rsidP="00216804">
      <w:pPr>
        <w:pStyle w:val="ComputerCmds"/>
      </w:pPr>
      <w:r>
        <w:t>$ git status</w:t>
      </w:r>
    </w:p>
    <w:p w14:paraId="4CD0D7CA" w14:textId="77777777" w:rsidR="00216804" w:rsidRDefault="00216804" w:rsidP="00216804">
      <w:pPr>
        <w:pStyle w:val="ComputerCmds"/>
      </w:pPr>
      <w:r>
        <w:t>* On branch Q2_02</w:t>
      </w:r>
    </w:p>
    <w:p w14:paraId="02F3440B" w14:textId="77777777" w:rsidR="00216804" w:rsidRDefault="00216804" w:rsidP="00216804">
      <w:pPr>
        <w:pStyle w:val="ComputerCmds"/>
      </w:pPr>
      <w:r>
        <w:t xml:space="preserve">    nothing to commit, working tree clean</w:t>
      </w:r>
    </w:p>
    <w:p w14:paraId="4985FD70" w14:textId="77777777" w:rsidR="00216804" w:rsidRDefault="00216804" w:rsidP="00216804"/>
    <w:p w14:paraId="3458884F" w14:textId="77777777" w:rsidR="00216804" w:rsidRDefault="00216804" w:rsidP="00216804">
      <w:r>
        <w:t>PS C:\AllenProjects\PWC-OLS&gt; git push Q2_02</w:t>
      </w:r>
    </w:p>
    <w:p w14:paraId="43720847" w14:textId="77777777" w:rsidR="00216804" w:rsidRDefault="00216804" w:rsidP="00216804">
      <w:r>
        <w:t>.</w:t>
      </w:r>
    </w:p>
    <w:p w14:paraId="08B473DF" w14:textId="77777777" w:rsidR="00216804" w:rsidRDefault="00216804" w:rsidP="00216804">
      <w:pPr>
        <w:pStyle w:val="ComputerCmds"/>
      </w:pPr>
      <w:r>
        <w:t>$  git push -u origin Q2_02</w:t>
      </w:r>
    </w:p>
    <w:p w14:paraId="0DCDF0F4" w14:textId="77777777" w:rsidR="00216804" w:rsidRDefault="00216804" w:rsidP="00216804">
      <w:pPr>
        <w:pStyle w:val="ComputerCmds"/>
      </w:pPr>
      <w:r>
        <w:t>Total 0 (delta 0), reused 0 (delta 0), pack-reused 0 (from 0)</w:t>
      </w:r>
    </w:p>
    <w:p w14:paraId="30A18A4C" w14:textId="77777777" w:rsidR="00216804" w:rsidRDefault="00216804" w:rsidP="00216804">
      <w:pPr>
        <w:pStyle w:val="ComputerCmds"/>
      </w:pPr>
      <w:r>
        <w:t>remote:</w:t>
      </w:r>
    </w:p>
    <w:p w14:paraId="40434E4A" w14:textId="77777777" w:rsidR="00216804" w:rsidRDefault="00216804" w:rsidP="00216804">
      <w:pPr>
        <w:pStyle w:val="ComputerCmds"/>
      </w:pPr>
      <w:r>
        <w:t>remote: Create a pull request for 'Q2_02' on GitHub by visiting:</w:t>
      </w:r>
    </w:p>
    <w:p w14:paraId="711F4E10" w14:textId="77777777" w:rsidR="00216804" w:rsidRDefault="00216804" w:rsidP="00216804">
      <w:pPr>
        <w:pStyle w:val="ComputerCmds"/>
      </w:pPr>
      <w:r>
        <w:t xml:space="preserve">remote:      </w:t>
      </w:r>
      <w:hyperlink r:id="rId40" w:history="1">
        <w:r w:rsidRPr="00FD57D4">
          <w:rPr>
            <w:rStyle w:val="Hyperlink"/>
          </w:rPr>
          <w:t>https://github.com/AllenAircraft/PWC-</w:t>
        </w:r>
      </w:hyperlink>
      <w:r>
        <w:t>OLS/pull/new/Q2_02</w:t>
      </w:r>
    </w:p>
    <w:p w14:paraId="5902AC34" w14:textId="77777777" w:rsidR="00216804" w:rsidRDefault="00216804" w:rsidP="00216804">
      <w:pPr>
        <w:pStyle w:val="ComputerCmds"/>
      </w:pPr>
      <w:r>
        <w:t>remote: To https://github.com/AllenAircraft/PWC-OLS.git</w:t>
      </w:r>
    </w:p>
    <w:p w14:paraId="56953269" w14:textId="77777777" w:rsidR="00216804" w:rsidRDefault="00216804" w:rsidP="00216804">
      <w:pPr>
        <w:pStyle w:val="ComputerCmds"/>
      </w:pPr>
      <w:r>
        <w:t>* [new branch]      Q2_02 -&gt; Q2_02</w:t>
      </w:r>
    </w:p>
    <w:p w14:paraId="34BBD916" w14:textId="77777777" w:rsidR="00216804" w:rsidRDefault="00216804" w:rsidP="00216804">
      <w:r>
        <w:rPr>
          <w:rStyle w:val="ComputerCmdsChar"/>
        </w:rPr>
        <w:t xml:space="preserve">  </w:t>
      </w:r>
      <w:r w:rsidRPr="00BE6486">
        <w:rPr>
          <w:rStyle w:val="ComputerCmdsChar"/>
        </w:rPr>
        <w:t>branch 'Q2_02' set up to track 'origin/Q2_02'</w:t>
      </w:r>
      <w:r>
        <w:t>.</w:t>
      </w:r>
    </w:p>
    <w:p w14:paraId="2583ECE6" w14:textId="77777777" w:rsidR="00216804" w:rsidRDefault="00216804" w:rsidP="00216804"/>
    <w:p w14:paraId="5123E71B" w14:textId="77777777" w:rsidR="00216804" w:rsidRDefault="00216804" w:rsidP="00216804">
      <w:r>
        <w:t>To switch to the new branch</w:t>
      </w:r>
    </w:p>
    <w:p w14:paraId="6965CF72" w14:textId="77777777" w:rsidR="00216804" w:rsidRDefault="00216804" w:rsidP="00216804">
      <w:pPr>
        <w:pStyle w:val="ComputerCmds"/>
      </w:pPr>
      <w:r>
        <w:t>$  git branch</w:t>
      </w:r>
    </w:p>
    <w:p w14:paraId="01D4440D" w14:textId="77777777" w:rsidR="00216804" w:rsidRDefault="00216804" w:rsidP="00216804">
      <w:pPr>
        <w:pStyle w:val="ComputerCmds"/>
      </w:pPr>
      <w:r>
        <w:t>* Q2_01</w:t>
      </w:r>
    </w:p>
    <w:p w14:paraId="47434EF6" w14:textId="77777777" w:rsidR="00216804" w:rsidRDefault="00216804" w:rsidP="00216804">
      <w:pPr>
        <w:pStyle w:val="ComputerCmds"/>
      </w:pPr>
      <w:r>
        <w:t xml:space="preserve">  Q2_02</w:t>
      </w:r>
    </w:p>
    <w:p w14:paraId="7C38FB99" w14:textId="77777777" w:rsidR="00216804" w:rsidRDefault="00216804" w:rsidP="00216804">
      <w:pPr>
        <w:pStyle w:val="ComputerCmds"/>
      </w:pPr>
      <w:r>
        <w:t xml:space="preserve">  Main</w:t>
      </w:r>
    </w:p>
    <w:p w14:paraId="31191152" w14:textId="77777777" w:rsidR="00216804" w:rsidRDefault="00216804" w:rsidP="00216804">
      <w:pPr>
        <w:pStyle w:val="ComputerCmds"/>
      </w:pPr>
    </w:p>
    <w:p w14:paraId="29BA50A1" w14:textId="77777777" w:rsidR="00216804" w:rsidRDefault="00216804" w:rsidP="00216804">
      <w:pPr>
        <w:pStyle w:val="ComputerCmds"/>
      </w:pPr>
      <w:r>
        <w:t>$ git switch Q2_02</w:t>
      </w:r>
    </w:p>
    <w:p w14:paraId="6BB40228" w14:textId="77777777" w:rsidR="00216804" w:rsidRDefault="00216804" w:rsidP="00216804">
      <w:pPr>
        <w:pStyle w:val="ComputerCmds"/>
      </w:pPr>
      <w:r>
        <w:t>* Switched to branch 'Q2_02'</w:t>
      </w:r>
    </w:p>
    <w:p w14:paraId="73C3B848" w14:textId="77777777" w:rsidR="00216804" w:rsidRDefault="00216804" w:rsidP="00216804">
      <w:pPr>
        <w:pStyle w:val="ComputerCmds"/>
      </w:pPr>
      <w:r>
        <w:lastRenderedPageBreak/>
        <w:t xml:space="preserve">  Your branch is up to date with 'origin/Q2_02'.</w:t>
      </w:r>
    </w:p>
    <w:p w14:paraId="368196D2" w14:textId="77777777" w:rsidR="00216804" w:rsidRDefault="00216804" w:rsidP="00A2561B">
      <w:pPr>
        <w:pStyle w:val="ZL3Section"/>
      </w:pPr>
      <w:bookmarkStart w:id="498" w:name="_Toc196746845"/>
      <w:bookmarkStart w:id="499" w:name="_Toc238626514"/>
      <w:r>
        <w:t>Add a Prefix to the Names of Multiple Files in Power Shell</w:t>
      </w:r>
      <w:bookmarkEnd w:id="498"/>
      <w:bookmarkEnd w:id="499"/>
    </w:p>
    <w:p w14:paraId="2483C916" w14:textId="77777777" w:rsidR="00216804" w:rsidRDefault="00216804" w:rsidP="00216804"/>
    <w:p w14:paraId="6EC61FD0" w14:textId="77777777" w:rsidR="00216804" w:rsidRDefault="00216804" w:rsidP="00216804">
      <w:r>
        <w:t>Change directory to where the files are contained</w:t>
      </w:r>
    </w:p>
    <w:p w14:paraId="41BF7210" w14:textId="77777777" w:rsidR="00216804" w:rsidRDefault="00216804" w:rsidP="00216804"/>
    <w:p w14:paraId="6887A142" w14:textId="77777777" w:rsidR="00216804" w:rsidRDefault="00216804" w:rsidP="00216804">
      <w:r>
        <w:t>Copy and Paste the following command into power shell, then change the “x” to what ever text to want to prepend to all the file names in the directory.</w:t>
      </w:r>
    </w:p>
    <w:p w14:paraId="36424BD3" w14:textId="77777777" w:rsidR="00216804" w:rsidRDefault="00216804" w:rsidP="00216804"/>
    <w:p w14:paraId="2863B83E" w14:textId="77777777" w:rsidR="00216804" w:rsidRDefault="00216804" w:rsidP="00216804">
      <w:pPr>
        <w:pStyle w:val="ComputerCmds"/>
      </w:pPr>
      <w:r>
        <w:t>$  cd test</w:t>
      </w:r>
    </w:p>
    <w:p w14:paraId="149FED28" w14:textId="77777777" w:rsidR="00216804" w:rsidRDefault="00216804" w:rsidP="00216804">
      <w:pPr>
        <w:pStyle w:val="ComputerCmds"/>
      </w:pPr>
      <w:r>
        <w:t>$ (Get-ChildItem -File) | Rename-Item -NewName {$_.Name -replace "^","x"}</w:t>
      </w:r>
    </w:p>
    <w:p w14:paraId="5659C7B6" w14:textId="77777777" w:rsidR="00216804" w:rsidRDefault="00216804" w:rsidP="00216804">
      <w:pPr>
        <w:pStyle w:val="ComputerCmds"/>
      </w:pPr>
      <w:r>
        <w:t>$ dir</w:t>
      </w:r>
    </w:p>
    <w:p w14:paraId="4D4F6317" w14:textId="77777777" w:rsidR="00216804" w:rsidRDefault="00216804" w:rsidP="00216804">
      <w:pPr>
        <w:pStyle w:val="ComputerCmds"/>
      </w:pPr>
    </w:p>
    <w:p w14:paraId="79993840" w14:textId="77777777" w:rsidR="00216804" w:rsidRDefault="00216804" w:rsidP="00216804">
      <w:pPr>
        <w:pStyle w:val="ComputerCmds"/>
      </w:pPr>
      <w:r>
        <w:t xml:space="preserve">    Directory: C:\AllenProjects\PWC-OLS\test</w:t>
      </w:r>
    </w:p>
    <w:p w14:paraId="060FF9B9" w14:textId="77777777" w:rsidR="00216804" w:rsidRPr="0048426C" w:rsidRDefault="00216804" w:rsidP="00216804">
      <w:pPr>
        <w:pStyle w:val="ComputerCmds"/>
      </w:pPr>
      <w:r>
        <w:t>Mode                 LastWriteTime         Length Name</w:t>
      </w:r>
    </w:p>
    <w:p w14:paraId="2DEBD519" w14:textId="77777777" w:rsidR="00216804" w:rsidRDefault="00216804" w:rsidP="00216804">
      <w:pPr>
        <w:pStyle w:val="ComputerCmds"/>
      </w:pPr>
      <w:r>
        <w:t>----                 -------------         ------ ----</w:t>
      </w:r>
    </w:p>
    <w:p w14:paraId="4B5ADDF9" w14:textId="77777777" w:rsidR="00216804" w:rsidRDefault="00216804" w:rsidP="00216804">
      <w:pPr>
        <w:pStyle w:val="ComputerCmds"/>
      </w:pPr>
      <w:r>
        <w:t>-a----         4/26/2025   6:35 AM          28306 x$CTL_LevelCtlr.vi</w:t>
      </w:r>
    </w:p>
    <w:p w14:paraId="780274A4" w14:textId="77777777" w:rsidR="00216804" w:rsidRDefault="00216804" w:rsidP="00216804">
      <w:pPr>
        <w:pStyle w:val="ComputerCmds"/>
      </w:pPr>
      <w:r>
        <w:t>-a----         4/26/2025   6:35 AM          30261 x$CTL_LevelCtlrQ02.vi</w:t>
      </w:r>
    </w:p>
    <w:p w14:paraId="1141B9F5" w14:textId="77777777" w:rsidR="00216804" w:rsidRDefault="00216804" w:rsidP="00216804">
      <w:pPr>
        <w:pStyle w:val="ComputerCmds"/>
      </w:pPr>
      <w:r>
        <w:t>-a----         4/26/2025   6:35 AM          17868 x$CTL_Limit Check.vi</w:t>
      </w:r>
    </w:p>
    <w:p w14:paraId="2187A194" w14:textId="77777777" w:rsidR="00216804" w:rsidRPr="0048426C" w:rsidRDefault="00216804" w:rsidP="00216804"/>
    <w:p w14:paraId="6B4E7FBB" w14:textId="77777777" w:rsidR="00216804" w:rsidRPr="0048426C" w:rsidRDefault="00216804" w:rsidP="00216804">
      <w:r w:rsidRPr="0048426C">
        <w:t>(Get-ChildItem -File) | Rename-Item -NewName {$_.Name -replace "^","x"}</w:t>
      </w:r>
    </w:p>
    <w:p w14:paraId="3D872863" w14:textId="77777777" w:rsidR="00216804" w:rsidRPr="0048426C" w:rsidRDefault="00216804" w:rsidP="00216804"/>
    <w:p w14:paraId="218D0007" w14:textId="77777777" w:rsidR="00216804" w:rsidRPr="00216804" w:rsidRDefault="00216804" w:rsidP="00216804"/>
    <w:sectPr w:rsidR="00216804" w:rsidRPr="00216804" w:rsidSect="00081B4E">
      <w:headerReference w:type="default" r:id="rId41"/>
      <w:pgSz w:w="12240" w:h="15840" w:code="1"/>
      <w:pgMar w:top="2160" w:right="1440" w:bottom="720" w:left="1440" w:header="144" w:footer="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566FE" w14:textId="77777777" w:rsidR="00B47B5A" w:rsidRDefault="00B47B5A">
      <w:r>
        <w:separator/>
      </w:r>
    </w:p>
    <w:p w14:paraId="4B1CFE42" w14:textId="77777777" w:rsidR="00B47B5A" w:rsidRDefault="00B47B5A"/>
    <w:p w14:paraId="3252F79A" w14:textId="77777777" w:rsidR="00B47B5A" w:rsidRDefault="00B47B5A"/>
    <w:p w14:paraId="33F1AFAE" w14:textId="77777777" w:rsidR="00B47B5A" w:rsidRDefault="00B47B5A" w:rsidP="004702FF"/>
  </w:endnote>
  <w:endnote w:type="continuationSeparator" w:id="0">
    <w:p w14:paraId="047385A3" w14:textId="77777777" w:rsidR="00B47B5A" w:rsidRDefault="00B47B5A">
      <w:r>
        <w:continuationSeparator/>
      </w:r>
    </w:p>
    <w:p w14:paraId="5EDA622E" w14:textId="77777777" w:rsidR="00B47B5A" w:rsidRDefault="00B47B5A"/>
    <w:p w14:paraId="7AF55FBD" w14:textId="77777777" w:rsidR="00B47B5A" w:rsidRDefault="00B47B5A"/>
    <w:p w14:paraId="3266DE7B" w14:textId="77777777" w:rsidR="00B47B5A" w:rsidRDefault="00B47B5A" w:rsidP="00470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Std">
    <w:altName w:val="Courier New"/>
    <w:panose1 w:val="00000000000000000000"/>
    <w:charset w:val="00"/>
    <w:family w:val="modern"/>
    <w:notTrueType/>
    <w:pitch w:val="fixed"/>
    <w:sig w:usb0="00000003" w:usb1="00000000" w:usb2="00000000" w:usb3="00000000" w:csb0="00000001"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B7982" w14:textId="77777777" w:rsidR="00B47B5A" w:rsidRDefault="00B47B5A">
      <w:r>
        <w:separator/>
      </w:r>
    </w:p>
    <w:p w14:paraId="71D130E3" w14:textId="77777777" w:rsidR="00B47B5A" w:rsidRDefault="00B47B5A"/>
    <w:p w14:paraId="014D6B4E" w14:textId="77777777" w:rsidR="00B47B5A" w:rsidRDefault="00B47B5A"/>
    <w:p w14:paraId="121A461D" w14:textId="77777777" w:rsidR="00B47B5A" w:rsidRDefault="00B47B5A" w:rsidP="004702FF"/>
  </w:footnote>
  <w:footnote w:type="continuationSeparator" w:id="0">
    <w:p w14:paraId="4D10D0E0" w14:textId="77777777" w:rsidR="00B47B5A" w:rsidRDefault="00B47B5A">
      <w:r>
        <w:continuationSeparator/>
      </w:r>
    </w:p>
    <w:p w14:paraId="192A0EBC" w14:textId="77777777" w:rsidR="00B47B5A" w:rsidRDefault="00B47B5A"/>
    <w:p w14:paraId="7D840CEC" w14:textId="77777777" w:rsidR="00B47B5A" w:rsidRDefault="00B47B5A"/>
    <w:p w14:paraId="4DF0B6A4" w14:textId="77777777" w:rsidR="00B47B5A" w:rsidRDefault="00B47B5A" w:rsidP="004702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6C2B236E" w:rsidR="00457D6E" w:rsidRDefault="00000000" w:rsidP="00081B4E">
    <w:pPr>
      <w:pStyle w:val="Heading1"/>
      <w:jc w:val="center"/>
      <w:rPr>
        <w:spacing w:val="20"/>
        <w:sz w:val="22"/>
      </w:rPr>
    </w:pPr>
    <w:r>
      <w:rPr>
        <w:rFonts w:ascii="Times New Roman" w:hAnsi="Times New Roman"/>
        <w:noProof/>
        <w:sz w:val="22"/>
      </w:rPr>
      <w:object w:dxaOrig="2405" w:dyaOrig="537"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74.75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51757770" r:id="rId2"/>
      </w:object>
    </w:r>
    <w:r w:rsidR="00457D6E">
      <w:rPr>
        <w:spacing w:val="20"/>
        <w:sz w:val="22"/>
      </w:rPr>
      <w:t>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81B4E">
          <w:pPr>
            <w:spacing w:after="0"/>
            <w:rPr>
              <w:rFonts w:cs="Arial"/>
            </w:rPr>
          </w:pPr>
          <w:r>
            <w:rPr>
              <w:rFonts w:cs="Arial"/>
            </w:rPr>
            <w:t>PAGE:</w:t>
          </w:r>
        </w:p>
      </w:tc>
      <w:tc>
        <w:tcPr>
          <w:tcW w:w="1350" w:type="dxa"/>
          <w:vAlign w:val="center"/>
        </w:tcPr>
        <w:p w14:paraId="4E07A0F2" w14:textId="77777777" w:rsidR="00457D6E" w:rsidRDefault="00457D6E" w:rsidP="00081B4E">
          <w:pPr>
            <w:spacing w:after="0"/>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81B4E">
          <w:pPr>
            <w:spacing w:after="0"/>
            <w:rPr>
              <w:rFonts w:cs="Arial"/>
            </w:rPr>
          </w:pPr>
          <w:r>
            <w:rPr>
              <w:rFonts w:cs="Arial"/>
            </w:rPr>
            <w:t>DATE:</w:t>
          </w:r>
        </w:p>
      </w:tc>
      <w:tc>
        <w:tcPr>
          <w:tcW w:w="1350" w:type="dxa"/>
          <w:vAlign w:val="center"/>
        </w:tcPr>
        <w:p w14:paraId="1FCA1ECF" w14:textId="703113E7" w:rsidR="00457D6E" w:rsidRDefault="007132E5" w:rsidP="00081B4E">
          <w:pPr>
            <w:spacing w:after="0"/>
            <w:rPr>
              <w:rFonts w:cs="Arial"/>
            </w:rPr>
          </w:pPr>
          <w:r>
            <w:rPr>
              <w:rFonts w:cs="Arial"/>
            </w:rPr>
            <w:t>202</w:t>
          </w:r>
          <w:r w:rsidR="00FE3F58">
            <w:rPr>
              <w:rFonts w:cs="Arial"/>
            </w:rPr>
            <w:t>5</w:t>
          </w:r>
          <w:r>
            <w:rPr>
              <w:rFonts w:cs="Arial"/>
            </w:rPr>
            <w:t>/0</w:t>
          </w:r>
          <w:r w:rsidR="00FE3F58">
            <w:rPr>
              <w:rFonts w:cs="Arial"/>
            </w:rPr>
            <w:t>3</w:t>
          </w:r>
          <w:r>
            <w:rPr>
              <w:rFonts w:cs="Arial"/>
            </w:rPr>
            <w:t>/</w:t>
          </w:r>
          <w:r w:rsidR="00FE3F58">
            <w:rPr>
              <w:rFonts w:cs="Arial"/>
            </w:rPr>
            <w:t>02</w:t>
          </w:r>
        </w:p>
      </w:tc>
    </w:tr>
    <w:tr w:rsidR="00457D6E" w14:paraId="261DB8F6" w14:textId="77777777">
      <w:tc>
        <w:tcPr>
          <w:tcW w:w="990" w:type="dxa"/>
          <w:vAlign w:val="center"/>
        </w:tcPr>
        <w:p w14:paraId="08BCD2AD" w14:textId="77777777" w:rsidR="00457D6E" w:rsidRDefault="00457D6E" w:rsidP="00081B4E">
          <w:pPr>
            <w:spacing w:after="0"/>
            <w:rPr>
              <w:rFonts w:cs="Arial"/>
            </w:rPr>
          </w:pPr>
          <w:r>
            <w:rPr>
              <w:rFonts w:cs="Arial"/>
            </w:rPr>
            <w:t>REV:</w:t>
          </w:r>
        </w:p>
      </w:tc>
      <w:tc>
        <w:tcPr>
          <w:tcW w:w="1350" w:type="dxa"/>
          <w:vAlign w:val="center"/>
        </w:tcPr>
        <w:p w14:paraId="4EEAF09E" w14:textId="6B21B72B" w:rsidR="00457D6E" w:rsidRDefault="0064065C" w:rsidP="00081B4E">
          <w:pPr>
            <w:spacing w:after="0"/>
            <w:rPr>
              <w:rFonts w:cs="Arial"/>
            </w:rPr>
          </w:pPr>
          <w:r>
            <w:rPr>
              <w:rFonts w:cs="Arial"/>
            </w:rPr>
            <w:t>Draft</w:t>
          </w:r>
          <w:r w:rsidR="00C4226E">
            <w:rPr>
              <w:rFonts w:cs="Arial"/>
            </w:rPr>
            <w:t xml:space="preserve"> </w:t>
          </w:r>
          <w:r w:rsidR="00FE3F58">
            <w:rPr>
              <w:rFonts w:cs="Arial"/>
            </w:rPr>
            <w:t>3</w:t>
          </w:r>
        </w:p>
      </w:tc>
    </w:tr>
  </w:tbl>
  <w:p w14:paraId="2FE463E3" w14:textId="77777777" w:rsidR="00081B4E" w:rsidRDefault="00081B4E" w:rsidP="00081B4E">
    <w:pPr>
      <w:spacing w:after="0"/>
      <w:rPr>
        <w:sz w:val="18"/>
      </w:rPr>
    </w:pPr>
  </w:p>
  <w:p w14:paraId="03157E68" w14:textId="59865F65" w:rsidR="00457D6E" w:rsidRDefault="00081B4E" w:rsidP="00081B4E">
    <w:pPr>
      <w:spacing w:after="240"/>
      <w:jc w:val="center"/>
      <w:rPr>
        <w:sz w:val="18"/>
      </w:rPr>
    </w:pPr>
    <w:r>
      <w:rPr>
        <w:sz w:val="18"/>
      </w:rPr>
      <w:t xml:space="preserve">                         </w:t>
    </w:r>
    <w:r w:rsidR="00457D6E">
      <w:rPr>
        <w:sz w:val="18"/>
      </w:rPr>
      <w:t>Ravenna, Ohio 44266-1211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4F24" w14:textId="26230E13" w:rsidR="00081B4E" w:rsidRDefault="00457D6E">
    <w:pPr>
      <w:pStyle w:val="Heading1"/>
      <w:ind w:left="720" w:firstLine="720"/>
      <w:jc w:val="left"/>
      <w:rPr>
        <w:spacing w:val="20"/>
        <w:sz w:val="22"/>
      </w:rPr>
    </w:pPr>
    <w:r>
      <w:rPr>
        <w:spacing w:val="20"/>
        <w:sz w:val="22"/>
      </w:rPr>
      <w:t xml:space="preserve">              </w:t>
    </w:r>
  </w:p>
  <w:p w14:paraId="0807DC8E" w14:textId="29DFA2E7" w:rsidR="00457D6E" w:rsidRDefault="00000000" w:rsidP="00081B4E">
    <w:pPr>
      <w:pStyle w:val="Heading1"/>
      <w:jc w:val="center"/>
      <w:rPr>
        <w:spacing w:val="20"/>
        <w:sz w:val="22"/>
      </w:rPr>
    </w:pPr>
    <w:r>
      <w:rPr>
        <w:rFonts w:ascii="Times New Roman" w:hAnsi="Times New Roman"/>
        <w:noProof/>
        <w:sz w:val="22"/>
      </w:rPr>
      <w:object w:dxaOrig="2405" w:dyaOrig="537"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71.4pt;margin-top:17.1pt;width:108pt;height:21.6pt;z-index:251659776" o:allowincell="f" fillcolor="window">
          <v:imagedata r:id="rId1" o:title="" croptop="-1938f" cropbottom="-1938f" cropleft="-1320f" cropright="-1320f"/>
          <w10:wrap type="topAndBottom"/>
        </v:shape>
        <o:OLEObject Type="Embed" ProgID="Word.Picture.8" ShapeID="_x0000_s1088" DrawAspect="Content" ObjectID="_1851757771" r:id="rId2"/>
      </w:object>
    </w:r>
    <w:r w:rsidR="00457D6E">
      <w:rPr>
        <w:spacing w:val="20"/>
        <w:sz w:val="22"/>
      </w:rPr>
      <w:t>ALLEN AIRCRAFT PRODUCTS, INC.</w:t>
    </w:r>
  </w:p>
  <w:tbl>
    <w:tblPr>
      <w:tblpPr w:leftFromText="187" w:rightFromText="187" w:vertAnchor="page" w:horzAnchor="page" w:tblpX="9024" w:tblpY="1081"/>
      <w:tblW w:w="0" w:type="auto"/>
      <w:tblLook w:val="0000" w:firstRow="0" w:lastRow="0" w:firstColumn="0" w:lastColumn="0" w:noHBand="0" w:noVBand="0"/>
    </w:tblPr>
    <w:tblGrid>
      <w:gridCol w:w="1194"/>
      <w:gridCol w:w="1953"/>
    </w:tblGrid>
    <w:tr w:rsidR="008670B8" w14:paraId="43690B1F" w14:textId="77777777" w:rsidTr="00081B4E">
      <w:tc>
        <w:tcPr>
          <w:tcW w:w="1194" w:type="dxa"/>
          <w:vAlign w:val="center"/>
        </w:tcPr>
        <w:p w14:paraId="14858823" w14:textId="7131ABE3" w:rsidR="008670B8" w:rsidRDefault="008670B8" w:rsidP="00081B4E">
          <w:pPr>
            <w:spacing w:after="0"/>
            <w:rPr>
              <w:rFonts w:cs="Arial"/>
            </w:rPr>
          </w:pPr>
          <w:r>
            <w:rPr>
              <w:rFonts w:cs="Arial"/>
            </w:rPr>
            <w:t>PAGE:</w:t>
          </w:r>
        </w:p>
      </w:tc>
      <w:tc>
        <w:tcPr>
          <w:tcW w:w="1953" w:type="dxa"/>
          <w:vAlign w:val="center"/>
        </w:tcPr>
        <w:p w14:paraId="61C4511F" w14:textId="15FFE9A6" w:rsidR="008670B8" w:rsidRDefault="008670B8" w:rsidP="00081B4E">
          <w:pPr>
            <w:spacing w:after="0"/>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457D6E" w14:paraId="4952E457" w14:textId="77777777" w:rsidTr="00081B4E">
      <w:tc>
        <w:tcPr>
          <w:tcW w:w="1194" w:type="dxa"/>
          <w:vAlign w:val="center"/>
        </w:tcPr>
        <w:p w14:paraId="417D559F" w14:textId="77777777" w:rsidR="00457D6E" w:rsidRDefault="00457D6E" w:rsidP="00081B4E">
          <w:pPr>
            <w:spacing w:after="0"/>
            <w:rPr>
              <w:rFonts w:cs="Arial"/>
            </w:rPr>
          </w:pPr>
          <w:r>
            <w:rPr>
              <w:rFonts w:cs="Arial"/>
            </w:rPr>
            <w:t>REPORT:</w:t>
          </w:r>
        </w:p>
      </w:tc>
      <w:tc>
        <w:tcPr>
          <w:tcW w:w="1953" w:type="dxa"/>
          <w:vAlign w:val="center"/>
        </w:tcPr>
        <w:p w14:paraId="004A9C18" w14:textId="512B64DF" w:rsidR="00457D6E" w:rsidRDefault="00081B4E" w:rsidP="00081B4E">
          <w:pPr>
            <w:spacing w:after="0"/>
            <w:rPr>
              <w:rFonts w:cs="Arial"/>
            </w:rPr>
          </w:pPr>
          <w:r>
            <w:rPr>
              <w:rFonts w:cs="Arial"/>
              <w:szCs w:val="22"/>
            </w:rPr>
            <w:t>#260826</w:t>
          </w:r>
        </w:p>
      </w:tc>
    </w:tr>
    <w:tr w:rsidR="00457D6E" w14:paraId="18120604" w14:textId="77777777" w:rsidTr="00081B4E">
      <w:tc>
        <w:tcPr>
          <w:tcW w:w="1194" w:type="dxa"/>
          <w:vAlign w:val="center"/>
        </w:tcPr>
        <w:p w14:paraId="0C0EAA1D" w14:textId="77777777" w:rsidR="00457D6E" w:rsidRDefault="00457D6E" w:rsidP="00081B4E">
          <w:pPr>
            <w:spacing w:after="0"/>
            <w:rPr>
              <w:rFonts w:cs="Arial"/>
            </w:rPr>
          </w:pPr>
          <w:r>
            <w:rPr>
              <w:rFonts w:cs="Arial"/>
            </w:rPr>
            <w:t>REV:</w:t>
          </w:r>
        </w:p>
      </w:tc>
      <w:tc>
        <w:tcPr>
          <w:tcW w:w="1953" w:type="dxa"/>
          <w:vAlign w:val="center"/>
        </w:tcPr>
        <w:p w14:paraId="29A0C77E" w14:textId="5FD46834" w:rsidR="00457D6E" w:rsidRDefault="00457D6E" w:rsidP="00081B4E">
          <w:pPr>
            <w:spacing w:after="0"/>
          </w:pPr>
          <w:r>
            <w:t>-</w:t>
          </w:r>
          <w:r w:rsidR="00C4226E">
            <w:t xml:space="preserve">Draft </w:t>
          </w:r>
          <w:r w:rsidR="00FE3F58">
            <w:t>3</w:t>
          </w:r>
        </w:p>
      </w:tc>
    </w:tr>
  </w:tbl>
  <w:p w14:paraId="74B39FF2" w14:textId="77777777" w:rsidR="00081B4E" w:rsidRDefault="00081B4E" w:rsidP="00081B4E">
    <w:pPr>
      <w:spacing w:after="0"/>
      <w:jc w:val="center"/>
      <w:rPr>
        <w:sz w:val="18"/>
      </w:rPr>
    </w:pPr>
  </w:p>
  <w:p w14:paraId="5DE03C57" w14:textId="418027BD" w:rsidR="00457D6E" w:rsidRDefault="00081B4E" w:rsidP="00081B4E">
    <w:pPr>
      <w:spacing w:after="240"/>
      <w:jc w:val="center"/>
      <w:rPr>
        <w:sz w:val="18"/>
      </w:rPr>
    </w:pPr>
    <w:r>
      <w:rPr>
        <w:sz w:val="18"/>
      </w:rPr>
      <w:t xml:space="preserve">                                  </w:t>
    </w:r>
    <w:r w:rsidR="00457D6E">
      <w:rPr>
        <w:sz w:val="18"/>
      </w:rPr>
      <w:t>Ravenna, Ohio 44266-1211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B0F7A07"/>
    <w:multiLevelType w:val="hybridMultilevel"/>
    <w:tmpl w:val="35543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624D0"/>
    <w:multiLevelType w:val="hybridMultilevel"/>
    <w:tmpl w:val="355436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64395A"/>
    <w:multiLevelType w:val="hybridMultilevel"/>
    <w:tmpl w:val="CEC0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905E39"/>
    <w:multiLevelType w:val="multilevel"/>
    <w:tmpl w:val="F3AEEB72"/>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E415A2B"/>
    <w:multiLevelType w:val="hybridMultilevel"/>
    <w:tmpl w:val="E73C6B70"/>
    <w:lvl w:ilvl="0" w:tplc="20F4A248">
      <w:start w:val="1"/>
      <w:numFmt w:val="bullet"/>
      <w:lvlText w:val="•"/>
      <w:lvlJc w:val="left"/>
      <w:pPr>
        <w:tabs>
          <w:tab w:val="num" w:pos="720"/>
        </w:tabs>
        <w:ind w:left="720" w:hanging="360"/>
      </w:pPr>
      <w:rPr>
        <w:rFonts w:ascii="Arial" w:hAnsi="Arial" w:hint="default"/>
      </w:rPr>
    </w:lvl>
    <w:lvl w:ilvl="1" w:tplc="0B7E1C3E">
      <w:numFmt w:val="bullet"/>
      <w:lvlText w:val="•"/>
      <w:lvlJc w:val="left"/>
      <w:pPr>
        <w:tabs>
          <w:tab w:val="num" w:pos="1440"/>
        </w:tabs>
        <w:ind w:left="1440" w:hanging="360"/>
      </w:pPr>
      <w:rPr>
        <w:rFonts w:ascii="Arial" w:hAnsi="Arial" w:hint="default"/>
      </w:rPr>
    </w:lvl>
    <w:lvl w:ilvl="2" w:tplc="E7A8CCCA">
      <w:numFmt w:val="bullet"/>
      <w:lvlText w:val="•"/>
      <w:lvlJc w:val="left"/>
      <w:pPr>
        <w:tabs>
          <w:tab w:val="num" w:pos="2160"/>
        </w:tabs>
        <w:ind w:left="2160" w:hanging="360"/>
      </w:pPr>
      <w:rPr>
        <w:rFonts w:ascii="Arial" w:hAnsi="Arial" w:hint="default"/>
      </w:rPr>
    </w:lvl>
    <w:lvl w:ilvl="3" w:tplc="025A7FCC">
      <w:start w:val="1"/>
      <w:numFmt w:val="decimal"/>
      <w:lvlText w:val="%4."/>
      <w:lvlJc w:val="left"/>
      <w:pPr>
        <w:tabs>
          <w:tab w:val="num" w:pos="2880"/>
        </w:tabs>
        <w:ind w:left="2880" w:hanging="360"/>
      </w:pPr>
    </w:lvl>
    <w:lvl w:ilvl="4" w:tplc="4E987096" w:tentative="1">
      <w:start w:val="1"/>
      <w:numFmt w:val="bullet"/>
      <w:lvlText w:val="•"/>
      <w:lvlJc w:val="left"/>
      <w:pPr>
        <w:tabs>
          <w:tab w:val="num" w:pos="3600"/>
        </w:tabs>
        <w:ind w:left="3600" w:hanging="360"/>
      </w:pPr>
      <w:rPr>
        <w:rFonts w:ascii="Arial" w:hAnsi="Arial" w:hint="default"/>
      </w:rPr>
    </w:lvl>
    <w:lvl w:ilvl="5" w:tplc="C924E7B6" w:tentative="1">
      <w:start w:val="1"/>
      <w:numFmt w:val="bullet"/>
      <w:lvlText w:val="•"/>
      <w:lvlJc w:val="left"/>
      <w:pPr>
        <w:tabs>
          <w:tab w:val="num" w:pos="4320"/>
        </w:tabs>
        <w:ind w:left="4320" w:hanging="360"/>
      </w:pPr>
      <w:rPr>
        <w:rFonts w:ascii="Arial" w:hAnsi="Arial" w:hint="default"/>
      </w:rPr>
    </w:lvl>
    <w:lvl w:ilvl="6" w:tplc="E2AC930E" w:tentative="1">
      <w:start w:val="1"/>
      <w:numFmt w:val="bullet"/>
      <w:lvlText w:val="•"/>
      <w:lvlJc w:val="left"/>
      <w:pPr>
        <w:tabs>
          <w:tab w:val="num" w:pos="5040"/>
        </w:tabs>
        <w:ind w:left="5040" w:hanging="360"/>
      </w:pPr>
      <w:rPr>
        <w:rFonts w:ascii="Arial" w:hAnsi="Arial" w:hint="default"/>
      </w:rPr>
    </w:lvl>
    <w:lvl w:ilvl="7" w:tplc="16E22F66" w:tentative="1">
      <w:start w:val="1"/>
      <w:numFmt w:val="bullet"/>
      <w:lvlText w:val="•"/>
      <w:lvlJc w:val="left"/>
      <w:pPr>
        <w:tabs>
          <w:tab w:val="num" w:pos="5760"/>
        </w:tabs>
        <w:ind w:left="5760" w:hanging="360"/>
      </w:pPr>
      <w:rPr>
        <w:rFonts w:ascii="Arial" w:hAnsi="Arial" w:hint="default"/>
      </w:rPr>
    </w:lvl>
    <w:lvl w:ilvl="8" w:tplc="AA16C30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0D95DB3"/>
    <w:multiLevelType w:val="hybridMultilevel"/>
    <w:tmpl w:val="E0E8BAF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5E9140D"/>
    <w:multiLevelType w:val="hybridMultilevel"/>
    <w:tmpl w:val="D96A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2009D"/>
    <w:multiLevelType w:val="hybridMultilevel"/>
    <w:tmpl w:val="585AF69A"/>
    <w:lvl w:ilvl="0" w:tplc="012A0088">
      <w:start w:val="1"/>
      <w:numFmt w:val="bullet"/>
      <w:lvlText w:val="•"/>
      <w:lvlJc w:val="left"/>
      <w:pPr>
        <w:tabs>
          <w:tab w:val="num" w:pos="720"/>
        </w:tabs>
        <w:ind w:left="720" w:hanging="360"/>
      </w:pPr>
      <w:rPr>
        <w:rFonts w:ascii="Arial" w:hAnsi="Arial" w:hint="default"/>
      </w:rPr>
    </w:lvl>
    <w:lvl w:ilvl="1" w:tplc="E2906498">
      <w:start w:val="1"/>
      <w:numFmt w:val="decimal"/>
      <w:lvlText w:val="%2."/>
      <w:lvlJc w:val="left"/>
      <w:pPr>
        <w:tabs>
          <w:tab w:val="num" w:pos="1440"/>
        </w:tabs>
        <w:ind w:left="1440" w:hanging="360"/>
      </w:pPr>
    </w:lvl>
    <w:lvl w:ilvl="2" w:tplc="9EFA4836" w:tentative="1">
      <w:start w:val="1"/>
      <w:numFmt w:val="bullet"/>
      <w:lvlText w:val="•"/>
      <w:lvlJc w:val="left"/>
      <w:pPr>
        <w:tabs>
          <w:tab w:val="num" w:pos="2160"/>
        </w:tabs>
        <w:ind w:left="2160" w:hanging="360"/>
      </w:pPr>
      <w:rPr>
        <w:rFonts w:ascii="Arial" w:hAnsi="Arial" w:hint="default"/>
      </w:rPr>
    </w:lvl>
    <w:lvl w:ilvl="3" w:tplc="B0D4693C" w:tentative="1">
      <w:start w:val="1"/>
      <w:numFmt w:val="bullet"/>
      <w:lvlText w:val="•"/>
      <w:lvlJc w:val="left"/>
      <w:pPr>
        <w:tabs>
          <w:tab w:val="num" w:pos="2880"/>
        </w:tabs>
        <w:ind w:left="2880" w:hanging="360"/>
      </w:pPr>
      <w:rPr>
        <w:rFonts w:ascii="Arial" w:hAnsi="Arial" w:hint="default"/>
      </w:rPr>
    </w:lvl>
    <w:lvl w:ilvl="4" w:tplc="C3ECE4A4" w:tentative="1">
      <w:start w:val="1"/>
      <w:numFmt w:val="bullet"/>
      <w:lvlText w:val="•"/>
      <w:lvlJc w:val="left"/>
      <w:pPr>
        <w:tabs>
          <w:tab w:val="num" w:pos="3600"/>
        </w:tabs>
        <w:ind w:left="3600" w:hanging="360"/>
      </w:pPr>
      <w:rPr>
        <w:rFonts w:ascii="Arial" w:hAnsi="Arial" w:hint="default"/>
      </w:rPr>
    </w:lvl>
    <w:lvl w:ilvl="5" w:tplc="2116A86C" w:tentative="1">
      <w:start w:val="1"/>
      <w:numFmt w:val="bullet"/>
      <w:lvlText w:val="•"/>
      <w:lvlJc w:val="left"/>
      <w:pPr>
        <w:tabs>
          <w:tab w:val="num" w:pos="4320"/>
        </w:tabs>
        <w:ind w:left="4320" w:hanging="360"/>
      </w:pPr>
      <w:rPr>
        <w:rFonts w:ascii="Arial" w:hAnsi="Arial" w:hint="default"/>
      </w:rPr>
    </w:lvl>
    <w:lvl w:ilvl="6" w:tplc="DBF84442" w:tentative="1">
      <w:start w:val="1"/>
      <w:numFmt w:val="bullet"/>
      <w:lvlText w:val="•"/>
      <w:lvlJc w:val="left"/>
      <w:pPr>
        <w:tabs>
          <w:tab w:val="num" w:pos="5040"/>
        </w:tabs>
        <w:ind w:left="5040" w:hanging="360"/>
      </w:pPr>
      <w:rPr>
        <w:rFonts w:ascii="Arial" w:hAnsi="Arial" w:hint="default"/>
      </w:rPr>
    </w:lvl>
    <w:lvl w:ilvl="7" w:tplc="1B26DCAC" w:tentative="1">
      <w:start w:val="1"/>
      <w:numFmt w:val="bullet"/>
      <w:lvlText w:val="•"/>
      <w:lvlJc w:val="left"/>
      <w:pPr>
        <w:tabs>
          <w:tab w:val="num" w:pos="5760"/>
        </w:tabs>
        <w:ind w:left="5760" w:hanging="360"/>
      </w:pPr>
      <w:rPr>
        <w:rFonts w:ascii="Arial" w:hAnsi="Arial" w:hint="default"/>
      </w:rPr>
    </w:lvl>
    <w:lvl w:ilvl="8" w:tplc="60FC186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C0D34C7"/>
    <w:multiLevelType w:val="hybridMultilevel"/>
    <w:tmpl w:val="181C3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4342E1"/>
    <w:multiLevelType w:val="multilevel"/>
    <w:tmpl w:val="DBA605D4"/>
    <w:styleLink w:val="ZLV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2.%1.%3"/>
      <w:lvlJc w:val="left"/>
      <w:pPr>
        <w:ind w:left="1080" w:hanging="360"/>
      </w:pPr>
      <w:rPr>
        <w:rFonts w:hint="default"/>
      </w:rPr>
    </w:lvl>
    <w:lvl w:ilvl="3">
      <w:start w:val="1"/>
      <w:numFmt w:val="decimal"/>
      <w:lvlText w:val="%4.%1.%2.%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00E0911"/>
    <w:multiLevelType w:val="hybridMultilevel"/>
    <w:tmpl w:val="259087C4"/>
    <w:lvl w:ilvl="0" w:tplc="EB583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4F245B"/>
    <w:multiLevelType w:val="hybridMultilevel"/>
    <w:tmpl w:val="AB88EDA6"/>
    <w:lvl w:ilvl="0" w:tplc="7042068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2A91692"/>
    <w:multiLevelType w:val="hybridMultilevel"/>
    <w:tmpl w:val="F334BDA2"/>
    <w:lvl w:ilvl="0" w:tplc="EB58310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45A45CC"/>
    <w:multiLevelType w:val="hybridMultilevel"/>
    <w:tmpl w:val="F1945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63D8B"/>
    <w:multiLevelType w:val="hybridMultilevel"/>
    <w:tmpl w:val="355436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4E37134"/>
    <w:multiLevelType w:val="hybridMultilevel"/>
    <w:tmpl w:val="57D2A42E"/>
    <w:lvl w:ilvl="0" w:tplc="EB583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769813448">
    <w:abstractNumId w:val="18"/>
  </w:num>
  <w:num w:numId="2" w16cid:durableId="1734305484">
    <w:abstractNumId w:val="0"/>
  </w:num>
  <w:num w:numId="3" w16cid:durableId="1155606240">
    <w:abstractNumId w:val="5"/>
  </w:num>
  <w:num w:numId="4" w16cid:durableId="2027559707">
    <w:abstractNumId w:val="4"/>
  </w:num>
  <w:num w:numId="5" w16cid:durableId="453451764">
    <w:abstractNumId w:val="14"/>
  </w:num>
  <w:num w:numId="6" w16cid:durableId="975600466">
    <w:abstractNumId w:val="12"/>
  </w:num>
  <w:num w:numId="7" w16cid:durableId="1256666914">
    <w:abstractNumId w:val="11"/>
  </w:num>
  <w:num w:numId="8" w16cid:durableId="838085303">
    <w:abstractNumId w:val="17"/>
  </w:num>
  <w:num w:numId="9" w16cid:durableId="1442989484">
    <w:abstractNumId w:val="7"/>
  </w:num>
  <w:num w:numId="10" w16cid:durableId="1745955799">
    <w:abstractNumId w:val="1"/>
  </w:num>
  <w:num w:numId="11" w16cid:durableId="2039575081">
    <w:abstractNumId w:val="2"/>
  </w:num>
  <w:num w:numId="12" w16cid:durableId="1907766000">
    <w:abstractNumId w:val="13"/>
  </w:num>
  <w:num w:numId="13" w16cid:durableId="1380200444">
    <w:abstractNumId w:val="10"/>
  </w:num>
  <w:num w:numId="14" w16cid:durableId="819153261">
    <w:abstractNumId w:val="16"/>
  </w:num>
  <w:num w:numId="15" w16cid:durableId="1355690279">
    <w:abstractNumId w:val="9"/>
  </w:num>
  <w:num w:numId="16" w16cid:durableId="552740159">
    <w:abstractNumId w:val="8"/>
  </w:num>
  <w:num w:numId="17" w16cid:durableId="580716491">
    <w:abstractNumId w:val="3"/>
  </w:num>
  <w:num w:numId="18" w16cid:durableId="343829015">
    <w:abstractNumId w:val="15"/>
  </w:num>
  <w:num w:numId="19" w16cid:durableId="824316688">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0649"/>
    <w:rsid w:val="00003164"/>
    <w:rsid w:val="00003E2E"/>
    <w:rsid w:val="00011E4C"/>
    <w:rsid w:val="0001277F"/>
    <w:rsid w:val="00016DC9"/>
    <w:rsid w:val="0002162E"/>
    <w:rsid w:val="000228ED"/>
    <w:rsid w:val="00023607"/>
    <w:rsid w:val="000241EA"/>
    <w:rsid w:val="00026A52"/>
    <w:rsid w:val="00027108"/>
    <w:rsid w:val="0003150F"/>
    <w:rsid w:val="00032BEB"/>
    <w:rsid w:val="00035C39"/>
    <w:rsid w:val="00035EF3"/>
    <w:rsid w:val="00040C00"/>
    <w:rsid w:val="00041864"/>
    <w:rsid w:val="00043778"/>
    <w:rsid w:val="000448BE"/>
    <w:rsid w:val="00050FED"/>
    <w:rsid w:val="00053B2E"/>
    <w:rsid w:val="00053DEA"/>
    <w:rsid w:val="00053EEB"/>
    <w:rsid w:val="00054D16"/>
    <w:rsid w:val="00060E1D"/>
    <w:rsid w:val="00061E27"/>
    <w:rsid w:val="00063CA6"/>
    <w:rsid w:val="000645FB"/>
    <w:rsid w:val="000652E8"/>
    <w:rsid w:val="00065D3F"/>
    <w:rsid w:val="000664BF"/>
    <w:rsid w:val="00071161"/>
    <w:rsid w:val="00074DBA"/>
    <w:rsid w:val="00074F8F"/>
    <w:rsid w:val="000751A3"/>
    <w:rsid w:val="00081B4E"/>
    <w:rsid w:val="00081EDB"/>
    <w:rsid w:val="000822F1"/>
    <w:rsid w:val="00083EC6"/>
    <w:rsid w:val="000840C1"/>
    <w:rsid w:val="00084483"/>
    <w:rsid w:val="00084ADD"/>
    <w:rsid w:val="00085DDD"/>
    <w:rsid w:val="00087A4B"/>
    <w:rsid w:val="00092B9B"/>
    <w:rsid w:val="000A2C80"/>
    <w:rsid w:val="000A6F7C"/>
    <w:rsid w:val="000B0BA0"/>
    <w:rsid w:val="000B20E3"/>
    <w:rsid w:val="000B532C"/>
    <w:rsid w:val="000B5AEC"/>
    <w:rsid w:val="000B7AF1"/>
    <w:rsid w:val="000C17C7"/>
    <w:rsid w:val="000C1E6A"/>
    <w:rsid w:val="000C2808"/>
    <w:rsid w:val="000C5961"/>
    <w:rsid w:val="000C5A82"/>
    <w:rsid w:val="000D131E"/>
    <w:rsid w:val="000D27C4"/>
    <w:rsid w:val="000D783F"/>
    <w:rsid w:val="000E1BC1"/>
    <w:rsid w:val="000E23D5"/>
    <w:rsid w:val="000E2A8C"/>
    <w:rsid w:val="000E457A"/>
    <w:rsid w:val="000E571D"/>
    <w:rsid w:val="000E6BF7"/>
    <w:rsid w:val="000F1EA9"/>
    <w:rsid w:val="000F3373"/>
    <w:rsid w:val="000F39A5"/>
    <w:rsid w:val="000F7644"/>
    <w:rsid w:val="00102165"/>
    <w:rsid w:val="00102C65"/>
    <w:rsid w:val="001100F4"/>
    <w:rsid w:val="001119B1"/>
    <w:rsid w:val="00112A0B"/>
    <w:rsid w:val="0011330D"/>
    <w:rsid w:val="001144F8"/>
    <w:rsid w:val="00114BE0"/>
    <w:rsid w:val="00116677"/>
    <w:rsid w:val="0012166C"/>
    <w:rsid w:val="00122273"/>
    <w:rsid w:val="00125A70"/>
    <w:rsid w:val="001274BA"/>
    <w:rsid w:val="00127B20"/>
    <w:rsid w:val="00127FB6"/>
    <w:rsid w:val="001302D5"/>
    <w:rsid w:val="001314E2"/>
    <w:rsid w:val="00133C6E"/>
    <w:rsid w:val="001340C8"/>
    <w:rsid w:val="0013498A"/>
    <w:rsid w:val="00134BFB"/>
    <w:rsid w:val="0013626F"/>
    <w:rsid w:val="00136CD9"/>
    <w:rsid w:val="00137BE7"/>
    <w:rsid w:val="00137F21"/>
    <w:rsid w:val="001410C7"/>
    <w:rsid w:val="00142E6B"/>
    <w:rsid w:val="00144811"/>
    <w:rsid w:val="0014594B"/>
    <w:rsid w:val="001471BF"/>
    <w:rsid w:val="001500A1"/>
    <w:rsid w:val="00151D52"/>
    <w:rsid w:val="00154651"/>
    <w:rsid w:val="0015490A"/>
    <w:rsid w:val="0016036B"/>
    <w:rsid w:val="00163EE8"/>
    <w:rsid w:val="001641C2"/>
    <w:rsid w:val="00164604"/>
    <w:rsid w:val="00165013"/>
    <w:rsid w:val="00165101"/>
    <w:rsid w:val="001665F4"/>
    <w:rsid w:val="00171B0E"/>
    <w:rsid w:val="00173936"/>
    <w:rsid w:val="0017611F"/>
    <w:rsid w:val="00177CC8"/>
    <w:rsid w:val="00182178"/>
    <w:rsid w:val="00182B6A"/>
    <w:rsid w:val="00183F57"/>
    <w:rsid w:val="00185175"/>
    <w:rsid w:val="001860E7"/>
    <w:rsid w:val="00186732"/>
    <w:rsid w:val="00191B54"/>
    <w:rsid w:val="0019268F"/>
    <w:rsid w:val="0019352F"/>
    <w:rsid w:val="00194918"/>
    <w:rsid w:val="00195A31"/>
    <w:rsid w:val="001A07C5"/>
    <w:rsid w:val="001A476E"/>
    <w:rsid w:val="001A5E4C"/>
    <w:rsid w:val="001B0B5A"/>
    <w:rsid w:val="001B28DE"/>
    <w:rsid w:val="001B2BB2"/>
    <w:rsid w:val="001B7F8B"/>
    <w:rsid w:val="001C1ACA"/>
    <w:rsid w:val="001C3E50"/>
    <w:rsid w:val="001C3E5F"/>
    <w:rsid w:val="001C5490"/>
    <w:rsid w:val="001D1CF9"/>
    <w:rsid w:val="001D1DB2"/>
    <w:rsid w:val="001D25CA"/>
    <w:rsid w:val="001D2E0F"/>
    <w:rsid w:val="001D2F3C"/>
    <w:rsid w:val="001D3761"/>
    <w:rsid w:val="001D469B"/>
    <w:rsid w:val="001D7775"/>
    <w:rsid w:val="001E3644"/>
    <w:rsid w:val="001E43F2"/>
    <w:rsid w:val="001E59AF"/>
    <w:rsid w:val="001E6B33"/>
    <w:rsid w:val="001E7006"/>
    <w:rsid w:val="001E780A"/>
    <w:rsid w:val="001F07B3"/>
    <w:rsid w:val="001F2164"/>
    <w:rsid w:val="001F26E1"/>
    <w:rsid w:val="001F3C85"/>
    <w:rsid w:val="001F5C3D"/>
    <w:rsid w:val="001F5F35"/>
    <w:rsid w:val="001F7F06"/>
    <w:rsid w:val="00202E4C"/>
    <w:rsid w:val="00202EA0"/>
    <w:rsid w:val="00204AE8"/>
    <w:rsid w:val="0020718D"/>
    <w:rsid w:val="0021091D"/>
    <w:rsid w:val="0021123A"/>
    <w:rsid w:val="00212163"/>
    <w:rsid w:val="00212E9E"/>
    <w:rsid w:val="00213F77"/>
    <w:rsid w:val="00214C18"/>
    <w:rsid w:val="00215B75"/>
    <w:rsid w:val="00216804"/>
    <w:rsid w:val="00217A08"/>
    <w:rsid w:val="00217A67"/>
    <w:rsid w:val="0022033B"/>
    <w:rsid w:val="00221E4C"/>
    <w:rsid w:val="002235EF"/>
    <w:rsid w:val="00224793"/>
    <w:rsid w:val="00224CAC"/>
    <w:rsid w:val="0022668C"/>
    <w:rsid w:val="0023058F"/>
    <w:rsid w:val="00231757"/>
    <w:rsid w:val="00231CB5"/>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50F5"/>
    <w:rsid w:val="00265E1E"/>
    <w:rsid w:val="00266235"/>
    <w:rsid w:val="00270EA4"/>
    <w:rsid w:val="002711A6"/>
    <w:rsid w:val="00272295"/>
    <w:rsid w:val="00272454"/>
    <w:rsid w:val="00272A3B"/>
    <w:rsid w:val="00273563"/>
    <w:rsid w:val="00273AE1"/>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133"/>
    <w:rsid w:val="002D29EB"/>
    <w:rsid w:val="002D2D98"/>
    <w:rsid w:val="002D5374"/>
    <w:rsid w:val="002D6462"/>
    <w:rsid w:val="002D6514"/>
    <w:rsid w:val="002E01DC"/>
    <w:rsid w:val="002E4543"/>
    <w:rsid w:val="002E6BDD"/>
    <w:rsid w:val="002E7138"/>
    <w:rsid w:val="002E7FB3"/>
    <w:rsid w:val="002F0D55"/>
    <w:rsid w:val="002F31AC"/>
    <w:rsid w:val="002F3B59"/>
    <w:rsid w:val="002F6EA6"/>
    <w:rsid w:val="00303177"/>
    <w:rsid w:val="003033FB"/>
    <w:rsid w:val="003038C9"/>
    <w:rsid w:val="003044A4"/>
    <w:rsid w:val="00305E07"/>
    <w:rsid w:val="00306A5E"/>
    <w:rsid w:val="00310646"/>
    <w:rsid w:val="00310ECA"/>
    <w:rsid w:val="00313A89"/>
    <w:rsid w:val="00314221"/>
    <w:rsid w:val="00316B01"/>
    <w:rsid w:val="00316B22"/>
    <w:rsid w:val="00317BD7"/>
    <w:rsid w:val="003249A1"/>
    <w:rsid w:val="00325664"/>
    <w:rsid w:val="003260E8"/>
    <w:rsid w:val="00330D3A"/>
    <w:rsid w:val="003331BA"/>
    <w:rsid w:val="003334E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70E45"/>
    <w:rsid w:val="003717ED"/>
    <w:rsid w:val="00375759"/>
    <w:rsid w:val="00377DD5"/>
    <w:rsid w:val="003810D7"/>
    <w:rsid w:val="00382730"/>
    <w:rsid w:val="00382A43"/>
    <w:rsid w:val="00387EA1"/>
    <w:rsid w:val="0039057D"/>
    <w:rsid w:val="00393DA6"/>
    <w:rsid w:val="00394784"/>
    <w:rsid w:val="0039484C"/>
    <w:rsid w:val="003A01A8"/>
    <w:rsid w:val="003A0518"/>
    <w:rsid w:val="003A1F49"/>
    <w:rsid w:val="003A2ADF"/>
    <w:rsid w:val="003A3D2B"/>
    <w:rsid w:val="003A626A"/>
    <w:rsid w:val="003A67D9"/>
    <w:rsid w:val="003A7D27"/>
    <w:rsid w:val="003B0201"/>
    <w:rsid w:val="003B0CE7"/>
    <w:rsid w:val="003B3C24"/>
    <w:rsid w:val="003B45B0"/>
    <w:rsid w:val="003B60B4"/>
    <w:rsid w:val="003B60E8"/>
    <w:rsid w:val="003B6EC4"/>
    <w:rsid w:val="003B79B7"/>
    <w:rsid w:val="003C37D3"/>
    <w:rsid w:val="003C4E52"/>
    <w:rsid w:val="003C5E33"/>
    <w:rsid w:val="003D0849"/>
    <w:rsid w:val="003D12A6"/>
    <w:rsid w:val="003D226E"/>
    <w:rsid w:val="003D22EB"/>
    <w:rsid w:val="003D2662"/>
    <w:rsid w:val="003D2843"/>
    <w:rsid w:val="003D2A72"/>
    <w:rsid w:val="003D2E32"/>
    <w:rsid w:val="003D3545"/>
    <w:rsid w:val="003D4743"/>
    <w:rsid w:val="003D49CA"/>
    <w:rsid w:val="003D56B2"/>
    <w:rsid w:val="003D796E"/>
    <w:rsid w:val="003E1663"/>
    <w:rsid w:val="003E24F8"/>
    <w:rsid w:val="003F079C"/>
    <w:rsid w:val="003F2543"/>
    <w:rsid w:val="003F399E"/>
    <w:rsid w:val="003F467F"/>
    <w:rsid w:val="00400481"/>
    <w:rsid w:val="00402FE9"/>
    <w:rsid w:val="00404C7A"/>
    <w:rsid w:val="0040550D"/>
    <w:rsid w:val="00406490"/>
    <w:rsid w:val="00406BEF"/>
    <w:rsid w:val="00407977"/>
    <w:rsid w:val="004143AE"/>
    <w:rsid w:val="00416929"/>
    <w:rsid w:val="00425FAF"/>
    <w:rsid w:val="004278CF"/>
    <w:rsid w:val="004334D4"/>
    <w:rsid w:val="00442AF3"/>
    <w:rsid w:val="004453F3"/>
    <w:rsid w:val="004532D5"/>
    <w:rsid w:val="004543A7"/>
    <w:rsid w:val="0045594A"/>
    <w:rsid w:val="00455BD5"/>
    <w:rsid w:val="004566F3"/>
    <w:rsid w:val="00456EA4"/>
    <w:rsid w:val="0045797E"/>
    <w:rsid w:val="00457D6E"/>
    <w:rsid w:val="0046127E"/>
    <w:rsid w:val="00461BBA"/>
    <w:rsid w:val="00462DF9"/>
    <w:rsid w:val="00463339"/>
    <w:rsid w:val="0046525F"/>
    <w:rsid w:val="004657D1"/>
    <w:rsid w:val="00466B1B"/>
    <w:rsid w:val="00466D16"/>
    <w:rsid w:val="00467F55"/>
    <w:rsid w:val="004702FF"/>
    <w:rsid w:val="00470513"/>
    <w:rsid w:val="0047130A"/>
    <w:rsid w:val="0047248A"/>
    <w:rsid w:val="00474619"/>
    <w:rsid w:val="0047559B"/>
    <w:rsid w:val="00480198"/>
    <w:rsid w:val="00480605"/>
    <w:rsid w:val="004850DE"/>
    <w:rsid w:val="00486233"/>
    <w:rsid w:val="004871E5"/>
    <w:rsid w:val="004904B8"/>
    <w:rsid w:val="00490D55"/>
    <w:rsid w:val="00492A37"/>
    <w:rsid w:val="00497A10"/>
    <w:rsid w:val="004A3770"/>
    <w:rsid w:val="004A4AA9"/>
    <w:rsid w:val="004A5393"/>
    <w:rsid w:val="004A6155"/>
    <w:rsid w:val="004A640E"/>
    <w:rsid w:val="004B0C16"/>
    <w:rsid w:val="004B15DA"/>
    <w:rsid w:val="004B1970"/>
    <w:rsid w:val="004B1D65"/>
    <w:rsid w:val="004B299A"/>
    <w:rsid w:val="004B376C"/>
    <w:rsid w:val="004B528B"/>
    <w:rsid w:val="004B77FC"/>
    <w:rsid w:val="004B7A9F"/>
    <w:rsid w:val="004C120E"/>
    <w:rsid w:val="004C370C"/>
    <w:rsid w:val="004C4B6F"/>
    <w:rsid w:val="004C4F64"/>
    <w:rsid w:val="004C76C0"/>
    <w:rsid w:val="004E214C"/>
    <w:rsid w:val="004E216C"/>
    <w:rsid w:val="004E24CC"/>
    <w:rsid w:val="004E373D"/>
    <w:rsid w:val="004E59D6"/>
    <w:rsid w:val="004E5C81"/>
    <w:rsid w:val="004F068E"/>
    <w:rsid w:val="004F2562"/>
    <w:rsid w:val="004F276E"/>
    <w:rsid w:val="004F2D79"/>
    <w:rsid w:val="004F5524"/>
    <w:rsid w:val="004F5DFB"/>
    <w:rsid w:val="004F612E"/>
    <w:rsid w:val="00500781"/>
    <w:rsid w:val="00501A71"/>
    <w:rsid w:val="00501D4E"/>
    <w:rsid w:val="00501F2C"/>
    <w:rsid w:val="005035AA"/>
    <w:rsid w:val="0050465A"/>
    <w:rsid w:val="005068CD"/>
    <w:rsid w:val="00510179"/>
    <w:rsid w:val="0051182F"/>
    <w:rsid w:val="0051258B"/>
    <w:rsid w:val="005134E1"/>
    <w:rsid w:val="00513963"/>
    <w:rsid w:val="0052454B"/>
    <w:rsid w:val="00525A6C"/>
    <w:rsid w:val="00526364"/>
    <w:rsid w:val="005263AB"/>
    <w:rsid w:val="00532B1A"/>
    <w:rsid w:val="005337B2"/>
    <w:rsid w:val="00533B2D"/>
    <w:rsid w:val="0053512A"/>
    <w:rsid w:val="00540ED8"/>
    <w:rsid w:val="00541AD7"/>
    <w:rsid w:val="005435D1"/>
    <w:rsid w:val="005475C2"/>
    <w:rsid w:val="00550A76"/>
    <w:rsid w:val="00551AC3"/>
    <w:rsid w:val="005520BE"/>
    <w:rsid w:val="00555791"/>
    <w:rsid w:val="00556896"/>
    <w:rsid w:val="0056380B"/>
    <w:rsid w:val="0056488E"/>
    <w:rsid w:val="00564F85"/>
    <w:rsid w:val="00566369"/>
    <w:rsid w:val="0057188E"/>
    <w:rsid w:val="00571B54"/>
    <w:rsid w:val="00571C9F"/>
    <w:rsid w:val="00571DC7"/>
    <w:rsid w:val="00573E2B"/>
    <w:rsid w:val="005749CE"/>
    <w:rsid w:val="00575126"/>
    <w:rsid w:val="00575EE6"/>
    <w:rsid w:val="00576360"/>
    <w:rsid w:val="00576FC4"/>
    <w:rsid w:val="00583DB7"/>
    <w:rsid w:val="00590A85"/>
    <w:rsid w:val="00590E62"/>
    <w:rsid w:val="00592CEC"/>
    <w:rsid w:val="00595E85"/>
    <w:rsid w:val="00596EA0"/>
    <w:rsid w:val="005970B3"/>
    <w:rsid w:val="005A1614"/>
    <w:rsid w:val="005A2077"/>
    <w:rsid w:val="005A3E50"/>
    <w:rsid w:val="005A54EC"/>
    <w:rsid w:val="005A793C"/>
    <w:rsid w:val="005B2598"/>
    <w:rsid w:val="005B2809"/>
    <w:rsid w:val="005B2AFF"/>
    <w:rsid w:val="005B3169"/>
    <w:rsid w:val="005B34D5"/>
    <w:rsid w:val="005B4CE0"/>
    <w:rsid w:val="005B5FDD"/>
    <w:rsid w:val="005B70D2"/>
    <w:rsid w:val="005B72E0"/>
    <w:rsid w:val="005C035D"/>
    <w:rsid w:val="005C09C0"/>
    <w:rsid w:val="005C1073"/>
    <w:rsid w:val="005C1BE7"/>
    <w:rsid w:val="005C2D70"/>
    <w:rsid w:val="005C3FA0"/>
    <w:rsid w:val="005C613A"/>
    <w:rsid w:val="005D096F"/>
    <w:rsid w:val="005D11AC"/>
    <w:rsid w:val="005D6B27"/>
    <w:rsid w:val="005D7A03"/>
    <w:rsid w:val="005E1C19"/>
    <w:rsid w:val="005E2016"/>
    <w:rsid w:val="005E4460"/>
    <w:rsid w:val="005E5973"/>
    <w:rsid w:val="005E64BB"/>
    <w:rsid w:val="005E7069"/>
    <w:rsid w:val="005E74DC"/>
    <w:rsid w:val="005F04A4"/>
    <w:rsid w:val="005F12FA"/>
    <w:rsid w:val="005F31CC"/>
    <w:rsid w:val="005F352B"/>
    <w:rsid w:val="005F4964"/>
    <w:rsid w:val="0060056D"/>
    <w:rsid w:val="00601989"/>
    <w:rsid w:val="0060295F"/>
    <w:rsid w:val="00604382"/>
    <w:rsid w:val="0060736C"/>
    <w:rsid w:val="0061084F"/>
    <w:rsid w:val="00610D26"/>
    <w:rsid w:val="00612494"/>
    <w:rsid w:val="00615F61"/>
    <w:rsid w:val="00616384"/>
    <w:rsid w:val="006164A5"/>
    <w:rsid w:val="00616537"/>
    <w:rsid w:val="00617E41"/>
    <w:rsid w:val="006242C5"/>
    <w:rsid w:val="006255BC"/>
    <w:rsid w:val="00625890"/>
    <w:rsid w:val="00626438"/>
    <w:rsid w:val="00627409"/>
    <w:rsid w:val="00630A5E"/>
    <w:rsid w:val="00631170"/>
    <w:rsid w:val="006333AF"/>
    <w:rsid w:val="00634D99"/>
    <w:rsid w:val="00635503"/>
    <w:rsid w:val="006378C0"/>
    <w:rsid w:val="0064065C"/>
    <w:rsid w:val="00640D2D"/>
    <w:rsid w:val="00641695"/>
    <w:rsid w:val="00641C62"/>
    <w:rsid w:val="006423FA"/>
    <w:rsid w:val="006424A3"/>
    <w:rsid w:val="00644037"/>
    <w:rsid w:val="00646826"/>
    <w:rsid w:val="00647E41"/>
    <w:rsid w:val="0065059F"/>
    <w:rsid w:val="006600A6"/>
    <w:rsid w:val="006611DC"/>
    <w:rsid w:val="006616FF"/>
    <w:rsid w:val="00663D0A"/>
    <w:rsid w:val="00663ED5"/>
    <w:rsid w:val="006653E7"/>
    <w:rsid w:val="00665488"/>
    <w:rsid w:val="00671902"/>
    <w:rsid w:val="00671DFA"/>
    <w:rsid w:val="00672095"/>
    <w:rsid w:val="00673765"/>
    <w:rsid w:val="00674D21"/>
    <w:rsid w:val="006756DE"/>
    <w:rsid w:val="00676E3F"/>
    <w:rsid w:val="00677940"/>
    <w:rsid w:val="00677DB8"/>
    <w:rsid w:val="00682A27"/>
    <w:rsid w:val="0068319B"/>
    <w:rsid w:val="00683A2B"/>
    <w:rsid w:val="00684349"/>
    <w:rsid w:val="00684362"/>
    <w:rsid w:val="00684AF6"/>
    <w:rsid w:val="00686046"/>
    <w:rsid w:val="00686731"/>
    <w:rsid w:val="00690E4B"/>
    <w:rsid w:val="00691A02"/>
    <w:rsid w:val="0069423E"/>
    <w:rsid w:val="00697485"/>
    <w:rsid w:val="006A17F8"/>
    <w:rsid w:val="006A30FC"/>
    <w:rsid w:val="006A32CE"/>
    <w:rsid w:val="006A36D2"/>
    <w:rsid w:val="006A4D46"/>
    <w:rsid w:val="006B28D9"/>
    <w:rsid w:val="006B35A6"/>
    <w:rsid w:val="006B3742"/>
    <w:rsid w:val="006B397A"/>
    <w:rsid w:val="006B64F6"/>
    <w:rsid w:val="006C2A71"/>
    <w:rsid w:val="006C3900"/>
    <w:rsid w:val="006C5DAE"/>
    <w:rsid w:val="006C77DA"/>
    <w:rsid w:val="006D2D6E"/>
    <w:rsid w:val="006D403D"/>
    <w:rsid w:val="006E1FE8"/>
    <w:rsid w:val="006E3FC3"/>
    <w:rsid w:val="006E7388"/>
    <w:rsid w:val="006F05A0"/>
    <w:rsid w:val="006F24D6"/>
    <w:rsid w:val="006F3700"/>
    <w:rsid w:val="006F594F"/>
    <w:rsid w:val="006F6E8F"/>
    <w:rsid w:val="006F7AFE"/>
    <w:rsid w:val="00700B07"/>
    <w:rsid w:val="00700ECA"/>
    <w:rsid w:val="0070303D"/>
    <w:rsid w:val="00704837"/>
    <w:rsid w:val="00705628"/>
    <w:rsid w:val="0071236C"/>
    <w:rsid w:val="007132E5"/>
    <w:rsid w:val="0071355D"/>
    <w:rsid w:val="00714589"/>
    <w:rsid w:val="007206E6"/>
    <w:rsid w:val="00721202"/>
    <w:rsid w:val="007222E2"/>
    <w:rsid w:val="00722560"/>
    <w:rsid w:val="00726E80"/>
    <w:rsid w:val="007319CA"/>
    <w:rsid w:val="00731EDD"/>
    <w:rsid w:val="00734F30"/>
    <w:rsid w:val="00741741"/>
    <w:rsid w:val="00742E89"/>
    <w:rsid w:val="00743538"/>
    <w:rsid w:val="007439C6"/>
    <w:rsid w:val="0074443A"/>
    <w:rsid w:val="00747EE9"/>
    <w:rsid w:val="007516C3"/>
    <w:rsid w:val="00751984"/>
    <w:rsid w:val="007529D1"/>
    <w:rsid w:val="00753CCF"/>
    <w:rsid w:val="00756634"/>
    <w:rsid w:val="00756A46"/>
    <w:rsid w:val="00756FDA"/>
    <w:rsid w:val="0075702B"/>
    <w:rsid w:val="0076078C"/>
    <w:rsid w:val="00760B0B"/>
    <w:rsid w:val="0076109B"/>
    <w:rsid w:val="00762D1D"/>
    <w:rsid w:val="007640AE"/>
    <w:rsid w:val="007640DD"/>
    <w:rsid w:val="007655FA"/>
    <w:rsid w:val="007700A0"/>
    <w:rsid w:val="007702CF"/>
    <w:rsid w:val="00774A0C"/>
    <w:rsid w:val="007772F2"/>
    <w:rsid w:val="00780B06"/>
    <w:rsid w:val="00781719"/>
    <w:rsid w:val="00781968"/>
    <w:rsid w:val="00782A5D"/>
    <w:rsid w:val="0078320C"/>
    <w:rsid w:val="00783CFD"/>
    <w:rsid w:val="007850A8"/>
    <w:rsid w:val="007859D3"/>
    <w:rsid w:val="00791491"/>
    <w:rsid w:val="00792433"/>
    <w:rsid w:val="00793A0C"/>
    <w:rsid w:val="00793A1F"/>
    <w:rsid w:val="00793F98"/>
    <w:rsid w:val="00795158"/>
    <w:rsid w:val="007A002A"/>
    <w:rsid w:val="007A1E86"/>
    <w:rsid w:val="007A2F5C"/>
    <w:rsid w:val="007A388B"/>
    <w:rsid w:val="007A3D2C"/>
    <w:rsid w:val="007A4E8B"/>
    <w:rsid w:val="007A585E"/>
    <w:rsid w:val="007A75AB"/>
    <w:rsid w:val="007B0498"/>
    <w:rsid w:val="007B0A17"/>
    <w:rsid w:val="007B1A01"/>
    <w:rsid w:val="007B1AFB"/>
    <w:rsid w:val="007B6B88"/>
    <w:rsid w:val="007B7064"/>
    <w:rsid w:val="007C0949"/>
    <w:rsid w:val="007C2611"/>
    <w:rsid w:val="007C2F0C"/>
    <w:rsid w:val="007C5028"/>
    <w:rsid w:val="007C5259"/>
    <w:rsid w:val="007C5A2C"/>
    <w:rsid w:val="007D049A"/>
    <w:rsid w:val="007D08F0"/>
    <w:rsid w:val="007D0F58"/>
    <w:rsid w:val="007D1DC2"/>
    <w:rsid w:val="007D2AF0"/>
    <w:rsid w:val="007D3933"/>
    <w:rsid w:val="007D43E3"/>
    <w:rsid w:val="007D450A"/>
    <w:rsid w:val="007D4CAA"/>
    <w:rsid w:val="007D5280"/>
    <w:rsid w:val="007D59A2"/>
    <w:rsid w:val="007D5A9C"/>
    <w:rsid w:val="007E0078"/>
    <w:rsid w:val="007E3CA5"/>
    <w:rsid w:val="007E5680"/>
    <w:rsid w:val="007F3997"/>
    <w:rsid w:val="007F488D"/>
    <w:rsid w:val="008002A5"/>
    <w:rsid w:val="00800FFC"/>
    <w:rsid w:val="008037B1"/>
    <w:rsid w:val="00805709"/>
    <w:rsid w:val="008058D1"/>
    <w:rsid w:val="00806770"/>
    <w:rsid w:val="00806BF4"/>
    <w:rsid w:val="0080715A"/>
    <w:rsid w:val="00810908"/>
    <w:rsid w:val="00810EFD"/>
    <w:rsid w:val="008111D0"/>
    <w:rsid w:val="0081755F"/>
    <w:rsid w:val="00820B92"/>
    <w:rsid w:val="0082105B"/>
    <w:rsid w:val="00825E77"/>
    <w:rsid w:val="00832CA9"/>
    <w:rsid w:val="0083553C"/>
    <w:rsid w:val="00836DCC"/>
    <w:rsid w:val="008370FF"/>
    <w:rsid w:val="00837244"/>
    <w:rsid w:val="00840BE4"/>
    <w:rsid w:val="00841FA9"/>
    <w:rsid w:val="0084259C"/>
    <w:rsid w:val="008455EA"/>
    <w:rsid w:val="00845EAB"/>
    <w:rsid w:val="0084708E"/>
    <w:rsid w:val="00850242"/>
    <w:rsid w:val="00852255"/>
    <w:rsid w:val="008540D0"/>
    <w:rsid w:val="008555B7"/>
    <w:rsid w:val="00855DAB"/>
    <w:rsid w:val="008563F8"/>
    <w:rsid w:val="008568EC"/>
    <w:rsid w:val="0085705C"/>
    <w:rsid w:val="00860E7E"/>
    <w:rsid w:val="00861388"/>
    <w:rsid w:val="008629B5"/>
    <w:rsid w:val="008670B8"/>
    <w:rsid w:val="008713C0"/>
    <w:rsid w:val="0087721B"/>
    <w:rsid w:val="00883C5F"/>
    <w:rsid w:val="00883E97"/>
    <w:rsid w:val="0088447B"/>
    <w:rsid w:val="00884933"/>
    <w:rsid w:val="00885289"/>
    <w:rsid w:val="008854DD"/>
    <w:rsid w:val="008877C3"/>
    <w:rsid w:val="0089118D"/>
    <w:rsid w:val="00891613"/>
    <w:rsid w:val="00891D4E"/>
    <w:rsid w:val="00892E03"/>
    <w:rsid w:val="00896119"/>
    <w:rsid w:val="008A0641"/>
    <w:rsid w:val="008A12A9"/>
    <w:rsid w:val="008A2427"/>
    <w:rsid w:val="008A357A"/>
    <w:rsid w:val="008A3993"/>
    <w:rsid w:val="008A5981"/>
    <w:rsid w:val="008A5F42"/>
    <w:rsid w:val="008A7159"/>
    <w:rsid w:val="008B1A9A"/>
    <w:rsid w:val="008B357D"/>
    <w:rsid w:val="008B673B"/>
    <w:rsid w:val="008B777E"/>
    <w:rsid w:val="008B7C40"/>
    <w:rsid w:val="008C5E3D"/>
    <w:rsid w:val="008C7AEE"/>
    <w:rsid w:val="008D0C57"/>
    <w:rsid w:val="008D0D71"/>
    <w:rsid w:val="008D2307"/>
    <w:rsid w:val="008D2A01"/>
    <w:rsid w:val="008D2C2B"/>
    <w:rsid w:val="008D331D"/>
    <w:rsid w:val="008D56D2"/>
    <w:rsid w:val="008E39F9"/>
    <w:rsid w:val="008E453C"/>
    <w:rsid w:val="008E4AF6"/>
    <w:rsid w:val="008E5FC7"/>
    <w:rsid w:val="008E603F"/>
    <w:rsid w:val="008E65D1"/>
    <w:rsid w:val="008E6C25"/>
    <w:rsid w:val="008E7729"/>
    <w:rsid w:val="008F6E8F"/>
    <w:rsid w:val="009034F6"/>
    <w:rsid w:val="00903734"/>
    <w:rsid w:val="00903B16"/>
    <w:rsid w:val="0091067B"/>
    <w:rsid w:val="0091495F"/>
    <w:rsid w:val="0091625F"/>
    <w:rsid w:val="00925469"/>
    <w:rsid w:val="00925A9B"/>
    <w:rsid w:val="00926051"/>
    <w:rsid w:val="009260B3"/>
    <w:rsid w:val="00926645"/>
    <w:rsid w:val="009277F8"/>
    <w:rsid w:val="0092798A"/>
    <w:rsid w:val="00930A06"/>
    <w:rsid w:val="00931628"/>
    <w:rsid w:val="00937DC7"/>
    <w:rsid w:val="00937E67"/>
    <w:rsid w:val="00942A0C"/>
    <w:rsid w:val="0094314E"/>
    <w:rsid w:val="009443AC"/>
    <w:rsid w:val="0094462B"/>
    <w:rsid w:val="00944BF4"/>
    <w:rsid w:val="00950A20"/>
    <w:rsid w:val="00951F68"/>
    <w:rsid w:val="009549C6"/>
    <w:rsid w:val="0095578B"/>
    <w:rsid w:val="009561E4"/>
    <w:rsid w:val="0095762A"/>
    <w:rsid w:val="00963615"/>
    <w:rsid w:val="00964F05"/>
    <w:rsid w:val="00967630"/>
    <w:rsid w:val="0096793C"/>
    <w:rsid w:val="00973E47"/>
    <w:rsid w:val="00975260"/>
    <w:rsid w:val="0097634C"/>
    <w:rsid w:val="009778F3"/>
    <w:rsid w:val="00980ACC"/>
    <w:rsid w:val="00983472"/>
    <w:rsid w:val="00983910"/>
    <w:rsid w:val="00985B49"/>
    <w:rsid w:val="0099028F"/>
    <w:rsid w:val="0099042C"/>
    <w:rsid w:val="009929F9"/>
    <w:rsid w:val="00993042"/>
    <w:rsid w:val="00996428"/>
    <w:rsid w:val="00996656"/>
    <w:rsid w:val="009A05AB"/>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94D"/>
    <w:rsid w:val="009C4C8E"/>
    <w:rsid w:val="009C648A"/>
    <w:rsid w:val="009C7074"/>
    <w:rsid w:val="009C729C"/>
    <w:rsid w:val="009C782F"/>
    <w:rsid w:val="009D0810"/>
    <w:rsid w:val="009D2079"/>
    <w:rsid w:val="009D2107"/>
    <w:rsid w:val="009D23B4"/>
    <w:rsid w:val="009D443B"/>
    <w:rsid w:val="009D58A8"/>
    <w:rsid w:val="009D74E5"/>
    <w:rsid w:val="009D778F"/>
    <w:rsid w:val="009E07C0"/>
    <w:rsid w:val="009E3A61"/>
    <w:rsid w:val="009E64D9"/>
    <w:rsid w:val="009E6D96"/>
    <w:rsid w:val="009E7AE0"/>
    <w:rsid w:val="009F01F2"/>
    <w:rsid w:val="009F2734"/>
    <w:rsid w:val="009F3DEF"/>
    <w:rsid w:val="009F51CA"/>
    <w:rsid w:val="009F757F"/>
    <w:rsid w:val="009F776F"/>
    <w:rsid w:val="009F7CFA"/>
    <w:rsid w:val="00A01545"/>
    <w:rsid w:val="00A02B47"/>
    <w:rsid w:val="00A0379D"/>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561B"/>
    <w:rsid w:val="00A2700E"/>
    <w:rsid w:val="00A27DE0"/>
    <w:rsid w:val="00A31A57"/>
    <w:rsid w:val="00A31AFD"/>
    <w:rsid w:val="00A323F6"/>
    <w:rsid w:val="00A33C46"/>
    <w:rsid w:val="00A37FC7"/>
    <w:rsid w:val="00A40519"/>
    <w:rsid w:val="00A41D43"/>
    <w:rsid w:val="00A43571"/>
    <w:rsid w:val="00A45234"/>
    <w:rsid w:val="00A458EC"/>
    <w:rsid w:val="00A45A30"/>
    <w:rsid w:val="00A46F65"/>
    <w:rsid w:val="00A52A2B"/>
    <w:rsid w:val="00A536C5"/>
    <w:rsid w:val="00A62011"/>
    <w:rsid w:val="00A63C8E"/>
    <w:rsid w:val="00A64516"/>
    <w:rsid w:val="00A65307"/>
    <w:rsid w:val="00A6534D"/>
    <w:rsid w:val="00A660A2"/>
    <w:rsid w:val="00A66672"/>
    <w:rsid w:val="00A674D0"/>
    <w:rsid w:val="00A677AB"/>
    <w:rsid w:val="00A70839"/>
    <w:rsid w:val="00A70CF3"/>
    <w:rsid w:val="00A722F4"/>
    <w:rsid w:val="00A74671"/>
    <w:rsid w:val="00A77804"/>
    <w:rsid w:val="00A7785F"/>
    <w:rsid w:val="00A80361"/>
    <w:rsid w:val="00A8040B"/>
    <w:rsid w:val="00A8090C"/>
    <w:rsid w:val="00A81D21"/>
    <w:rsid w:val="00A82E1D"/>
    <w:rsid w:val="00A86796"/>
    <w:rsid w:val="00A952B4"/>
    <w:rsid w:val="00A9747E"/>
    <w:rsid w:val="00A9779A"/>
    <w:rsid w:val="00AA06D1"/>
    <w:rsid w:val="00AA09E9"/>
    <w:rsid w:val="00AA0A67"/>
    <w:rsid w:val="00AA22E9"/>
    <w:rsid w:val="00AA2FE5"/>
    <w:rsid w:val="00AA4B04"/>
    <w:rsid w:val="00AA546A"/>
    <w:rsid w:val="00AA59AF"/>
    <w:rsid w:val="00AB0004"/>
    <w:rsid w:val="00AB0ABE"/>
    <w:rsid w:val="00AB0B74"/>
    <w:rsid w:val="00AB1C44"/>
    <w:rsid w:val="00AB4687"/>
    <w:rsid w:val="00AB77D7"/>
    <w:rsid w:val="00AC02D7"/>
    <w:rsid w:val="00AC248B"/>
    <w:rsid w:val="00AC2E61"/>
    <w:rsid w:val="00AC33D7"/>
    <w:rsid w:val="00AC3795"/>
    <w:rsid w:val="00AC4C36"/>
    <w:rsid w:val="00AC7652"/>
    <w:rsid w:val="00AD08B1"/>
    <w:rsid w:val="00AD1C02"/>
    <w:rsid w:val="00AD410C"/>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1F15"/>
    <w:rsid w:val="00AF2676"/>
    <w:rsid w:val="00AF3474"/>
    <w:rsid w:val="00AF3B89"/>
    <w:rsid w:val="00AF6F2A"/>
    <w:rsid w:val="00AF738D"/>
    <w:rsid w:val="00B0001D"/>
    <w:rsid w:val="00B04B81"/>
    <w:rsid w:val="00B05110"/>
    <w:rsid w:val="00B05FC0"/>
    <w:rsid w:val="00B063AB"/>
    <w:rsid w:val="00B071DB"/>
    <w:rsid w:val="00B11B15"/>
    <w:rsid w:val="00B13D48"/>
    <w:rsid w:val="00B142CD"/>
    <w:rsid w:val="00B155AC"/>
    <w:rsid w:val="00B16A06"/>
    <w:rsid w:val="00B16CE8"/>
    <w:rsid w:val="00B17588"/>
    <w:rsid w:val="00B17646"/>
    <w:rsid w:val="00B22BAE"/>
    <w:rsid w:val="00B22CB8"/>
    <w:rsid w:val="00B26077"/>
    <w:rsid w:val="00B30EAC"/>
    <w:rsid w:val="00B31778"/>
    <w:rsid w:val="00B31AA7"/>
    <w:rsid w:val="00B32155"/>
    <w:rsid w:val="00B32FD5"/>
    <w:rsid w:val="00B32FDF"/>
    <w:rsid w:val="00B37C1E"/>
    <w:rsid w:val="00B404D4"/>
    <w:rsid w:val="00B41423"/>
    <w:rsid w:val="00B44A6B"/>
    <w:rsid w:val="00B47B5A"/>
    <w:rsid w:val="00B51CB4"/>
    <w:rsid w:val="00B52456"/>
    <w:rsid w:val="00B54A2D"/>
    <w:rsid w:val="00B54AC7"/>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82651"/>
    <w:rsid w:val="00B842FA"/>
    <w:rsid w:val="00B9038D"/>
    <w:rsid w:val="00B91F41"/>
    <w:rsid w:val="00B925BF"/>
    <w:rsid w:val="00B92E7E"/>
    <w:rsid w:val="00B93BCB"/>
    <w:rsid w:val="00B9462A"/>
    <w:rsid w:val="00B95241"/>
    <w:rsid w:val="00B968AF"/>
    <w:rsid w:val="00BA14B8"/>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C0D68"/>
    <w:rsid w:val="00BC1DA1"/>
    <w:rsid w:val="00BC3CB2"/>
    <w:rsid w:val="00BC3D3B"/>
    <w:rsid w:val="00BC48C2"/>
    <w:rsid w:val="00BD1F80"/>
    <w:rsid w:val="00BD25D0"/>
    <w:rsid w:val="00BD7C33"/>
    <w:rsid w:val="00BE480F"/>
    <w:rsid w:val="00BE5CDD"/>
    <w:rsid w:val="00BE633C"/>
    <w:rsid w:val="00BE7619"/>
    <w:rsid w:val="00BF4873"/>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6EF5"/>
    <w:rsid w:val="00C214A2"/>
    <w:rsid w:val="00C2185B"/>
    <w:rsid w:val="00C2211D"/>
    <w:rsid w:val="00C244AB"/>
    <w:rsid w:val="00C26E5D"/>
    <w:rsid w:val="00C30422"/>
    <w:rsid w:val="00C31A6A"/>
    <w:rsid w:val="00C32830"/>
    <w:rsid w:val="00C32994"/>
    <w:rsid w:val="00C358FB"/>
    <w:rsid w:val="00C4226E"/>
    <w:rsid w:val="00C42AEB"/>
    <w:rsid w:val="00C439C0"/>
    <w:rsid w:val="00C469B3"/>
    <w:rsid w:val="00C46EA3"/>
    <w:rsid w:val="00C47D21"/>
    <w:rsid w:val="00C509F2"/>
    <w:rsid w:val="00C534D6"/>
    <w:rsid w:val="00C54781"/>
    <w:rsid w:val="00C55BC8"/>
    <w:rsid w:val="00C55C9F"/>
    <w:rsid w:val="00C614CE"/>
    <w:rsid w:val="00C62A87"/>
    <w:rsid w:val="00C63CE4"/>
    <w:rsid w:val="00C6799C"/>
    <w:rsid w:val="00C701B6"/>
    <w:rsid w:val="00C70878"/>
    <w:rsid w:val="00C72D2A"/>
    <w:rsid w:val="00C73B3C"/>
    <w:rsid w:val="00C74714"/>
    <w:rsid w:val="00C762F9"/>
    <w:rsid w:val="00C77C72"/>
    <w:rsid w:val="00C80D70"/>
    <w:rsid w:val="00C86979"/>
    <w:rsid w:val="00C87B1E"/>
    <w:rsid w:val="00C900EF"/>
    <w:rsid w:val="00C91C16"/>
    <w:rsid w:val="00C93EAA"/>
    <w:rsid w:val="00C9662C"/>
    <w:rsid w:val="00CA3F36"/>
    <w:rsid w:val="00CA43C5"/>
    <w:rsid w:val="00CA709B"/>
    <w:rsid w:val="00CA79AF"/>
    <w:rsid w:val="00CB0EBB"/>
    <w:rsid w:val="00CB16FA"/>
    <w:rsid w:val="00CB1BE8"/>
    <w:rsid w:val="00CB228E"/>
    <w:rsid w:val="00CB2A24"/>
    <w:rsid w:val="00CB33D5"/>
    <w:rsid w:val="00CB5036"/>
    <w:rsid w:val="00CB5215"/>
    <w:rsid w:val="00CB6B16"/>
    <w:rsid w:val="00CC3330"/>
    <w:rsid w:val="00CC4C0C"/>
    <w:rsid w:val="00CD0223"/>
    <w:rsid w:val="00CD04F0"/>
    <w:rsid w:val="00CD453D"/>
    <w:rsid w:val="00CD48FA"/>
    <w:rsid w:val="00CE04E7"/>
    <w:rsid w:val="00CE1545"/>
    <w:rsid w:val="00CE1D24"/>
    <w:rsid w:val="00CE27E9"/>
    <w:rsid w:val="00CE313E"/>
    <w:rsid w:val="00CE3E9F"/>
    <w:rsid w:val="00CE5028"/>
    <w:rsid w:val="00CE717E"/>
    <w:rsid w:val="00CE7A84"/>
    <w:rsid w:val="00CE7ED9"/>
    <w:rsid w:val="00CF0CB2"/>
    <w:rsid w:val="00CF33F2"/>
    <w:rsid w:val="00CF3575"/>
    <w:rsid w:val="00CF39D1"/>
    <w:rsid w:val="00D01C64"/>
    <w:rsid w:val="00D04B17"/>
    <w:rsid w:val="00D05A1F"/>
    <w:rsid w:val="00D07184"/>
    <w:rsid w:val="00D07881"/>
    <w:rsid w:val="00D07E55"/>
    <w:rsid w:val="00D10292"/>
    <w:rsid w:val="00D1036E"/>
    <w:rsid w:val="00D10973"/>
    <w:rsid w:val="00D11024"/>
    <w:rsid w:val="00D1167D"/>
    <w:rsid w:val="00D1215D"/>
    <w:rsid w:val="00D149AB"/>
    <w:rsid w:val="00D14A8C"/>
    <w:rsid w:val="00D161C0"/>
    <w:rsid w:val="00D165A1"/>
    <w:rsid w:val="00D16687"/>
    <w:rsid w:val="00D17C7B"/>
    <w:rsid w:val="00D17EAF"/>
    <w:rsid w:val="00D22C59"/>
    <w:rsid w:val="00D25F5E"/>
    <w:rsid w:val="00D26032"/>
    <w:rsid w:val="00D27D4D"/>
    <w:rsid w:val="00D3117E"/>
    <w:rsid w:val="00D31A6A"/>
    <w:rsid w:val="00D329B3"/>
    <w:rsid w:val="00D32B0D"/>
    <w:rsid w:val="00D32BD1"/>
    <w:rsid w:val="00D3335C"/>
    <w:rsid w:val="00D36897"/>
    <w:rsid w:val="00D36DC8"/>
    <w:rsid w:val="00D36DF6"/>
    <w:rsid w:val="00D37BFE"/>
    <w:rsid w:val="00D42142"/>
    <w:rsid w:val="00D423F9"/>
    <w:rsid w:val="00D42BCF"/>
    <w:rsid w:val="00D44B09"/>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7CE7"/>
    <w:rsid w:val="00D7411F"/>
    <w:rsid w:val="00D75457"/>
    <w:rsid w:val="00D755AB"/>
    <w:rsid w:val="00D76A3F"/>
    <w:rsid w:val="00D76D16"/>
    <w:rsid w:val="00D76E12"/>
    <w:rsid w:val="00D776CD"/>
    <w:rsid w:val="00D800F5"/>
    <w:rsid w:val="00D81153"/>
    <w:rsid w:val="00D81F9D"/>
    <w:rsid w:val="00D824A8"/>
    <w:rsid w:val="00D8287E"/>
    <w:rsid w:val="00D8347B"/>
    <w:rsid w:val="00D85186"/>
    <w:rsid w:val="00D85532"/>
    <w:rsid w:val="00D85935"/>
    <w:rsid w:val="00D87870"/>
    <w:rsid w:val="00D90E25"/>
    <w:rsid w:val="00D92996"/>
    <w:rsid w:val="00D93894"/>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6566"/>
    <w:rsid w:val="00DC7001"/>
    <w:rsid w:val="00DC7FBF"/>
    <w:rsid w:val="00DD13B1"/>
    <w:rsid w:val="00DD1CC2"/>
    <w:rsid w:val="00DD1E16"/>
    <w:rsid w:val="00DD288F"/>
    <w:rsid w:val="00DD4529"/>
    <w:rsid w:val="00DD60D6"/>
    <w:rsid w:val="00DD7DF0"/>
    <w:rsid w:val="00DE0579"/>
    <w:rsid w:val="00DE0D35"/>
    <w:rsid w:val="00DE17D8"/>
    <w:rsid w:val="00DE1C76"/>
    <w:rsid w:val="00DE2579"/>
    <w:rsid w:val="00DE2B36"/>
    <w:rsid w:val="00DE4C00"/>
    <w:rsid w:val="00DE67E6"/>
    <w:rsid w:val="00DE6EBB"/>
    <w:rsid w:val="00DE6FCA"/>
    <w:rsid w:val="00DF0F5A"/>
    <w:rsid w:val="00DF2310"/>
    <w:rsid w:val="00DF6E6E"/>
    <w:rsid w:val="00DF7B21"/>
    <w:rsid w:val="00E007AA"/>
    <w:rsid w:val="00E03401"/>
    <w:rsid w:val="00E105E2"/>
    <w:rsid w:val="00E11650"/>
    <w:rsid w:val="00E122A9"/>
    <w:rsid w:val="00E13675"/>
    <w:rsid w:val="00E13908"/>
    <w:rsid w:val="00E14092"/>
    <w:rsid w:val="00E1684C"/>
    <w:rsid w:val="00E16DE9"/>
    <w:rsid w:val="00E2565F"/>
    <w:rsid w:val="00E259F3"/>
    <w:rsid w:val="00E26A1B"/>
    <w:rsid w:val="00E2756F"/>
    <w:rsid w:val="00E277AA"/>
    <w:rsid w:val="00E30CA8"/>
    <w:rsid w:val="00E324A7"/>
    <w:rsid w:val="00E355A7"/>
    <w:rsid w:val="00E36181"/>
    <w:rsid w:val="00E37605"/>
    <w:rsid w:val="00E403A0"/>
    <w:rsid w:val="00E429CD"/>
    <w:rsid w:val="00E438EF"/>
    <w:rsid w:val="00E46EA2"/>
    <w:rsid w:val="00E5071A"/>
    <w:rsid w:val="00E50EA7"/>
    <w:rsid w:val="00E53C8B"/>
    <w:rsid w:val="00E53D5B"/>
    <w:rsid w:val="00E54203"/>
    <w:rsid w:val="00E54BB5"/>
    <w:rsid w:val="00E71031"/>
    <w:rsid w:val="00E7188C"/>
    <w:rsid w:val="00E723FA"/>
    <w:rsid w:val="00E73243"/>
    <w:rsid w:val="00E75D0B"/>
    <w:rsid w:val="00E76C29"/>
    <w:rsid w:val="00E8151F"/>
    <w:rsid w:val="00E85E89"/>
    <w:rsid w:val="00E86478"/>
    <w:rsid w:val="00E864CC"/>
    <w:rsid w:val="00E86DD8"/>
    <w:rsid w:val="00E86FB1"/>
    <w:rsid w:val="00E9201B"/>
    <w:rsid w:val="00E9458B"/>
    <w:rsid w:val="00E967A9"/>
    <w:rsid w:val="00EA0571"/>
    <w:rsid w:val="00EA1000"/>
    <w:rsid w:val="00EA2A07"/>
    <w:rsid w:val="00EA2A98"/>
    <w:rsid w:val="00EA3240"/>
    <w:rsid w:val="00EA5131"/>
    <w:rsid w:val="00EA61C7"/>
    <w:rsid w:val="00EA7EE6"/>
    <w:rsid w:val="00EB3AF4"/>
    <w:rsid w:val="00EB4405"/>
    <w:rsid w:val="00EB44F2"/>
    <w:rsid w:val="00EB53DE"/>
    <w:rsid w:val="00EB58C9"/>
    <w:rsid w:val="00EB5BCA"/>
    <w:rsid w:val="00EB625C"/>
    <w:rsid w:val="00EC0D12"/>
    <w:rsid w:val="00EC2F4B"/>
    <w:rsid w:val="00EC4E47"/>
    <w:rsid w:val="00ED0ABA"/>
    <w:rsid w:val="00ED3F72"/>
    <w:rsid w:val="00ED46F8"/>
    <w:rsid w:val="00ED7EA4"/>
    <w:rsid w:val="00ED7FB5"/>
    <w:rsid w:val="00EE3347"/>
    <w:rsid w:val="00EE349C"/>
    <w:rsid w:val="00EE424D"/>
    <w:rsid w:val="00EE4F69"/>
    <w:rsid w:val="00EF064A"/>
    <w:rsid w:val="00EF1DFD"/>
    <w:rsid w:val="00EF206E"/>
    <w:rsid w:val="00EF27B7"/>
    <w:rsid w:val="00EF308D"/>
    <w:rsid w:val="00EF36FA"/>
    <w:rsid w:val="00EF3B19"/>
    <w:rsid w:val="00EF5463"/>
    <w:rsid w:val="00EF6359"/>
    <w:rsid w:val="00EF76C3"/>
    <w:rsid w:val="00F01E9F"/>
    <w:rsid w:val="00F040B6"/>
    <w:rsid w:val="00F04F7E"/>
    <w:rsid w:val="00F10855"/>
    <w:rsid w:val="00F10BDD"/>
    <w:rsid w:val="00F10D24"/>
    <w:rsid w:val="00F11FDE"/>
    <w:rsid w:val="00F12119"/>
    <w:rsid w:val="00F12F86"/>
    <w:rsid w:val="00F145E3"/>
    <w:rsid w:val="00F15ECE"/>
    <w:rsid w:val="00F228A7"/>
    <w:rsid w:val="00F24FA1"/>
    <w:rsid w:val="00F26269"/>
    <w:rsid w:val="00F262A0"/>
    <w:rsid w:val="00F273F1"/>
    <w:rsid w:val="00F30BB7"/>
    <w:rsid w:val="00F310F8"/>
    <w:rsid w:val="00F3296F"/>
    <w:rsid w:val="00F34783"/>
    <w:rsid w:val="00F356B4"/>
    <w:rsid w:val="00F42450"/>
    <w:rsid w:val="00F431B7"/>
    <w:rsid w:val="00F4532D"/>
    <w:rsid w:val="00F46A4C"/>
    <w:rsid w:val="00F47232"/>
    <w:rsid w:val="00F5121A"/>
    <w:rsid w:val="00F51DF6"/>
    <w:rsid w:val="00F52034"/>
    <w:rsid w:val="00F52DB7"/>
    <w:rsid w:val="00F53208"/>
    <w:rsid w:val="00F5492A"/>
    <w:rsid w:val="00F54E64"/>
    <w:rsid w:val="00F551FE"/>
    <w:rsid w:val="00F5674D"/>
    <w:rsid w:val="00F5730A"/>
    <w:rsid w:val="00F6745C"/>
    <w:rsid w:val="00F67DCC"/>
    <w:rsid w:val="00F72BC8"/>
    <w:rsid w:val="00F744FE"/>
    <w:rsid w:val="00F74FFA"/>
    <w:rsid w:val="00F75592"/>
    <w:rsid w:val="00F7666B"/>
    <w:rsid w:val="00F76C2B"/>
    <w:rsid w:val="00F7717F"/>
    <w:rsid w:val="00F77D57"/>
    <w:rsid w:val="00F80AFD"/>
    <w:rsid w:val="00F829BE"/>
    <w:rsid w:val="00F83558"/>
    <w:rsid w:val="00F83EEE"/>
    <w:rsid w:val="00F8558F"/>
    <w:rsid w:val="00F85E12"/>
    <w:rsid w:val="00F8768C"/>
    <w:rsid w:val="00F90C55"/>
    <w:rsid w:val="00F91833"/>
    <w:rsid w:val="00F97F48"/>
    <w:rsid w:val="00FA0D41"/>
    <w:rsid w:val="00FA1971"/>
    <w:rsid w:val="00FA2FEA"/>
    <w:rsid w:val="00FA33BB"/>
    <w:rsid w:val="00FA55B3"/>
    <w:rsid w:val="00FB17CD"/>
    <w:rsid w:val="00FB4608"/>
    <w:rsid w:val="00FB5B77"/>
    <w:rsid w:val="00FB6171"/>
    <w:rsid w:val="00FB7E08"/>
    <w:rsid w:val="00FC0296"/>
    <w:rsid w:val="00FC0371"/>
    <w:rsid w:val="00FC0C29"/>
    <w:rsid w:val="00FC1E11"/>
    <w:rsid w:val="00FC288E"/>
    <w:rsid w:val="00FC45A4"/>
    <w:rsid w:val="00FC4780"/>
    <w:rsid w:val="00FC5622"/>
    <w:rsid w:val="00FC7FE2"/>
    <w:rsid w:val="00FD02C8"/>
    <w:rsid w:val="00FD02D3"/>
    <w:rsid w:val="00FD0390"/>
    <w:rsid w:val="00FD074C"/>
    <w:rsid w:val="00FD3207"/>
    <w:rsid w:val="00FD351E"/>
    <w:rsid w:val="00FD568F"/>
    <w:rsid w:val="00FD5E01"/>
    <w:rsid w:val="00FD6FDB"/>
    <w:rsid w:val="00FE0980"/>
    <w:rsid w:val="00FE17C7"/>
    <w:rsid w:val="00FE1E4A"/>
    <w:rsid w:val="00FE3581"/>
    <w:rsid w:val="00FE3F58"/>
    <w:rsid w:val="00FE4921"/>
    <w:rsid w:val="00FE5A0F"/>
    <w:rsid w:val="00FE6D80"/>
    <w:rsid w:val="00FF48C8"/>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7762216F-F0F5-45B7-BB4C-77451FD04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AFE"/>
    <w:pPr>
      <w:spacing w:after="120"/>
    </w:pPr>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line="240" w:lineRule="atLeast"/>
      <w:ind w:left="-840"/>
    </w:pPr>
    <w:rPr>
      <w:rFonts w:ascii="Arial Black" w:hAnsi="Arial Black"/>
      <w:spacing w:val="-5"/>
      <w:kern w:val="28"/>
      <w:sz w:val="96"/>
    </w:rPr>
  </w:style>
  <w:style w:type="paragraph" w:styleId="Footer">
    <w:name w:val="footer"/>
    <w:basedOn w:val="Normal"/>
    <w:semiHidden/>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7E3CA5"/>
    <w:pPr>
      <w:spacing w:before="240"/>
      <w:jc w:val="center"/>
    </w:pPr>
    <w:rPr>
      <w:bCs/>
      <w:sz w:val="24"/>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uiPriority w:val="34"/>
    <w:qFormat/>
    <w:rsid w:val="00D93894"/>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7E3CA5"/>
    <w:pPr>
      <w:tabs>
        <w:tab w:val="right" w:leader="dot" w:pos="9350"/>
      </w:tabs>
      <w:spacing w:before="240"/>
      <w:jc w:val="center"/>
    </w:pPr>
    <w:rPr>
      <w:smallCaps/>
      <w:noProof/>
      <w:sz w:val="24"/>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7E3CA5"/>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64065C"/>
    <w:rPr>
      <w:rFonts w:ascii="Arial" w:hAnsi="Arial" w:cs="Arial"/>
      <w:kern w:val="2"/>
      <w:sz w:val="24"/>
      <w:szCs w:val="24"/>
      <w14:ligatures w14:val="standardContextual"/>
    </w:rPr>
  </w:style>
  <w:style w:type="paragraph" w:customStyle="1" w:styleId="ZPara">
    <w:name w:val="Z.Para."/>
    <w:basedOn w:val="Normal"/>
    <w:link w:val="ZParaChar"/>
    <w:qFormat/>
    <w:rsid w:val="0064065C"/>
    <w:pPr>
      <w:widowControl w:val="0"/>
      <w:autoSpaceDE w:val="0"/>
      <w:autoSpaceDN w:val="0"/>
      <w:adjustRightInd w:val="0"/>
      <w:spacing w:before="120"/>
      <w:ind w:left="720"/>
      <w:jc w:val="both"/>
    </w:pPr>
    <w:rPr>
      <w:rFonts w:cs="Arial"/>
      <w:kern w:val="2"/>
      <w:sz w:val="24"/>
      <w:szCs w:val="24"/>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C70878"/>
    <w:rPr>
      <w:rFonts w:ascii="Arial" w:hAnsi="Arial"/>
      <w:sz w:val="22"/>
      <w:u w:val="single"/>
    </w:rPr>
  </w:style>
  <w:style w:type="paragraph" w:customStyle="1" w:styleId="ZL3Section">
    <w:name w:val="Z. L3 Section"/>
    <w:basedOn w:val="style2"/>
    <w:link w:val="ZL3SectionChar"/>
    <w:qFormat/>
    <w:rsid w:val="00C70878"/>
  </w:style>
  <w:style w:type="character" w:customStyle="1" w:styleId="ZL2SectionChar">
    <w:name w:val="Z. L2 Section Char"/>
    <w:basedOn w:val="DefaultParagraphFont"/>
    <w:link w:val="ZL2Section"/>
    <w:locked/>
    <w:rsid w:val="004F276E"/>
    <w:rPr>
      <w:rFonts w:ascii="Arial" w:eastAsiaTheme="minorHAnsi" w:hAnsi="Arial" w:cstheme="minorBidi"/>
      <w:kern w:val="2"/>
      <w:sz w:val="24"/>
      <w:szCs w:val="22"/>
      <w:u w:val="single"/>
      <w14:ligatures w14:val="standardContextual"/>
    </w:rPr>
  </w:style>
  <w:style w:type="paragraph" w:customStyle="1" w:styleId="ZL2Section">
    <w:name w:val="Z. L2 Section"/>
    <w:basedOn w:val="Normal"/>
    <w:link w:val="ZL2SectionChar"/>
    <w:autoRedefine/>
    <w:qFormat/>
    <w:rsid w:val="004F276E"/>
    <w:pPr>
      <w:keepNext/>
      <w:numPr>
        <w:ilvl w:val="1"/>
        <w:numId w:val="3"/>
      </w:numPr>
      <w:spacing w:before="240"/>
      <w:contextualSpacing/>
      <w:outlineLvl w:val="0"/>
    </w:pPr>
    <w:rPr>
      <w:rFonts w:eastAsiaTheme="minorHAnsi" w:cstheme="minorBidi"/>
      <w:kern w:val="2"/>
      <w:sz w:val="24"/>
      <w:szCs w:val="22"/>
      <w:u w:val="single"/>
      <w14:ligatures w14:val="standardContextual"/>
    </w:r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spacing w:before="240"/>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numbering" w:customStyle="1" w:styleId="ZLV4">
    <w:name w:val="Z LV4"/>
    <w:basedOn w:val="NoList"/>
    <w:uiPriority w:val="99"/>
    <w:rsid w:val="00AC4C36"/>
    <w:pPr>
      <w:numPr>
        <w:numId w:val="7"/>
      </w:numPr>
    </w:pPr>
  </w:style>
  <w:style w:type="character" w:styleId="UnresolvedMention">
    <w:name w:val="Unresolved Mention"/>
    <w:basedOn w:val="DefaultParagraphFont"/>
    <w:uiPriority w:val="99"/>
    <w:semiHidden/>
    <w:unhideWhenUsed/>
    <w:rsid w:val="00AA06D1"/>
    <w:rPr>
      <w:color w:val="605E5C"/>
      <w:shd w:val="clear" w:color="auto" w:fill="E1DFDD"/>
    </w:rPr>
  </w:style>
  <w:style w:type="paragraph" w:customStyle="1" w:styleId="ComputerCmds">
    <w:name w:val="Computer Cmds"/>
    <w:basedOn w:val="Normal"/>
    <w:link w:val="ComputerCmdsChar"/>
    <w:qFormat/>
    <w:rsid w:val="00216804"/>
    <w:pPr>
      <w:shd w:val="clear" w:color="auto" w:fill="F2F2F2" w:themeFill="background1" w:themeFillShade="F2"/>
      <w:spacing w:before="120"/>
      <w:ind w:left="288"/>
    </w:pPr>
    <w:rPr>
      <w:rFonts w:ascii="Courier Std" w:hAnsi="Courier Std"/>
      <w:sz w:val="20"/>
      <w:szCs w:val="22"/>
    </w:rPr>
  </w:style>
  <w:style w:type="character" w:customStyle="1" w:styleId="ComputerCmdsChar">
    <w:name w:val="Computer Cmds Char"/>
    <w:basedOn w:val="DefaultParagraphFont"/>
    <w:link w:val="ComputerCmds"/>
    <w:rsid w:val="00216804"/>
    <w:rPr>
      <w:rFonts w:ascii="Courier Std" w:hAnsi="Courier Std"/>
      <w:szCs w:val="22"/>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9068">
      <w:bodyDiv w:val="1"/>
      <w:marLeft w:val="0"/>
      <w:marRight w:val="0"/>
      <w:marTop w:val="0"/>
      <w:marBottom w:val="0"/>
      <w:divBdr>
        <w:top w:val="none" w:sz="0" w:space="0" w:color="auto"/>
        <w:left w:val="none" w:sz="0" w:space="0" w:color="auto"/>
        <w:bottom w:val="none" w:sz="0" w:space="0" w:color="auto"/>
        <w:right w:val="none" w:sz="0" w:space="0" w:color="auto"/>
      </w:divBdr>
    </w:div>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29759741">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github.com/AllenAircraft/mloi-ols.git" TargetMode="External"/><Relationship Id="rId39" Type="http://schemas.openxmlformats.org/officeDocument/2006/relationships/hyperlink" Target="https://github.com/AllenAircraft/MLOI-OLS.git" TargetMode="External"/><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hyperlink" Target="https://github.com/AllenAircraft/PWC-OLS" TargetMode="External"/><Relationship Id="rId40" Type="http://schemas.openxmlformats.org/officeDocument/2006/relationships/hyperlink" Target="https://github.com/AllenAircraft/PWC-"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asyeda.com/" TargetMode="External"/><Relationship Id="rId22" Type="http://schemas.openxmlformats.org/officeDocument/2006/relationships/image" Target="media/image14.png"/><Relationship Id="rId27" Type="http://schemas.openxmlformats.org/officeDocument/2006/relationships/hyperlink" Target="https://github.com/AllenAircraft/mloi-ols.git"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7.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1</TotalTime>
  <Pages>34</Pages>
  <Words>5234</Words>
  <Characters>29838</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35002</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subject/>
  <dc:creator>Diane L. Daugherty</dc:creator>
  <cp:keywords/>
  <dc:description/>
  <cp:lastModifiedBy>rick ales</cp:lastModifiedBy>
  <cp:revision>2</cp:revision>
  <cp:lastPrinted>2016-02-17T19:48:00Z</cp:lastPrinted>
  <dcterms:created xsi:type="dcterms:W3CDTF">2026-09-24T16:23:00Z</dcterms:created>
  <dcterms:modified xsi:type="dcterms:W3CDTF">2026-09-24T16:23:00Z</dcterms:modified>
</cp:coreProperties>
</file>