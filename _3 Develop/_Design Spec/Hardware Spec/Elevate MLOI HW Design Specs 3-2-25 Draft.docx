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A1EE5" w14:textId="32E02E9F" w:rsidR="007B6B88" w:rsidRPr="003038C9" w:rsidRDefault="00D93894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HARDWARE DESIGN SPECIFCATION</w:t>
      </w:r>
    </w:p>
    <w:p w14:paraId="1B3033CD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233FF5A6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>FOR THE</w:t>
      </w:r>
    </w:p>
    <w:p w14:paraId="67BFA14B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54C76AB9" w14:textId="55C57710" w:rsidR="00550A76" w:rsidRDefault="00550A76" w:rsidP="007132E5">
      <w:pPr>
        <w:jc w:val="center"/>
        <w:rPr>
          <w:rFonts w:cs="Arial"/>
          <w:sz w:val="24"/>
        </w:rPr>
      </w:pPr>
      <w:r>
        <w:rPr>
          <w:rFonts w:cs="Arial"/>
          <w:sz w:val="24"/>
        </w:rPr>
        <w:t>MULTI-OIL LEVEL INDICATOR</w:t>
      </w:r>
    </w:p>
    <w:p w14:paraId="3426D131" w14:textId="2E2D677B" w:rsidR="0064065C" w:rsidRDefault="00550A76" w:rsidP="007132E5">
      <w:pPr>
        <w:jc w:val="center"/>
        <w:rPr>
          <w:rFonts w:cs="Arial"/>
          <w:caps/>
          <w:sz w:val="24"/>
        </w:rPr>
      </w:pPr>
      <w:r>
        <w:rPr>
          <w:rFonts w:cs="Arial"/>
          <w:sz w:val="24"/>
        </w:rPr>
        <w:t>AUTOMATION OF THE OLS TEST BENCH</w:t>
      </w:r>
    </w:p>
    <w:p w14:paraId="7885BC99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3DA13789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6CDC69A5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>ALLEN AIRCRAFT PRODUCTS, INC.</w:t>
      </w:r>
    </w:p>
    <w:p w14:paraId="5ECDC7D7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17786856" w14:textId="1EE7B3F9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 xml:space="preserve">REPORT </w:t>
      </w:r>
      <w:r w:rsidR="00182B6A" w:rsidRPr="00740AAD">
        <w:rPr>
          <w:rFonts w:ascii="Arial" w:hAnsi="Arial" w:cs="Arial"/>
          <w:sz w:val="22"/>
          <w:szCs w:val="22"/>
          <w:highlight w:val="yellow"/>
        </w:rPr>
        <w:t>#</w:t>
      </w:r>
      <w:r w:rsidR="008670B8" w:rsidRPr="00740AAD">
        <w:rPr>
          <w:rFonts w:ascii="Arial" w:hAnsi="Arial" w:cs="Arial"/>
          <w:sz w:val="22"/>
          <w:szCs w:val="22"/>
          <w:highlight w:val="yellow"/>
        </w:rPr>
        <w:t>250</w:t>
      </w:r>
      <w:r w:rsidR="00D93894" w:rsidRPr="00740AAD">
        <w:rPr>
          <w:rFonts w:ascii="Arial" w:hAnsi="Arial" w:cs="Arial"/>
          <w:sz w:val="22"/>
          <w:szCs w:val="22"/>
          <w:highlight w:val="yellow"/>
        </w:rPr>
        <w:t>???</w:t>
      </w:r>
    </w:p>
    <w:p w14:paraId="01476DEF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2C511044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3CE9BB26" w14:textId="77777777" w:rsidR="007B6B88" w:rsidRPr="003038C9" w:rsidRDefault="00EF1DFD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 xml:space="preserve"> </w:t>
      </w:r>
    </w:p>
    <w:p w14:paraId="6DBD79DB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6C17F8E9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6EB4F954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2FCE00EE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0D067638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4BF1E7F5" w14:textId="198A6CE1" w:rsidR="006A4D46" w:rsidRPr="003038C9" w:rsidRDefault="007B6B88" w:rsidP="006A4D46">
      <w:pPr>
        <w:pStyle w:val="ReportBody"/>
        <w:tabs>
          <w:tab w:val="left" w:pos="3330"/>
          <w:tab w:val="left" w:pos="5400"/>
        </w:tabs>
        <w:ind w:left="720" w:firstLine="720"/>
        <w:jc w:val="left"/>
        <w:rPr>
          <w:rFonts w:ascii="Arial" w:hAnsi="Arial" w:cs="Arial"/>
          <w:sz w:val="22"/>
          <w:szCs w:val="22"/>
          <w:u w:val="single"/>
        </w:rPr>
      </w:pPr>
      <w:r w:rsidRPr="003038C9">
        <w:rPr>
          <w:rFonts w:ascii="Arial" w:hAnsi="Arial" w:cs="Arial"/>
          <w:sz w:val="22"/>
          <w:szCs w:val="22"/>
        </w:rPr>
        <w:t>PREPARED BY</w:t>
      </w:r>
      <w:proofErr w:type="gramStart"/>
      <w:r w:rsidR="00AD08B1" w:rsidRPr="003038C9">
        <w:rPr>
          <w:rFonts w:ascii="Arial" w:hAnsi="Arial" w:cs="Arial"/>
          <w:sz w:val="22"/>
          <w:szCs w:val="22"/>
        </w:rPr>
        <w:t xml:space="preserve">: </w:t>
      </w:r>
      <w:r w:rsidR="008A5981" w:rsidRPr="003038C9">
        <w:rPr>
          <w:rFonts w:ascii="Arial" w:hAnsi="Arial" w:cs="Arial"/>
          <w:sz w:val="22"/>
          <w:szCs w:val="22"/>
        </w:rPr>
        <w:t xml:space="preserve"> </w:t>
      </w:r>
      <w:r w:rsidR="008A5981" w:rsidRPr="003038C9">
        <w:rPr>
          <w:rFonts w:ascii="Arial" w:hAnsi="Arial" w:cs="Arial"/>
          <w:sz w:val="22"/>
          <w:szCs w:val="22"/>
          <w:u w:val="single"/>
        </w:rPr>
        <w:tab/>
      </w:r>
      <w:proofErr w:type="gramEnd"/>
      <w:r w:rsidR="0064065C">
        <w:rPr>
          <w:rFonts w:ascii="Arial" w:hAnsi="Arial" w:cs="Arial"/>
          <w:sz w:val="22"/>
          <w:szCs w:val="22"/>
          <w:u w:val="single"/>
        </w:rPr>
        <w:t>Rick Ales, R. Ales Consulting LLC</w:t>
      </w:r>
      <w:r w:rsidR="006A4D46" w:rsidRPr="003038C9">
        <w:rPr>
          <w:rFonts w:ascii="Arial" w:hAnsi="Arial" w:cs="Arial"/>
          <w:sz w:val="22"/>
          <w:szCs w:val="22"/>
          <w:u w:val="single"/>
        </w:rPr>
        <w:tab/>
      </w:r>
      <w:r w:rsidR="006A4D46" w:rsidRPr="003038C9">
        <w:rPr>
          <w:rFonts w:ascii="Arial" w:hAnsi="Arial" w:cs="Arial"/>
          <w:sz w:val="22"/>
          <w:szCs w:val="22"/>
          <w:u w:val="single"/>
        </w:rPr>
        <w:tab/>
        <w:t xml:space="preserve">  </w:t>
      </w:r>
    </w:p>
    <w:p w14:paraId="1A5C82E4" w14:textId="77777777" w:rsidR="006A4D46" w:rsidRPr="003038C9" w:rsidRDefault="006A4D46" w:rsidP="00202E4C">
      <w:pPr>
        <w:pStyle w:val="ReportBody"/>
        <w:tabs>
          <w:tab w:val="left" w:pos="3150"/>
        </w:tabs>
        <w:ind w:left="0"/>
        <w:jc w:val="left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 xml:space="preserve">                                                    </w:t>
      </w:r>
      <w:r w:rsidRPr="003038C9">
        <w:rPr>
          <w:rFonts w:ascii="Arial" w:hAnsi="Arial" w:cs="Arial"/>
          <w:sz w:val="22"/>
          <w:szCs w:val="22"/>
        </w:rPr>
        <w:tab/>
      </w:r>
      <w:r w:rsidR="006B3742" w:rsidRPr="003038C9">
        <w:rPr>
          <w:rFonts w:ascii="Arial" w:hAnsi="Arial" w:cs="Arial"/>
          <w:sz w:val="22"/>
          <w:szCs w:val="22"/>
        </w:rPr>
        <w:t>Name, Title</w:t>
      </w:r>
    </w:p>
    <w:p w14:paraId="6A1612FB" w14:textId="77777777" w:rsidR="006A4D46" w:rsidRPr="003038C9" w:rsidRDefault="006A4D46" w:rsidP="006A4D46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6BE32330" w14:textId="77777777" w:rsidR="006A4D46" w:rsidRPr="003038C9" w:rsidRDefault="006A4D46" w:rsidP="006A4D46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03C9D9E2" w14:textId="77777777" w:rsidR="006A4D46" w:rsidRPr="003038C9" w:rsidRDefault="006A4D46" w:rsidP="006A4D46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1CB5CAC9" w14:textId="77777777" w:rsidR="006A4D46" w:rsidRPr="003038C9" w:rsidRDefault="006A4D46" w:rsidP="006A4D46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0531480E" w14:textId="77777777" w:rsidR="006A4D46" w:rsidRPr="003038C9" w:rsidRDefault="006A4D46" w:rsidP="006A4D46">
      <w:pPr>
        <w:pStyle w:val="ReportBody"/>
        <w:tabs>
          <w:tab w:val="left" w:pos="3330"/>
        </w:tabs>
        <w:ind w:left="0" w:firstLine="1458"/>
        <w:jc w:val="left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 xml:space="preserve">APPROVED BY:  </w:t>
      </w:r>
      <w:r w:rsidRPr="003038C9">
        <w:rPr>
          <w:rFonts w:ascii="Arial" w:hAnsi="Arial" w:cs="Arial"/>
          <w:sz w:val="22"/>
          <w:szCs w:val="22"/>
          <w:u w:val="single"/>
        </w:rPr>
        <w:tab/>
      </w:r>
      <w:r w:rsidRPr="003038C9">
        <w:rPr>
          <w:rFonts w:ascii="Arial" w:hAnsi="Arial" w:cs="Arial"/>
          <w:sz w:val="22"/>
          <w:szCs w:val="22"/>
          <w:u w:val="single"/>
        </w:rPr>
        <w:tab/>
      </w:r>
      <w:r w:rsidRPr="003038C9">
        <w:rPr>
          <w:rFonts w:ascii="Arial" w:hAnsi="Arial" w:cs="Arial"/>
          <w:sz w:val="22"/>
          <w:szCs w:val="22"/>
          <w:u w:val="single"/>
        </w:rPr>
        <w:tab/>
      </w:r>
      <w:r w:rsidRPr="003038C9">
        <w:rPr>
          <w:rFonts w:ascii="Arial" w:hAnsi="Arial" w:cs="Arial"/>
          <w:sz w:val="22"/>
          <w:szCs w:val="22"/>
          <w:u w:val="single"/>
        </w:rPr>
        <w:tab/>
      </w:r>
      <w:r w:rsidRPr="003038C9">
        <w:rPr>
          <w:rFonts w:ascii="Arial" w:hAnsi="Arial" w:cs="Arial"/>
          <w:sz w:val="22"/>
          <w:szCs w:val="22"/>
          <w:u w:val="single"/>
        </w:rPr>
        <w:tab/>
      </w:r>
      <w:r w:rsidRPr="003038C9">
        <w:rPr>
          <w:rFonts w:ascii="Arial" w:hAnsi="Arial" w:cs="Arial"/>
          <w:sz w:val="22"/>
          <w:szCs w:val="22"/>
          <w:u w:val="single"/>
        </w:rPr>
        <w:tab/>
      </w:r>
      <w:r w:rsidRPr="003038C9">
        <w:rPr>
          <w:rFonts w:ascii="Arial" w:hAnsi="Arial" w:cs="Arial"/>
          <w:sz w:val="22"/>
          <w:szCs w:val="22"/>
          <w:u w:val="single"/>
        </w:rPr>
        <w:tab/>
        <w:t xml:space="preserve">                                                                  </w:t>
      </w:r>
      <w:r w:rsidRPr="003038C9">
        <w:rPr>
          <w:rFonts w:ascii="Arial" w:hAnsi="Arial" w:cs="Arial"/>
          <w:sz w:val="22"/>
          <w:szCs w:val="22"/>
        </w:rPr>
        <w:t xml:space="preserve">                                               </w:t>
      </w:r>
    </w:p>
    <w:p w14:paraId="4EA5FC0E" w14:textId="37A996F8" w:rsidR="006A4D46" w:rsidRPr="003038C9" w:rsidRDefault="006A4D46" w:rsidP="00202E4C">
      <w:pPr>
        <w:pStyle w:val="ReportBody"/>
        <w:tabs>
          <w:tab w:val="left" w:pos="3150"/>
        </w:tabs>
        <w:ind w:left="0"/>
        <w:jc w:val="left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 xml:space="preserve">                           </w:t>
      </w:r>
      <w:r w:rsidRPr="003038C9">
        <w:rPr>
          <w:rFonts w:ascii="Arial" w:hAnsi="Arial" w:cs="Arial"/>
          <w:sz w:val="22"/>
          <w:szCs w:val="22"/>
        </w:rPr>
        <w:tab/>
      </w:r>
      <w:r w:rsidR="006B3742" w:rsidRPr="003038C9">
        <w:rPr>
          <w:rFonts w:ascii="Arial" w:hAnsi="Arial" w:cs="Arial"/>
          <w:sz w:val="22"/>
          <w:szCs w:val="22"/>
        </w:rPr>
        <w:t>Name</w:t>
      </w:r>
      <w:r w:rsidR="00182B6A">
        <w:rPr>
          <w:rFonts w:ascii="Arial" w:hAnsi="Arial" w:cs="Arial"/>
          <w:sz w:val="22"/>
          <w:szCs w:val="22"/>
        </w:rPr>
        <w:t>,</w:t>
      </w:r>
      <w:r w:rsidR="006B3742" w:rsidRPr="003038C9">
        <w:rPr>
          <w:rFonts w:ascii="Arial" w:hAnsi="Arial" w:cs="Arial"/>
          <w:sz w:val="22"/>
          <w:szCs w:val="22"/>
        </w:rPr>
        <w:t xml:space="preserve"> Title</w:t>
      </w:r>
    </w:p>
    <w:p w14:paraId="50C37D0D" w14:textId="77777777" w:rsidR="007B6B88" w:rsidRPr="003038C9" w:rsidRDefault="007B6B88" w:rsidP="00204AE8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76A13F00" w14:textId="77777777" w:rsidR="007B6B88" w:rsidRPr="003038C9" w:rsidRDefault="007B6B88" w:rsidP="00204AE8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22FAD6B1" w14:textId="77777777" w:rsidR="007B6B88" w:rsidRPr="003038C9" w:rsidRDefault="007B6B88" w:rsidP="00204AE8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0C0B092A" w14:textId="77777777" w:rsidR="007B6B88" w:rsidRPr="003038C9" w:rsidRDefault="007B6B88" w:rsidP="00204AE8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1E6B40F7" w14:textId="77777777" w:rsidR="007B6B88" w:rsidRPr="003038C9" w:rsidRDefault="007B6B88" w:rsidP="00204AE8">
      <w:pPr>
        <w:pStyle w:val="ReportBody"/>
        <w:ind w:left="0"/>
        <w:jc w:val="left"/>
        <w:rPr>
          <w:rFonts w:ascii="Arial" w:hAnsi="Arial" w:cs="Arial"/>
          <w:sz w:val="22"/>
          <w:szCs w:val="22"/>
        </w:rPr>
      </w:pPr>
    </w:p>
    <w:p w14:paraId="13A7F9C2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>ALLEN AIRCRAFT PRODUCTS, INC.</w:t>
      </w:r>
    </w:p>
    <w:p w14:paraId="2E253988" w14:textId="77777777" w:rsidR="007B6B88" w:rsidRPr="003038C9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</w:p>
    <w:p w14:paraId="751B540D" w14:textId="77777777" w:rsidR="007B6B88" w:rsidRDefault="007B6B88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</w:pPr>
      <w:r w:rsidRPr="003038C9">
        <w:rPr>
          <w:rFonts w:ascii="Arial" w:hAnsi="Arial" w:cs="Arial"/>
          <w:sz w:val="22"/>
          <w:szCs w:val="22"/>
        </w:rPr>
        <w:t>RAVENNA, OHIO</w:t>
      </w:r>
    </w:p>
    <w:p w14:paraId="651CD6C5" w14:textId="156385C8" w:rsidR="00550A76" w:rsidRPr="003038C9" w:rsidRDefault="00550A76" w:rsidP="00204AE8">
      <w:pPr>
        <w:pStyle w:val="ReportBody"/>
        <w:ind w:left="0"/>
        <w:jc w:val="center"/>
        <w:rPr>
          <w:rFonts w:ascii="Arial" w:hAnsi="Arial" w:cs="Arial"/>
          <w:sz w:val="22"/>
          <w:szCs w:val="22"/>
        </w:rPr>
        <w:sectPr w:rsidR="00550A76" w:rsidRPr="003038C9" w:rsidSect="00204AE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2160" w:right="1440" w:bottom="720" w:left="1440" w:header="720" w:footer="0" w:gutter="0"/>
          <w:cols w:space="720"/>
          <w:vAlign w:val="center"/>
        </w:sectPr>
      </w:pPr>
    </w:p>
    <w:p w14:paraId="6FA383DC" w14:textId="77777777" w:rsidR="004566F3" w:rsidRDefault="004566F3" w:rsidP="000664BF">
      <w:pPr>
        <w:rPr>
          <w:rFonts w:cs="Arial"/>
          <w:szCs w:val="22"/>
        </w:rPr>
      </w:pPr>
      <w:bookmarkStart w:id="0" w:name="_Hlk191715830"/>
    </w:p>
    <w:p w14:paraId="508013F1" w14:textId="1DA4D406" w:rsidR="00C4226E" w:rsidRDefault="00C4226E" w:rsidP="000664BF">
      <w:pPr>
        <w:rPr>
          <w:rFonts w:cs="Arial"/>
          <w:szCs w:val="22"/>
        </w:rPr>
      </w:pPr>
      <w:r>
        <w:rPr>
          <w:rFonts w:cs="Arial"/>
          <w:szCs w:val="22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4680"/>
        <w:gridCol w:w="2250"/>
        <w:gridCol w:w="1345"/>
      </w:tblGrid>
      <w:tr w:rsidR="00C4226E" w14:paraId="3D079651" w14:textId="77777777" w:rsidTr="00C4226E">
        <w:tc>
          <w:tcPr>
            <w:tcW w:w="1075" w:type="dxa"/>
            <w:shd w:val="clear" w:color="auto" w:fill="F2F2F2" w:themeFill="background1" w:themeFillShade="F2"/>
          </w:tcPr>
          <w:p w14:paraId="2B35D163" w14:textId="4CAA1A09" w:rsidR="00C4226E" w:rsidRPr="00550A76" w:rsidRDefault="00C4226E" w:rsidP="00DE6C3A">
            <w:pPr>
              <w:rPr>
                <w:rFonts w:cs="Arial"/>
                <w:b/>
                <w:bCs/>
                <w:szCs w:val="22"/>
              </w:rPr>
            </w:pPr>
            <w:r w:rsidRPr="00550A76">
              <w:rPr>
                <w:rFonts w:cs="Arial"/>
                <w:b/>
                <w:bCs/>
                <w:szCs w:val="22"/>
              </w:rPr>
              <w:t>Rev</w:t>
            </w:r>
          </w:p>
        </w:tc>
        <w:tc>
          <w:tcPr>
            <w:tcW w:w="4680" w:type="dxa"/>
            <w:shd w:val="clear" w:color="auto" w:fill="F2F2F2" w:themeFill="background1" w:themeFillShade="F2"/>
          </w:tcPr>
          <w:p w14:paraId="4AAE8F04" w14:textId="77777777" w:rsidR="00C4226E" w:rsidRPr="00550A76" w:rsidRDefault="00C4226E" w:rsidP="00DE6C3A">
            <w:pPr>
              <w:rPr>
                <w:rFonts w:cs="Arial"/>
                <w:b/>
                <w:bCs/>
                <w:szCs w:val="22"/>
              </w:rPr>
            </w:pPr>
            <w:r w:rsidRPr="00550A76">
              <w:rPr>
                <w:rFonts w:cs="Arial"/>
                <w:b/>
                <w:bCs/>
                <w:szCs w:val="22"/>
              </w:rPr>
              <w:t>Notes</w:t>
            </w:r>
          </w:p>
        </w:tc>
        <w:tc>
          <w:tcPr>
            <w:tcW w:w="2250" w:type="dxa"/>
            <w:shd w:val="clear" w:color="auto" w:fill="F2F2F2" w:themeFill="background1" w:themeFillShade="F2"/>
          </w:tcPr>
          <w:p w14:paraId="25B1744E" w14:textId="77777777" w:rsidR="00C4226E" w:rsidRPr="00550A76" w:rsidRDefault="00C4226E" w:rsidP="00DE6C3A">
            <w:pPr>
              <w:rPr>
                <w:rFonts w:cs="Arial"/>
                <w:b/>
                <w:bCs/>
                <w:szCs w:val="22"/>
              </w:rPr>
            </w:pPr>
            <w:r w:rsidRPr="00550A76">
              <w:rPr>
                <w:rFonts w:cs="Arial"/>
                <w:b/>
                <w:bCs/>
                <w:szCs w:val="22"/>
              </w:rPr>
              <w:t>By</w:t>
            </w:r>
          </w:p>
        </w:tc>
        <w:tc>
          <w:tcPr>
            <w:tcW w:w="1345" w:type="dxa"/>
            <w:shd w:val="clear" w:color="auto" w:fill="F2F2F2" w:themeFill="background1" w:themeFillShade="F2"/>
          </w:tcPr>
          <w:p w14:paraId="23C7A4BC" w14:textId="77777777" w:rsidR="00C4226E" w:rsidRPr="00550A76" w:rsidRDefault="00C4226E" w:rsidP="00DE6C3A">
            <w:pPr>
              <w:rPr>
                <w:rFonts w:cs="Arial"/>
                <w:b/>
                <w:bCs/>
                <w:szCs w:val="22"/>
              </w:rPr>
            </w:pPr>
            <w:r w:rsidRPr="00550A76">
              <w:rPr>
                <w:rFonts w:cs="Arial"/>
                <w:b/>
                <w:bCs/>
                <w:szCs w:val="22"/>
              </w:rPr>
              <w:t>Date</w:t>
            </w:r>
          </w:p>
        </w:tc>
      </w:tr>
      <w:tr w:rsidR="00C4226E" w14:paraId="2D02072E" w14:textId="77777777" w:rsidTr="00DE6C3A">
        <w:tc>
          <w:tcPr>
            <w:tcW w:w="1075" w:type="dxa"/>
          </w:tcPr>
          <w:p w14:paraId="671E68FB" w14:textId="77777777" w:rsidR="00C4226E" w:rsidRDefault="00C4226E" w:rsidP="00DE6C3A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Draft 1</w:t>
            </w:r>
          </w:p>
        </w:tc>
        <w:tc>
          <w:tcPr>
            <w:tcW w:w="4680" w:type="dxa"/>
          </w:tcPr>
          <w:p w14:paraId="14AE50EF" w14:textId="77777777" w:rsidR="00C4226E" w:rsidRDefault="00C4226E" w:rsidP="00DE6C3A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Initial Draft</w:t>
            </w:r>
          </w:p>
        </w:tc>
        <w:tc>
          <w:tcPr>
            <w:tcW w:w="2250" w:type="dxa"/>
          </w:tcPr>
          <w:p w14:paraId="7E639BF0" w14:textId="77777777" w:rsidR="00C4226E" w:rsidRDefault="00C4226E" w:rsidP="00DE6C3A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R. Ales</w:t>
            </w:r>
          </w:p>
        </w:tc>
        <w:tc>
          <w:tcPr>
            <w:tcW w:w="1345" w:type="dxa"/>
          </w:tcPr>
          <w:p w14:paraId="4E625274" w14:textId="4DEAEA6E" w:rsidR="00C4226E" w:rsidRDefault="00D93894" w:rsidP="00DE6C3A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2025/03/02</w:t>
            </w:r>
          </w:p>
        </w:tc>
      </w:tr>
      <w:tr w:rsidR="00C4226E" w14:paraId="569E00E1" w14:textId="77777777" w:rsidTr="00DE6C3A">
        <w:tc>
          <w:tcPr>
            <w:tcW w:w="1075" w:type="dxa"/>
          </w:tcPr>
          <w:p w14:paraId="41DA3DC9" w14:textId="48304E6F" w:rsidR="00C4226E" w:rsidRDefault="00C4226E" w:rsidP="00DE6C3A">
            <w:pPr>
              <w:rPr>
                <w:rFonts w:cs="Arial"/>
                <w:szCs w:val="22"/>
              </w:rPr>
            </w:pPr>
          </w:p>
        </w:tc>
        <w:tc>
          <w:tcPr>
            <w:tcW w:w="4680" w:type="dxa"/>
          </w:tcPr>
          <w:p w14:paraId="6C812C32" w14:textId="77777777" w:rsidR="001B7F8B" w:rsidRDefault="001B7F8B" w:rsidP="00DE6C3A">
            <w:pPr>
              <w:rPr>
                <w:rFonts w:cs="Arial"/>
                <w:szCs w:val="22"/>
              </w:rPr>
            </w:pPr>
          </w:p>
        </w:tc>
        <w:tc>
          <w:tcPr>
            <w:tcW w:w="2250" w:type="dxa"/>
          </w:tcPr>
          <w:p w14:paraId="328974BF" w14:textId="152705A8" w:rsidR="00C4226E" w:rsidRDefault="00C4226E" w:rsidP="00DE6C3A">
            <w:pPr>
              <w:rPr>
                <w:rFonts w:cs="Arial"/>
                <w:szCs w:val="22"/>
              </w:rPr>
            </w:pPr>
          </w:p>
        </w:tc>
        <w:tc>
          <w:tcPr>
            <w:tcW w:w="1345" w:type="dxa"/>
          </w:tcPr>
          <w:p w14:paraId="5E50A385" w14:textId="30C94263" w:rsidR="00C4226E" w:rsidRDefault="00C4226E" w:rsidP="00DE6C3A">
            <w:pPr>
              <w:rPr>
                <w:rFonts w:cs="Arial"/>
                <w:szCs w:val="22"/>
              </w:rPr>
            </w:pPr>
          </w:p>
        </w:tc>
      </w:tr>
      <w:tr w:rsidR="00550A76" w14:paraId="245DC01F" w14:textId="77777777" w:rsidTr="00DE6C3A">
        <w:tc>
          <w:tcPr>
            <w:tcW w:w="1075" w:type="dxa"/>
          </w:tcPr>
          <w:p w14:paraId="2CE27F07" w14:textId="3CC7D929" w:rsidR="00550A76" w:rsidRDefault="00550A76" w:rsidP="00DE6C3A">
            <w:pPr>
              <w:rPr>
                <w:rFonts w:cs="Arial"/>
                <w:szCs w:val="22"/>
              </w:rPr>
            </w:pPr>
          </w:p>
        </w:tc>
        <w:tc>
          <w:tcPr>
            <w:tcW w:w="4680" w:type="dxa"/>
          </w:tcPr>
          <w:p w14:paraId="082FF3CE" w14:textId="3BF18D55" w:rsidR="00550A76" w:rsidRDefault="00550A76" w:rsidP="00DE6C3A">
            <w:pPr>
              <w:rPr>
                <w:rFonts w:cs="Arial"/>
                <w:szCs w:val="22"/>
              </w:rPr>
            </w:pPr>
          </w:p>
        </w:tc>
        <w:tc>
          <w:tcPr>
            <w:tcW w:w="2250" w:type="dxa"/>
          </w:tcPr>
          <w:p w14:paraId="32A8EB85" w14:textId="4D11B8F6" w:rsidR="00550A76" w:rsidRDefault="00550A76" w:rsidP="00DE6C3A">
            <w:pPr>
              <w:rPr>
                <w:rFonts w:cs="Arial"/>
                <w:szCs w:val="22"/>
              </w:rPr>
            </w:pPr>
          </w:p>
        </w:tc>
        <w:tc>
          <w:tcPr>
            <w:tcW w:w="1345" w:type="dxa"/>
          </w:tcPr>
          <w:p w14:paraId="15602450" w14:textId="44495A15" w:rsidR="00550A76" w:rsidRDefault="00550A76" w:rsidP="00DE6C3A">
            <w:pPr>
              <w:rPr>
                <w:rFonts w:cs="Arial"/>
                <w:szCs w:val="22"/>
              </w:rPr>
            </w:pPr>
          </w:p>
        </w:tc>
      </w:tr>
    </w:tbl>
    <w:p w14:paraId="65F1C03E" w14:textId="77777777" w:rsidR="00C4226E" w:rsidRDefault="00C4226E" w:rsidP="000664BF">
      <w:pPr>
        <w:rPr>
          <w:rFonts w:cs="Arial"/>
          <w:szCs w:val="22"/>
        </w:rPr>
      </w:pPr>
    </w:p>
    <w:p w14:paraId="66E839A4" w14:textId="77777777" w:rsidR="00C4226E" w:rsidRDefault="00C4226E" w:rsidP="000664BF">
      <w:pPr>
        <w:rPr>
          <w:rFonts w:cs="Arial"/>
          <w:szCs w:val="22"/>
        </w:rPr>
      </w:pPr>
    </w:p>
    <w:p w14:paraId="1DF98B05" w14:textId="77777777" w:rsidR="00C4226E" w:rsidRPr="003038C9" w:rsidRDefault="00C4226E" w:rsidP="000664BF">
      <w:pPr>
        <w:rPr>
          <w:rFonts w:cs="Arial"/>
          <w:szCs w:val="22"/>
        </w:rPr>
      </w:pPr>
    </w:p>
    <w:p w14:paraId="35B13ED0" w14:textId="77777777" w:rsidR="007B6B88" w:rsidRPr="004702FF" w:rsidRDefault="007B6B88">
      <w:pPr>
        <w:pStyle w:val="Report"/>
        <w:numPr>
          <w:ilvl w:val="0"/>
          <w:numId w:val="0"/>
        </w:numPr>
        <w:tabs>
          <w:tab w:val="clear" w:pos="432"/>
          <w:tab w:val="left" w:pos="450"/>
          <w:tab w:val="left" w:pos="630"/>
          <w:tab w:val="left" w:pos="900"/>
        </w:tabs>
        <w:ind w:left="720" w:hanging="720"/>
        <w:jc w:val="center"/>
        <w:rPr>
          <w:rFonts w:cs="Arial"/>
          <w:smallCaps/>
          <w:szCs w:val="22"/>
          <w:u w:val="single"/>
        </w:rPr>
      </w:pPr>
      <w:r w:rsidRPr="004702FF">
        <w:rPr>
          <w:rFonts w:cs="Arial"/>
          <w:smallCaps/>
          <w:szCs w:val="22"/>
          <w:u w:val="single"/>
        </w:rPr>
        <w:t>T</w:t>
      </w:r>
      <w:r w:rsidR="009549C6" w:rsidRPr="004702FF">
        <w:rPr>
          <w:rFonts w:cs="Arial"/>
          <w:smallCaps/>
          <w:szCs w:val="22"/>
          <w:u w:val="single"/>
        </w:rPr>
        <w:t>able Of Contents</w:t>
      </w:r>
    </w:p>
    <w:p w14:paraId="4E718BD4" w14:textId="2D9AA78F" w:rsidR="007B6B88" w:rsidRPr="003038C9" w:rsidRDefault="007B6B88" w:rsidP="00740AAD">
      <w:pPr>
        <w:pStyle w:val="TOC1"/>
        <w:rPr>
          <w:rFonts w:cs="Arial"/>
          <w:szCs w:val="22"/>
          <w:u w:val="single"/>
        </w:rPr>
      </w:pPr>
      <w:r w:rsidRPr="003038C9">
        <w:rPr>
          <w:rFonts w:cs="Arial"/>
          <w:szCs w:val="22"/>
          <w:u w:val="single"/>
        </w:rPr>
        <w:t>P</w:t>
      </w:r>
      <w:r w:rsidR="00501A71" w:rsidRPr="003038C9">
        <w:rPr>
          <w:rFonts w:cs="Arial"/>
          <w:szCs w:val="22"/>
          <w:u w:val="single"/>
        </w:rPr>
        <w:t>aragraph</w:t>
      </w:r>
      <w:r w:rsidR="00A660A2" w:rsidRPr="003038C9">
        <w:rPr>
          <w:rFonts w:cs="Arial"/>
          <w:szCs w:val="22"/>
        </w:rPr>
        <w:tab/>
      </w:r>
      <w:r w:rsidRPr="003038C9">
        <w:rPr>
          <w:rFonts w:cs="Arial"/>
          <w:szCs w:val="22"/>
          <w:u w:val="single"/>
        </w:rPr>
        <w:t>P</w:t>
      </w:r>
      <w:r w:rsidR="00085DDD" w:rsidRPr="003038C9">
        <w:rPr>
          <w:rFonts w:cs="Arial"/>
          <w:szCs w:val="22"/>
          <w:u w:val="single"/>
        </w:rPr>
        <w:t>age</w:t>
      </w:r>
    </w:p>
    <w:bookmarkStart w:id="1" w:name="_Ref316544384" w:displacedByCustomXml="next"/>
    <w:sdt>
      <w:sdtPr>
        <w:rPr>
          <w:rFonts w:ascii="Arial" w:eastAsia="Times New Roman" w:hAnsi="Arial" w:cs="Times New Roman"/>
          <w:color w:val="auto"/>
          <w:sz w:val="22"/>
          <w:szCs w:val="20"/>
        </w:rPr>
        <w:id w:val="-1763680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0154B3" w14:textId="77777777" w:rsidR="004F276E" w:rsidRDefault="004F276E">
          <w:pPr>
            <w:pStyle w:val="TOCHeading"/>
          </w:pPr>
          <w:r>
            <w:t>Contents</w:t>
          </w:r>
        </w:p>
        <w:p w14:paraId="44ACDB53" w14:textId="29145CF9" w:rsidR="008713C0" w:rsidRDefault="004F276E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r>
            <w:rPr>
              <w:smallCaps w:val="0"/>
            </w:rPr>
            <w:fldChar w:fldCharType="begin"/>
          </w:r>
          <w:r>
            <w:rPr>
              <w:smallCaps w:val="0"/>
            </w:rPr>
            <w:instrText xml:space="preserve"> TOC \o "1-3" \h \z \t "Z. L3 Section,1" </w:instrText>
          </w:r>
          <w:r>
            <w:rPr>
              <w:smallCaps w:val="0"/>
            </w:rPr>
            <w:fldChar w:fldCharType="separate"/>
          </w:r>
          <w:hyperlink w:anchor="_Toc191996224" w:history="1">
            <w:r w:rsidR="008713C0" w:rsidRPr="007A5B17">
              <w:rPr>
                <w:rStyle w:val="Hyperlink"/>
              </w:rPr>
              <w:t>1.0</w:t>
            </w:r>
            <w:r w:rsidR="008713C0"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="008713C0" w:rsidRPr="007A5B17">
              <w:rPr>
                <w:rStyle w:val="Hyperlink"/>
              </w:rPr>
              <w:t>Introduction</w:t>
            </w:r>
            <w:r w:rsidR="008713C0">
              <w:rPr>
                <w:webHidden/>
              </w:rPr>
              <w:tab/>
            </w:r>
            <w:r w:rsidR="008713C0">
              <w:rPr>
                <w:webHidden/>
              </w:rPr>
              <w:fldChar w:fldCharType="begin"/>
            </w:r>
            <w:r w:rsidR="008713C0">
              <w:rPr>
                <w:webHidden/>
              </w:rPr>
              <w:instrText xml:space="preserve"> PAGEREF _Toc191996224 \h </w:instrText>
            </w:r>
            <w:r w:rsidR="008713C0">
              <w:rPr>
                <w:webHidden/>
              </w:rPr>
            </w:r>
            <w:r w:rsidR="008713C0">
              <w:rPr>
                <w:webHidden/>
              </w:rPr>
              <w:fldChar w:fldCharType="separate"/>
            </w:r>
            <w:r w:rsidR="008713C0">
              <w:rPr>
                <w:webHidden/>
              </w:rPr>
              <w:t>3</w:t>
            </w:r>
            <w:r w:rsidR="008713C0">
              <w:rPr>
                <w:webHidden/>
              </w:rPr>
              <w:fldChar w:fldCharType="end"/>
            </w:r>
          </w:hyperlink>
        </w:p>
        <w:p w14:paraId="3666E3DB" w14:textId="1F0B9A60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26" w:history="1">
            <w:r w:rsidRPr="007A5B17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Reference Documents: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4402732" w14:textId="39EA07B6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28" w:history="1">
            <w:r w:rsidRPr="007A5B17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Notation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2C6C73" w14:textId="4242EE0D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29" w:history="1">
            <w:r w:rsidRPr="007A5B17">
              <w:rPr>
                <w:rStyle w:val="Hyperlink"/>
              </w:rPr>
              <w:t>2.0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MOLI Hardware Project Overview: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F4955F6" w14:textId="7F075FF2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0" w:history="1">
            <w:r w:rsidRPr="007A5B17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Hardware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73A492" w14:textId="541CD455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1" w:history="1">
            <w:r w:rsidRPr="007A5B17">
              <w:rPr>
                <w:rStyle w:val="Hyperlink"/>
              </w:rPr>
              <w:t>2.1.1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Tank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7D4596" w14:textId="19AC99A1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2" w:history="1">
            <w:r w:rsidRPr="007A5B17">
              <w:rPr>
                <w:rStyle w:val="Hyperlink"/>
              </w:rPr>
              <w:t>2.1.2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Instrumentation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6E36F72" w14:textId="4559370B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3" w:history="1">
            <w:r w:rsidRPr="007A5B17">
              <w:rPr>
                <w:rStyle w:val="Hyperlink"/>
              </w:rPr>
              <w:t>2.1.3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Interface Unit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E374E18" w14:textId="08F65A05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4" w:history="1">
            <w:r w:rsidRPr="007A5B17">
              <w:rPr>
                <w:rStyle w:val="Hyperlink"/>
              </w:rPr>
              <w:t>3.0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Hardware Calibration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ABBB4D9" w14:textId="1CDAE23E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5" w:history="1">
            <w:r w:rsidRPr="007A5B17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Level Measurement Calibration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E15E9A2" w14:textId="5A375C53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6" w:history="1">
            <w:r w:rsidRPr="007A5B17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Resistance Measurement Calibration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9B0CEE8" w14:textId="24017116" w:rsidR="008713C0" w:rsidRDefault="008713C0">
          <w:pPr>
            <w:pStyle w:val="TOC1"/>
            <w:rPr>
              <w:rFonts w:asciiTheme="minorHAnsi" w:eastAsiaTheme="minorEastAsia" w:hAnsiTheme="minorHAnsi" w:cstheme="minorBidi"/>
              <w:smallCaps w:val="0"/>
              <w:kern w:val="2"/>
              <w:sz w:val="24"/>
              <w:szCs w:val="24"/>
              <w14:ligatures w14:val="standardContextual"/>
            </w:rPr>
          </w:pPr>
          <w:hyperlink w:anchor="_Toc191996237" w:history="1">
            <w:r w:rsidRPr="007A5B17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4"/>
                <w:szCs w:val="24"/>
                <w14:ligatures w14:val="standardContextual"/>
              </w:rPr>
              <w:tab/>
            </w:r>
            <w:r w:rsidRPr="007A5B17">
              <w:rPr>
                <w:rStyle w:val="Hyperlink"/>
              </w:rPr>
              <w:t>Level Control Performance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_Toc191996237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11B30CA" w14:textId="3EFE7911" w:rsidR="004F276E" w:rsidRDefault="004F276E">
          <w:r>
            <w:rPr>
              <w:smallCaps/>
              <w:noProof/>
            </w:rPr>
            <w:fldChar w:fldCharType="end"/>
          </w:r>
        </w:p>
      </w:sdtContent>
    </w:sdt>
    <w:p w14:paraId="0D9DA7CA" w14:textId="77777777" w:rsidR="004702FF" w:rsidRDefault="004702FF">
      <w:pPr>
        <w:rPr>
          <w:rFonts w:cs="Arial"/>
          <w:szCs w:val="22"/>
          <w:u w:val="single"/>
        </w:rPr>
      </w:pPr>
      <w:r>
        <w:br w:type="page"/>
      </w:r>
    </w:p>
    <w:p w14:paraId="1EF410ED" w14:textId="77777777" w:rsidR="00ED46F8" w:rsidRPr="00ED46F8" w:rsidRDefault="00ED46F8" w:rsidP="00740AAD">
      <w:bookmarkStart w:id="2" w:name="_Toc172621994"/>
      <w:bookmarkStart w:id="3" w:name="_Toc172621995"/>
      <w:bookmarkStart w:id="4" w:name="_Toc172621996"/>
      <w:bookmarkStart w:id="5" w:name="_Toc172621997"/>
      <w:bookmarkStart w:id="6" w:name="_Toc172621998"/>
      <w:bookmarkStart w:id="7" w:name="_Toc172621999"/>
      <w:bookmarkStart w:id="8" w:name="_Toc172622000"/>
      <w:bookmarkStart w:id="9" w:name="_Toc172622001"/>
      <w:bookmarkStart w:id="10" w:name="_Toc172622002"/>
      <w:bookmarkStart w:id="11" w:name="_Toc172622003"/>
      <w:bookmarkStart w:id="12" w:name="_Toc172622004"/>
      <w:bookmarkStart w:id="13" w:name="_Toc17262200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7D71159F" w14:textId="75CB9A87" w:rsidR="00ED46F8" w:rsidRDefault="00ED46F8" w:rsidP="00740AAD">
      <w:pPr>
        <w:pStyle w:val="ZL1Section"/>
        <w:rPr>
          <w:rFonts w:cs="Times New Roman"/>
        </w:rPr>
      </w:pPr>
      <w:bookmarkStart w:id="14" w:name="_Toc191729613"/>
      <w:bookmarkStart w:id="15" w:name="_Toc191996224"/>
      <w:r w:rsidRPr="007A4E8B">
        <w:t>Introduction</w:t>
      </w:r>
      <w:bookmarkEnd w:id="14"/>
      <w:bookmarkEnd w:id="15"/>
    </w:p>
    <w:p w14:paraId="7CC31584" w14:textId="3A6DFB38" w:rsidR="00D93894" w:rsidRDefault="0064065C" w:rsidP="00740AAD">
      <w:pPr>
        <w:pStyle w:val="ZPara"/>
      </w:pPr>
      <w:r>
        <w:rPr>
          <w:szCs w:val="22"/>
        </w:rPr>
        <w:t xml:space="preserve">The following document sets forth </w:t>
      </w:r>
      <w:r w:rsidR="00D93894">
        <w:rPr>
          <w:szCs w:val="22"/>
        </w:rPr>
        <w:t xml:space="preserve">both the design specification and the implementation development </w:t>
      </w:r>
      <w:r w:rsidR="00F145E3">
        <w:rPr>
          <w:szCs w:val="22"/>
        </w:rPr>
        <w:t xml:space="preserve">of the Multi-Level Oil Indicator (MLOI) </w:t>
      </w:r>
      <w:r w:rsidR="000E571D">
        <w:rPr>
          <w:szCs w:val="22"/>
        </w:rPr>
        <w:t xml:space="preserve">program for automating the acceptance testing of oil level sensors.  </w:t>
      </w:r>
      <w:r w:rsidR="00D93894">
        <w:rPr>
          <w:szCs w:val="22"/>
        </w:rPr>
        <w:t>The scope of this specification is the hardware</w:t>
      </w:r>
      <w:r w:rsidR="00D93894">
        <w:t xml:space="preserve">, including the tank, pump and instrumentation </w:t>
      </w:r>
      <w:r w:rsidR="00D93894">
        <w:rPr>
          <w:szCs w:val="22"/>
        </w:rPr>
        <w:t xml:space="preserve">required for </w:t>
      </w:r>
      <w:r>
        <w:rPr>
          <w:szCs w:val="22"/>
        </w:rPr>
        <w:t xml:space="preserve">automating </w:t>
      </w:r>
      <w:r w:rsidR="000E571D">
        <w:rPr>
          <w:szCs w:val="22"/>
        </w:rPr>
        <w:t xml:space="preserve">production </w:t>
      </w:r>
      <w:r>
        <w:rPr>
          <w:szCs w:val="22"/>
        </w:rPr>
        <w:t xml:space="preserve">tests </w:t>
      </w:r>
      <w:r w:rsidR="000E571D">
        <w:rPr>
          <w:szCs w:val="22"/>
        </w:rPr>
        <w:t xml:space="preserve">of </w:t>
      </w:r>
      <w:r>
        <w:rPr>
          <w:szCs w:val="22"/>
        </w:rPr>
        <w:t xml:space="preserve">Allen 8005571.05 (P&amp;WC </w:t>
      </w:r>
      <w:r>
        <w:rPr>
          <w:color w:val="000000" w:themeColor="text1"/>
          <w:szCs w:val="22"/>
        </w:rPr>
        <w:t>30Y0241-01</w:t>
      </w:r>
      <w:r>
        <w:rPr>
          <w:szCs w:val="22"/>
        </w:rPr>
        <w:t>) Oil Level Sensor</w:t>
      </w:r>
      <w:r w:rsidR="00D93894">
        <w:rPr>
          <w:szCs w:val="22"/>
        </w:rPr>
        <w:t xml:space="preserve">. </w:t>
      </w:r>
    </w:p>
    <w:p w14:paraId="10FB5672" w14:textId="77777777" w:rsidR="00D93894" w:rsidRDefault="00D93894">
      <w:pPr>
        <w:rPr>
          <w:szCs w:val="22"/>
        </w:rPr>
      </w:pPr>
    </w:p>
    <w:p w14:paraId="7AFC4599" w14:textId="77777777" w:rsidR="0064065C" w:rsidRDefault="0064065C" w:rsidP="00740AAD">
      <w:pPr>
        <w:pStyle w:val="ZL2Section"/>
      </w:pPr>
      <w:bookmarkStart w:id="16" w:name="_Toc191811417"/>
      <w:bookmarkStart w:id="17" w:name="_Toc191811559"/>
      <w:bookmarkStart w:id="18" w:name="_Toc191811683"/>
      <w:bookmarkStart w:id="19" w:name="_Toc191891033"/>
      <w:bookmarkStart w:id="20" w:name="_Toc191996225"/>
      <w:bookmarkStart w:id="21" w:name="_Toc191729614"/>
      <w:bookmarkStart w:id="22" w:name="_Toc191996226"/>
      <w:bookmarkEnd w:id="16"/>
      <w:bookmarkEnd w:id="17"/>
      <w:bookmarkEnd w:id="18"/>
      <w:bookmarkEnd w:id="19"/>
      <w:bookmarkEnd w:id="20"/>
      <w:r>
        <w:t>Reference Documents:</w:t>
      </w:r>
      <w:bookmarkEnd w:id="21"/>
      <w:bookmarkEnd w:id="22"/>
    </w:p>
    <w:p w14:paraId="14C82E81" w14:textId="2CB19C81" w:rsidR="00D93894" w:rsidRDefault="00D93894" w:rsidP="00C70878">
      <w:pPr>
        <w:pStyle w:val="ZPara"/>
      </w:pPr>
      <w:r w:rsidRPr="00D93894">
        <w:t>TECHNICAL REQUIREMENTS</w:t>
      </w:r>
      <w:r>
        <w:t xml:space="preserve"> </w:t>
      </w:r>
      <w:r w:rsidRPr="00D93894">
        <w:t>FOR THE</w:t>
      </w:r>
      <w:r>
        <w:t xml:space="preserve"> </w:t>
      </w:r>
      <w:r w:rsidRPr="00D93894">
        <w:t>MULTI-OIL LEVEL INDICATOR</w:t>
      </w:r>
      <w:r>
        <w:t xml:space="preserve"> </w:t>
      </w:r>
      <w:r w:rsidRPr="00D93894">
        <w:t>AUTOMATION OF THE OLS TEST BENCH</w:t>
      </w:r>
      <w:r>
        <w:t xml:space="preserve"> </w:t>
      </w:r>
      <w:r w:rsidRPr="00D93894">
        <w:t>REPORT #250129</w:t>
      </w:r>
    </w:p>
    <w:p w14:paraId="5FB9EEF5" w14:textId="01DE9C0B" w:rsidR="00E14092" w:rsidRDefault="00E14092" w:rsidP="00740AAD">
      <w:pPr>
        <w:pStyle w:val="ZPara"/>
      </w:pPr>
      <w:r>
        <w:t>T</w:t>
      </w:r>
      <w:r w:rsidR="00A9747E">
        <w:t xml:space="preserve">ANK, MULTI-UNIT TEST </w:t>
      </w:r>
      <w:r>
        <w:t>TANK DR</w:t>
      </w:r>
      <w:r w:rsidR="00A9747E">
        <w:t>W NO. T-20037</w:t>
      </w:r>
    </w:p>
    <w:p w14:paraId="39C5E38A" w14:textId="77777777" w:rsidR="00D93894" w:rsidRPr="00D93894" w:rsidRDefault="00D93894" w:rsidP="00740AAD"/>
    <w:p w14:paraId="1846614D" w14:textId="77777777" w:rsidR="0064065C" w:rsidRDefault="0064065C" w:rsidP="00740AAD">
      <w:pPr>
        <w:pStyle w:val="ZL2Section"/>
      </w:pPr>
      <w:bookmarkStart w:id="23" w:name="_Toc191811336"/>
      <w:bookmarkStart w:id="24" w:name="_Toc191811419"/>
      <w:bookmarkStart w:id="25" w:name="_Toc191811561"/>
      <w:bookmarkStart w:id="26" w:name="_Toc191811685"/>
      <w:bookmarkStart w:id="27" w:name="_Toc191891035"/>
      <w:bookmarkStart w:id="28" w:name="_Toc191996227"/>
      <w:bookmarkStart w:id="29" w:name="_Toc191729615"/>
      <w:bookmarkStart w:id="30" w:name="_Toc191996228"/>
      <w:bookmarkEnd w:id="23"/>
      <w:bookmarkEnd w:id="24"/>
      <w:bookmarkEnd w:id="25"/>
      <w:bookmarkEnd w:id="26"/>
      <w:bookmarkEnd w:id="27"/>
      <w:bookmarkEnd w:id="28"/>
      <w:r>
        <w:t>Notation</w:t>
      </w:r>
      <w:bookmarkEnd w:id="29"/>
      <w:bookmarkEnd w:id="30"/>
    </w:p>
    <w:p w14:paraId="06C52741" w14:textId="1DD20175" w:rsidR="0064065C" w:rsidRDefault="0064065C" w:rsidP="00740AAD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LV </w:t>
      </w:r>
      <w:r w:rsidR="00CB1BE8">
        <w:rPr>
          <w:rFonts w:cs="Arial"/>
          <w:szCs w:val="22"/>
        </w:rPr>
        <w:tab/>
      </w:r>
      <w:r>
        <w:rPr>
          <w:rFonts w:cs="Arial"/>
          <w:szCs w:val="22"/>
        </w:rPr>
        <w:t>LabVIEW</w:t>
      </w:r>
    </w:p>
    <w:p w14:paraId="440A98CF" w14:textId="77777777" w:rsidR="00D93894" w:rsidRDefault="00D93894" w:rsidP="00D93894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>MLOI</w:t>
      </w:r>
      <w:r>
        <w:rPr>
          <w:rFonts w:cs="Arial"/>
          <w:szCs w:val="22"/>
        </w:rPr>
        <w:tab/>
        <w:t xml:space="preserve">Multi-Level Oil Indicator, designation of the automated tester described herein. </w:t>
      </w:r>
    </w:p>
    <w:p w14:paraId="547FAB13" w14:textId="1C8EA785" w:rsidR="0064065C" w:rsidRDefault="0064065C" w:rsidP="00740AAD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AAP </w:t>
      </w:r>
      <w:r>
        <w:rPr>
          <w:rFonts w:cs="Arial"/>
          <w:szCs w:val="22"/>
        </w:rPr>
        <w:tab/>
        <w:t>Allen Aircraft Products</w:t>
      </w:r>
    </w:p>
    <w:p w14:paraId="40D2D62A" w14:textId="27BD4DC5" w:rsidR="0064065C" w:rsidRDefault="0064065C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ATP </w:t>
      </w:r>
      <w:r>
        <w:rPr>
          <w:rFonts w:cs="Arial"/>
          <w:szCs w:val="22"/>
        </w:rPr>
        <w:tab/>
        <w:t>Acceptance Test Procedure</w:t>
      </w:r>
    </w:p>
    <w:p w14:paraId="5FE36095" w14:textId="31E1C2D0" w:rsidR="00D93894" w:rsidRDefault="00D93894" w:rsidP="00740AAD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>DS</w:t>
      </w:r>
      <w:r>
        <w:rPr>
          <w:rFonts w:cs="Arial"/>
          <w:szCs w:val="22"/>
        </w:rPr>
        <w:tab/>
        <w:t>Design or Development Specification</w:t>
      </w:r>
    </w:p>
    <w:p w14:paraId="736ED010" w14:textId="245D37BD" w:rsidR="0064065C" w:rsidRDefault="0064065C" w:rsidP="00F145E3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>OLS</w:t>
      </w:r>
      <w:r>
        <w:rPr>
          <w:rFonts w:cs="Arial"/>
          <w:szCs w:val="22"/>
        </w:rPr>
        <w:tab/>
        <w:t>Oil Level Sensor</w:t>
      </w:r>
    </w:p>
    <w:p w14:paraId="1E8FBFA3" w14:textId="5D58069A" w:rsidR="0002162E" w:rsidRDefault="0002162E" w:rsidP="00F145E3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>DUT</w:t>
      </w:r>
      <w:r>
        <w:rPr>
          <w:rFonts w:cs="Arial"/>
          <w:szCs w:val="22"/>
        </w:rPr>
        <w:tab/>
        <w:t>Device Under Test</w:t>
      </w:r>
    </w:p>
    <w:p w14:paraId="3FAAD36A" w14:textId="29ACED8C" w:rsidR="00A45234" w:rsidRDefault="00A45234" w:rsidP="00F145E3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AI </w:t>
      </w:r>
      <w:r>
        <w:rPr>
          <w:rFonts w:cs="Arial"/>
          <w:szCs w:val="22"/>
        </w:rPr>
        <w:tab/>
        <w:t>Analog Input</w:t>
      </w:r>
    </w:p>
    <w:p w14:paraId="0A53B805" w14:textId="7648F18D" w:rsidR="00A45234" w:rsidRDefault="00A45234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>XL</w:t>
      </w:r>
      <w:r>
        <w:rPr>
          <w:rFonts w:cs="Arial"/>
          <w:szCs w:val="22"/>
        </w:rPr>
        <w:tab/>
        <w:t>MS Excel</w:t>
      </w:r>
    </w:p>
    <w:p w14:paraId="4D775C41" w14:textId="284C51CD" w:rsidR="008A0641" w:rsidRDefault="008A0641" w:rsidP="008A0641">
      <w:pPr>
        <w:spacing w:line="276" w:lineRule="auto"/>
        <w:ind w:left="1440" w:hanging="720"/>
        <w:rPr>
          <w:rFonts w:cs="Arial"/>
          <w:szCs w:val="22"/>
        </w:rPr>
      </w:pPr>
      <w:r>
        <w:rPr>
          <w:rFonts w:cs="Arial"/>
          <w:szCs w:val="22"/>
        </w:rPr>
        <w:t>IC</w:t>
      </w:r>
      <w:r>
        <w:rPr>
          <w:rFonts w:cs="Arial"/>
          <w:szCs w:val="22"/>
        </w:rPr>
        <w:tab/>
        <w:t>Integrated Circuit</w:t>
      </w:r>
    </w:p>
    <w:p w14:paraId="7B145698" w14:textId="77777777" w:rsidR="009034F6" w:rsidRDefault="009034F6" w:rsidP="00740AAD">
      <w:pPr>
        <w:spacing w:line="276" w:lineRule="auto"/>
        <w:ind w:left="1440" w:hanging="720"/>
        <w:rPr>
          <w:rFonts w:cs="Arial"/>
          <w:szCs w:val="22"/>
        </w:rPr>
      </w:pPr>
    </w:p>
    <w:p w14:paraId="7D30E899" w14:textId="273017D7" w:rsidR="0064065C" w:rsidRPr="007A4E8B" w:rsidRDefault="0002162E" w:rsidP="00740AAD">
      <w:pPr>
        <w:pStyle w:val="ZL1Section"/>
        <w:rPr>
          <w:rFonts w:cs="Times New Roman"/>
        </w:rPr>
      </w:pPr>
      <w:bookmarkStart w:id="31" w:name="_Toc191729617"/>
      <w:bookmarkStart w:id="32" w:name="_Toc191996229"/>
      <w:r>
        <w:t xml:space="preserve">MOLI </w:t>
      </w:r>
      <w:r w:rsidR="00D93894">
        <w:t xml:space="preserve">Hardware </w:t>
      </w:r>
      <w:r>
        <w:t>Project Overview</w:t>
      </w:r>
      <w:r w:rsidR="0064065C">
        <w:t>:</w:t>
      </w:r>
      <w:bookmarkEnd w:id="31"/>
      <w:bookmarkEnd w:id="32"/>
    </w:p>
    <w:p w14:paraId="772B8049" w14:textId="3F75E70F" w:rsidR="0002162E" w:rsidRDefault="0002162E" w:rsidP="00C70878">
      <w:pPr>
        <w:pStyle w:val="ZPara"/>
      </w:pPr>
      <w:r>
        <w:t>The project hardware including the tank, pump and instrumentation also has two phases as follows:</w:t>
      </w:r>
    </w:p>
    <w:p w14:paraId="4EE06209" w14:textId="5C7570EF" w:rsidR="0002162E" w:rsidRDefault="0002162E" w:rsidP="00740AAD">
      <w:pPr>
        <w:pStyle w:val="ZPara"/>
        <w:numPr>
          <w:ilvl w:val="0"/>
          <w:numId w:val="42"/>
        </w:numPr>
      </w:pPr>
      <w:r>
        <w:t>HW 1 – Prototype phase where all items are COTS and custom configurations are achieved through breadboards or otherwise temporar</w:t>
      </w:r>
      <w:r w:rsidR="000E571D">
        <w:t>y</w:t>
      </w:r>
      <w:r>
        <w:t xml:space="preserve"> connec</w:t>
      </w:r>
      <w:r w:rsidR="000E571D">
        <w:t>tions</w:t>
      </w:r>
      <w:r>
        <w:t xml:space="preserve">. </w:t>
      </w:r>
    </w:p>
    <w:p w14:paraId="0843BABE" w14:textId="6A0B5496" w:rsidR="00DC6566" w:rsidRDefault="0002162E">
      <w:pPr>
        <w:pStyle w:val="ZPara"/>
        <w:numPr>
          <w:ilvl w:val="0"/>
          <w:numId w:val="42"/>
        </w:numPr>
      </w:pPr>
      <w:r>
        <w:t xml:space="preserve">HW 2 – Production where custom </w:t>
      </w:r>
      <w:r w:rsidR="00D800F5">
        <w:t>interfaces</w:t>
      </w:r>
      <w:r>
        <w:t xml:space="preserve"> have been designed and fit for purpose implemented, </w:t>
      </w:r>
      <w:proofErr w:type="spellStart"/>
      <w:r>
        <w:t>ie</w:t>
      </w:r>
      <w:proofErr w:type="spellEnd"/>
      <w:r>
        <w:t xml:space="preserve"> interface unit manufactured as a custom PCB.</w:t>
      </w:r>
    </w:p>
    <w:p w14:paraId="63F6180F" w14:textId="0F4EA25C" w:rsidR="00C70878" w:rsidRDefault="00C70878" w:rsidP="004F276E">
      <w:pPr>
        <w:pStyle w:val="ZL2Section"/>
      </w:pPr>
      <w:bookmarkStart w:id="33" w:name="_Toc191996230"/>
      <w:r>
        <w:t>Hardware Architecture</w:t>
      </w:r>
      <w:bookmarkEnd w:id="33"/>
    </w:p>
    <w:p w14:paraId="7E5F68B2" w14:textId="0F06D918" w:rsidR="00C93EAA" w:rsidRDefault="00C70878" w:rsidP="00C70878">
      <w:pPr>
        <w:pStyle w:val="ZPara"/>
      </w:pPr>
      <w:r>
        <w:t>The hardware consists of a tank</w:t>
      </w:r>
      <w:r w:rsidR="00C93EAA">
        <w:t>, the Instrumentation, and an Interface Unit as shown in figure 1. The PC workstation and USB hub are out of scope in this specification.</w:t>
      </w:r>
    </w:p>
    <w:p w14:paraId="35484B27" w14:textId="186A54A7" w:rsidR="00C93EAA" w:rsidRDefault="00C93EAA" w:rsidP="00F3296F">
      <w:pPr>
        <w:pStyle w:val="ZPara"/>
        <w:jc w:val="center"/>
      </w:pPr>
    </w:p>
    <w:p w14:paraId="4D5ADC7A" w14:textId="77777777" w:rsidR="001F07B3" w:rsidRDefault="001F07B3" w:rsidP="001F07B3">
      <w:pPr>
        <w:pStyle w:val="ZCaption"/>
      </w:pPr>
      <w:r>
        <w:rPr>
          <w:noProof/>
        </w:rPr>
        <w:drawing>
          <wp:inline distT="0" distB="0" distL="0" distR="0" wp14:anchorId="38CCCE56" wp14:editId="324754DD">
            <wp:extent cx="5207000" cy="3054662"/>
            <wp:effectExtent l="0" t="0" r="0" b="0"/>
            <wp:docPr id="525178621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8621" name="Picture 1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09" cy="3057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F26FC" w14:textId="500E3D84" w:rsidR="00C93EAA" w:rsidRDefault="00C93EAA" w:rsidP="001F07B3">
      <w:pPr>
        <w:pStyle w:val="ZCaption"/>
      </w:pPr>
      <w:r>
        <w:t>Figure 1.  Hardware Architecture, functional diagram.</w:t>
      </w:r>
    </w:p>
    <w:p w14:paraId="6578BDB7" w14:textId="77777777" w:rsidR="00F3296F" w:rsidRDefault="00F3296F" w:rsidP="00C93EAA">
      <w:pPr>
        <w:pStyle w:val="ZCaption"/>
      </w:pPr>
    </w:p>
    <w:p w14:paraId="5B9DEDE4" w14:textId="5EC4F4D6" w:rsidR="00C93EAA" w:rsidRDefault="00C93EAA" w:rsidP="00740AAD">
      <w:pPr>
        <w:pStyle w:val="ZL3Section"/>
      </w:pPr>
      <w:bookmarkStart w:id="34" w:name="_Toc191996231"/>
      <w:r>
        <w:t>Tank Hardware</w:t>
      </w:r>
      <w:bookmarkEnd w:id="34"/>
    </w:p>
    <w:p w14:paraId="148C3934" w14:textId="21762D6F" w:rsidR="00C70878" w:rsidRDefault="00C93EAA" w:rsidP="00740AAD">
      <w:pPr>
        <w:pStyle w:val="ZPara"/>
        <w:ind w:left="864"/>
      </w:pPr>
      <w:r>
        <w:t xml:space="preserve">The </w:t>
      </w:r>
      <w:r w:rsidR="00FE3581">
        <w:t>dual-chambered t</w:t>
      </w:r>
      <w:r>
        <w:t xml:space="preserve">ank includes the </w:t>
      </w:r>
      <w:r w:rsidR="00C70878">
        <w:t>with the following components:</w:t>
      </w:r>
    </w:p>
    <w:p w14:paraId="79E501E1" w14:textId="2CA01927" w:rsidR="00C70878" w:rsidRDefault="00C70878" w:rsidP="00C70878">
      <w:pPr>
        <w:pStyle w:val="ZPara"/>
        <w:numPr>
          <w:ilvl w:val="0"/>
          <w:numId w:val="54"/>
        </w:numPr>
      </w:pPr>
      <w:r>
        <w:t xml:space="preserve">Reservoir </w:t>
      </w:r>
      <w:r w:rsidR="00FF48C8">
        <w:t xml:space="preserve">is the chamber </w:t>
      </w:r>
      <w:r>
        <w:t>containing the bulk of the oil &lt;spec/description??&gt;</w:t>
      </w:r>
    </w:p>
    <w:p w14:paraId="11E7F0DF" w14:textId="03BD4C02" w:rsidR="00C70878" w:rsidRDefault="00FF48C8" w:rsidP="00C70878">
      <w:pPr>
        <w:pStyle w:val="ZPara"/>
        <w:numPr>
          <w:ilvl w:val="0"/>
          <w:numId w:val="54"/>
        </w:numPr>
      </w:pPr>
      <w:r>
        <w:t xml:space="preserve">Measurement Well is the chamber </w:t>
      </w:r>
      <w:r w:rsidR="00C70878">
        <w:t>into which the sensors are immersed for measurement.</w:t>
      </w:r>
    </w:p>
    <w:p w14:paraId="6A7F9F46" w14:textId="68E7A420" w:rsidR="00C70878" w:rsidRDefault="00C70878" w:rsidP="00C70878">
      <w:pPr>
        <w:pStyle w:val="ZPara"/>
        <w:numPr>
          <w:ilvl w:val="0"/>
          <w:numId w:val="54"/>
        </w:numPr>
      </w:pPr>
      <w:r>
        <w:t>Senor Rack Plate holds the sensors in place during measurements</w:t>
      </w:r>
      <w:r w:rsidR="00FF48C8">
        <w:t xml:space="preserve"> and provides the sensor</w:t>
      </w:r>
      <w:r w:rsidR="00FE3581">
        <w:t xml:space="preserve"> reference</w:t>
      </w:r>
      <w:r w:rsidR="00FF48C8">
        <w:t xml:space="preserve"> level datum</w:t>
      </w:r>
      <w:r>
        <w:t>.</w:t>
      </w:r>
    </w:p>
    <w:p w14:paraId="2523238A" w14:textId="2F009010" w:rsidR="00C70878" w:rsidRDefault="00C70878" w:rsidP="00C70878">
      <w:pPr>
        <w:pStyle w:val="ZPara"/>
        <w:numPr>
          <w:ilvl w:val="0"/>
          <w:numId w:val="54"/>
        </w:numPr>
      </w:pPr>
      <w:r>
        <w:t xml:space="preserve">Leveling Feet for leveling the Sensor Rack Plate to the oil level. </w:t>
      </w:r>
    </w:p>
    <w:p w14:paraId="76CC8998" w14:textId="6B036AEB" w:rsidR="00C70878" w:rsidRDefault="00FF48C8" w:rsidP="00C70878">
      <w:pPr>
        <w:pStyle w:val="ZPara"/>
        <w:numPr>
          <w:ilvl w:val="0"/>
          <w:numId w:val="54"/>
        </w:numPr>
      </w:pPr>
      <w:r>
        <w:t xml:space="preserve">Transfer Pump </w:t>
      </w:r>
      <w:r w:rsidR="008713C0" w:rsidRPr="008713C0">
        <w:t>GP-201-12/24L</w:t>
      </w:r>
      <w:r w:rsidR="008713C0">
        <w:t xml:space="preserve"> </w:t>
      </w:r>
      <w:r>
        <w:t xml:space="preserve">for transferring oil between the Reservoir and the Measurement Well. </w:t>
      </w:r>
    </w:p>
    <w:p w14:paraId="5998CB81" w14:textId="649EA024" w:rsidR="00C70878" w:rsidRDefault="00FF48C8" w:rsidP="00C70878">
      <w:pPr>
        <w:pStyle w:val="ZPara"/>
        <w:numPr>
          <w:ilvl w:val="0"/>
          <w:numId w:val="54"/>
        </w:numPr>
      </w:pPr>
      <w:r>
        <w:t>Miscellaneous brackets for mounting instrumentation.</w:t>
      </w:r>
    </w:p>
    <w:p w14:paraId="07F3DCBC" w14:textId="77777777" w:rsidR="008713C0" w:rsidRDefault="008713C0" w:rsidP="008713C0">
      <w:pPr>
        <w:pStyle w:val="ZPara"/>
        <w:ind w:left="1440"/>
      </w:pPr>
    </w:p>
    <w:p w14:paraId="0615E4BE" w14:textId="399C924B" w:rsidR="008713C0" w:rsidRDefault="008713C0" w:rsidP="008713C0">
      <w:pPr>
        <w:pStyle w:val="STYLE7"/>
        <w:ind w:hanging="1008"/>
        <w:rPr>
          <w:rFonts w:eastAsiaTheme="minorEastAsia"/>
        </w:rPr>
      </w:pPr>
      <w:r>
        <w:rPr>
          <w:rFonts w:eastAsiaTheme="minorEastAsia"/>
        </w:rPr>
        <w:t>The Tank / Pump open loop system response</w:t>
      </w:r>
    </w:p>
    <w:p w14:paraId="42201C92" w14:textId="451D0A03" w:rsidR="008713C0" w:rsidRPr="008713C0" w:rsidRDefault="008713C0" w:rsidP="008713C0">
      <w:pPr>
        <w:pStyle w:val="ZPara"/>
      </w:pPr>
      <w:r w:rsidRPr="008713C0">
        <w:rPr>
          <w:rFonts w:eastAsiaTheme="minorEastAsia"/>
        </w:rPr>
        <w:t xml:space="preserve">Using the </w:t>
      </w:r>
      <w:proofErr w:type="spellStart"/>
      <w:r w:rsidRPr="008713C0">
        <w:rPr>
          <w:rFonts w:eastAsiaTheme="minorEastAsia"/>
        </w:rPr>
        <w:t>Pololu</w:t>
      </w:r>
      <w:proofErr w:type="spellEnd"/>
      <w:r w:rsidRPr="008713C0">
        <w:rPr>
          <w:rFonts w:eastAsiaTheme="minorEastAsia"/>
        </w:rPr>
        <w:t xml:space="preserve"> MC18V7 PWM motor controller with Vs set to 24Vdc,  The </w:t>
      </w:r>
      <w:r w:rsidRPr="008713C0">
        <w:rPr>
          <w:rFonts w:eastAsiaTheme="minorEastAsia"/>
        </w:rPr>
        <w:sym w:font="Symbol" w:char="F044"/>
      </w:r>
      <w:r w:rsidRPr="008713C0">
        <w:rPr>
          <w:rFonts w:eastAsiaTheme="minorEastAsia"/>
        </w:rPr>
        <w:t xml:space="preserve"> Level was measure</w:t>
      </w:r>
      <w:r>
        <w:rPr>
          <w:rFonts w:eastAsiaTheme="minorEastAsia"/>
        </w:rPr>
        <w:t>d</w:t>
      </w:r>
      <w:r w:rsidRPr="008713C0">
        <w:rPr>
          <w:rFonts w:eastAsiaTheme="minorEastAsia"/>
        </w:rPr>
        <w:t xml:space="preserve"> for 30 seconds at various percent of max speed (100% duty cycle) for both FILL and DRAIN at near EMPTY and near FULL.</w:t>
      </w:r>
    </w:p>
    <w:p w14:paraId="64F4D80A" w14:textId="77777777" w:rsidR="008713C0" w:rsidRPr="008713C0" w:rsidRDefault="008713C0" w:rsidP="008713C0">
      <w:pPr>
        <w:pStyle w:val="ZPara"/>
      </w:pPr>
      <w:r w:rsidRPr="008713C0">
        <w:rPr>
          <w:rFonts w:eastAsiaTheme="minorEastAsia"/>
        </w:rPr>
        <w:t>The response has a minor shift at each case but is basically linear down to about 5% resulting in fill rate of about 0.1”/min where the control becomes unstable by 4% as shown in the ‘Zoomed In Plot.</w:t>
      </w:r>
    </w:p>
    <w:p w14:paraId="514D9728" w14:textId="1CD88FA1" w:rsidR="008713C0" w:rsidRDefault="008713C0" w:rsidP="00A64516">
      <w:pPr>
        <w:pStyle w:val="ZPara"/>
      </w:pPr>
      <w:r w:rsidRPr="008713C0">
        <w:rPr>
          <w:rFonts w:eastAsiaTheme="minorEastAsia"/>
        </w:rPr>
        <w:lastRenderedPageBreak/>
        <w:t xml:space="preserve">Without doing an extensive fluid analysis, this response is assumed to be adequate for the MLOI application. Data from </w:t>
      </w:r>
      <w:proofErr w:type="spellStart"/>
      <w:r w:rsidRPr="008713C0">
        <w:rPr>
          <w:rFonts w:eastAsiaTheme="minorEastAsia"/>
        </w:rPr>
        <w:t>mloi</w:t>
      </w:r>
      <w:proofErr w:type="spellEnd"/>
      <w:r w:rsidRPr="008713C0">
        <w:rPr>
          <w:rFonts w:eastAsiaTheme="minorEastAsia"/>
        </w:rPr>
        <w:t>:\</w:t>
      </w:r>
      <w:proofErr w:type="spellStart"/>
      <w:r w:rsidRPr="008713C0">
        <w:rPr>
          <w:rFonts w:eastAsiaTheme="minorEastAsia"/>
        </w:rPr>
        <w:t>PM_Folder</w:t>
      </w:r>
      <w:proofErr w:type="spellEnd"/>
      <w:r w:rsidRPr="008713C0">
        <w:rPr>
          <w:rFonts w:eastAsiaTheme="minorEastAsia"/>
        </w:rPr>
        <w:t>\_3 Develop\Design Calculations.xlsx sheet Tank.  3/4/2025 R. Ales</w:t>
      </w:r>
    </w:p>
    <w:p w14:paraId="10F46706" w14:textId="7E638B85" w:rsidR="001A07C5" w:rsidRDefault="008713C0" w:rsidP="008713C0">
      <w:pPr>
        <w:pStyle w:val="ZPara"/>
        <w:ind w:left="864"/>
        <w:jc w:val="left"/>
      </w:pPr>
      <w:r>
        <w:rPr>
          <w:noProof/>
        </w:rPr>
        <w:drawing>
          <wp:inline distT="0" distB="0" distL="0" distR="0" wp14:anchorId="10CC06CD" wp14:editId="2566EE54">
            <wp:extent cx="5086350" cy="1526818"/>
            <wp:effectExtent l="0" t="0" r="0" b="0"/>
            <wp:docPr id="81117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63" cy="1534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15A50" w14:textId="4491C9E9" w:rsidR="008713C0" w:rsidRDefault="008713C0" w:rsidP="008713C0">
      <w:pPr>
        <w:pStyle w:val="ZCaption"/>
      </w:pPr>
      <w:r>
        <w:t>Figure 2.  Tank / Pump level response.</w:t>
      </w:r>
    </w:p>
    <w:p w14:paraId="64351C66" w14:textId="77777777" w:rsidR="00805709" w:rsidRDefault="00805709" w:rsidP="008713C0">
      <w:pPr>
        <w:pStyle w:val="ZCaption"/>
      </w:pPr>
    </w:p>
    <w:p w14:paraId="0DF62997" w14:textId="48CC8E81" w:rsidR="00805709" w:rsidRPr="00805709" w:rsidRDefault="00805709" w:rsidP="00805709">
      <w:pPr>
        <w:pStyle w:val="STYLE7"/>
        <w:rPr>
          <w:rFonts w:eastAsiaTheme="minorEastAsia"/>
        </w:rPr>
      </w:pPr>
      <w:r>
        <w:rPr>
          <w:rFonts w:eastAsiaTheme="minorEastAsia"/>
        </w:rPr>
        <w:t>Step settling with 3-speed Servo Pump Control</w:t>
      </w:r>
    </w:p>
    <w:p w14:paraId="396DA174" w14:textId="77777777" w:rsidR="00456EA4" w:rsidRDefault="00805709" w:rsidP="00805709">
      <w:pPr>
        <w:pStyle w:val="ZPara"/>
        <w:ind w:left="864"/>
        <w:jc w:val="left"/>
        <w:rPr>
          <w:rFonts w:eastAsiaTheme="minorEastAsia"/>
        </w:rPr>
      </w:pPr>
      <w:r>
        <w:rPr>
          <w:rFonts w:eastAsiaTheme="minorEastAsia"/>
        </w:rPr>
        <w:t xml:space="preserve">As currently designed, the Pump is controlled by a 3-speed servo controller implemented in LV.  The Pump is driven at FAST, SLOW and Creep speeds over the corresponding speed ranges based on the error (Set Point minus Process Variable, e = SP – PV)  Thes “pump parameter” are </w:t>
      </w:r>
      <w:proofErr w:type="spellStart"/>
      <w:r>
        <w:rPr>
          <w:rFonts w:eastAsiaTheme="minorEastAsia"/>
        </w:rPr>
        <w:t>setable</w:t>
      </w:r>
      <w:proofErr w:type="spellEnd"/>
      <w:r>
        <w:rPr>
          <w:rFonts w:eastAsiaTheme="minorEastAsia"/>
        </w:rPr>
        <w:t xml:space="preserve"> in the $</w:t>
      </w:r>
      <w:proofErr w:type="spellStart"/>
      <w:r>
        <w:rPr>
          <w:rFonts w:eastAsiaTheme="minorEastAsia"/>
        </w:rPr>
        <w:t>Configuaation</w:t>
      </w:r>
      <w:proofErr w:type="spellEnd"/>
      <w:r>
        <w:rPr>
          <w:rFonts w:eastAsiaTheme="minorEastAsia"/>
        </w:rPr>
        <w:t xml:space="preserve"> File where speed is specified in terms of percent of maximum Pump flow rate of 100%.  Figure 3 shows the level step at 600</w:t>
      </w:r>
      <w:r>
        <w:rPr>
          <w:rFonts w:eastAsiaTheme="minorEastAsia"/>
        </w:rPr>
        <w:sym w:font="Symbol" w:char="F057"/>
      </w:r>
      <w:r>
        <w:rPr>
          <w:rFonts w:eastAsiaTheme="minorEastAsia"/>
        </w:rPr>
        <w:t xml:space="preserve"> filling towards 700</w:t>
      </w:r>
      <w:r>
        <w:rPr>
          <w:rFonts w:eastAsiaTheme="minorEastAsia"/>
        </w:rPr>
        <w:sym w:font="Symbol" w:char="F057"/>
      </w:r>
      <w:r>
        <w:rPr>
          <w:rFonts w:eastAsiaTheme="minorEastAsia"/>
        </w:rPr>
        <w:t xml:space="preserve">.  Figure 4, shows the level zoomed-in to the 0.001” per tick, over the 3-second pause for measurement.  </w:t>
      </w:r>
    </w:p>
    <w:p w14:paraId="1859016D" w14:textId="77777777" w:rsidR="00456EA4" w:rsidRDefault="00456EA4" w:rsidP="00805709">
      <w:pPr>
        <w:pStyle w:val="ZPara"/>
        <w:ind w:left="864"/>
        <w:jc w:val="left"/>
        <w:rPr>
          <w:rFonts w:eastAsiaTheme="minorEastAsia"/>
        </w:rPr>
      </w:pPr>
    </w:p>
    <w:p w14:paraId="594E1904" w14:textId="77777777" w:rsidR="00456EA4" w:rsidRDefault="00456EA4" w:rsidP="00805709">
      <w:pPr>
        <w:pStyle w:val="ZPara"/>
        <w:ind w:left="864"/>
        <w:jc w:val="left"/>
        <w:rPr>
          <w:rFonts w:eastAsiaTheme="minorEastAsia"/>
        </w:rPr>
      </w:pPr>
    </w:p>
    <w:p w14:paraId="7827B4FB" w14:textId="180E2954" w:rsidR="00C70878" w:rsidRDefault="00FE3581" w:rsidP="00740AAD">
      <w:pPr>
        <w:pStyle w:val="ZL3Section"/>
      </w:pPr>
      <w:bookmarkStart w:id="35" w:name="_Toc191996232"/>
      <w:r>
        <w:t>Instrumentation</w:t>
      </w:r>
      <w:bookmarkEnd w:id="35"/>
    </w:p>
    <w:p w14:paraId="5FC15D5A" w14:textId="70E3F789" w:rsidR="00FE3581" w:rsidRDefault="00FE3581" w:rsidP="00FE3581">
      <w:pPr>
        <w:pStyle w:val="ZPara"/>
      </w:pPr>
      <w:r>
        <w:t>The instrumentation provides Level measurement (</w:t>
      </w:r>
      <w:r w:rsidR="001A07C5">
        <w:t>Keyance Laser LK-G2000</w:t>
      </w:r>
      <w:r>
        <w:t xml:space="preserve">) and two resistance measurements </w:t>
      </w:r>
      <w:r w:rsidR="001A07C5">
        <w:t>for each sensor DUT (DataQ DI2108) and provides directional DC motor control (</w:t>
      </w:r>
      <w:proofErr w:type="spellStart"/>
      <w:r w:rsidR="001A07C5">
        <w:t>Pololu</w:t>
      </w:r>
      <w:proofErr w:type="spellEnd"/>
      <w:r w:rsidR="001A07C5">
        <w:t xml:space="preserve"> MC18V7) via </w:t>
      </w:r>
      <w:proofErr w:type="spellStart"/>
      <w:r w:rsidR="001A07C5">
        <w:t>Univeral</w:t>
      </w:r>
      <w:proofErr w:type="spellEnd"/>
      <w:r w:rsidR="001A07C5">
        <w:t xml:space="preserve"> Serial Bus (USB).</w:t>
      </w:r>
    </w:p>
    <w:p w14:paraId="069012CF" w14:textId="77777777" w:rsidR="001A07C5" w:rsidRDefault="001A07C5" w:rsidP="00740AAD">
      <w:pPr>
        <w:pStyle w:val="ZPara"/>
      </w:pPr>
    </w:p>
    <w:p w14:paraId="3A746F14" w14:textId="666635FC" w:rsidR="00FE3581" w:rsidRDefault="001A07C5" w:rsidP="00FE3581">
      <w:pPr>
        <w:pStyle w:val="STYLE7"/>
      </w:pPr>
      <w:r>
        <w:t>Level Measurement - Keyance Laser LK-G2000</w:t>
      </w:r>
    </w:p>
    <w:p w14:paraId="209DA7B9" w14:textId="77777777" w:rsidR="001A07C5" w:rsidRDefault="001A07C5" w:rsidP="00740AAD">
      <w:pPr>
        <w:pStyle w:val="ZPara"/>
      </w:pPr>
    </w:p>
    <w:p w14:paraId="3CED6592" w14:textId="0300935C" w:rsidR="001A07C5" w:rsidRDefault="001A07C5" w:rsidP="00FE3581">
      <w:pPr>
        <w:pStyle w:val="STYLE7"/>
      </w:pPr>
      <w:r>
        <w:t>Resistance Measurement -DataQ DI2108</w:t>
      </w:r>
    </w:p>
    <w:p w14:paraId="0355B883" w14:textId="50D6B2DC" w:rsidR="00883C5F" w:rsidRDefault="00125A70" w:rsidP="00125A70">
      <w:pPr>
        <w:pStyle w:val="ZPara"/>
      </w:pPr>
      <w:r w:rsidRPr="00125A70">
        <w:t>The DI-2108-P data acquisition instrument is a portable data recording module that communicates through your computer's USB port. Power is derived from the interface port so no external power is required. Features include:</w:t>
      </w:r>
    </w:p>
    <w:p w14:paraId="5F4C93F1" w14:textId="77777777" w:rsidR="00883C5F" w:rsidRPr="00125A70" w:rsidRDefault="00883C5F" w:rsidP="00883C5F">
      <w:pPr>
        <w:pStyle w:val="ZPara"/>
        <w:jc w:val="left"/>
        <w:rPr>
          <w:sz w:val="22"/>
          <w:szCs w:val="22"/>
          <w:u w:val="single"/>
        </w:rPr>
      </w:pPr>
      <w:r w:rsidRPr="00125A70">
        <w:rPr>
          <w:sz w:val="22"/>
          <w:szCs w:val="22"/>
          <w:u w:val="single"/>
        </w:rPr>
        <w:t xml:space="preserve">Analog Inputs </w:t>
      </w:r>
    </w:p>
    <w:p w14:paraId="4910ACAF" w14:textId="1C9DB6A3" w:rsidR="00883C5F" w:rsidRPr="00883C5F" w:rsidRDefault="00883C5F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883C5F">
        <w:rPr>
          <w:sz w:val="20"/>
          <w:szCs w:val="20"/>
        </w:rPr>
        <w:t xml:space="preserve">Number of Channels: </w:t>
      </w:r>
      <w:r w:rsidRPr="00883C5F">
        <w:rPr>
          <w:sz w:val="20"/>
          <w:szCs w:val="20"/>
        </w:rPr>
        <w:tab/>
      </w:r>
      <w:r w:rsidRPr="00883C5F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83C5F">
        <w:rPr>
          <w:sz w:val="20"/>
          <w:szCs w:val="20"/>
        </w:rPr>
        <w:t xml:space="preserve">8 </w:t>
      </w:r>
    </w:p>
    <w:p w14:paraId="470E1D5A" w14:textId="69745192" w:rsidR="00883C5F" w:rsidRPr="00883C5F" w:rsidRDefault="00883C5F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883C5F">
        <w:rPr>
          <w:sz w:val="20"/>
          <w:szCs w:val="20"/>
        </w:rPr>
        <w:t xml:space="preserve">Channel Configuration: </w:t>
      </w:r>
      <w:r w:rsidRPr="00883C5F">
        <w:rPr>
          <w:sz w:val="20"/>
          <w:szCs w:val="20"/>
        </w:rPr>
        <w:tab/>
      </w:r>
      <w:r w:rsidRPr="00883C5F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83C5F">
        <w:rPr>
          <w:sz w:val="20"/>
          <w:szCs w:val="20"/>
        </w:rPr>
        <w:t xml:space="preserve">Differential </w:t>
      </w:r>
    </w:p>
    <w:p w14:paraId="58C9FA48" w14:textId="18F054E2" w:rsidR="00883C5F" w:rsidRPr="00883C5F" w:rsidRDefault="00883C5F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883C5F">
        <w:rPr>
          <w:sz w:val="20"/>
          <w:szCs w:val="20"/>
        </w:rPr>
        <w:t>Measurement range per channel:</w:t>
      </w:r>
      <w:r w:rsidRPr="00883C5F">
        <w:rPr>
          <w:sz w:val="20"/>
          <w:szCs w:val="20"/>
        </w:rPr>
        <w:tab/>
        <w:t>Programmable ±2.5, ±5, ±10, 0-5, 0-10 Volts</w:t>
      </w:r>
    </w:p>
    <w:p w14:paraId="62C0E50B" w14:textId="77777777" w:rsidR="00883C5F" w:rsidRPr="00883C5F" w:rsidRDefault="00883C5F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883C5F">
        <w:rPr>
          <w:sz w:val="20"/>
          <w:szCs w:val="20"/>
        </w:rPr>
        <w:t xml:space="preserve">Input impedance: </w:t>
      </w:r>
      <w:r w:rsidRPr="00883C5F">
        <w:rPr>
          <w:sz w:val="20"/>
          <w:szCs w:val="20"/>
        </w:rPr>
        <w:tab/>
      </w:r>
      <w:r w:rsidRPr="00883C5F">
        <w:rPr>
          <w:sz w:val="20"/>
          <w:szCs w:val="20"/>
        </w:rPr>
        <w:tab/>
      </w:r>
      <w:r w:rsidRPr="00883C5F">
        <w:rPr>
          <w:sz w:val="20"/>
          <w:szCs w:val="20"/>
        </w:rPr>
        <w:tab/>
        <w:t>800 k</w:t>
      </w:r>
      <w:r w:rsidRPr="00883C5F">
        <w:rPr>
          <w:sz w:val="20"/>
          <w:szCs w:val="20"/>
        </w:rPr>
        <w:sym w:font="Symbol" w:char="F057"/>
      </w:r>
      <w:r w:rsidRPr="00883C5F">
        <w:rPr>
          <w:sz w:val="20"/>
          <w:szCs w:val="20"/>
        </w:rPr>
        <w:t xml:space="preserve"> differential </w:t>
      </w:r>
    </w:p>
    <w:p w14:paraId="2C99A77F" w14:textId="545C854C" w:rsidR="00883C5F" w:rsidRPr="00883C5F" w:rsidRDefault="00883C5F" w:rsidP="00125A70">
      <w:pPr>
        <w:pStyle w:val="ZPara"/>
        <w:spacing w:before="60"/>
        <w:ind w:left="5040" w:hanging="3600"/>
        <w:jc w:val="left"/>
        <w:rPr>
          <w:sz w:val="20"/>
          <w:szCs w:val="20"/>
        </w:rPr>
      </w:pPr>
      <w:r w:rsidRPr="00883C5F">
        <w:rPr>
          <w:sz w:val="20"/>
          <w:szCs w:val="20"/>
        </w:rPr>
        <w:lastRenderedPageBreak/>
        <w:t>DC accuracy:</w:t>
      </w:r>
      <w:r w:rsidRPr="00883C5F">
        <w:rPr>
          <w:sz w:val="20"/>
          <w:szCs w:val="20"/>
        </w:rPr>
        <w:tab/>
        <w:t>±0.05% of range 25°C</w:t>
      </w:r>
    </w:p>
    <w:p w14:paraId="5F300811" w14:textId="0A89014D" w:rsidR="00883C5F" w:rsidRPr="00125A70" w:rsidRDefault="00883C5F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883C5F">
        <w:rPr>
          <w:sz w:val="20"/>
          <w:szCs w:val="20"/>
        </w:rPr>
        <w:t>Absolute maximum input:</w:t>
      </w:r>
      <w:r w:rsidRPr="00883C5F">
        <w:rPr>
          <w:sz w:val="20"/>
          <w:szCs w:val="20"/>
        </w:rPr>
        <w:tab/>
      </w:r>
      <w:r w:rsidRPr="00883C5F">
        <w:rPr>
          <w:sz w:val="20"/>
          <w:szCs w:val="20"/>
        </w:rPr>
        <w:tab/>
        <w:t xml:space="preserve">±150 V dc or peak ac </w:t>
      </w:r>
    </w:p>
    <w:p w14:paraId="418977DE" w14:textId="63195DCA" w:rsidR="00883C5F" w:rsidRPr="00883C5F" w:rsidRDefault="00883C5F" w:rsidP="00883C5F">
      <w:pPr>
        <w:pStyle w:val="ListParagraph"/>
        <w:spacing w:before="60" w:after="0"/>
        <w:rPr>
          <w:u w:val="single"/>
        </w:rPr>
      </w:pPr>
      <w:r w:rsidRPr="00883C5F">
        <w:rPr>
          <w:u w:val="single"/>
        </w:rPr>
        <w:t xml:space="preserve">ADC Characteristics </w:t>
      </w:r>
    </w:p>
    <w:p w14:paraId="31B89A6C" w14:textId="3A02762E" w:rsidR="00125A70" w:rsidRDefault="00883C5F" w:rsidP="00125A70">
      <w:pPr>
        <w:pStyle w:val="ListParagraph"/>
        <w:spacing w:before="60" w:after="0"/>
        <w:ind w:left="1440"/>
        <w:rPr>
          <w:sz w:val="20"/>
        </w:rPr>
      </w:pPr>
      <w:r w:rsidRPr="00883C5F">
        <w:rPr>
          <w:sz w:val="20"/>
        </w:rPr>
        <w:t xml:space="preserve">Resolution: </w:t>
      </w:r>
      <w:r w:rsidR="00125A70">
        <w:rPr>
          <w:sz w:val="20"/>
        </w:rPr>
        <w:tab/>
      </w:r>
      <w:r w:rsidR="00125A70">
        <w:rPr>
          <w:sz w:val="20"/>
        </w:rPr>
        <w:tab/>
      </w:r>
      <w:r w:rsidR="00125A70">
        <w:rPr>
          <w:sz w:val="20"/>
        </w:rPr>
        <w:tab/>
      </w:r>
      <w:r w:rsidR="00125A70">
        <w:rPr>
          <w:sz w:val="20"/>
        </w:rPr>
        <w:tab/>
      </w:r>
      <w:r w:rsidRPr="00883C5F">
        <w:rPr>
          <w:sz w:val="20"/>
        </w:rPr>
        <w:t xml:space="preserve">16-bit </w:t>
      </w:r>
    </w:p>
    <w:p w14:paraId="3F262B14" w14:textId="77777777" w:rsidR="00125A70" w:rsidRDefault="00883C5F" w:rsidP="00125A70">
      <w:pPr>
        <w:pStyle w:val="ListParagraph"/>
        <w:spacing w:before="60" w:after="0"/>
        <w:ind w:left="1440"/>
        <w:rPr>
          <w:sz w:val="20"/>
        </w:rPr>
      </w:pPr>
      <w:r w:rsidRPr="00883C5F">
        <w:rPr>
          <w:sz w:val="20"/>
        </w:rPr>
        <w:t xml:space="preserve">Resolution applied to measurements: </w:t>
      </w:r>
      <w:r w:rsidR="00125A70">
        <w:rPr>
          <w:sz w:val="20"/>
        </w:rPr>
        <w:tab/>
      </w:r>
      <w:r w:rsidRPr="00883C5F">
        <w:rPr>
          <w:sz w:val="20"/>
        </w:rPr>
        <w:t xml:space="preserve">&gt;15.6-bit </w:t>
      </w:r>
    </w:p>
    <w:p w14:paraId="0A416390" w14:textId="35CBF364" w:rsidR="00125A70" w:rsidRPr="00125A70" w:rsidRDefault="00883C5F" w:rsidP="00125A70">
      <w:pPr>
        <w:pStyle w:val="ListParagraph"/>
        <w:spacing w:before="60" w:after="0"/>
        <w:ind w:left="1440"/>
        <w:rPr>
          <w:sz w:val="20"/>
        </w:rPr>
      </w:pPr>
      <w:r w:rsidRPr="00883C5F">
        <w:rPr>
          <w:sz w:val="20"/>
        </w:rPr>
        <w:t xml:space="preserve">Max. </w:t>
      </w:r>
      <w:r w:rsidRPr="00125A70">
        <w:rPr>
          <w:sz w:val="20"/>
        </w:rPr>
        <w:t xml:space="preserve">sample throughput rate: </w:t>
      </w:r>
      <w:r w:rsidR="00125A70" w:rsidRPr="00125A70">
        <w:rPr>
          <w:sz w:val="20"/>
        </w:rPr>
        <w:tab/>
      </w:r>
      <w:r w:rsidR="00125A70" w:rsidRPr="00125A70">
        <w:rPr>
          <w:sz w:val="20"/>
        </w:rPr>
        <w:tab/>
      </w:r>
      <w:r w:rsidRPr="00125A70">
        <w:rPr>
          <w:sz w:val="20"/>
        </w:rPr>
        <w:t xml:space="preserve">160 kHz throughput </w:t>
      </w:r>
    </w:p>
    <w:p w14:paraId="0649288D" w14:textId="77777777" w:rsidR="00125A70" w:rsidRDefault="00883C5F" w:rsidP="00125A70">
      <w:pPr>
        <w:pStyle w:val="ListParagraph"/>
        <w:spacing w:before="60" w:after="0"/>
        <w:ind w:left="1440"/>
        <w:rPr>
          <w:sz w:val="20"/>
        </w:rPr>
      </w:pPr>
      <w:r w:rsidRPr="00883C5F">
        <w:rPr>
          <w:sz w:val="20"/>
        </w:rPr>
        <w:t xml:space="preserve">Min. sample throughput rate: </w:t>
      </w:r>
      <w:r w:rsidR="00125A70">
        <w:rPr>
          <w:sz w:val="20"/>
        </w:rPr>
        <w:tab/>
      </w:r>
      <w:r w:rsidR="00125A70">
        <w:rPr>
          <w:sz w:val="20"/>
        </w:rPr>
        <w:tab/>
      </w:r>
      <w:r w:rsidRPr="00883C5F">
        <w:rPr>
          <w:sz w:val="20"/>
        </w:rPr>
        <w:t xml:space="preserve">Hardware: 1.831 kHz </w:t>
      </w:r>
    </w:p>
    <w:p w14:paraId="1141D654" w14:textId="25C80A8A" w:rsidR="00125A70" w:rsidRDefault="00883C5F" w:rsidP="00125A70">
      <w:pPr>
        <w:pStyle w:val="ListParagraph"/>
        <w:spacing w:before="60" w:after="0"/>
        <w:ind w:left="4320" w:firstLine="720"/>
        <w:rPr>
          <w:sz w:val="20"/>
        </w:rPr>
      </w:pPr>
      <w:r w:rsidRPr="00883C5F">
        <w:rPr>
          <w:sz w:val="20"/>
        </w:rPr>
        <w:t xml:space="preserve">with WinDaq software: 0.305 Hz </w:t>
      </w:r>
    </w:p>
    <w:p w14:paraId="3EF0B400" w14:textId="4503AC5B" w:rsidR="001A07C5" w:rsidRPr="00125A70" w:rsidRDefault="00883C5F" w:rsidP="00125A70">
      <w:pPr>
        <w:pStyle w:val="ListParagraph"/>
        <w:spacing w:before="60" w:after="0"/>
        <w:ind w:left="1440"/>
        <w:rPr>
          <w:sz w:val="20"/>
        </w:rPr>
      </w:pPr>
      <w:r w:rsidRPr="00883C5F">
        <w:rPr>
          <w:sz w:val="20"/>
        </w:rPr>
        <w:t xml:space="preserve">Sample rate timing accuracy: </w:t>
      </w:r>
      <w:r w:rsidR="00125A70">
        <w:rPr>
          <w:sz w:val="20"/>
        </w:rPr>
        <w:tab/>
      </w:r>
      <w:r w:rsidR="00125A70">
        <w:rPr>
          <w:sz w:val="20"/>
        </w:rPr>
        <w:tab/>
      </w:r>
      <w:r w:rsidRPr="00883C5F">
        <w:rPr>
          <w:sz w:val="20"/>
        </w:rPr>
        <w:t>100 ppm (typical over 24 hours)</w:t>
      </w:r>
    </w:p>
    <w:p w14:paraId="228B9947" w14:textId="77777777" w:rsidR="00125A70" w:rsidRPr="00125A70" w:rsidRDefault="00125A70" w:rsidP="00125A70">
      <w:pPr>
        <w:pStyle w:val="ZPara"/>
        <w:spacing w:before="60"/>
        <w:jc w:val="left"/>
        <w:rPr>
          <w:sz w:val="22"/>
          <w:szCs w:val="22"/>
          <w:u w:val="single"/>
        </w:rPr>
      </w:pPr>
      <w:r w:rsidRPr="00125A70">
        <w:rPr>
          <w:sz w:val="22"/>
          <w:szCs w:val="22"/>
          <w:u w:val="single"/>
        </w:rPr>
        <w:t>Digital Ports</w:t>
      </w:r>
    </w:p>
    <w:p w14:paraId="58D77455" w14:textId="5C96B8C5" w:rsidR="00125A70" w:rsidRDefault="00125A70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125A70">
        <w:rPr>
          <w:sz w:val="20"/>
          <w:szCs w:val="20"/>
        </w:rPr>
        <w:t xml:space="preserve">Number of Ports: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25A70">
        <w:rPr>
          <w:sz w:val="20"/>
          <w:szCs w:val="20"/>
        </w:rPr>
        <w:t xml:space="preserve">7 </w:t>
      </w:r>
    </w:p>
    <w:p w14:paraId="2A54B680" w14:textId="77777777" w:rsidR="00125A70" w:rsidRDefault="00125A70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125A70">
        <w:rPr>
          <w:sz w:val="20"/>
          <w:szCs w:val="20"/>
        </w:rPr>
        <w:t xml:space="preserve">Type: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25A70">
        <w:rPr>
          <w:sz w:val="20"/>
          <w:szCs w:val="20"/>
        </w:rPr>
        <w:t xml:space="preserve">MOSFET switch </w:t>
      </w:r>
    </w:p>
    <w:p w14:paraId="7C192F34" w14:textId="77777777" w:rsidR="00125A70" w:rsidRDefault="00125A70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125A70">
        <w:rPr>
          <w:sz w:val="20"/>
          <w:szCs w:val="20"/>
        </w:rPr>
        <w:t xml:space="preserve">Configuration: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25A70">
        <w:rPr>
          <w:sz w:val="20"/>
          <w:szCs w:val="20"/>
        </w:rPr>
        <w:t xml:space="preserve">Programmable as digital input or switch </w:t>
      </w:r>
    </w:p>
    <w:p w14:paraId="4BD3AA2D" w14:textId="77777777" w:rsidR="00125A70" w:rsidRDefault="00125A70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125A70">
        <w:rPr>
          <w:sz w:val="20"/>
          <w:szCs w:val="20"/>
        </w:rPr>
        <w:t xml:space="preserve">Pull-up value: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25A70">
        <w:rPr>
          <w:sz w:val="20"/>
          <w:szCs w:val="20"/>
        </w:rPr>
        <w:t>4.7 k</w:t>
      </w:r>
      <w:r w:rsidRPr="00125A70">
        <w:rPr>
          <w:sz w:val="20"/>
          <w:szCs w:val="20"/>
        </w:rPr>
        <w:sym w:font="Symbol" w:char="F057"/>
      </w:r>
      <w:r w:rsidRPr="00125A70">
        <w:rPr>
          <w:sz w:val="20"/>
          <w:szCs w:val="20"/>
        </w:rPr>
        <w:t xml:space="preserve"> </w:t>
      </w:r>
    </w:p>
    <w:p w14:paraId="294BF681" w14:textId="77777777" w:rsidR="00125A70" w:rsidRDefault="00125A70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125A70">
        <w:rPr>
          <w:sz w:val="20"/>
          <w:szCs w:val="20"/>
        </w:rPr>
        <w:t xml:space="preserve">Input high voltage threshold: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25A70">
        <w:rPr>
          <w:sz w:val="20"/>
          <w:szCs w:val="20"/>
        </w:rPr>
        <w:t xml:space="preserve">2.4V </w:t>
      </w:r>
    </w:p>
    <w:p w14:paraId="3C07AB40" w14:textId="77777777" w:rsidR="00125A70" w:rsidRDefault="00125A70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125A70">
        <w:rPr>
          <w:sz w:val="20"/>
          <w:szCs w:val="20"/>
        </w:rPr>
        <w:t xml:space="preserve">Input low voltage threshold: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25A70">
        <w:rPr>
          <w:sz w:val="20"/>
          <w:szCs w:val="20"/>
        </w:rPr>
        <w:t xml:space="preserve">0.8V </w:t>
      </w:r>
    </w:p>
    <w:p w14:paraId="47A2C5F9" w14:textId="0D419D34" w:rsidR="00125A70" w:rsidRDefault="00125A70" w:rsidP="00125A70">
      <w:pPr>
        <w:pStyle w:val="ZPara"/>
        <w:spacing w:before="60"/>
        <w:ind w:left="1440"/>
        <w:jc w:val="left"/>
        <w:rPr>
          <w:sz w:val="20"/>
          <w:szCs w:val="20"/>
        </w:rPr>
      </w:pPr>
      <w:r w:rsidRPr="00125A70">
        <w:rPr>
          <w:sz w:val="20"/>
          <w:szCs w:val="20"/>
        </w:rPr>
        <w:t xml:space="preserve">Absolute maximum applied voltage (V): </w:t>
      </w:r>
      <w:r>
        <w:rPr>
          <w:sz w:val="20"/>
          <w:szCs w:val="20"/>
        </w:rPr>
        <w:tab/>
      </w:r>
      <w:r w:rsidRPr="00125A70">
        <w:rPr>
          <w:sz w:val="20"/>
          <w:szCs w:val="20"/>
        </w:rPr>
        <w:t>0 ≤ V ≤ 25 V</w:t>
      </w:r>
    </w:p>
    <w:p w14:paraId="6A613B46" w14:textId="77777777" w:rsidR="00456EA4" w:rsidRPr="00125A70" w:rsidRDefault="00456EA4" w:rsidP="00125A70">
      <w:pPr>
        <w:pStyle w:val="ZPara"/>
        <w:spacing w:before="60"/>
        <w:ind w:left="1440"/>
        <w:jc w:val="left"/>
        <w:rPr>
          <w:sz w:val="20"/>
          <w:szCs w:val="20"/>
        </w:rPr>
      </w:pPr>
    </w:p>
    <w:p w14:paraId="52E52EA0" w14:textId="77777777" w:rsidR="00125A70" w:rsidRDefault="00125A70" w:rsidP="00740AAD">
      <w:pPr>
        <w:pStyle w:val="ZPara"/>
      </w:pPr>
    </w:p>
    <w:p w14:paraId="7B61FFA4" w14:textId="6DB1519A" w:rsidR="001A07C5" w:rsidRDefault="001A07C5" w:rsidP="00FE3581">
      <w:pPr>
        <w:pStyle w:val="STYLE7"/>
      </w:pPr>
      <w:r>
        <w:t xml:space="preserve">Motor Controller - </w:t>
      </w:r>
      <w:proofErr w:type="spellStart"/>
      <w:r>
        <w:t>Pololu</w:t>
      </w:r>
      <w:proofErr w:type="spellEnd"/>
      <w:r>
        <w:t xml:space="preserve"> MC18V7</w:t>
      </w:r>
    </w:p>
    <w:p w14:paraId="21D594DB" w14:textId="77777777" w:rsidR="001A07C5" w:rsidRDefault="001A07C5" w:rsidP="001A07C5">
      <w:pPr>
        <w:pStyle w:val="ZPara"/>
      </w:pPr>
    </w:p>
    <w:p w14:paraId="409563A4" w14:textId="5B32A018" w:rsidR="001A07C5" w:rsidRDefault="001A07C5" w:rsidP="001A07C5">
      <w:pPr>
        <w:pStyle w:val="ZL3Section"/>
      </w:pPr>
      <w:bookmarkStart w:id="36" w:name="_Toc191996233"/>
      <w:r>
        <w:t>Interface Unit</w:t>
      </w:r>
      <w:bookmarkEnd w:id="36"/>
    </w:p>
    <w:p w14:paraId="6D9A25F4" w14:textId="537726F8" w:rsidR="00D17EAF" w:rsidRDefault="001A07C5" w:rsidP="001A07C5">
      <w:pPr>
        <w:pStyle w:val="ZPara"/>
      </w:pPr>
      <w:r>
        <w:t xml:space="preserve">The interface unit provides </w:t>
      </w:r>
      <w:r w:rsidR="00D17EAF">
        <w:t>one</w:t>
      </w:r>
      <w:r>
        <w:t xml:space="preserve"> fixed current reference</w:t>
      </w:r>
      <w:r w:rsidR="00D17EAF">
        <w:t xml:space="preserve"> circuit</w:t>
      </w:r>
      <w:r>
        <w:t xml:space="preserve"> </w:t>
      </w:r>
      <w:r w:rsidR="00D17EAF">
        <w:t>(I</w:t>
      </w:r>
      <w:r w:rsidR="00D17EAF" w:rsidRPr="00740AAD">
        <w:rPr>
          <w:vertAlign w:val="subscript"/>
        </w:rPr>
        <w:t>s</w:t>
      </w:r>
      <w:r w:rsidR="00D17EAF">
        <w:t>)</w:t>
      </w:r>
      <w:r>
        <w:t xml:space="preserve"> as sensor signal stimulus to </w:t>
      </w:r>
      <w:r w:rsidR="00D17EAF">
        <w:t xml:space="preserve">a single </w:t>
      </w:r>
      <w:r>
        <w:t>sensor</w:t>
      </w:r>
      <w:r w:rsidR="00D17EAF">
        <w:t xml:space="preserve"> channel</w:t>
      </w:r>
      <w:r>
        <w:t xml:space="preserve"> </w:t>
      </w:r>
      <w:r w:rsidR="00D17EAF">
        <w:t>so sensor channel resistance (</w:t>
      </w:r>
      <w:proofErr w:type="spellStart"/>
      <w:r w:rsidR="00D17EAF">
        <w:t>R</w:t>
      </w:r>
      <w:r w:rsidR="00D17EAF" w:rsidRPr="005F6582">
        <w:rPr>
          <w:vertAlign w:val="subscript"/>
        </w:rPr>
        <w:t>chx</w:t>
      </w:r>
      <w:proofErr w:type="spellEnd"/>
      <w:r w:rsidR="00D17EAF">
        <w:t>) can be calculated from the sensor signal (</w:t>
      </w:r>
      <w:proofErr w:type="spellStart"/>
      <w:r w:rsidR="00D17EAF">
        <w:t>V</w:t>
      </w:r>
      <w:r w:rsidR="00D17EAF" w:rsidRPr="005F6582">
        <w:rPr>
          <w:vertAlign w:val="subscript"/>
        </w:rPr>
        <w:t>m</w:t>
      </w:r>
      <w:proofErr w:type="spellEnd"/>
      <w:r w:rsidR="00D17EAF">
        <w:t>):</w:t>
      </w:r>
    </w:p>
    <w:p w14:paraId="25BB175F" w14:textId="77557584" w:rsidR="001A07C5" w:rsidRPr="00D17EAF" w:rsidRDefault="001A07C5" w:rsidP="00740AAD">
      <w:pPr>
        <w:pStyle w:val="ZPara"/>
        <w:ind w:firstLine="360"/>
      </w:pPr>
      <w:r>
        <w:t xml:space="preserve"> </w:t>
      </w:r>
      <w:proofErr w:type="spellStart"/>
      <w:r>
        <w:t>R</w:t>
      </w:r>
      <w:r w:rsidR="00D17EAF" w:rsidRPr="00740AAD">
        <w:rPr>
          <w:vertAlign w:val="subscript"/>
        </w:rPr>
        <w:t>chx</w:t>
      </w:r>
      <w:proofErr w:type="spellEnd"/>
      <w:r>
        <w:t xml:space="preserve"> = </w:t>
      </w:r>
      <w:proofErr w:type="spellStart"/>
      <w:r>
        <w:t>V</w:t>
      </w:r>
      <w:r w:rsidRPr="00740AAD">
        <w:rPr>
          <w:vertAlign w:val="subscript"/>
        </w:rPr>
        <w:t>m</w:t>
      </w:r>
      <w:proofErr w:type="spellEnd"/>
      <w:r>
        <w:t xml:space="preserve">  </w:t>
      </w:r>
      <w:r w:rsidR="00D17EAF">
        <w:t>/ I</w:t>
      </w:r>
      <w:r w:rsidR="00D17EAF" w:rsidRPr="005F6582">
        <w:rPr>
          <w:vertAlign w:val="subscript"/>
        </w:rPr>
        <w:t>s</w:t>
      </w:r>
      <w:r w:rsidR="00D17EAF">
        <w:rPr>
          <w:vertAlign w:val="subscript"/>
        </w:rPr>
        <w:t xml:space="preserve">     </w:t>
      </w:r>
      <w:r w:rsidR="00D17EAF">
        <w:t xml:space="preserve">where </w:t>
      </w:r>
      <w:proofErr w:type="spellStart"/>
      <w:r w:rsidR="00D17EAF">
        <w:t>V</w:t>
      </w:r>
      <w:r w:rsidR="00D17EAF" w:rsidRPr="005F6582">
        <w:rPr>
          <w:vertAlign w:val="subscript"/>
        </w:rPr>
        <w:t>m</w:t>
      </w:r>
      <w:proofErr w:type="spellEnd"/>
      <w:r w:rsidR="00D17EAF">
        <w:rPr>
          <w:vertAlign w:val="subscript"/>
        </w:rPr>
        <w:t xml:space="preserve"> </w:t>
      </w:r>
      <w:r w:rsidR="00D17EAF">
        <w:t>is the measured voltage from the sensor.</w:t>
      </w:r>
    </w:p>
    <w:p w14:paraId="370DBD2B" w14:textId="6DDB7259" w:rsidR="00D17EAF" w:rsidRDefault="00D17EAF" w:rsidP="00E14092">
      <w:pPr>
        <w:pStyle w:val="ZPara"/>
      </w:pPr>
      <w:r>
        <w:t>The interface unit also provides a one buffer/scaler circuit to condition a single Sensor signal to the range of corresponding Analog Input (AI).</w:t>
      </w:r>
    </w:p>
    <w:p w14:paraId="26BDEA64" w14:textId="105FA738" w:rsidR="00D17EAF" w:rsidRDefault="00D17EAF" w:rsidP="00D17EAF">
      <w:pPr>
        <w:pStyle w:val="ZPara"/>
      </w:pPr>
      <w:r>
        <w:t xml:space="preserve">The interface </w:t>
      </w:r>
      <w:r w:rsidR="00E14092">
        <w:t>unit</w:t>
      </w:r>
      <w:r>
        <w:t xml:space="preserve"> provide</w:t>
      </w:r>
      <w:r w:rsidR="00E14092">
        <w:t>s a place to mount the Pololu Motor Controller.  It also provides a</w:t>
      </w:r>
      <w:r>
        <w:t xml:space="preserve"> means to connect the system components including the Power Supplies,</w:t>
      </w:r>
      <w:r w:rsidR="00E14092">
        <w:t xml:space="preserve"> to Laser and moto controller; and connect the sensor signals to the analog inputs. </w:t>
      </w:r>
      <w:r>
        <w:t xml:space="preserve"> </w:t>
      </w:r>
    </w:p>
    <w:p w14:paraId="23197D04" w14:textId="77777777" w:rsidR="004F276E" w:rsidRDefault="004F276E" w:rsidP="00D17EAF">
      <w:pPr>
        <w:pStyle w:val="ZPara"/>
      </w:pPr>
    </w:p>
    <w:p w14:paraId="55E663C1" w14:textId="7C01F64F" w:rsidR="00D17EAF" w:rsidRDefault="00E14092" w:rsidP="00E14092">
      <w:pPr>
        <w:pStyle w:val="STYLE7"/>
      </w:pPr>
      <w:r>
        <w:t>Reference Current Source Circuit</w:t>
      </w:r>
    </w:p>
    <w:p w14:paraId="7B09ADF9" w14:textId="77777777" w:rsidR="00E14092" w:rsidRDefault="00E14092" w:rsidP="00A9747E">
      <w:pPr>
        <w:pStyle w:val="STYLE7"/>
        <w:numPr>
          <w:ilvl w:val="0"/>
          <w:numId w:val="0"/>
        </w:numPr>
        <w:ind w:left="1728"/>
      </w:pPr>
    </w:p>
    <w:p w14:paraId="765FB873" w14:textId="042D53B2" w:rsidR="00C214A2" w:rsidRDefault="00A9747E" w:rsidP="00A9747E">
      <w:pPr>
        <w:pStyle w:val="ZPara"/>
      </w:pPr>
      <w:r>
        <w:t xml:space="preserve">The Current Source required to drive </w:t>
      </w:r>
      <w:r w:rsidR="008A0641">
        <w:t>the sensor signal is implemented with one Linear Technologies LT3092 integrated circuit (IC) for each sensor channel.  Parameters for consideration are the reference current (I</w:t>
      </w:r>
      <w:r w:rsidR="008A0641" w:rsidRPr="008A0641">
        <w:rPr>
          <w:vertAlign w:val="subscript"/>
        </w:rPr>
        <w:t>s</w:t>
      </w:r>
      <w:r w:rsidR="008A0641">
        <w:t>) as determined by the in situ current of the OLS to be tested; the compliance voltage (V</w:t>
      </w:r>
      <w:r w:rsidR="008A0641">
        <w:rPr>
          <w:vertAlign w:val="subscript"/>
        </w:rPr>
        <w:t>dc</w:t>
      </w:r>
      <w:r w:rsidR="008A0641">
        <w:t>) determined from the required maximum resistance to be measured at I</w:t>
      </w:r>
      <w:r w:rsidR="008A0641" w:rsidRPr="008A0641">
        <w:rPr>
          <w:vertAlign w:val="subscript"/>
        </w:rPr>
        <w:t>s</w:t>
      </w:r>
      <w:r w:rsidR="008A0641">
        <w:t>.  The Elevate OLS resistance ranges from 100</w:t>
      </w:r>
      <w:r w:rsidR="008A0641">
        <w:sym w:font="Symbol" w:char="F057"/>
      </w:r>
      <w:r w:rsidR="008A0641">
        <w:t xml:space="preserve"> - 1100</w:t>
      </w:r>
      <w:r w:rsidR="008A0641">
        <w:sym w:font="Symbol" w:char="F057"/>
      </w:r>
      <w:r w:rsidR="008A0641">
        <w:t xml:space="preserve"> with an overrange resistance of 2100</w:t>
      </w:r>
      <w:r w:rsidR="008A0641">
        <w:sym w:font="Symbol" w:char="F057"/>
      </w:r>
      <w:r w:rsidR="008A0641">
        <w:t xml:space="preserve"> with </w:t>
      </w:r>
      <w:r w:rsidR="008A0641">
        <w:lastRenderedPageBreak/>
        <w:t>an in situ of 14.7ma, producing a maximum signal voltage V</w:t>
      </w:r>
      <w:r w:rsidR="008A0641">
        <w:rPr>
          <w:vertAlign w:val="subscript"/>
        </w:rPr>
        <w:t>s</w:t>
      </w:r>
      <w:r w:rsidR="008A0641">
        <w:t xml:space="preserve"> of</w:t>
      </w:r>
      <w:r w:rsidR="00C214A2">
        <w:t xml:space="preserve"> 16.7V at 1100</w:t>
      </w:r>
      <w:r w:rsidR="00C214A2">
        <w:sym w:font="Symbol" w:char="F057"/>
      </w:r>
      <w:r w:rsidR="00C214A2">
        <w:t>.  We assum</w:t>
      </w:r>
      <w:r w:rsidR="008D2C2B">
        <w:t>e</w:t>
      </w:r>
      <w:r w:rsidR="00C214A2">
        <w:t xml:space="preserve"> that the overrange resistance does not have to be accurately measured, only detected and that the Laser uses a 24V</w:t>
      </w:r>
      <w:r w:rsidR="00C214A2" w:rsidRPr="00C214A2">
        <w:rPr>
          <w:vertAlign w:val="subscript"/>
        </w:rPr>
        <w:t>DC</w:t>
      </w:r>
      <w:r w:rsidR="008A0641" w:rsidRPr="00C214A2">
        <w:rPr>
          <w:vertAlign w:val="subscript"/>
        </w:rPr>
        <w:t xml:space="preserve"> </w:t>
      </w:r>
      <w:r w:rsidR="00C214A2">
        <w:t>source that can be used to power the Current Source circuit V</w:t>
      </w:r>
      <w:r w:rsidR="00C214A2">
        <w:rPr>
          <w:vertAlign w:val="subscript"/>
        </w:rPr>
        <w:t>dc</w:t>
      </w:r>
      <w:r w:rsidR="00C214A2">
        <w:t>, where the maximum resistance measurement will be 1632</w:t>
      </w:r>
      <w:r w:rsidR="00C214A2">
        <w:sym w:font="Symbol" w:char="F057"/>
      </w:r>
      <w:r w:rsidR="00C214A2">
        <w:t>.  With V</w:t>
      </w:r>
      <w:r w:rsidR="00C214A2">
        <w:rPr>
          <w:vertAlign w:val="subscript"/>
        </w:rPr>
        <w:t xml:space="preserve">dc </w:t>
      </w:r>
      <w:r w:rsidR="00C214A2">
        <w:t>set to nominal 224V</w:t>
      </w:r>
      <w:r w:rsidR="00C214A2" w:rsidRPr="00C214A2">
        <w:rPr>
          <w:vertAlign w:val="subscript"/>
        </w:rPr>
        <w:t>DC</w:t>
      </w:r>
      <w:r w:rsidR="00C214A2">
        <w:t xml:space="preserve"> following the </w:t>
      </w:r>
      <w:r w:rsidR="008D2C2B">
        <w:t>LT3092 Datasheet Application Information page 9.  Then 15</w:t>
      </w:r>
      <w:r w:rsidR="008D2C2B">
        <w:sym w:font="Symbol" w:char="F057"/>
      </w:r>
      <w:r w:rsidR="008D2C2B">
        <w:t xml:space="preserve"> is selected for R</w:t>
      </w:r>
      <w:r w:rsidR="008D2C2B">
        <w:rPr>
          <w:vertAlign w:val="subscript"/>
        </w:rPr>
        <w:t>OUT</w:t>
      </w:r>
      <w:r w:rsidR="00C214A2" w:rsidRPr="008D2C2B">
        <w:rPr>
          <w:vertAlign w:val="subscript"/>
        </w:rPr>
        <w:t xml:space="preserve"> </w:t>
      </w:r>
      <w:r w:rsidR="008D2C2B">
        <w:t>and 22.0K</w:t>
      </w:r>
      <w:r w:rsidR="008D2C2B">
        <w:sym w:font="Symbol" w:char="F057"/>
      </w:r>
      <w:r w:rsidR="008D2C2B">
        <w:t xml:space="preserve"> is calculated for R</w:t>
      </w:r>
      <w:r w:rsidR="008D2C2B" w:rsidRPr="008D2C2B">
        <w:rPr>
          <w:vertAlign w:val="subscript"/>
        </w:rPr>
        <w:t xml:space="preserve">SET </w:t>
      </w:r>
      <w:r w:rsidR="008D2C2B">
        <w:t xml:space="preserve">as shown in Figure 2. </w:t>
      </w:r>
    </w:p>
    <w:p w14:paraId="78FF1E75" w14:textId="52DEC927" w:rsidR="008D2C2B" w:rsidRDefault="008D2C2B" w:rsidP="008D2C2B">
      <w:pPr>
        <w:pStyle w:val="ZPara"/>
      </w:pPr>
      <w:r>
        <w:rPr>
          <w:noProof/>
        </w:rPr>
        <w:drawing>
          <wp:inline distT="0" distB="0" distL="0" distR="0" wp14:anchorId="47D7C2EC" wp14:editId="27476AB8">
            <wp:extent cx="2476500" cy="1534695"/>
            <wp:effectExtent l="0" t="0" r="0" b="8890"/>
            <wp:docPr id="6" name="Picture 5" descr="A diagram of a circui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B259E6C-B8CD-F5D3-2956-A480C3FE9A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diagram of a circuit&#10;&#10;AI-generated content may be incorrect.">
                      <a:extLst>
                        <a:ext uri="{FF2B5EF4-FFF2-40B4-BE49-F238E27FC236}">
                          <a16:creationId xmlns:a16="http://schemas.microsoft.com/office/drawing/2014/main" id="{BB259E6C-B8CD-F5D3-2956-A480C3FE9A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B400" w14:textId="7D65E11E" w:rsidR="008D2C2B" w:rsidRPr="008D2C2B" w:rsidRDefault="008D2C2B" w:rsidP="000D27C4">
      <w:pPr>
        <w:pStyle w:val="Caption"/>
      </w:pPr>
      <w:r>
        <w:t>Figure 2.  LT3092 Current Source Circuit</w:t>
      </w:r>
    </w:p>
    <w:p w14:paraId="469C57D4" w14:textId="1EA9E26A" w:rsidR="00A9747E" w:rsidRDefault="008A0641" w:rsidP="00C214A2">
      <w:pPr>
        <w:pStyle w:val="ZPara"/>
      </w:pPr>
      <w:r>
        <w:t xml:space="preserve">   </w:t>
      </w:r>
    </w:p>
    <w:p w14:paraId="01CA26CE" w14:textId="5191C979" w:rsidR="00E14092" w:rsidRDefault="00E14092" w:rsidP="00E14092">
      <w:pPr>
        <w:pStyle w:val="STYLE7"/>
      </w:pPr>
      <w:r>
        <w:t>Buffer/Scaler Circuit</w:t>
      </w:r>
    </w:p>
    <w:p w14:paraId="1D46A4EF" w14:textId="77777777" w:rsidR="000A6F7C" w:rsidRDefault="000A6F7C" w:rsidP="000A6F7C">
      <w:pPr>
        <w:pStyle w:val="ListParagraph"/>
      </w:pPr>
    </w:p>
    <w:p w14:paraId="2B39CBD1" w14:textId="77777777" w:rsidR="000A6F7C" w:rsidRDefault="000A6F7C" w:rsidP="000A6F7C">
      <w:pPr>
        <w:pStyle w:val="ListParagraph"/>
      </w:pPr>
      <w:r>
        <w:t>The Buffer/scaler circuit addresses two issues with the DI-2108:</w:t>
      </w:r>
    </w:p>
    <w:p w14:paraId="1689ED64" w14:textId="1CA9A829" w:rsidR="000A6F7C" w:rsidRDefault="000A6F7C" w:rsidP="000A6F7C">
      <w:pPr>
        <w:pStyle w:val="ListParagraph"/>
        <w:numPr>
          <w:ilvl w:val="0"/>
          <w:numId w:val="57"/>
        </w:numPr>
      </w:pPr>
      <w:r>
        <w:t>Limited input voltage range</w:t>
      </w:r>
    </w:p>
    <w:p w14:paraId="2E6774CB" w14:textId="627C24D1" w:rsidR="000A6F7C" w:rsidRDefault="000A6F7C" w:rsidP="000A6F7C">
      <w:pPr>
        <w:pStyle w:val="ListParagraph"/>
        <w:numPr>
          <w:ilvl w:val="0"/>
          <w:numId w:val="57"/>
        </w:numPr>
      </w:pPr>
      <w:r>
        <w:t>Relatively low input impedance.</w:t>
      </w:r>
    </w:p>
    <w:p w14:paraId="01E0F6F5" w14:textId="77777777" w:rsidR="002F31AC" w:rsidRDefault="002F31AC" w:rsidP="002F31AC">
      <w:pPr>
        <w:pStyle w:val="ListParagraph"/>
        <w:ind w:left="1440"/>
      </w:pPr>
    </w:p>
    <w:p w14:paraId="2B03A2C3" w14:textId="2E52BBAE" w:rsidR="000A6F7C" w:rsidRPr="000A6F7C" w:rsidRDefault="002F31AC" w:rsidP="000A6F7C">
      <w:pPr>
        <w:pStyle w:val="ListParagraph"/>
      </w:pPr>
      <w:r>
        <w:t>To achieve Rin &gt; 1M</w:t>
      </w:r>
      <w:r>
        <w:sym w:font="Symbol" w:char="F057"/>
      </w:r>
      <w:r>
        <w:t xml:space="preserve">, a LM2902 unity gain, follower circuit will buffer and isolate the DUT from the Analog Input impedance.  </w:t>
      </w:r>
      <w:r w:rsidR="000A6F7C">
        <w:t>With maximum signal voltage V</w:t>
      </w:r>
      <w:r w:rsidR="000A6F7C">
        <w:rPr>
          <w:vertAlign w:val="subscript"/>
        </w:rPr>
        <w:t>s</w:t>
      </w:r>
      <w:r w:rsidR="000A6F7C">
        <w:t xml:space="preserve"> &gt; 16.7V and the maximum input voltage range of the DI-2108 of +/-10.0V, then V</w:t>
      </w:r>
      <w:r w:rsidR="000A6F7C">
        <w:rPr>
          <w:vertAlign w:val="subscript"/>
        </w:rPr>
        <w:t>s</w:t>
      </w:r>
      <w:r w:rsidR="000A6F7C">
        <w:t xml:space="preserve"> must be scaled to fit within the input range. This accomplished with voltage divider circuit consisting of R</w:t>
      </w:r>
      <w:r>
        <w:t>7 (R9)</w:t>
      </w:r>
      <w:r w:rsidR="000A6F7C">
        <w:t xml:space="preserve"> and R</w:t>
      </w:r>
      <w:r>
        <w:t>8 (R10).</w:t>
      </w:r>
      <w:r w:rsidR="000A6F7C">
        <w:t xml:space="preserve"> where the parallel resistance (Rin = R</w:t>
      </w:r>
      <w:r>
        <w:t>7</w:t>
      </w:r>
      <w:r w:rsidR="000A6F7C">
        <w:t xml:space="preserve"> || R</w:t>
      </w:r>
      <w:r>
        <w:t>9</w:t>
      </w:r>
      <w:r w:rsidR="000A6F7C">
        <w:t>) is greater than 1M</w:t>
      </w:r>
      <w:r w:rsidR="000A6F7C">
        <w:sym w:font="Symbol" w:char="F057"/>
      </w:r>
      <w:r w:rsidR="000A6F7C">
        <w:t xml:space="preserve">.  </w:t>
      </w:r>
      <w:r w:rsidR="00272454">
        <w:t>T</w:t>
      </w:r>
      <w:r w:rsidR="000A6F7C">
        <w:t>o achieve Rin &gt; 1M</w:t>
      </w:r>
      <w:r w:rsidR="000A6F7C">
        <w:sym w:font="Symbol" w:char="F057"/>
      </w:r>
      <w:r w:rsidR="000A6F7C">
        <w:t>, the relatively low 100K</w:t>
      </w:r>
      <w:r w:rsidR="000A6F7C">
        <w:sym w:font="Symbol" w:char="F057"/>
      </w:r>
      <w:r w:rsidR="000A6F7C">
        <w:t xml:space="preserve"> input resistance of the </w:t>
      </w:r>
      <w:r w:rsidR="005A2077">
        <w:t>DI-2108 shown in Figure 3</w:t>
      </w:r>
      <w:r w:rsidR="001F07B3">
        <w:t xml:space="preserve"> needs to be increased</w:t>
      </w:r>
      <w:r w:rsidR="00272454">
        <w:t xml:space="preserve"> by adding a single supply, follower op amp (LM2902).</w:t>
      </w:r>
      <w:r w:rsidR="005A2077">
        <w:t xml:space="preserve"> </w:t>
      </w:r>
    </w:p>
    <w:p w14:paraId="0A19C630" w14:textId="1C357581" w:rsidR="000A6F7C" w:rsidRDefault="002F31AC">
      <w:pPr>
        <w:pStyle w:val="ListParagraph"/>
      </w:pPr>
      <w:r>
        <w:rPr>
          <w:noProof/>
        </w:rPr>
        <w:lastRenderedPageBreak/>
        <w:drawing>
          <wp:inline distT="0" distB="0" distL="0" distR="0" wp14:anchorId="38420956" wp14:editId="468269C4">
            <wp:extent cx="5038725" cy="3077369"/>
            <wp:effectExtent l="0" t="0" r="0" b="8890"/>
            <wp:docPr id="149549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21" cy="3092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318519" w14:textId="15746088" w:rsidR="000A6F7C" w:rsidRPr="000D27C4" w:rsidRDefault="000A6F7C" w:rsidP="000D27C4">
      <w:pPr>
        <w:pStyle w:val="Caption"/>
      </w:pPr>
      <w:r w:rsidRPr="000D27C4">
        <w:t>Figure 3.  Analog Input Circuit</w:t>
      </w:r>
    </w:p>
    <w:p w14:paraId="603F31F3" w14:textId="77777777" w:rsidR="00E14092" w:rsidRPr="000D27C4" w:rsidRDefault="00E14092" w:rsidP="00740AAD">
      <w:pPr>
        <w:pStyle w:val="Caption"/>
      </w:pPr>
    </w:p>
    <w:p w14:paraId="1A39D347" w14:textId="33E01527" w:rsidR="00E14092" w:rsidRPr="000D27C4" w:rsidRDefault="00E14092" w:rsidP="000D27C4">
      <w:pPr>
        <w:pStyle w:val="Caption"/>
      </w:pPr>
      <w:r w:rsidRPr="000D27C4">
        <w:t>Connector</w:t>
      </w:r>
      <w:r w:rsidR="00780B06" w:rsidRPr="000D27C4">
        <w:t>s</w:t>
      </w:r>
    </w:p>
    <w:p w14:paraId="074EA93A" w14:textId="77777777" w:rsidR="002F31AC" w:rsidRDefault="002F31AC" w:rsidP="00BB11FC">
      <w:pPr>
        <w:pStyle w:val="ZL1Section"/>
        <w:numPr>
          <w:ilvl w:val="0"/>
          <w:numId w:val="0"/>
        </w:numPr>
        <w:ind w:left="576"/>
      </w:pPr>
    </w:p>
    <w:p w14:paraId="13D0F7FC" w14:textId="77777777" w:rsidR="00E14092" w:rsidRDefault="00E14092" w:rsidP="00740AAD">
      <w:pPr>
        <w:pStyle w:val="STYLE7"/>
        <w:numPr>
          <w:ilvl w:val="0"/>
          <w:numId w:val="0"/>
        </w:numPr>
        <w:ind w:left="1728"/>
      </w:pPr>
    </w:p>
    <w:p w14:paraId="014FA5E8" w14:textId="4ED4A765" w:rsidR="00E14092" w:rsidRDefault="00E14092" w:rsidP="00E14092">
      <w:pPr>
        <w:pStyle w:val="STYLE7"/>
      </w:pPr>
      <w:r>
        <w:t>Breadboard implementation</w:t>
      </w:r>
    </w:p>
    <w:p w14:paraId="3E2DBFA5" w14:textId="57107D03" w:rsidR="00BB11FC" w:rsidRDefault="00BB11FC" w:rsidP="00BB11FC">
      <w:pPr>
        <w:pStyle w:val="ZL2Section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2E98CE35" wp14:editId="0E3BCE8E">
            <wp:extent cx="4997450" cy="3278182"/>
            <wp:effectExtent l="0" t="0" r="0" b="0"/>
            <wp:docPr id="1924980621" name="Picture 4" descr="A computer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80621" name="Picture 4" descr="A computer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68" cy="3291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94F896" w14:textId="77777777" w:rsidR="00E14092" w:rsidRDefault="00E14092" w:rsidP="00740AAD">
      <w:pPr>
        <w:pStyle w:val="ListParagraph"/>
      </w:pPr>
    </w:p>
    <w:p w14:paraId="08D3978E" w14:textId="77777777" w:rsidR="00BB11FC" w:rsidRDefault="00BB11FC" w:rsidP="00740AAD">
      <w:pPr>
        <w:pStyle w:val="ListParagraph"/>
      </w:pPr>
    </w:p>
    <w:p w14:paraId="50B02530" w14:textId="77777777" w:rsidR="00BB11FC" w:rsidRDefault="00BB11FC" w:rsidP="00740AAD">
      <w:pPr>
        <w:pStyle w:val="ListParagraph"/>
      </w:pPr>
    </w:p>
    <w:p w14:paraId="6ECBDAC7" w14:textId="52F0F56C" w:rsidR="00E14092" w:rsidRDefault="004F276E" w:rsidP="00E14092">
      <w:pPr>
        <w:pStyle w:val="STYLE7"/>
      </w:pPr>
      <w:r>
        <w:t>PCB implementation</w:t>
      </w:r>
    </w:p>
    <w:p w14:paraId="539DE64F" w14:textId="77777777" w:rsidR="004F276E" w:rsidRDefault="004F276E" w:rsidP="00740AAD">
      <w:pPr>
        <w:pStyle w:val="ListParagraph"/>
      </w:pPr>
    </w:p>
    <w:p w14:paraId="00E7B1D5" w14:textId="1E409B6C" w:rsidR="004F276E" w:rsidRDefault="004F276E" w:rsidP="004F276E">
      <w:pPr>
        <w:pStyle w:val="ZL1Section"/>
      </w:pPr>
      <w:bookmarkStart w:id="37" w:name="_Toc191996234"/>
      <w:r>
        <w:t>Hardware Calibration</w:t>
      </w:r>
      <w:bookmarkEnd w:id="37"/>
    </w:p>
    <w:p w14:paraId="6B99C035" w14:textId="15C760CE" w:rsidR="004F276E" w:rsidRDefault="004F276E" w:rsidP="004F276E">
      <w:pPr>
        <w:pStyle w:val="ZL2Section"/>
      </w:pPr>
      <w:bookmarkStart w:id="38" w:name="_Toc191996235"/>
      <w:r>
        <w:t>Level Measurement Calibration</w:t>
      </w:r>
      <w:bookmarkEnd w:id="38"/>
    </w:p>
    <w:p w14:paraId="60EE3F09" w14:textId="1F28CCDF" w:rsidR="004F276E" w:rsidRDefault="004F276E" w:rsidP="004F276E">
      <w:pPr>
        <w:pStyle w:val="ZL2Section"/>
      </w:pPr>
      <w:bookmarkStart w:id="39" w:name="_Toc191996236"/>
      <w:r>
        <w:t>Resistance Measurement Calibration</w:t>
      </w:r>
      <w:bookmarkEnd w:id="39"/>
    </w:p>
    <w:p w14:paraId="43B5B499" w14:textId="00DABD82" w:rsidR="004F276E" w:rsidRDefault="004F276E" w:rsidP="004F276E">
      <w:pPr>
        <w:pStyle w:val="ZL2Section"/>
      </w:pPr>
      <w:bookmarkStart w:id="40" w:name="_Toc191996237"/>
      <w:r>
        <w:t>Level Control Performance</w:t>
      </w:r>
      <w:bookmarkEnd w:id="40"/>
    </w:p>
    <w:p w14:paraId="07D44EB0" w14:textId="77777777" w:rsidR="004F276E" w:rsidRPr="004F276E" w:rsidRDefault="004F276E" w:rsidP="00740AAD">
      <w:pPr>
        <w:pStyle w:val="ZL2Section"/>
        <w:numPr>
          <w:ilvl w:val="0"/>
          <w:numId w:val="0"/>
        </w:numPr>
        <w:ind w:left="576"/>
      </w:pPr>
    </w:p>
    <w:p w14:paraId="2DDE1837" w14:textId="18CB9825" w:rsidR="000B0BA0" w:rsidRDefault="000B0BA0" w:rsidP="004F276E">
      <w:pPr>
        <w:pStyle w:val="Report"/>
        <w:numPr>
          <w:ilvl w:val="0"/>
          <w:numId w:val="0"/>
        </w:numPr>
        <w:tabs>
          <w:tab w:val="left" w:pos="630"/>
          <w:tab w:val="left" w:pos="900"/>
        </w:tabs>
        <w:spacing w:before="120"/>
        <w:ind w:left="720" w:hanging="630"/>
        <w:jc w:val="center"/>
        <w:rPr>
          <w:rFonts w:cs="Arial"/>
          <w:szCs w:val="22"/>
        </w:rPr>
      </w:pPr>
      <w:bookmarkStart w:id="41" w:name="_Toc191729048"/>
      <w:bookmarkStart w:id="42" w:name="_Toc191729117"/>
      <w:bookmarkStart w:id="43" w:name="_Toc191729196"/>
      <w:bookmarkStart w:id="44" w:name="_Toc191729319"/>
      <w:bookmarkStart w:id="45" w:name="_Toc191729441"/>
      <w:bookmarkStart w:id="46" w:name="_Toc191729500"/>
      <w:bookmarkStart w:id="47" w:name="_Toc191729559"/>
      <w:bookmarkStart w:id="48" w:name="_Toc191729618"/>
      <w:bookmarkStart w:id="49" w:name="_Toc191729706"/>
      <w:bookmarkStart w:id="50" w:name="_Toc191730085"/>
      <w:bookmarkStart w:id="51" w:name="_Toc191729049"/>
      <w:bookmarkStart w:id="52" w:name="_Toc191729118"/>
      <w:bookmarkStart w:id="53" w:name="_Toc191729197"/>
      <w:bookmarkStart w:id="54" w:name="_Toc191729320"/>
      <w:bookmarkStart w:id="55" w:name="_Toc191729442"/>
      <w:bookmarkStart w:id="56" w:name="_Toc191729501"/>
      <w:bookmarkStart w:id="57" w:name="_Toc191729560"/>
      <w:bookmarkStart w:id="58" w:name="_Toc191729619"/>
      <w:bookmarkStart w:id="59" w:name="_Toc191729707"/>
      <w:bookmarkStart w:id="60" w:name="_Toc191730086"/>
      <w:bookmarkStart w:id="61" w:name="_Toc191729050"/>
      <w:bookmarkStart w:id="62" w:name="_Toc191729119"/>
      <w:bookmarkStart w:id="63" w:name="_Toc191729198"/>
      <w:bookmarkStart w:id="64" w:name="_Toc191729321"/>
      <w:bookmarkStart w:id="65" w:name="_Toc191729443"/>
      <w:bookmarkStart w:id="66" w:name="_Toc191729502"/>
      <w:bookmarkStart w:id="67" w:name="_Toc191729561"/>
      <w:bookmarkStart w:id="68" w:name="_Toc191729620"/>
      <w:bookmarkStart w:id="69" w:name="_Toc191729708"/>
      <w:bookmarkStart w:id="70" w:name="_Toc191730087"/>
      <w:bookmarkStart w:id="71" w:name="_Toc191729051"/>
      <w:bookmarkStart w:id="72" w:name="_Toc191729120"/>
      <w:bookmarkStart w:id="73" w:name="_Toc191729199"/>
      <w:bookmarkStart w:id="74" w:name="_Toc191729322"/>
      <w:bookmarkStart w:id="75" w:name="_Toc191729444"/>
      <w:bookmarkStart w:id="76" w:name="_Toc191729503"/>
      <w:bookmarkStart w:id="77" w:name="_Toc191729562"/>
      <w:bookmarkStart w:id="78" w:name="_Toc191729621"/>
      <w:bookmarkStart w:id="79" w:name="_Toc191729709"/>
      <w:bookmarkStart w:id="80" w:name="_Toc191730088"/>
      <w:bookmarkStart w:id="81" w:name="_Toc191729052"/>
      <w:bookmarkStart w:id="82" w:name="_Toc191729121"/>
      <w:bookmarkStart w:id="83" w:name="_Toc191729200"/>
      <w:bookmarkStart w:id="84" w:name="_Toc191729323"/>
      <w:bookmarkStart w:id="85" w:name="_Toc191729445"/>
      <w:bookmarkStart w:id="86" w:name="_Toc191729504"/>
      <w:bookmarkStart w:id="87" w:name="_Toc191729563"/>
      <w:bookmarkStart w:id="88" w:name="_Toc191729622"/>
      <w:bookmarkStart w:id="89" w:name="_Toc191729710"/>
      <w:bookmarkStart w:id="90" w:name="_Toc191730089"/>
      <w:bookmarkStart w:id="91" w:name="_Toc191729053"/>
      <w:bookmarkStart w:id="92" w:name="_Toc191729122"/>
      <w:bookmarkStart w:id="93" w:name="_Toc191729201"/>
      <w:bookmarkStart w:id="94" w:name="_Toc191729324"/>
      <w:bookmarkStart w:id="95" w:name="_Toc191729446"/>
      <w:bookmarkStart w:id="96" w:name="_Toc191729505"/>
      <w:bookmarkStart w:id="97" w:name="_Toc191729564"/>
      <w:bookmarkStart w:id="98" w:name="_Toc191729623"/>
      <w:bookmarkStart w:id="99" w:name="_Toc191729711"/>
      <w:bookmarkStart w:id="100" w:name="_Toc191730090"/>
      <w:bookmarkStart w:id="101" w:name="_Toc191729054"/>
      <w:bookmarkStart w:id="102" w:name="_Toc191729123"/>
      <w:bookmarkStart w:id="103" w:name="_Toc191729202"/>
      <w:bookmarkStart w:id="104" w:name="_Toc191729325"/>
      <w:bookmarkStart w:id="105" w:name="_Toc191729447"/>
      <w:bookmarkStart w:id="106" w:name="_Toc191729506"/>
      <w:bookmarkStart w:id="107" w:name="_Toc191729565"/>
      <w:bookmarkStart w:id="108" w:name="_Toc191729624"/>
      <w:bookmarkStart w:id="109" w:name="_Toc191729712"/>
      <w:bookmarkStart w:id="110" w:name="_Toc191730091"/>
      <w:bookmarkStart w:id="111" w:name="_Toc191729055"/>
      <w:bookmarkStart w:id="112" w:name="_Toc191729124"/>
      <w:bookmarkStart w:id="113" w:name="_Toc191729203"/>
      <w:bookmarkStart w:id="114" w:name="_Toc191729326"/>
      <w:bookmarkStart w:id="115" w:name="_Toc191729448"/>
      <w:bookmarkStart w:id="116" w:name="_Toc191729507"/>
      <w:bookmarkStart w:id="117" w:name="_Toc191729566"/>
      <w:bookmarkStart w:id="118" w:name="_Toc191729625"/>
      <w:bookmarkStart w:id="119" w:name="_Toc191729713"/>
      <w:bookmarkStart w:id="120" w:name="_Toc191730092"/>
      <w:bookmarkStart w:id="121" w:name="_Toc191729056"/>
      <w:bookmarkStart w:id="122" w:name="_Toc191729125"/>
      <w:bookmarkStart w:id="123" w:name="_Toc191729204"/>
      <w:bookmarkStart w:id="124" w:name="_Toc191729327"/>
      <w:bookmarkStart w:id="125" w:name="_Toc191729449"/>
      <w:bookmarkStart w:id="126" w:name="_Toc191729508"/>
      <w:bookmarkStart w:id="127" w:name="_Toc191729567"/>
      <w:bookmarkStart w:id="128" w:name="_Toc191729626"/>
      <w:bookmarkStart w:id="129" w:name="_Toc191729714"/>
      <w:bookmarkStart w:id="130" w:name="_Toc191730093"/>
      <w:bookmarkStart w:id="131" w:name="_Toc191729057"/>
      <w:bookmarkStart w:id="132" w:name="_Toc191729126"/>
      <w:bookmarkStart w:id="133" w:name="_Toc191729205"/>
      <w:bookmarkStart w:id="134" w:name="_Toc191729328"/>
      <w:bookmarkStart w:id="135" w:name="_Toc191729450"/>
      <w:bookmarkStart w:id="136" w:name="_Toc191729509"/>
      <w:bookmarkStart w:id="137" w:name="_Toc191729568"/>
      <w:bookmarkStart w:id="138" w:name="_Toc191729627"/>
      <w:bookmarkStart w:id="139" w:name="_Toc191729715"/>
      <w:bookmarkStart w:id="140" w:name="_Toc191730094"/>
      <w:bookmarkStart w:id="141" w:name="_Toc191729058"/>
      <w:bookmarkStart w:id="142" w:name="_Toc191729127"/>
      <w:bookmarkStart w:id="143" w:name="_Toc191729206"/>
      <w:bookmarkStart w:id="144" w:name="_Toc191729329"/>
      <w:bookmarkStart w:id="145" w:name="_Toc191729451"/>
      <w:bookmarkStart w:id="146" w:name="_Toc191729510"/>
      <w:bookmarkStart w:id="147" w:name="_Toc191729569"/>
      <w:bookmarkStart w:id="148" w:name="_Toc191729628"/>
      <w:bookmarkStart w:id="149" w:name="_Toc191729716"/>
      <w:bookmarkStart w:id="150" w:name="_Toc191730095"/>
      <w:bookmarkStart w:id="151" w:name="_Toc191729059"/>
      <w:bookmarkStart w:id="152" w:name="_Toc191729128"/>
      <w:bookmarkStart w:id="153" w:name="_Toc191729207"/>
      <w:bookmarkStart w:id="154" w:name="_Toc191729330"/>
      <w:bookmarkStart w:id="155" w:name="_Toc191729452"/>
      <w:bookmarkStart w:id="156" w:name="_Toc191729511"/>
      <w:bookmarkStart w:id="157" w:name="_Toc191729570"/>
      <w:bookmarkStart w:id="158" w:name="_Toc191729629"/>
      <w:bookmarkStart w:id="159" w:name="_Toc191729717"/>
      <w:bookmarkStart w:id="160" w:name="_Toc191730096"/>
      <w:bookmarkStart w:id="161" w:name="_Toc191729060"/>
      <w:bookmarkStart w:id="162" w:name="_Toc191729129"/>
      <w:bookmarkStart w:id="163" w:name="_Toc191729208"/>
      <w:bookmarkStart w:id="164" w:name="_Toc191729331"/>
      <w:bookmarkStart w:id="165" w:name="_Toc191729453"/>
      <w:bookmarkStart w:id="166" w:name="_Toc191729512"/>
      <w:bookmarkStart w:id="167" w:name="_Toc191729571"/>
      <w:bookmarkStart w:id="168" w:name="_Toc191729630"/>
      <w:bookmarkStart w:id="169" w:name="_Toc191729718"/>
      <w:bookmarkStart w:id="170" w:name="_Toc191730097"/>
      <w:bookmarkStart w:id="171" w:name="_Toc191729061"/>
      <w:bookmarkStart w:id="172" w:name="_Toc191729130"/>
      <w:bookmarkStart w:id="173" w:name="_Toc191729209"/>
      <w:bookmarkStart w:id="174" w:name="_Toc191729332"/>
      <w:bookmarkStart w:id="175" w:name="_Toc191729454"/>
      <w:bookmarkStart w:id="176" w:name="_Toc191729513"/>
      <w:bookmarkStart w:id="177" w:name="_Toc191729572"/>
      <w:bookmarkStart w:id="178" w:name="_Toc191729631"/>
      <w:bookmarkStart w:id="179" w:name="_Toc191729719"/>
      <w:bookmarkStart w:id="180" w:name="_Toc191730098"/>
      <w:bookmarkStart w:id="181" w:name="_Toc191729062"/>
      <w:bookmarkStart w:id="182" w:name="_Toc191729131"/>
      <w:bookmarkStart w:id="183" w:name="_Toc191729210"/>
      <w:bookmarkStart w:id="184" w:name="_Toc191729333"/>
      <w:bookmarkStart w:id="185" w:name="_Toc191729455"/>
      <w:bookmarkStart w:id="186" w:name="_Toc191729514"/>
      <w:bookmarkStart w:id="187" w:name="_Toc191729573"/>
      <w:bookmarkStart w:id="188" w:name="_Toc191729632"/>
      <w:bookmarkStart w:id="189" w:name="_Toc191729720"/>
      <w:bookmarkStart w:id="190" w:name="_Toc191730099"/>
      <w:bookmarkStart w:id="191" w:name="_Toc191729063"/>
      <w:bookmarkStart w:id="192" w:name="_Toc191729132"/>
      <w:bookmarkStart w:id="193" w:name="_Toc191729211"/>
      <w:bookmarkStart w:id="194" w:name="_Toc191729334"/>
      <w:bookmarkStart w:id="195" w:name="_Toc191729456"/>
      <w:bookmarkStart w:id="196" w:name="_Toc191729515"/>
      <w:bookmarkStart w:id="197" w:name="_Toc191729574"/>
      <w:bookmarkStart w:id="198" w:name="_Toc191729633"/>
      <w:bookmarkStart w:id="199" w:name="_Toc191729721"/>
      <w:bookmarkStart w:id="200" w:name="_Toc191730100"/>
      <w:bookmarkStart w:id="201" w:name="_Toc191729064"/>
      <w:bookmarkStart w:id="202" w:name="_Toc191729133"/>
      <w:bookmarkStart w:id="203" w:name="_Toc191729212"/>
      <w:bookmarkStart w:id="204" w:name="_Toc191729335"/>
      <w:bookmarkStart w:id="205" w:name="_Toc191729457"/>
      <w:bookmarkStart w:id="206" w:name="_Toc191729516"/>
      <w:bookmarkStart w:id="207" w:name="_Toc191729575"/>
      <w:bookmarkStart w:id="208" w:name="_Toc191729634"/>
      <w:bookmarkStart w:id="209" w:name="_Toc191729722"/>
      <w:bookmarkStart w:id="210" w:name="_Toc191730101"/>
      <w:bookmarkStart w:id="211" w:name="_Toc191729065"/>
      <w:bookmarkStart w:id="212" w:name="_Toc191729134"/>
      <w:bookmarkStart w:id="213" w:name="_Toc191729213"/>
      <w:bookmarkStart w:id="214" w:name="_Toc191729336"/>
      <w:bookmarkStart w:id="215" w:name="_Toc191729458"/>
      <w:bookmarkStart w:id="216" w:name="_Toc191729517"/>
      <w:bookmarkStart w:id="217" w:name="_Toc191729576"/>
      <w:bookmarkStart w:id="218" w:name="_Toc191729635"/>
      <w:bookmarkStart w:id="219" w:name="_Toc191729723"/>
      <w:bookmarkStart w:id="220" w:name="_Toc191730102"/>
      <w:bookmarkStart w:id="221" w:name="_Toc191729066"/>
      <w:bookmarkStart w:id="222" w:name="_Toc191729135"/>
      <w:bookmarkStart w:id="223" w:name="_Toc191729214"/>
      <w:bookmarkStart w:id="224" w:name="_Toc191729337"/>
      <w:bookmarkStart w:id="225" w:name="_Toc191729459"/>
      <w:bookmarkStart w:id="226" w:name="_Toc191729518"/>
      <w:bookmarkStart w:id="227" w:name="_Toc191729577"/>
      <w:bookmarkStart w:id="228" w:name="_Toc191729636"/>
      <w:bookmarkStart w:id="229" w:name="_Toc191729724"/>
      <w:bookmarkStart w:id="230" w:name="_Toc191730103"/>
      <w:bookmarkStart w:id="231" w:name="_Toc191729067"/>
      <w:bookmarkStart w:id="232" w:name="_Toc191729136"/>
      <w:bookmarkStart w:id="233" w:name="_Toc191729215"/>
      <w:bookmarkStart w:id="234" w:name="_Toc191729338"/>
      <w:bookmarkStart w:id="235" w:name="_Toc191729460"/>
      <w:bookmarkStart w:id="236" w:name="_Toc191729519"/>
      <w:bookmarkStart w:id="237" w:name="_Toc191729578"/>
      <w:bookmarkStart w:id="238" w:name="_Toc191729637"/>
      <w:bookmarkStart w:id="239" w:name="_Toc191729725"/>
      <w:bookmarkStart w:id="240" w:name="_Toc191730104"/>
      <w:bookmarkStart w:id="241" w:name="_Toc191729072"/>
      <w:bookmarkStart w:id="242" w:name="_Toc191729141"/>
      <w:bookmarkStart w:id="243" w:name="_Toc191729073"/>
      <w:bookmarkStart w:id="244" w:name="_Toc191729142"/>
      <w:bookmarkStart w:id="245" w:name="_Toc191729074"/>
      <w:bookmarkStart w:id="246" w:name="_Toc191729143"/>
      <w:bookmarkStart w:id="247" w:name="_Toc191729075"/>
      <w:bookmarkStart w:id="248" w:name="_Toc191729144"/>
      <w:bookmarkStart w:id="249" w:name="_Toc191729076"/>
      <w:bookmarkStart w:id="250" w:name="_Toc191729145"/>
      <w:bookmarkStart w:id="251" w:name="_Toc191729077"/>
      <w:bookmarkStart w:id="252" w:name="_Toc191729146"/>
      <w:bookmarkStart w:id="253" w:name="_Toc191729080"/>
      <w:bookmarkStart w:id="254" w:name="_Toc191729149"/>
      <w:bookmarkStart w:id="255" w:name="_Toc191729221"/>
      <w:bookmarkStart w:id="256" w:name="_Toc191729344"/>
      <w:bookmarkStart w:id="257" w:name="_Toc191729466"/>
      <w:bookmarkStart w:id="258" w:name="_Toc191729525"/>
      <w:bookmarkStart w:id="259" w:name="_Toc191729584"/>
      <w:bookmarkStart w:id="260" w:name="_Toc191729643"/>
      <w:bookmarkStart w:id="261" w:name="_Toc191729731"/>
      <w:bookmarkStart w:id="262" w:name="_Toc191730110"/>
      <w:bookmarkStart w:id="263" w:name="_Toc191729082"/>
      <w:bookmarkStart w:id="264" w:name="_Toc191729151"/>
      <w:bookmarkStart w:id="265" w:name="_Toc191729223"/>
      <w:bookmarkStart w:id="266" w:name="_Toc191729346"/>
      <w:bookmarkStart w:id="267" w:name="_Toc191729468"/>
      <w:bookmarkStart w:id="268" w:name="_Toc191729527"/>
      <w:bookmarkStart w:id="269" w:name="_Toc191729586"/>
      <w:bookmarkStart w:id="270" w:name="_Toc191729645"/>
      <w:bookmarkStart w:id="271" w:name="_Toc191729733"/>
      <w:bookmarkStart w:id="272" w:name="_Toc191730112"/>
      <w:bookmarkStart w:id="273" w:name="_Toc191729083"/>
      <w:bookmarkStart w:id="274" w:name="_Toc191729152"/>
      <w:bookmarkStart w:id="275" w:name="_Toc191729224"/>
      <w:bookmarkStart w:id="276" w:name="_Toc191729347"/>
      <w:bookmarkStart w:id="277" w:name="_Toc191729469"/>
      <w:bookmarkStart w:id="278" w:name="_Toc191729528"/>
      <w:bookmarkStart w:id="279" w:name="_Toc191729587"/>
      <w:bookmarkStart w:id="280" w:name="_Toc191729646"/>
      <w:bookmarkStart w:id="281" w:name="_Toc191729734"/>
      <w:bookmarkStart w:id="282" w:name="_Toc191730113"/>
      <w:bookmarkStart w:id="283" w:name="_Toc191729084"/>
      <w:bookmarkStart w:id="284" w:name="_Toc191729153"/>
      <w:bookmarkStart w:id="285" w:name="_Toc191729225"/>
      <w:bookmarkStart w:id="286" w:name="_Toc191729348"/>
      <w:bookmarkStart w:id="287" w:name="_Toc191729470"/>
      <w:bookmarkStart w:id="288" w:name="_Toc191729529"/>
      <w:bookmarkStart w:id="289" w:name="_Toc191729588"/>
      <w:bookmarkStart w:id="290" w:name="_Toc191729647"/>
      <w:bookmarkStart w:id="291" w:name="_Toc191729735"/>
      <w:bookmarkStart w:id="292" w:name="_Toc191730114"/>
      <w:bookmarkStart w:id="293" w:name="_Toc191729085"/>
      <w:bookmarkStart w:id="294" w:name="_Toc191729154"/>
      <w:bookmarkStart w:id="295" w:name="_Toc191729226"/>
      <w:bookmarkStart w:id="296" w:name="_Toc191729349"/>
      <w:bookmarkStart w:id="297" w:name="_Toc191729471"/>
      <w:bookmarkStart w:id="298" w:name="_Toc191729530"/>
      <w:bookmarkStart w:id="299" w:name="_Toc191729589"/>
      <w:bookmarkStart w:id="300" w:name="_Toc191729648"/>
      <w:bookmarkStart w:id="301" w:name="_Toc191729736"/>
      <w:bookmarkStart w:id="302" w:name="_Toc191730115"/>
      <w:bookmarkStart w:id="303" w:name="_Toc191729086"/>
      <w:bookmarkStart w:id="304" w:name="_Toc191729155"/>
      <w:bookmarkStart w:id="305" w:name="_Toc191729227"/>
      <w:bookmarkStart w:id="306" w:name="_Toc191729350"/>
      <w:bookmarkStart w:id="307" w:name="_Toc191729472"/>
      <w:bookmarkStart w:id="308" w:name="_Toc191729531"/>
      <w:bookmarkStart w:id="309" w:name="_Toc191729590"/>
      <w:bookmarkStart w:id="310" w:name="_Toc191729649"/>
      <w:bookmarkStart w:id="311" w:name="_Toc191729737"/>
      <w:bookmarkStart w:id="312" w:name="_Toc191730116"/>
      <w:bookmarkStart w:id="313" w:name="_Toc191729087"/>
      <w:bookmarkStart w:id="314" w:name="_Toc191729156"/>
      <w:bookmarkStart w:id="315" w:name="_Toc191729228"/>
      <w:bookmarkStart w:id="316" w:name="_Toc191729351"/>
      <w:bookmarkStart w:id="317" w:name="_Toc191729473"/>
      <w:bookmarkStart w:id="318" w:name="_Toc191729532"/>
      <w:bookmarkStart w:id="319" w:name="_Toc191729591"/>
      <w:bookmarkStart w:id="320" w:name="_Toc191729650"/>
      <w:bookmarkStart w:id="321" w:name="_Toc191729738"/>
      <w:bookmarkStart w:id="322" w:name="_Toc191730117"/>
      <w:bookmarkStart w:id="323" w:name="_Toc191729088"/>
      <w:bookmarkStart w:id="324" w:name="_Toc191729157"/>
      <w:bookmarkStart w:id="325" w:name="_Toc191729229"/>
      <w:bookmarkStart w:id="326" w:name="_Toc191729352"/>
      <w:bookmarkStart w:id="327" w:name="_Toc191729474"/>
      <w:bookmarkStart w:id="328" w:name="_Toc191729533"/>
      <w:bookmarkStart w:id="329" w:name="_Toc191729592"/>
      <w:bookmarkStart w:id="330" w:name="_Toc191729651"/>
      <w:bookmarkStart w:id="331" w:name="_Toc191729739"/>
      <w:bookmarkStart w:id="332" w:name="_Toc191730118"/>
      <w:bookmarkStart w:id="333" w:name="_Toc191729089"/>
      <w:bookmarkStart w:id="334" w:name="_Toc191729158"/>
      <w:bookmarkStart w:id="335" w:name="_Toc191729230"/>
      <w:bookmarkStart w:id="336" w:name="_Toc191729353"/>
      <w:bookmarkStart w:id="337" w:name="_Toc191729475"/>
      <w:bookmarkStart w:id="338" w:name="_Toc191729534"/>
      <w:bookmarkStart w:id="339" w:name="_Toc191729593"/>
      <w:bookmarkStart w:id="340" w:name="_Toc191729652"/>
      <w:bookmarkStart w:id="341" w:name="_Toc191729740"/>
      <w:bookmarkStart w:id="342" w:name="_Toc191730119"/>
      <w:bookmarkStart w:id="343" w:name="_Toc191729090"/>
      <w:bookmarkStart w:id="344" w:name="_Toc191729159"/>
      <w:bookmarkStart w:id="345" w:name="_Toc191729231"/>
      <w:bookmarkStart w:id="346" w:name="_Toc191729354"/>
      <w:bookmarkStart w:id="347" w:name="_Toc191729476"/>
      <w:bookmarkStart w:id="348" w:name="_Toc191729535"/>
      <w:bookmarkStart w:id="349" w:name="_Toc191729594"/>
      <w:bookmarkStart w:id="350" w:name="_Toc191729653"/>
      <w:bookmarkStart w:id="351" w:name="_Toc191729741"/>
      <w:bookmarkStart w:id="352" w:name="_Toc191730120"/>
      <w:bookmarkStart w:id="353" w:name="_Toc191729091"/>
      <w:bookmarkStart w:id="354" w:name="_Toc191729160"/>
      <w:bookmarkStart w:id="355" w:name="_Toc191729232"/>
      <w:bookmarkStart w:id="356" w:name="_Toc191729355"/>
      <w:bookmarkStart w:id="357" w:name="_Toc191729477"/>
      <w:bookmarkStart w:id="358" w:name="_Toc191729536"/>
      <w:bookmarkStart w:id="359" w:name="_Toc191729595"/>
      <w:bookmarkStart w:id="360" w:name="_Toc191729654"/>
      <w:bookmarkStart w:id="361" w:name="_Toc191729742"/>
      <w:bookmarkStart w:id="362" w:name="_Toc191730121"/>
      <w:bookmarkStart w:id="363" w:name="_Toc191729092"/>
      <w:bookmarkStart w:id="364" w:name="_Toc191729161"/>
      <w:bookmarkStart w:id="365" w:name="_Toc191729233"/>
      <w:bookmarkStart w:id="366" w:name="_Toc191729356"/>
      <w:bookmarkStart w:id="367" w:name="_Toc191729478"/>
      <w:bookmarkStart w:id="368" w:name="_Toc191729537"/>
      <w:bookmarkStart w:id="369" w:name="_Toc191729596"/>
      <w:bookmarkStart w:id="370" w:name="_Toc191729655"/>
      <w:bookmarkStart w:id="371" w:name="_Toc191729743"/>
      <w:bookmarkStart w:id="372" w:name="_Toc191730122"/>
      <w:bookmarkStart w:id="373" w:name="_Toc191729093"/>
      <w:bookmarkStart w:id="374" w:name="_Toc191729162"/>
      <w:bookmarkStart w:id="375" w:name="_Toc191729234"/>
      <w:bookmarkStart w:id="376" w:name="_Toc191729357"/>
      <w:bookmarkStart w:id="377" w:name="_Toc191729479"/>
      <w:bookmarkStart w:id="378" w:name="_Toc191729538"/>
      <w:bookmarkStart w:id="379" w:name="_Toc191729597"/>
      <w:bookmarkStart w:id="380" w:name="_Toc191729656"/>
      <w:bookmarkStart w:id="381" w:name="_Toc191729744"/>
      <w:bookmarkStart w:id="382" w:name="_Toc191730123"/>
      <w:bookmarkStart w:id="383" w:name="_Toc191729094"/>
      <w:bookmarkStart w:id="384" w:name="_Toc191729163"/>
      <w:bookmarkStart w:id="385" w:name="_Toc191729235"/>
      <w:bookmarkStart w:id="386" w:name="_Toc191729358"/>
      <w:bookmarkStart w:id="387" w:name="_Toc191729480"/>
      <w:bookmarkStart w:id="388" w:name="_Toc191729539"/>
      <w:bookmarkStart w:id="389" w:name="_Toc191729598"/>
      <w:bookmarkStart w:id="390" w:name="_Toc191729657"/>
      <w:bookmarkStart w:id="391" w:name="_Toc191729745"/>
      <w:bookmarkStart w:id="392" w:name="_Toc191730124"/>
      <w:bookmarkStart w:id="393" w:name="_Toc191729095"/>
      <w:bookmarkStart w:id="394" w:name="_Toc191729164"/>
      <w:bookmarkStart w:id="395" w:name="_Toc191729236"/>
      <w:bookmarkStart w:id="396" w:name="_Toc191729359"/>
      <w:bookmarkStart w:id="397" w:name="_Toc191729481"/>
      <w:bookmarkStart w:id="398" w:name="_Toc191729540"/>
      <w:bookmarkStart w:id="399" w:name="_Toc191729599"/>
      <w:bookmarkStart w:id="400" w:name="_Toc191729658"/>
      <w:bookmarkStart w:id="401" w:name="_Toc191729746"/>
      <w:bookmarkStart w:id="402" w:name="_Toc191730125"/>
      <w:bookmarkStart w:id="403" w:name="_Toc191729096"/>
      <w:bookmarkStart w:id="404" w:name="_Toc191729165"/>
      <w:bookmarkStart w:id="405" w:name="_Toc191729237"/>
      <w:bookmarkStart w:id="406" w:name="_Toc191729360"/>
      <w:bookmarkStart w:id="407" w:name="_Toc191729482"/>
      <w:bookmarkStart w:id="408" w:name="_Toc191729541"/>
      <w:bookmarkStart w:id="409" w:name="_Toc191729600"/>
      <w:bookmarkStart w:id="410" w:name="_Toc191729659"/>
      <w:bookmarkStart w:id="411" w:name="_Toc191729747"/>
      <w:bookmarkStart w:id="412" w:name="_Toc191730126"/>
      <w:bookmarkStart w:id="413" w:name="_Toc191729097"/>
      <w:bookmarkStart w:id="414" w:name="_Toc191729166"/>
      <w:bookmarkStart w:id="415" w:name="_Toc191729238"/>
      <w:bookmarkStart w:id="416" w:name="_Toc191729361"/>
      <w:bookmarkStart w:id="417" w:name="_Toc191729483"/>
      <w:bookmarkStart w:id="418" w:name="_Toc191729542"/>
      <w:bookmarkStart w:id="419" w:name="_Toc191729601"/>
      <w:bookmarkStart w:id="420" w:name="_Toc191729660"/>
      <w:bookmarkStart w:id="421" w:name="_Toc191729748"/>
      <w:bookmarkStart w:id="422" w:name="_Toc191730127"/>
      <w:bookmarkStart w:id="423" w:name="_Toc191729098"/>
      <w:bookmarkStart w:id="424" w:name="_Toc191729167"/>
      <w:bookmarkStart w:id="425" w:name="_Toc191729239"/>
      <w:bookmarkStart w:id="426" w:name="_Toc191729362"/>
      <w:bookmarkStart w:id="427" w:name="_Toc191729484"/>
      <w:bookmarkStart w:id="428" w:name="_Toc191729543"/>
      <w:bookmarkStart w:id="429" w:name="_Toc191729602"/>
      <w:bookmarkStart w:id="430" w:name="_Toc191729661"/>
      <w:bookmarkStart w:id="431" w:name="_Toc191729749"/>
      <w:bookmarkStart w:id="432" w:name="_Toc191730128"/>
      <w:bookmarkStart w:id="433" w:name="_Toc191729099"/>
      <w:bookmarkStart w:id="434" w:name="_Toc191729168"/>
      <w:bookmarkStart w:id="435" w:name="_Toc191729240"/>
      <w:bookmarkStart w:id="436" w:name="_Toc191729363"/>
      <w:bookmarkStart w:id="437" w:name="_Toc191729485"/>
      <w:bookmarkStart w:id="438" w:name="_Toc191729544"/>
      <w:bookmarkStart w:id="439" w:name="_Toc191729603"/>
      <w:bookmarkStart w:id="440" w:name="_Toc191729662"/>
      <w:bookmarkStart w:id="441" w:name="_Toc191729750"/>
      <w:bookmarkStart w:id="442" w:name="_Toc191730129"/>
      <w:bookmarkStart w:id="443" w:name="_Toc191729100"/>
      <w:bookmarkStart w:id="444" w:name="_Toc191729169"/>
      <w:bookmarkStart w:id="445" w:name="_Toc191729241"/>
      <w:bookmarkStart w:id="446" w:name="_Toc191729364"/>
      <w:bookmarkStart w:id="447" w:name="_Toc191729486"/>
      <w:bookmarkStart w:id="448" w:name="_Toc191729545"/>
      <w:bookmarkStart w:id="449" w:name="_Toc191729604"/>
      <w:bookmarkStart w:id="450" w:name="_Toc191729663"/>
      <w:bookmarkStart w:id="451" w:name="_Toc191729751"/>
      <w:bookmarkStart w:id="452" w:name="_Toc191730130"/>
      <w:bookmarkEnd w:id="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p w14:paraId="25DA705F" w14:textId="77777777" w:rsidR="00366617" w:rsidRDefault="00366617" w:rsidP="004F276E">
      <w:pPr>
        <w:pStyle w:val="Report"/>
        <w:numPr>
          <w:ilvl w:val="0"/>
          <w:numId w:val="0"/>
        </w:numPr>
        <w:tabs>
          <w:tab w:val="left" w:pos="630"/>
          <w:tab w:val="left" w:pos="900"/>
        </w:tabs>
        <w:spacing w:before="120"/>
        <w:ind w:left="720" w:hanging="630"/>
        <w:jc w:val="center"/>
        <w:rPr>
          <w:rFonts w:cs="Arial"/>
          <w:szCs w:val="22"/>
        </w:rPr>
      </w:pPr>
    </w:p>
    <w:p w14:paraId="0405D7CA" w14:textId="0B0B352D" w:rsidR="00366617" w:rsidRPr="003038C9" w:rsidRDefault="00366617" w:rsidP="004F276E">
      <w:pPr>
        <w:pStyle w:val="Report"/>
        <w:numPr>
          <w:ilvl w:val="0"/>
          <w:numId w:val="0"/>
        </w:numPr>
        <w:tabs>
          <w:tab w:val="left" w:pos="630"/>
          <w:tab w:val="left" w:pos="900"/>
        </w:tabs>
        <w:spacing w:before="120"/>
        <w:ind w:left="720" w:hanging="630"/>
        <w:jc w:val="center"/>
        <w:rPr>
          <w:rFonts w:cs="Arial"/>
          <w:szCs w:val="22"/>
        </w:rPr>
      </w:pPr>
      <w:r w:rsidRPr="00366617">
        <w:rPr>
          <w:rFonts w:cs="Arial"/>
          <w:noProof/>
          <w:szCs w:val="22"/>
        </w:rPr>
        <w:lastRenderedPageBreak/>
        <w:drawing>
          <wp:inline distT="0" distB="0" distL="0" distR="0" wp14:anchorId="4803B931" wp14:editId="6879AD64">
            <wp:extent cx="5943600" cy="3712845"/>
            <wp:effectExtent l="0" t="0" r="0" b="1905"/>
            <wp:docPr id="201342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24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617" w:rsidRPr="003038C9" w:rsidSect="00740AAD">
      <w:headerReference w:type="default" r:id="rId20"/>
      <w:pgSz w:w="12240" w:h="15840" w:code="1"/>
      <w:pgMar w:top="2160" w:right="1440" w:bottom="720" w:left="1440" w:header="144" w:footer="0" w:gutter="0"/>
      <w:pgNumType w:start="2"/>
      <w:cols w:space="720"/>
      <w:vAlign w:val="center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BC497" w14:textId="77777777" w:rsidR="00382A14" w:rsidRDefault="00382A14">
      <w:r>
        <w:separator/>
      </w:r>
    </w:p>
    <w:p w14:paraId="10D19ED0" w14:textId="77777777" w:rsidR="00382A14" w:rsidRDefault="00382A14"/>
    <w:p w14:paraId="54C64FC1" w14:textId="77777777" w:rsidR="00382A14" w:rsidRDefault="00382A14"/>
    <w:p w14:paraId="56EE6FCF" w14:textId="77777777" w:rsidR="00382A14" w:rsidRDefault="00382A14" w:rsidP="004702FF"/>
  </w:endnote>
  <w:endnote w:type="continuationSeparator" w:id="0">
    <w:p w14:paraId="1ADB31CB" w14:textId="77777777" w:rsidR="00382A14" w:rsidRDefault="00382A14">
      <w:r>
        <w:continuationSeparator/>
      </w:r>
    </w:p>
    <w:p w14:paraId="6611FFA0" w14:textId="77777777" w:rsidR="00382A14" w:rsidRDefault="00382A14"/>
    <w:p w14:paraId="5B8896E2" w14:textId="77777777" w:rsidR="00382A14" w:rsidRDefault="00382A14"/>
    <w:p w14:paraId="22113C50" w14:textId="77777777" w:rsidR="00382A14" w:rsidRDefault="00382A14" w:rsidP="004702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ce Script MT">
    <w:panose1 w:val="030303020206070C0B05"/>
    <w:charset w:val="00"/>
    <w:family w:val="script"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EFE85" w14:textId="77777777" w:rsidR="00F040B6" w:rsidRDefault="00F040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2CB83" w14:textId="77777777" w:rsidR="00F040B6" w:rsidRDefault="00F040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C0935" w14:textId="77777777" w:rsidR="00F040B6" w:rsidRDefault="00F040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7C63F9" w14:textId="77777777" w:rsidR="00382A14" w:rsidRDefault="00382A14">
      <w:r>
        <w:separator/>
      </w:r>
    </w:p>
    <w:p w14:paraId="61140678" w14:textId="77777777" w:rsidR="00382A14" w:rsidRDefault="00382A14"/>
    <w:p w14:paraId="58492094" w14:textId="77777777" w:rsidR="00382A14" w:rsidRDefault="00382A14"/>
    <w:p w14:paraId="0873B8B1" w14:textId="77777777" w:rsidR="00382A14" w:rsidRDefault="00382A14" w:rsidP="004702FF"/>
  </w:footnote>
  <w:footnote w:type="continuationSeparator" w:id="0">
    <w:p w14:paraId="25BBE3A5" w14:textId="77777777" w:rsidR="00382A14" w:rsidRDefault="00382A14">
      <w:r>
        <w:continuationSeparator/>
      </w:r>
    </w:p>
    <w:p w14:paraId="341907DC" w14:textId="77777777" w:rsidR="00382A14" w:rsidRDefault="00382A14"/>
    <w:p w14:paraId="3F4F515F" w14:textId="77777777" w:rsidR="00382A14" w:rsidRDefault="00382A14"/>
    <w:p w14:paraId="60F18A2B" w14:textId="77777777" w:rsidR="00382A14" w:rsidRDefault="00382A14" w:rsidP="004702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CE6BA" w14:textId="77777777" w:rsidR="00F040B6" w:rsidRDefault="00F040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5BB275" w14:textId="77777777" w:rsidR="00457D6E" w:rsidRDefault="00000000">
    <w:pPr>
      <w:pStyle w:val="Heading1"/>
      <w:ind w:left="720" w:firstLine="720"/>
      <w:jc w:val="left"/>
      <w:rPr>
        <w:spacing w:val="20"/>
        <w:sz w:val="22"/>
      </w:rPr>
    </w:pPr>
    <w:r>
      <w:rPr>
        <w:rFonts w:ascii="Times New Roman" w:hAnsi="Times New Roman"/>
        <w:noProof/>
        <w:sz w:val="22"/>
      </w:rPr>
      <w:object w:dxaOrig="1440" w:dyaOrig="1440" w14:anchorId="7707EB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0pt;margin-top:19.2pt;width:108pt;height:21.6pt;z-index:251655680" o:allowincell="f" fillcolor="window">
          <v:imagedata r:id="rId1" o:title="" croptop="-1938f" cropbottom="-1938f" cropleft="-1320f" cropright="-1320f"/>
          <w10:wrap type="topAndBottom"/>
        </v:shape>
        <o:OLEObject Type="Embed" ProgID="Word.Picture.8" ShapeID="_x0000_s1025" DrawAspect="Content" ObjectID="_1820924537" r:id="rId2"/>
      </w:object>
    </w:r>
    <w:r w:rsidR="00457D6E">
      <w:rPr>
        <w:spacing w:val="20"/>
        <w:sz w:val="22"/>
      </w:rPr>
      <w:t xml:space="preserve">              ALLEN AIRCRAFT PRODUCTS, INC.</w:t>
    </w:r>
  </w:p>
  <w:tbl>
    <w:tblPr>
      <w:tblpPr w:leftFromText="187" w:rightFromText="187" w:vertAnchor="page" w:horzAnchor="page" w:tblpX="9534" w:tblpY="1081"/>
      <w:tblW w:w="0" w:type="auto"/>
      <w:tblLook w:val="0000" w:firstRow="0" w:lastRow="0" w:firstColumn="0" w:lastColumn="0" w:noHBand="0" w:noVBand="0"/>
    </w:tblPr>
    <w:tblGrid>
      <w:gridCol w:w="990"/>
      <w:gridCol w:w="1350"/>
    </w:tblGrid>
    <w:tr w:rsidR="00457D6E" w14:paraId="15B649D2" w14:textId="77777777">
      <w:tc>
        <w:tcPr>
          <w:tcW w:w="990" w:type="dxa"/>
          <w:vAlign w:val="center"/>
        </w:tcPr>
        <w:p w14:paraId="1DD9F7E4" w14:textId="77777777" w:rsidR="00457D6E" w:rsidRDefault="00457D6E" w:rsidP="000448BE">
          <w:pPr>
            <w:rPr>
              <w:rFonts w:cs="Arial"/>
            </w:rPr>
          </w:pPr>
          <w:r>
            <w:rPr>
              <w:rFonts w:cs="Arial"/>
            </w:rPr>
            <w:t>PAGE:</w:t>
          </w:r>
        </w:p>
      </w:tc>
      <w:tc>
        <w:tcPr>
          <w:tcW w:w="1350" w:type="dxa"/>
          <w:vAlign w:val="center"/>
        </w:tcPr>
        <w:p w14:paraId="4E07A0F2" w14:textId="77777777" w:rsidR="00457D6E" w:rsidRDefault="00457D6E" w:rsidP="000448BE">
          <w:pPr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 w:rsidR="00191B54">
            <w:rPr>
              <w:rStyle w:val="PageNumber"/>
              <w:rFonts w:cs="Arial"/>
              <w:noProof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</w:tr>
    <w:tr w:rsidR="00457D6E" w14:paraId="280CA904" w14:textId="77777777">
      <w:tc>
        <w:tcPr>
          <w:tcW w:w="990" w:type="dxa"/>
          <w:vAlign w:val="center"/>
        </w:tcPr>
        <w:p w14:paraId="0D3AB1F8" w14:textId="77777777" w:rsidR="00457D6E" w:rsidRDefault="00457D6E" w:rsidP="000448BE">
          <w:pPr>
            <w:rPr>
              <w:rFonts w:cs="Arial"/>
            </w:rPr>
          </w:pPr>
          <w:r>
            <w:rPr>
              <w:rFonts w:cs="Arial"/>
            </w:rPr>
            <w:t>DATE:</w:t>
          </w:r>
        </w:p>
      </w:tc>
      <w:tc>
        <w:tcPr>
          <w:tcW w:w="1350" w:type="dxa"/>
          <w:vAlign w:val="center"/>
        </w:tcPr>
        <w:p w14:paraId="1FCA1ECF" w14:textId="02E82B71" w:rsidR="00457D6E" w:rsidRDefault="007132E5" w:rsidP="008A5981">
          <w:pPr>
            <w:rPr>
              <w:rFonts w:cs="Arial"/>
            </w:rPr>
          </w:pPr>
          <w:r>
            <w:rPr>
              <w:rFonts w:cs="Arial"/>
            </w:rPr>
            <w:t>2025/03/0</w:t>
          </w:r>
          <w:r w:rsidR="00F040B6">
            <w:rPr>
              <w:rFonts w:cs="Arial"/>
            </w:rPr>
            <w:t>2</w:t>
          </w:r>
        </w:p>
      </w:tc>
    </w:tr>
    <w:tr w:rsidR="00457D6E" w14:paraId="261DB8F6" w14:textId="77777777">
      <w:tc>
        <w:tcPr>
          <w:tcW w:w="990" w:type="dxa"/>
          <w:vAlign w:val="center"/>
        </w:tcPr>
        <w:p w14:paraId="08BCD2AD" w14:textId="77777777" w:rsidR="00457D6E" w:rsidRDefault="00457D6E" w:rsidP="000448BE">
          <w:pPr>
            <w:rPr>
              <w:rFonts w:cs="Arial"/>
            </w:rPr>
          </w:pPr>
          <w:r>
            <w:rPr>
              <w:rFonts w:cs="Arial"/>
            </w:rPr>
            <w:t>REV:</w:t>
          </w:r>
        </w:p>
      </w:tc>
      <w:tc>
        <w:tcPr>
          <w:tcW w:w="1350" w:type="dxa"/>
          <w:vAlign w:val="center"/>
        </w:tcPr>
        <w:p w14:paraId="4EEAF09E" w14:textId="1FD72E92" w:rsidR="00457D6E" w:rsidRDefault="0064065C" w:rsidP="000448BE">
          <w:pPr>
            <w:rPr>
              <w:rFonts w:cs="Arial"/>
            </w:rPr>
          </w:pPr>
          <w:r>
            <w:rPr>
              <w:rFonts w:cs="Arial"/>
            </w:rPr>
            <w:t>Draft</w:t>
          </w:r>
          <w:r w:rsidR="00C4226E">
            <w:rPr>
              <w:rFonts w:cs="Arial"/>
            </w:rPr>
            <w:t xml:space="preserve"> </w:t>
          </w:r>
          <w:r w:rsidR="00D93894">
            <w:rPr>
              <w:rFonts w:cs="Arial"/>
            </w:rPr>
            <w:t>1</w:t>
          </w:r>
        </w:p>
      </w:tc>
    </w:tr>
  </w:tbl>
  <w:p w14:paraId="5D4D8DDB" w14:textId="77777777" w:rsidR="00457D6E" w:rsidRDefault="00457D6E">
    <w:pPr>
      <w:pStyle w:val="Heading1"/>
      <w:ind w:left="720" w:firstLine="720"/>
      <w:jc w:val="left"/>
      <w:rPr>
        <w:spacing w:val="20"/>
        <w:sz w:val="22"/>
      </w:rPr>
    </w:pPr>
  </w:p>
  <w:p w14:paraId="0347F842" w14:textId="77777777" w:rsidR="00457D6E" w:rsidRDefault="00457D6E">
    <w:pPr>
      <w:jc w:val="center"/>
      <w:rPr>
        <w:sz w:val="18"/>
      </w:rPr>
    </w:pPr>
  </w:p>
  <w:p w14:paraId="7B0BAC74" w14:textId="77777777" w:rsidR="00457D6E" w:rsidRDefault="00457D6E">
    <w:pPr>
      <w:jc w:val="center"/>
      <w:rPr>
        <w:sz w:val="18"/>
      </w:rPr>
    </w:pPr>
  </w:p>
  <w:p w14:paraId="03157E68" w14:textId="431EB508" w:rsidR="00457D6E" w:rsidRDefault="00457D6E">
    <w:pPr>
      <w:ind w:left="2880" w:firstLine="720"/>
      <w:rPr>
        <w:sz w:val="18"/>
      </w:rPr>
    </w:pPr>
    <w:r>
      <w:rPr>
        <w:sz w:val="18"/>
      </w:rPr>
      <w:t>Ravenna, Ohio 44266-1211</w:t>
    </w:r>
  </w:p>
  <w:p w14:paraId="6A9F18EC" w14:textId="77777777" w:rsidR="00457D6E" w:rsidRDefault="00457D6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7226C" w14:textId="77777777" w:rsidR="00F040B6" w:rsidRDefault="00F040B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7DC8E" w14:textId="52208BA2" w:rsidR="00457D6E" w:rsidRDefault="00000000">
    <w:pPr>
      <w:pStyle w:val="Heading1"/>
      <w:ind w:left="720" w:firstLine="720"/>
      <w:jc w:val="left"/>
      <w:rPr>
        <w:spacing w:val="20"/>
        <w:sz w:val="22"/>
      </w:rPr>
    </w:pPr>
    <w:r>
      <w:rPr>
        <w:rFonts w:ascii="Times New Roman" w:hAnsi="Times New Roman"/>
        <w:noProof/>
        <w:sz w:val="22"/>
      </w:rPr>
      <w:object w:dxaOrig="1440" w:dyaOrig="1440" w14:anchorId="53683FE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8" type="#_x0000_t75" style="position:absolute;left:0;text-align:left;margin-left:180pt;margin-top:19.2pt;width:108pt;height:21.6pt;z-index:251659776" o:allowincell="f" fillcolor="window">
          <v:imagedata r:id="rId1" o:title="" croptop="-1938f" cropbottom="-1938f" cropleft="-1320f" cropright="-1320f"/>
          <w10:wrap type="topAndBottom"/>
        </v:shape>
        <o:OLEObject Type="Embed" ProgID="Word.Picture.8" ShapeID="_x0000_s1088" DrawAspect="Content" ObjectID="_1820924538" r:id="rId2"/>
      </w:object>
    </w:r>
    <w:r w:rsidR="00457D6E">
      <w:rPr>
        <w:spacing w:val="20"/>
        <w:sz w:val="22"/>
      </w:rPr>
      <w:t xml:space="preserve">              ALLEN AIRCRAFT PRODUCTS, INC.</w:t>
    </w:r>
  </w:p>
  <w:tbl>
    <w:tblPr>
      <w:tblpPr w:leftFromText="187" w:rightFromText="187" w:vertAnchor="page" w:horzAnchor="page" w:tblpX="9534" w:tblpY="1081"/>
      <w:tblW w:w="0" w:type="auto"/>
      <w:tblLook w:val="0000" w:firstRow="0" w:lastRow="0" w:firstColumn="0" w:lastColumn="0" w:noHBand="0" w:noVBand="0"/>
    </w:tblPr>
    <w:tblGrid>
      <w:gridCol w:w="1194"/>
      <w:gridCol w:w="759"/>
      <w:gridCol w:w="1194"/>
    </w:tblGrid>
    <w:tr w:rsidR="00550A76" w14:paraId="49E94193" w14:textId="77777777" w:rsidTr="008670B8">
      <w:trPr>
        <w:gridAfter w:val="1"/>
        <w:wAfter w:w="1194" w:type="dxa"/>
      </w:trPr>
      <w:tc>
        <w:tcPr>
          <w:tcW w:w="1953" w:type="dxa"/>
          <w:gridSpan w:val="2"/>
          <w:vAlign w:val="center"/>
        </w:tcPr>
        <w:p w14:paraId="593463E6" w14:textId="77777777" w:rsidR="00550A76" w:rsidRDefault="00550A76" w:rsidP="008A5981">
          <w:pPr>
            <w:rPr>
              <w:rFonts w:cs="Arial"/>
              <w:szCs w:val="22"/>
            </w:rPr>
          </w:pPr>
        </w:p>
      </w:tc>
    </w:tr>
    <w:tr w:rsidR="008670B8" w14:paraId="43690B1F" w14:textId="77777777" w:rsidTr="008670B8">
      <w:tc>
        <w:tcPr>
          <w:tcW w:w="1194" w:type="dxa"/>
          <w:vAlign w:val="center"/>
        </w:tcPr>
        <w:p w14:paraId="14858823" w14:textId="7131ABE3" w:rsidR="008670B8" w:rsidRDefault="008670B8" w:rsidP="008670B8">
          <w:pPr>
            <w:rPr>
              <w:rFonts w:cs="Arial"/>
            </w:rPr>
          </w:pPr>
          <w:r>
            <w:rPr>
              <w:rFonts w:cs="Arial"/>
            </w:rPr>
            <w:t>PAGE:</w:t>
          </w:r>
        </w:p>
      </w:tc>
      <w:tc>
        <w:tcPr>
          <w:tcW w:w="1953" w:type="dxa"/>
          <w:gridSpan w:val="2"/>
          <w:vAlign w:val="center"/>
        </w:tcPr>
        <w:p w14:paraId="61C4511F" w14:textId="15FFE9A6" w:rsidR="008670B8" w:rsidRDefault="008670B8" w:rsidP="008670B8">
          <w:pPr>
            <w:rPr>
              <w:rFonts w:cs="Arial"/>
              <w:szCs w:val="22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  <w:noProof/>
            </w:rPr>
            <w:t>9</w:t>
          </w:r>
          <w:r>
            <w:rPr>
              <w:rStyle w:val="PageNumber"/>
              <w:rFonts w:cs="Arial"/>
            </w:rPr>
            <w:fldChar w:fldCharType="end"/>
          </w:r>
        </w:p>
      </w:tc>
    </w:tr>
    <w:tr w:rsidR="00457D6E" w14:paraId="4952E457" w14:textId="77777777" w:rsidTr="008670B8">
      <w:tc>
        <w:tcPr>
          <w:tcW w:w="1194" w:type="dxa"/>
          <w:vAlign w:val="center"/>
        </w:tcPr>
        <w:p w14:paraId="417D559F" w14:textId="77777777" w:rsidR="00457D6E" w:rsidRDefault="00457D6E" w:rsidP="000448BE">
          <w:pPr>
            <w:rPr>
              <w:rFonts w:cs="Arial"/>
            </w:rPr>
          </w:pPr>
          <w:r>
            <w:rPr>
              <w:rFonts w:cs="Arial"/>
            </w:rPr>
            <w:t>REPORT:</w:t>
          </w:r>
        </w:p>
      </w:tc>
      <w:tc>
        <w:tcPr>
          <w:tcW w:w="1953" w:type="dxa"/>
          <w:gridSpan w:val="2"/>
          <w:vAlign w:val="center"/>
        </w:tcPr>
        <w:p w14:paraId="004A9C18" w14:textId="3AB736E5" w:rsidR="00457D6E" w:rsidRDefault="00C4226E" w:rsidP="008A5981">
          <w:pPr>
            <w:rPr>
              <w:rFonts w:cs="Arial"/>
            </w:rPr>
          </w:pPr>
          <w:bookmarkStart w:id="453" w:name="_Hlk191710431"/>
          <w:r w:rsidRPr="00740AAD">
            <w:rPr>
              <w:rFonts w:cs="Arial"/>
              <w:szCs w:val="22"/>
              <w:highlight w:val="yellow"/>
            </w:rPr>
            <w:t>#</w:t>
          </w:r>
          <w:r w:rsidR="008670B8" w:rsidRPr="00740AAD">
            <w:rPr>
              <w:rFonts w:cs="Arial"/>
              <w:szCs w:val="22"/>
              <w:highlight w:val="yellow"/>
            </w:rPr>
            <w:t>25</w:t>
          </w:r>
          <w:r w:rsidR="00D93894" w:rsidRPr="00740AAD">
            <w:rPr>
              <w:rFonts w:cs="Arial"/>
              <w:szCs w:val="22"/>
              <w:highlight w:val="yellow"/>
            </w:rPr>
            <w:t>???</w:t>
          </w:r>
          <w:bookmarkEnd w:id="453"/>
        </w:p>
      </w:tc>
    </w:tr>
    <w:tr w:rsidR="00457D6E" w14:paraId="18120604" w14:textId="77777777" w:rsidTr="008670B8">
      <w:tc>
        <w:tcPr>
          <w:tcW w:w="1194" w:type="dxa"/>
          <w:vAlign w:val="center"/>
        </w:tcPr>
        <w:p w14:paraId="0C0EAA1D" w14:textId="77777777" w:rsidR="00457D6E" w:rsidRDefault="00457D6E" w:rsidP="000448BE">
          <w:pPr>
            <w:rPr>
              <w:rFonts w:cs="Arial"/>
            </w:rPr>
          </w:pPr>
          <w:r>
            <w:rPr>
              <w:rFonts w:cs="Arial"/>
            </w:rPr>
            <w:t>REV:</w:t>
          </w:r>
        </w:p>
      </w:tc>
      <w:tc>
        <w:tcPr>
          <w:tcW w:w="1953" w:type="dxa"/>
          <w:gridSpan w:val="2"/>
          <w:vAlign w:val="center"/>
        </w:tcPr>
        <w:p w14:paraId="29A0C77E" w14:textId="54BAE53D" w:rsidR="00457D6E" w:rsidRDefault="00457D6E" w:rsidP="000448BE">
          <w:pPr>
            <w:rPr>
              <w:rFonts w:cs="Arial"/>
            </w:rPr>
          </w:pPr>
          <w:r>
            <w:rPr>
              <w:rFonts w:cs="Arial"/>
            </w:rPr>
            <w:t>-</w:t>
          </w:r>
          <w:r w:rsidR="00C4226E">
            <w:rPr>
              <w:rFonts w:cs="Arial"/>
            </w:rPr>
            <w:t xml:space="preserve">Draft </w:t>
          </w:r>
          <w:r w:rsidR="00D93894">
            <w:rPr>
              <w:rFonts w:cs="Arial"/>
            </w:rPr>
            <w:t>1</w:t>
          </w:r>
        </w:p>
      </w:tc>
    </w:tr>
  </w:tbl>
  <w:p w14:paraId="067D87BF" w14:textId="77777777" w:rsidR="00457D6E" w:rsidRDefault="00457D6E">
    <w:pPr>
      <w:pStyle w:val="Heading1"/>
      <w:ind w:left="720" w:firstLine="720"/>
      <w:jc w:val="left"/>
      <w:rPr>
        <w:spacing w:val="20"/>
        <w:sz w:val="22"/>
      </w:rPr>
    </w:pPr>
  </w:p>
  <w:p w14:paraId="18CD5805" w14:textId="77777777" w:rsidR="00457D6E" w:rsidRDefault="00457D6E" w:rsidP="001B7F8B">
    <w:pPr>
      <w:rPr>
        <w:sz w:val="18"/>
      </w:rPr>
    </w:pPr>
  </w:p>
  <w:p w14:paraId="18B6830C" w14:textId="77777777" w:rsidR="00457D6E" w:rsidRDefault="00457D6E" w:rsidP="009A05AB">
    <w:pPr>
      <w:tabs>
        <w:tab w:val="left" w:pos="7755"/>
      </w:tabs>
      <w:rPr>
        <w:sz w:val="18"/>
      </w:rPr>
    </w:pPr>
    <w:r>
      <w:rPr>
        <w:sz w:val="18"/>
      </w:rPr>
      <w:tab/>
    </w:r>
  </w:p>
  <w:p w14:paraId="5DE03C57" w14:textId="461D4134" w:rsidR="00457D6E" w:rsidRDefault="00457D6E">
    <w:pPr>
      <w:ind w:left="2880" w:firstLine="720"/>
      <w:rPr>
        <w:sz w:val="18"/>
      </w:rPr>
    </w:pPr>
    <w:r>
      <w:rPr>
        <w:sz w:val="18"/>
      </w:rPr>
      <w:t>Ravenna, Ohio 44266-1211</w:t>
    </w:r>
  </w:p>
  <w:p w14:paraId="7E77C3F9" w14:textId="77777777" w:rsidR="00457D6E" w:rsidRDefault="00457D6E"/>
  <w:p w14:paraId="53A616A6" w14:textId="77777777" w:rsidR="00457D6E" w:rsidRDefault="00457D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2E40"/>
    <w:multiLevelType w:val="singleLevel"/>
    <w:tmpl w:val="A89E57CA"/>
    <w:lvl w:ilvl="0">
      <w:start w:val="1"/>
      <w:numFmt w:val="bullet"/>
      <w:pStyle w:val="Bullet"/>
      <w:lvlText w:val=""/>
      <w:lvlJc w:val="left"/>
      <w:pPr>
        <w:tabs>
          <w:tab w:val="num" w:pos="720"/>
        </w:tabs>
        <w:ind w:left="648" w:hanging="288"/>
      </w:pPr>
      <w:rPr>
        <w:rFonts w:ascii="Symbol" w:hAnsi="Symbol" w:hint="default"/>
      </w:rPr>
    </w:lvl>
  </w:abstractNum>
  <w:abstractNum w:abstractNumId="1" w15:restartNumberingAfterBreak="0">
    <w:nsid w:val="04805026"/>
    <w:multiLevelType w:val="hybridMultilevel"/>
    <w:tmpl w:val="AAE24C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B706E6"/>
    <w:multiLevelType w:val="hybridMultilevel"/>
    <w:tmpl w:val="06A4014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0055CB"/>
    <w:multiLevelType w:val="hybridMultilevel"/>
    <w:tmpl w:val="15E2086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E40D4F"/>
    <w:multiLevelType w:val="hybridMultilevel"/>
    <w:tmpl w:val="906E63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2002EC"/>
    <w:multiLevelType w:val="hybridMultilevel"/>
    <w:tmpl w:val="A3AC71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82DE7"/>
    <w:multiLevelType w:val="hybridMultilevel"/>
    <w:tmpl w:val="6C5EE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A0F07FF"/>
    <w:multiLevelType w:val="hybridMultilevel"/>
    <w:tmpl w:val="FC6071CC"/>
    <w:lvl w:ilvl="0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0B060CBB"/>
    <w:multiLevelType w:val="hybridMultilevel"/>
    <w:tmpl w:val="CB38BA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DCB677C"/>
    <w:multiLevelType w:val="hybridMultilevel"/>
    <w:tmpl w:val="50AA20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1646723"/>
    <w:multiLevelType w:val="hybridMultilevel"/>
    <w:tmpl w:val="11DEF3D2"/>
    <w:lvl w:ilvl="0" w:tplc="EB58310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1AF1297"/>
    <w:multiLevelType w:val="hybridMultilevel"/>
    <w:tmpl w:val="9A02A8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5B91B46"/>
    <w:multiLevelType w:val="hybridMultilevel"/>
    <w:tmpl w:val="3402B4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8C5D7B"/>
    <w:multiLevelType w:val="hybridMultilevel"/>
    <w:tmpl w:val="3EC44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116D76"/>
    <w:multiLevelType w:val="hybridMultilevel"/>
    <w:tmpl w:val="C27CC1E4"/>
    <w:lvl w:ilvl="0" w:tplc="EB5831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132BFE"/>
    <w:multiLevelType w:val="hybridMultilevel"/>
    <w:tmpl w:val="4E44FCA2"/>
    <w:lvl w:ilvl="0" w:tplc="92EABACA">
      <w:start w:val="1"/>
      <w:numFmt w:val="upperLetter"/>
      <w:pStyle w:val="BodyText1Hangingindent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905E39"/>
    <w:multiLevelType w:val="multilevel"/>
    <w:tmpl w:val="C8AC1F8C"/>
    <w:lvl w:ilvl="0">
      <w:start w:val="1"/>
      <w:numFmt w:val="decimal"/>
      <w:pStyle w:val="ZL1Section"/>
      <w:lvlText w:val="%1.0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decimal"/>
      <w:pStyle w:val="ZL2Section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style2"/>
      <w:lvlText w:val="%1.%2.%3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3">
      <w:start w:val="1"/>
      <w:numFmt w:val="decimal"/>
      <w:pStyle w:val="STYLE7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1FBF1586"/>
    <w:multiLevelType w:val="hybridMultilevel"/>
    <w:tmpl w:val="90D840C0"/>
    <w:lvl w:ilvl="0" w:tplc="FFFFFFFF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1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24C65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26F3A6A"/>
    <w:multiLevelType w:val="hybridMultilevel"/>
    <w:tmpl w:val="F8D6E2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2AE19B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3276159C"/>
    <w:multiLevelType w:val="hybridMultilevel"/>
    <w:tmpl w:val="743E0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F77BE2"/>
    <w:multiLevelType w:val="hybridMultilevel"/>
    <w:tmpl w:val="71A079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4342E1"/>
    <w:multiLevelType w:val="multilevel"/>
    <w:tmpl w:val="DBA605D4"/>
    <w:styleLink w:val="ZLV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%1.%2.%3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4BA70F9"/>
    <w:multiLevelType w:val="hybridMultilevel"/>
    <w:tmpl w:val="8BF225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E622C0"/>
    <w:multiLevelType w:val="hybridMultilevel"/>
    <w:tmpl w:val="A426C7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542670C"/>
    <w:multiLevelType w:val="hybridMultilevel"/>
    <w:tmpl w:val="2F7AA6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606BB4"/>
    <w:multiLevelType w:val="hybridMultilevel"/>
    <w:tmpl w:val="2FBA50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D6C1ABC"/>
    <w:multiLevelType w:val="hybridMultilevel"/>
    <w:tmpl w:val="D3C24872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9" w15:restartNumberingAfterBreak="0">
    <w:nsid w:val="400E0911"/>
    <w:multiLevelType w:val="hybridMultilevel"/>
    <w:tmpl w:val="259087C4"/>
    <w:lvl w:ilvl="0" w:tplc="EB58310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2A91692"/>
    <w:multiLevelType w:val="hybridMultilevel"/>
    <w:tmpl w:val="F334BDA2"/>
    <w:lvl w:ilvl="0" w:tplc="EB58310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53A10E9"/>
    <w:multiLevelType w:val="hybridMultilevel"/>
    <w:tmpl w:val="53F2DC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0570BC"/>
    <w:multiLevelType w:val="hybridMultilevel"/>
    <w:tmpl w:val="639CE22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490468EE"/>
    <w:multiLevelType w:val="hybridMultilevel"/>
    <w:tmpl w:val="BE2AE3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AB64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AC76FAB"/>
    <w:multiLevelType w:val="hybridMultilevel"/>
    <w:tmpl w:val="654A2C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2A09B2"/>
    <w:multiLevelType w:val="hybridMultilevel"/>
    <w:tmpl w:val="71507418"/>
    <w:lvl w:ilvl="0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512B2409"/>
    <w:multiLevelType w:val="hybridMultilevel"/>
    <w:tmpl w:val="78CA6B76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561D612C"/>
    <w:multiLevelType w:val="hybridMultilevel"/>
    <w:tmpl w:val="3ED040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B2D07B6"/>
    <w:multiLevelType w:val="hybridMultilevel"/>
    <w:tmpl w:val="EAFEBAA6"/>
    <w:lvl w:ilvl="0" w:tplc="EB58310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13D3E10"/>
    <w:multiLevelType w:val="multilevel"/>
    <w:tmpl w:val="DBA605D4"/>
    <w:numStyleLink w:val="ZLV4"/>
  </w:abstractNum>
  <w:abstractNum w:abstractNumId="41" w15:restartNumberingAfterBreak="0">
    <w:nsid w:val="63B017AF"/>
    <w:multiLevelType w:val="hybridMultilevel"/>
    <w:tmpl w:val="1F8E13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3CB2F85"/>
    <w:multiLevelType w:val="hybridMultilevel"/>
    <w:tmpl w:val="7414994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66A369B"/>
    <w:multiLevelType w:val="hybridMultilevel"/>
    <w:tmpl w:val="0A42F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966761"/>
    <w:multiLevelType w:val="hybridMultilevel"/>
    <w:tmpl w:val="77E29CF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67B569BB"/>
    <w:multiLevelType w:val="hybridMultilevel"/>
    <w:tmpl w:val="F4FE6A50"/>
    <w:lvl w:ilvl="0" w:tplc="EB5831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EC05CF"/>
    <w:multiLevelType w:val="hybridMultilevel"/>
    <w:tmpl w:val="CB40F7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D0A5BB8"/>
    <w:multiLevelType w:val="hybridMultilevel"/>
    <w:tmpl w:val="DFBE151E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8" w15:restartNumberingAfterBreak="0">
    <w:nsid w:val="6DAA6AEA"/>
    <w:multiLevelType w:val="hybridMultilevel"/>
    <w:tmpl w:val="B77E037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964B0F"/>
    <w:multiLevelType w:val="hybridMultilevel"/>
    <w:tmpl w:val="8912F9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1203510"/>
    <w:multiLevelType w:val="hybridMultilevel"/>
    <w:tmpl w:val="A9080E52"/>
    <w:lvl w:ilvl="0" w:tplc="FFFFFFFF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16910B2"/>
    <w:multiLevelType w:val="hybridMultilevel"/>
    <w:tmpl w:val="C096D9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E37134"/>
    <w:multiLevelType w:val="hybridMultilevel"/>
    <w:tmpl w:val="57D2A42E"/>
    <w:lvl w:ilvl="0" w:tplc="EB58310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7DF6AAB"/>
    <w:multiLevelType w:val="hybridMultilevel"/>
    <w:tmpl w:val="36FCAB9E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7B8312AC"/>
    <w:multiLevelType w:val="hybridMultilevel"/>
    <w:tmpl w:val="1396C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2478A5"/>
    <w:multiLevelType w:val="multilevel"/>
    <w:tmpl w:val="E4C88DD0"/>
    <w:lvl w:ilvl="0">
      <w:start w:val="1"/>
      <w:numFmt w:val="decimal"/>
      <w:pStyle w:val="Report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432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52"/>
        </w:tabs>
        <w:ind w:left="432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 w16cid:durableId="769813448">
    <w:abstractNumId w:val="55"/>
  </w:num>
  <w:num w:numId="2" w16cid:durableId="1734305484">
    <w:abstractNumId w:val="0"/>
  </w:num>
  <w:num w:numId="3" w16cid:durableId="1155606240">
    <w:abstractNumId w:val="16"/>
  </w:num>
  <w:num w:numId="4" w16cid:durableId="2027559707">
    <w:abstractNumId w:val="15"/>
  </w:num>
  <w:num w:numId="5" w16cid:durableId="211354647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62268308">
    <w:abstractNumId w:val="1"/>
  </w:num>
  <w:num w:numId="7" w16cid:durableId="71003200">
    <w:abstractNumId w:val="2"/>
  </w:num>
  <w:num w:numId="8" w16cid:durableId="102500042">
    <w:abstractNumId w:val="49"/>
  </w:num>
  <w:num w:numId="9" w16cid:durableId="113451977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9360957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8014144">
    <w:abstractNumId w:val="32"/>
  </w:num>
  <w:num w:numId="12" w16cid:durableId="1381439038">
    <w:abstractNumId w:val="21"/>
  </w:num>
  <w:num w:numId="13" w16cid:durableId="267271699">
    <w:abstractNumId w:val="47"/>
  </w:num>
  <w:num w:numId="14" w16cid:durableId="241331036">
    <w:abstractNumId w:val="13"/>
  </w:num>
  <w:num w:numId="15" w16cid:durableId="1097019487">
    <w:abstractNumId w:val="46"/>
  </w:num>
  <w:num w:numId="16" w16cid:durableId="531379332">
    <w:abstractNumId w:val="6"/>
  </w:num>
  <w:num w:numId="17" w16cid:durableId="729696532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334698457">
    <w:abstractNumId w:val="43"/>
  </w:num>
  <w:num w:numId="19" w16cid:durableId="1702901327">
    <w:abstractNumId w:val="19"/>
  </w:num>
  <w:num w:numId="20" w16cid:durableId="1396780477">
    <w:abstractNumId w:val="48"/>
  </w:num>
  <w:num w:numId="21" w16cid:durableId="1479030266">
    <w:abstractNumId w:val="33"/>
  </w:num>
  <w:num w:numId="22" w16cid:durableId="1645504089">
    <w:abstractNumId w:val="4"/>
  </w:num>
  <w:num w:numId="23" w16cid:durableId="1979794960">
    <w:abstractNumId w:val="28"/>
  </w:num>
  <w:num w:numId="24" w16cid:durableId="996616535">
    <w:abstractNumId w:val="22"/>
  </w:num>
  <w:num w:numId="25" w16cid:durableId="1167937840">
    <w:abstractNumId w:val="51"/>
  </w:num>
  <w:num w:numId="26" w16cid:durableId="1971549724">
    <w:abstractNumId w:val="42"/>
  </w:num>
  <w:num w:numId="27" w16cid:durableId="1915816122">
    <w:abstractNumId w:val="31"/>
  </w:num>
  <w:num w:numId="28" w16cid:durableId="585261156">
    <w:abstractNumId w:val="26"/>
  </w:num>
  <w:num w:numId="29" w16cid:durableId="533352712">
    <w:abstractNumId w:val="38"/>
  </w:num>
  <w:num w:numId="30" w16cid:durableId="568157623">
    <w:abstractNumId w:val="37"/>
  </w:num>
  <w:num w:numId="31" w16cid:durableId="31930593">
    <w:abstractNumId w:val="44"/>
  </w:num>
  <w:num w:numId="32" w16cid:durableId="686098447">
    <w:abstractNumId w:val="35"/>
  </w:num>
  <w:num w:numId="33" w16cid:durableId="829835989">
    <w:abstractNumId w:val="24"/>
  </w:num>
  <w:num w:numId="34" w16cid:durableId="1804303953">
    <w:abstractNumId w:val="12"/>
  </w:num>
  <w:num w:numId="35" w16cid:durableId="1614825637">
    <w:abstractNumId w:val="5"/>
  </w:num>
  <w:num w:numId="36" w16cid:durableId="1156192828">
    <w:abstractNumId w:val="3"/>
  </w:num>
  <w:num w:numId="37" w16cid:durableId="202643412">
    <w:abstractNumId w:val="8"/>
  </w:num>
  <w:num w:numId="38" w16cid:durableId="2046367548">
    <w:abstractNumId w:val="53"/>
  </w:num>
  <w:num w:numId="39" w16cid:durableId="182784997">
    <w:abstractNumId w:val="41"/>
  </w:num>
  <w:num w:numId="40" w16cid:durableId="1992059037">
    <w:abstractNumId w:val="11"/>
  </w:num>
  <w:num w:numId="41" w16cid:durableId="1753967412">
    <w:abstractNumId w:val="10"/>
  </w:num>
  <w:num w:numId="42" w16cid:durableId="453451764">
    <w:abstractNumId w:val="30"/>
  </w:num>
  <w:num w:numId="43" w16cid:durableId="1622490764">
    <w:abstractNumId w:val="34"/>
  </w:num>
  <w:num w:numId="44" w16cid:durableId="1714190775">
    <w:abstractNumId w:val="20"/>
  </w:num>
  <w:num w:numId="45" w16cid:durableId="874729040">
    <w:abstractNumId w:val="36"/>
  </w:num>
  <w:num w:numId="46" w16cid:durableId="1008873471">
    <w:abstractNumId w:val="7"/>
  </w:num>
  <w:num w:numId="47" w16cid:durableId="52853410">
    <w:abstractNumId w:val="50"/>
  </w:num>
  <w:num w:numId="48" w16cid:durableId="1510874622">
    <w:abstractNumId w:val="17"/>
  </w:num>
  <w:num w:numId="49" w16cid:durableId="1144009853">
    <w:abstractNumId w:val="39"/>
  </w:num>
  <w:num w:numId="50" w16cid:durableId="114452269">
    <w:abstractNumId w:val="54"/>
  </w:num>
  <w:num w:numId="51" w16cid:durableId="690689247">
    <w:abstractNumId w:val="14"/>
  </w:num>
  <w:num w:numId="52" w16cid:durableId="245000564">
    <w:abstractNumId w:val="45"/>
  </w:num>
  <w:num w:numId="53" w16cid:durableId="2068644670">
    <w:abstractNumId w:val="18"/>
  </w:num>
  <w:num w:numId="54" w16cid:durableId="975600466">
    <w:abstractNumId w:val="29"/>
  </w:num>
  <w:num w:numId="55" w16cid:durableId="1256666914">
    <w:abstractNumId w:val="23"/>
  </w:num>
  <w:num w:numId="56" w16cid:durableId="2027977791">
    <w:abstractNumId w:val="40"/>
  </w:num>
  <w:num w:numId="57" w16cid:durableId="838085303">
    <w:abstractNumId w:val="52"/>
  </w:num>
  <w:num w:numId="58" w16cid:durableId="5558953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9E9"/>
    <w:rsid w:val="00003E2E"/>
    <w:rsid w:val="00011E4C"/>
    <w:rsid w:val="0001277F"/>
    <w:rsid w:val="00016DC9"/>
    <w:rsid w:val="0002162E"/>
    <w:rsid w:val="000228ED"/>
    <w:rsid w:val="00023607"/>
    <w:rsid w:val="000241EA"/>
    <w:rsid w:val="00026A52"/>
    <w:rsid w:val="00027108"/>
    <w:rsid w:val="0003150F"/>
    <w:rsid w:val="00032BEB"/>
    <w:rsid w:val="00035C39"/>
    <w:rsid w:val="00035EF3"/>
    <w:rsid w:val="00040C00"/>
    <w:rsid w:val="00041864"/>
    <w:rsid w:val="00043778"/>
    <w:rsid w:val="000448BE"/>
    <w:rsid w:val="00050FED"/>
    <w:rsid w:val="00053B2E"/>
    <w:rsid w:val="00053DEA"/>
    <w:rsid w:val="00053EEB"/>
    <w:rsid w:val="00054D16"/>
    <w:rsid w:val="00060E1D"/>
    <w:rsid w:val="00061E27"/>
    <w:rsid w:val="00063CA6"/>
    <w:rsid w:val="000645FB"/>
    <w:rsid w:val="000652E8"/>
    <w:rsid w:val="00065D3F"/>
    <w:rsid w:val="000664BF"/>
    <w:rsid w:val="00071161"/>
    <w:rsid w:val="00074DBA"/>
    <w:rsid w:val="00074F8F"/>
    <w:rsid w:val="000751A3"/>
    <w:rsid w:val="00081EDB"/>
    <w:rsid w:val="000822F1"/>
    <w:rsid w:val="00083EC6"/>
    <w:rsid w:val="000840C1"/>
    <w:rsid w:val="00084483"/>
    <w:rsid w:val="00084ADD"/>
    <w:rsid w:val="00085DDD"/>
    <w:rsid w:val="00087A4B"/>
    <w:rsid w:val="00092B9B"/>
    <w:rsid w:val="000A2C80"/>
    <w:rsid w:val="000A6F7C"/>
    <w:rsid w:val="000B0BA0"/>
    <w:rsid w:val="000B20E3"/>
    <w:rsid w:val="000B532C"/>
    <w:rsid w:val="000B5AEC"/>
    <w:rsid w:val="000B7AF1"/>
    <w:rsid w:val="000C17C7"/>
    <w:rsid w:val="000C1E6A"/>
    <w:rsid w:val="000C2808"/>
    <w:rsid w:val="000C5A82"/>
    <w:rsid w:val="000D131E"/>
    <w:rsid w:val="000D27C4"/>
    <w:rsid w:val="000D783F"/>
    <w:rsid w:val="000E1BC1"/>
    <w:rsid w:val="000E23D5"/>
    <w:rsid w:val="000E2A8C"/>
    <w:rsid w:val="000E457A"/>
    <w:rsid w:val="000E571D"/>
    <w:rsid w:val="000E6BF7"/>
    <w:rsid w:val="000F1EA9"/>
    <w:rsid w:val="000F3373"/>
    <w:rsid w:val="000F39A5"/>
    <w:rsid w:val="000F7644"/>
    <w:rsid w:val="00102165"/>
    <w:rsid w:val="00102C65"/>
    <w:rsid w:val="001100F4"/>
    <w:rsid w:val="001119B1"/>
    <w:rsid w:val="00112A0B"/>
    <w:rsid w:val="0011330D"/>
    <w:rsid w:val="001144F8"/>
    <w:rsid w:val="00114BE0"/>
    <w:rsid w:val="00116677"/>
    <w:rsid w:val="0012166C"/>
    <w:rsid w:val="00122273"/>
    <w:rsid w:val="00125A70"/>
    <w:rsid w:val="00127FB6"/>
    <w:rsid w:val="001302D5"/>
    <w:rsid w:val="001314E2"/>
    <w:rsid w:val="00133C6E"/>
    <w:rsid w:val="001340C8"/>
    <w:rsid w:val="0013498A"/>
    <w:rsid w:val="00134BFB"/>
    <w:rsid w:val="0013626F"/>
    <w:rsid w:val="00136CD9"/>
    <w:rsid w:val="00137BE7"/>
    <w:rsid w:val="00137F21"/>
    <w:rsid w:val="001410C7"/>
    <w:rsid w:val="00142E6B"/>
    <w:rsid w:val="00144811"/>
    <w:rsid w:val="0014594B"/>
    <w:rsid w:val="001471BF"/>
    <w:rsid w:val="001500A1"/>
    <w:rsid w:val="00151D52"/>
    <w:rsid w:val="00154651"/>
    <w:rsid w:val="0015490A"/>
    <w:rsid w:val="0016036B"/>
    <w:rsid w:val="00163EE8"/>
    <w:rsid w:val="001641C2"/>
    <w:rsid w:val="00164604"/>
    <w:rsid w:val="00165013"/>
    <w:rsid w:val="00165101"/>
    <w:rsid w:val="001665F4"/>
    <w:rsid w:val="00171B0E"/>
    <w:rsid w:val="00173936"/>
    <w:rsid w:val="0017611F"/>
    <w:rsid w:val="00177CC8"/>
    <w:rsid w:val="00182178"/>
    <w:rsid w:val="00182B6A"/>
    <w:rsid w:val="00183F57"/>
    <w:rsid w:val="00185175"/>
    <w:rsid w:val="001860E7"/>
    <w:rsid w:val="00186732"/>
    <w:rsid w:val="00191B54"/>
    <w:rsid w:val="0019268F"/>
    <w:rsid w:val="0019352F"/>
    <w:rsid w:val="00194918"/>
    <w:rsid w:val="00195A31"/>
    <w:rsid w:val="001A07C5"/>
    <w:rsid w:val="001A476E"/>
    <w:rsid w:val="001A5E4C"/>
    <w:rsid w:val="001B0B5A"/>
    <w:rsid w:val="001B28DE"/>
    <w:rsid w:val="001B2BB2"/>
    <w:rsid w:val="001B7F8B"/>
    <w:rsid w:val="001C1ACA"/>
    <w:rsid w:val="001C3E50"/>
    <w:rsid w:val="001C3E5F"/>
    <w:rsid w:val="001C5490"/>
    <w:rsid w:val="001D1CF9"/>
    <w:rsid w:val="001D1DB2"/>
    <w:rsid w:val="001D25CA"/>
    <w:rsid w:val="001D2E0F"/>
    <w:rsid w:val="001D2F3C"/>
    <w:rsid w:val="001D3761"/>
    <w:rsid w:val="001D469B"/>
    <w:rsid w:val="001D7775"/>
    <w:rsid w:val="001E3644"/>
    <w:rsid w:val="001E43F2"/>
    <w:rsid w:val="001E59AF"/>
    <w:rsid w:val="001E6B33"/>
    <w:rsid w:val="001E7006"/>
    <w:rsid w:val="001E780A"/>
    <w:rsid w:val="001F07B3"/>
    <w:rsid w:val="001F2164"/>
    <w:rsid w:val="001F26E1"/>
    <w:rsid w:val="001F3C85"/>
    <w:rsid w:val="001F5C3D"/>
    <w:rsid w:val="001F5F35"/>
    <w:rsid w:val="001F7F06"/>
    <w:rsid w:val="00202E4C"/>
    <w:rsid w:val="00202EA0"/>
    <w:rsid w:val="00204AE8"/>
    <w:rsid w:val="0020718D"/>
    <w:rsid w:val="0021091D"/>
    <w:rsid w:val="0021123A"/>
    <w:rsid w:val="00212163"/>
    <w:rsid w:val="00212E9E"/>
    <w:rsid w:val="00213F77"/>
    <w:rsid w:val="00214C18"/>
    <w:rsid w:val="00215B75"/>
    <w:rsid w:val="00217A08"/>
    <w:rsid w:val="00217A67"/>
    <w:rsid w:val="0022033B"/>
    <w:rsid w:val="00221E4C"/>
    <w:rsid w:val="002235EF"/>
    <w:rsid w:val="00224793"/>
    <w:rsid w:val="00224CAC"/>
    <w:rsid w:val="0022668C"/>
    <w:rsid w:val="0023058F"/>
    <w:rsid w:val="00231757"/>
    <w:rsid w:val="00231CB5"/>
    <w:rsid w:val="00235A82"/>
    <w:rsid w:val="00236470"/>
    <w:rsid w:val="002441A5"/>
    <w:rsid w:val="002459FD"/>
    <w:rsid w:val="00246E3E"/>
    <w:rsid w:val="0024781A"/>
    <w:rsid w:val="00247FAF"/>
    <w:rsid w:val="00247FE6"/>
    <w:rsid w:val="002505F3"/>
    <w:rsid w:val="002528CD"/>
    <w:rsid w:val="00254F72"/>
    <w:rsid w:val="0025501B"/>
    <w:rsid w:val="0025551E"/>
    <w:rsid w:val="00255DBF"/>
    <w:rsid w:val="002564CE"/>
    <w:rsid w:val="002650F5"/>
    <w:rsid w:val="00265E1E"/>
    <w:rsid w:val="00266235"/>
    <w:rsid w:val="00270EA4"/>
    <w:rsid w:val="002711A6"/>
    <w:rsid w:val="00272295"/>
    <w:rsid w:val="00272454"/>
    <w:rsid w:val="00272A3B"/>
    <w:rsid w:val="00273563"/>
    <w:rsid w:val="00273AE1"/>
    <w:rsid w:val="00274214"/>
    <w:rsid w:val="0027665E"/>
    <w:rsid w:val="00280CB7"/>
    <w:rsid w:val="00282445"/>
    <w:rsid w:val="002833EC"/>
    <w:rsid w:val="00285D9E"/>
    <w:rsid w:val="0028728C"/>
    <w:rsid w:val="00287354"/>
    <w:rsid w:val="00292F86"/>
    <w:rsid w:val="00293B90"/>
    <w:rsid w:val="00295043"/>
    <w:rsid w:val="002958D3"/>
    <w:rsid w:val="00296AAD"/>
    <w:rsid w:val="002A05D5"/>
    <w:rsid w:val="002A0EEE"/>
    <w:rsid w:val="002A1113"/>
    <w:rsid w:val="002A202A"/>
    <w:rsid w:val="002A31D1"/>
    <w:rsid w:val="002A53F1"/>
    <w:rsid w:val="002A543C"/>
    <w:rsid w:val="002A5BD9"/>
    <w:rsid w:val="002A74D7"/>
    <w:rsid w:val="002B0155"/>
    <w:rsid w:val="002B2036"/>
    <w:rsid w:val="002B2205"/>
    <w:rsid w:val="002B28C5"/>
    <w:rsid w:val="002B2B65"/>
    <w:rsid w:val="002B507C"/>
    <w:rsid w:val="002B50CC"/>
    <w:rsid w:val="002B7F75"/>
    <w:rsid w:val="002C0999"/>
    <w:rsid w:val="002C2156"/>
    <w:rsid w:val="002C21C9"/>
    <w:rsid w:val="002C2210"/>
    <w:rsid w:val="002C2C0A"/>
    <w:rsid w:val="002C3726"/>
    <w:rsid w:val="002C3DEF"/>
    <w:rsid w:val="002C4414"/>
    <w:rsid w:val="002C6814"/>
    <w:rsid w:val="002D14BC"/>
    <w:rsid w:val="002D2133"/>
    <w:rsid w:val="002D29EB"/>
    <w:rsid w:val="002D2D98"/>
    <w:rsid w:val="002D5374"/>
    <w:rsid w:val="002D6462"/>
    <w:rsid w:val="002D6514"/>
    <w:rsid w:val="002E01DC"/>
    <w:rsid w:val="002E4543"/>
    <w:rsid w:val="002E6BDD"/>
    <w:rsid w:val="002E7138"/>
    <w:rsid w:val="002E7FB3"/>
    <w:rsid w:val="002F0D55"/>
    <w:rsid w:val="002F31AC"/>
    <w:rsid w:val="002F3B59"/>
    <w:rsid w:val="002F6EA6"/>
    <w:rsid w:val="00303177"/>
    <w:rsid w:val="003033FB"/>
    <w:rsid w:val="003038C9"/>
    <w:rsid w:val="003044A4"/>
    <w:rsid w:val="00305E07"/>
    <w:rsid w:val="00306A5E"/>
    <w:rsid w:val="00310646"/>
    <w:rsid w:val="00310ECA"/>
    <w:rsid w:val="00313A89"/>
    <w:rsid w:val="00314221"/>
    <w:rsid w:val="00316B01"/>
    <w:rsid w:val="00316B22"/>
    <w:rsid w:val="00317BD7"/>
    <w:rsid w:val="003249A1"/>
    <w:rsid w:val="00325664"/>
    <w:rsid w:val="003260E8"/>
    <w:rsid w:val="00330D3A"/>
    <w:rsid w:val="003334E1"/>
    <w:rsid w:val="00333CEE"/>
    <w:rsid w:val="003348C6"/>
    <w:rsid w:val="00334D2D"/>
    <w:rsid w:val="003350EE"/>
    <w:rsid w:val="00335A00"/>
    <w:rsid w:val="00340411"/>
    <w:rsid w:val="003462DB"/>
    <w:rsid w:val="00347A06"/>
    <w:rsid w:val="003501B5"/>
    <w:rsid w:val="00350D48"/>
    <w:rsid w:val="00352739"/>
    <w:rsid w:val="00354C19"/>
    <w:rsid w:val="00354D29"/>
    <w:rsid w:val="00356E58"/>
    <w:rsid w:val="00357A12"/>
    <w:rsid w:val="003610BC"/>
    <w:rsid w:val="0036165D"/>
    <w:rsid w:val="00364F29"/>
    <w:rsid w:val="003652BC"/>
    <w:rsid w:val="00366617"/>
    <w:rsid w:val="0036696C"/>
    <w:rsid w:val="00370E45"/>
    <w:rsid w:val="003717ED"/>
    <w:rsid w:val="00375759"/>
    <w:rsid w:val="00377DD5"/>
    <w:rsid w:val="003810D7"/>
    <w:rsid w:val="00382730"/>
    <w:rsid w:val="00382A14"/>
    <w:rsid w:val="00382A43"/>
    <w:rsid w:val="00387EA1"/>
    <w:rsid w:val="0039057D"/>
    <w:rsid w:val="00393DA6"/>
    <w:rsid w:val="00394784"/>
    <w:rsid w:val="0039484C"/>
    <w:rsid w:val="003A01A8"/>
    <w:rsid w:val="003A0518"/>
    <w:rsid w:val="003A1F49"/>
    <w:rsid w:val="003A2ADF"/>
    <w:rsid w:val="003A3D2B"/>
    <w:rsid w:val="003A626A"/>
    <w:rsid w:val="003A67D9"/>
    <w:rsid w:val="003B0201"/>
    <w:rsid w:val="003B0CE7"/>
    <w:rsid w:val="003B3C24"/>
    <w:rsid w:val="003B45B0"/>
    <w:rsid w:val="003B60B4"/>
    <w:rsid w:val="003B60E8"/>
    <w:rsid w:val="003B6EC4"/>
    <w:rsid w:val="003B79B7"/>
    <w:rsid w:val="003C37D3"/>
    <w:rsid w:val="003C4E52"/>
    <w:rsid w:val="003C5E33"/>
    <w:rsid w:val="003D0849"/>
    <w:rsid w:val="003D12A6"/>
    <w:rsid w:val="003D226E"/>
    <w:rsid w:val="003D22EB"/>
    <w:rsid w:val="003D2662"/>
    <w:rsid w:val="003D2843"/>
    <w:rsid w:val="003D2A72"/>
    <w:rsid w:val="003D2E32"/>
    <w:rsid w:val="003D3545"/>
    <w:rsid w:val="003D4743"/>
    <w:rsid w:val="003D49CA"/>
    <w:rsid w:val="003D56B2"/>
    <w:rsid w:val="003D796E"/>
    <w:rsid w:val="003E1663"/>
    <w:rsid w:val="003E24F8"/>
    <w:rsid w:val="003F079C"/>
    <w:rsid w:val="003F2543"/>
    <w:rsid w:val="003F399E"/>
    <w:rsid w:val="003F467F"/>
    <w:rsid w:val="00400481"/>
    <w:rsid w:val="00402FE9"/>
    <w:rsid w:val="00404C7A"/>
    <w:rsid w:val="0040550D"/>
    <w:rsid w:val="00406490"/>
    <w:rsid w:val="00406BEF"/>
    <w:rsid w:val="00407977"/>
    <w:rsid w:val="004143AE"/>
    <w:rsid w:val="00416929"/>
    <w:rsid w:val="00425FAF"/>
    <w:rsid w:val="004278CF"/>
    <w:rsid w:val="004334D4"/>
    <w:rsid w:val="00442AF3"/>
    <w:rsid w:val="004453F3"/>
    <w:rsid w:val="004532D5"/>
    <w:rsid w:val="004543A7"/>
    <w:rsid w:val="0045594A"/>
    <w:rsid w:val="00455BD5"/>
    <w:rsid w:val="004566F3"/>
    <w:rsid w:val="00456EA4"/>
    <w:rsid w:val="0045797E"/>
    <w:rsid w:val="00457D6E"/>
    <w:rsid w:val="0046127E"/>
    <w:rsid w:val="00461BBA"/>
    <w:rsid w:val="00462DF9"/>
    <w:rsid w:val="00463339"/>
    <w:rsid w:val="0046525F"/>
    <w:rsid w:val="00466B1B"/>
    <w:rsid w:val="00466D16"/>
    <w:rsid w:val="00467F55"/>
    <w:rsid w:val="004702FF"/>
    <w:rsid w:val="00470513"/>
    <w:rsid w:val="0047130A"/>
    <w:rsid w:val="0047248A"/>
    <w:rsid w:val="00474619"/>
    <w:rsid w:val="00480198"/>
    <w:rsid w:val="00480605"/>
    <w:rsid w:val="004850DE"/>
    <w:rsid w:val="00486233"/>
    <w:rsid w:val="004871E5"/>
    <w:rsid w:val="004904B8"/>
    <w:rsid w:val="00490D55"/>
    <w:rsid w:val="00492A37"/>
    <w:rsid w:val="00497A10"/>
    <w:rsid w:val="004A3770"/>
    <w:rsid w:val="004A4AA9"/>
    <w:rsid w:val="004A5393"/>
    <w:rsid w:val="004A6155"/>
    <w:rsid w:val="004A640E"/>
    <w:rsid w:val="004B0C16"/>
    <w:rsid w:val="004B15DA"/>
    <w:rsid w:val="004B1970"/>
    <w:rsid w:val="004B1D65"/>
    <w:rsid w:val="004B299A"/>
    <w:rsid w:val="004B376C"/>
    <w:rsid w:val="004B77FC"/>
    <w:rsid w:val="004B7A9F"/>
    <w:rsid w:val="004C120E"/>
    <w:rsid w:val="004C370C"/>
    <w:rsid w:val="004C4B6F"/>
    <w:rsid w:val="004C4F64"/>
    <w:rsid w:val="004C76C0"/>
    <w:rsid w:val="004E214C"/>
    <w:rsid w:val="004E216C"/>
    <w:rsid w:val="004E24CC"/>
    <w:rsid w:val="004E373D"/>
    <w:rsid w:val="004E59D6"/>
    <w:rsid w:val="004E5C81"/>
    <w:rsid w:val="004F068E"/>
    <w:rsid w:val="004F2562"/>
    <w:rsid w:val="004F276E"/>
    <w:rsid w:val="004F2D79"/>
    <w:rsid w:val="004F5DFB"/>
    <w:rsid w:val="004F612E"/>
    <w:rsid w:val="00500781"/>
    <w:rsid w:val="00501A71"/>
    <w:rsid w:val="00501D4E"/>
    <w:rsid w:val="00501F2C"/>
    <w:rsid w:val="005035AA"/>
    <w:rsid w:val="0050465A"/>
    <w:rsid w:val="005068CD"/>
    <w:rsid w:val="00510179"/>
    <w:rsid w:val="0051182F"/>
    <w:rsid w:val="0051258B"/>
    <w:rsid w:val="005134E1"/>
    <w:rsid w:val="00513963"/>
    <w:rsid w:val="0052454B"/>
    <w:rsid w:val="00525A6C"/>
    <w:rsid w:val="00526364"/>
    <w:rsid w:val="005263AB"/>
    <w:rsid w:val="00532B1A"/>
    <w:rsid w:val="005337B2"/>
    <w:rsid w:val="00533B2D"/>
    <w:rsid w:val="0053512A"/>
    <w:rsid w:val="00540ED8"/>
    <w:rsid w:val="00541AD7"/>
    <w:rsid w:val="005435D1"/>
    <w:rsid w:val="005475C2"/>
    <w:rsid w:val="00550A76"/>
    <w:rsid w:val="00551AC3"/>
    <w:rsid w:val="005520BE"/>
    <w:rsid w:val="00555791"/>
    <w:rsid w:val="00556896"/>
    <w:rsid w:val="0056380B"/>
    <w:rsid w:val="0056488E"/>
    <w:rsid w:val="00564F85"/>
    <w:rsid w:val="00566369"/>
    <w:rsid w:val="0057188E"/>
    <w:rsid w:val="00571B54"/>
    <w:rsid w:val="00571DC7"/>
    <w:rsid w:val="00573E2B"/>
    <w:rsid w:val="005749CE"/>
    <w:rsid w:val="00575126"/>
    <w:rsid w:val="00575EE6"/>
    <w:rsid w:val="00576360"/>
    <w:rsid w:val="00576FC4"/>
    <w:rsid w:val="00583DB7"/>
    <w:rsid w:val="00590E62"/>
    <w:rsid w:val="00592CEC"/>
    <w:rsid w:val="00595E85"/>
    <w:rsid w:val="00596EA0"/>
    <w:rsid w:val="005A1614"/>
    <w:rsid w:val="005A2077"/>
    <w:rsid w:val="005A3E50"/>
    <w:rsid w:val="005A54EC"/>
    <w:rsid w:val="005A793C"/>
    <w:rsid w:val="005B2809"/>
    <w:rsid w:val="005B2AFF"/>
    <w:rsid w:val="005B3169"/>
    <w:rsid w:val="005B34D5"/>
    <w:rsid w:val="005B4CE0"/>
    <w:rsid w:val="005B5FDD"/>
    <w:rsid w:val="005B70D2"/>
    <w:rsid w:val="005B72E0"/>
    <w:rsid w:val="005C035D"/>
    <w:rsid w:val="005C09C0"/>
    <w:rsid w:val="005C1073"/>
    <w:rsid w:val="005C1BE7"/>
    <w:rsid w:val="005C2D70"/>
    <w:rsid w:val="005C3FA0"/>
    <w:rsid w:val="005C613A"/>
    <w:rsid w:val="005D096F"/>
    <w:rsid w:val="005D11AC"/>
    <w:rsid w:val="005D6B27"/>
    <w:rsid w:val="005D7A03"/>
    <w:rsid w:val="005E1C19"/>
    <w:rsid w:val="005E2016"/>
    <w:rsid w:val="005E4460"/>
    <w:rsid w:val="005E5973"/>
    <w:rsid w:val="005E64BB"/>
    <w:rsid w:val="005E7069"/>
    <w:rsid w:val="005E74DC"/>
    <w:rsid w:val="005F04A4"/>
    <w:rsid w:val="005F12FA"/>
    <w:rsid w:val="005F31CC"/>
    <w:rsid w:val="005F352B"/>
    <w:rsid w:val="005F4964"/>
    <w:rsid w:val="0060056D"/>
    <w:rsid w:val="00601989"/>
    <w:rsid w:val="0060295F"/>
    <w:rsid w:val="00604382"/>
    <w:rsid w:val="0060736C"/>
    <w:rsid w:val="0061084F"/>
    <w:rsid w:val="00610D26"/>
    <w:rsid w:val="00612494"/>
    <w:rsid w:val="00615F61"/>
    <w:rsid w:val="00616384"/>
    <w:rsid w:val="006164A5"/>
    <w:rsid w:val="00616537"/>
    <w:rsid w:val="00617E41"/>
    <w:rsid w:val="006242C5"/>
    <w:rsid w:val="006255BC"/>
    <w:rsid w:val="00625890"/>
    <w:rsid w:val="00626438"/>
    <w:rsid w:val="00627409"/>
    <w:rsid w:val="00630A5E"/>
    <w:rsid w:val="00631170"/>
    <w:rsid w:val="006333AF"/>
    <w:rsid w:val="00634D99"/>
    <w:rsid w:val="00635503"/>
    <w:rsid w:val="006378C0"/>
    <w:rsid w:val="0064065C"/>
    <w:rsid w:val="00640D2D"/>
    <w:rsid w:val="00641695"/>
    <w:rsid w:val="00641C62"/>
    <w:rsid w:val="006423FA"/>
    <w:rsid w:val="006424A3"/>
    <w:rsid w:val="00644037"/>
    <w:rsid w:val="00646826"/>
    <w:rsid w:val="00647E41"/>
    <w:rsid w:val="0065059F"/>
    <w:rsid w:val="006600A6"/>
    <w:rsid w:val="006611DC"/>
    <w:rsid w:val="006616FF"/>
    <w:rsid w:val="00663D0A"/>
    <w:rsid w:val="00663ED5"/>
    <w:rsid w:val="006653E7"/>
    <w:rsid w:val="00665488"/>
    <w:rsid w:val="00671902"/>
    <w:rsid w:val="00671DFA"/>
    <w:rsid w:val="00672095"/>
    <w:rsid w:val="00674D21"/>
    <w:rsid w:val="006756DE"/>
    <w:rsid w:val="00676E3F"/>
    <w:rsid w:val="00677940"/>
    <w:rsid w:val="00677DB8"/>
    <w:rsid w:val="00682A27"/>
    <w:rsid w:val="0068319B"/>
    <w:rsid w:val="00683A2B"/>
    <w:rsid w:val="00684349"/>
    <w:rsid w:val="00684362"/>
    <w:rsid w:val="00684AF6"/>
    <w:rsid w:val="00686046"/>
    <w:rsid w:val="00686731"/>
    <w:rsid w:val="00690E4B"/>
    <w:rsid w:val="00691A02"/>
    <w:rsid w:val="0069423E"/>
    <w:rsid w:val="00697485"/>
    <w:rsid w:val="006A17F8"/>
    <w:rsid w:val="006A30FC"/>
    <w:rsid w:val="006A32CE"/>
    <w:rsid w:val="006A36D2"/>
    <w:rsid w:val="006A4D46"/>
    <w:rsid w:val="006B036E"/>
    <w:rsid w:val="006B28D9"/>
    <w:rsid w:val="006B35A6"/>
    <w:rsid w:val="006B3742"/>
    <w:rsid w:val="006B397A"/>
    <w:rsid w:val="006B64F6"/>
    <w:rsid w:val="006C2A71"/>
    <w:rsid w:val="006C3900"/>
    <w:rsid w:val="006C5DAE"/>
    <w:rsid w:val="006C77DA"/>
    <w:rsid w:val="006D2D6E"/>
    <w:rsid w:val="006D403D"/>
    <w:rsid w:val="006E1FE8"/>
    <w:rsid w:val="006E3FC3"/>
    <w:rsid w:val="006E7388"/>
    <w:rsid w:val="006F05A0"/>
    <w:rsid w:val="006F24D6"/>
    <w:rsid w:val="006F3700"/>
    <w:rsid w:val="006F594F"/>
    <w:rsid w:val="006F6E8F"/>
    <w:rsid w:val="00700B07"/>
    <w:rsid w:val="00700ECA"/>
    <w:rsid w:val="0070303D"/>
    <w:rsid w:val="00704837"/>
    <w:rsid w:val="00705628"/>
    <w:rsid w:val="0071236C"/>
    <w:rsid w:val="007132E5"/>
    <w:rsid w:val="0071355D"/>
    <w:rsid w:val="00714589"/>
    <w:rsid w:val="007206E6"/>
    <w:rsid w:val="00721202"/>
    <w:rsid w:val="007222E2"/>
    <w:rsid w:val="00722560"/>
    <w:rsid w:val="00726E80"/>
    <w:rsid w:val="007319CA"/>
    <w:rsid w:val="00731EDD"/>
    <w:rsid w:val="00734F30"/>
    <w:rsid w:val="00740AAD"/>
    <w:rsid w:val="00741741"/>
    <w:rsid w:val="00742E89"/>
    <w:rsid w:val="00743538"/>
    <w:rsid w:val="007439C6"/>
    <w:rsid w:val="0074443A"/>
    <w:rsid w:val="00747EE9"/>
    <w:rsid w:val="007516C3"/>
    <w:rsid w:val="00751984"/>
    <w:rsid w:val="007529D1"/>
    <w:rsid w:val="00753CCF"/>
    <w:rsid w:val="00756634"/>
    <w:rsid w:val="00756A46"/>
    <w:rsid w:val="00756FDA"/>
    <w:rsid w:val="0075702B"/>
    <w:rsid w:val="0076078C"/>
    <w:rsid w:val="00760B0B"/>
    <w:rsid w:val="0076109B"/>
    <w:rsid w:val="00762D1D"/>
    <w:rsid w:val="007640AE"/>
    <w:rsid w:val="007640DD"/>
    <w:rsid w:val="007655FA"/>
    <w:rsid w:val="007700A0"/>
    <w:rsid w:val="007702CF"/>
    <w:rsid w:val="00774A0C"/>
    <w:rsid w:val="007772F2"/>
    <w:rsid w:val="00780B06"/>
    <w:rsid w:val="00781719"/>
    <w:rsid w:val="00781968"/>
    <w:rsid w:val="00782A5D"/>
    <w:rsid w:val="00783CFD"/>
    <w:rsid w:val="007850A8"/>
    <w:rsid w:val="007859D3"/>
    <w:rsid w:val="00791491"/>
    <w:rsid w:val="00792433"/>
    <w:rsid w:val="00793A0C"/>
    <w:rsid w:val="00793A1F"/>
    <w:rsid w:val="00793F98"/>
    <w:rsid w:val="00795158"/>
    <w:rsid w:val="007A002A"/>
    <w:rsid w:val="007A1E86"/>
    <w:rsid w:val="007A2F5C"/>
    <w:rsid w:val="007A388B"/>
    <w:rsid w:val="007A3D2C"/>
    <w:rsid w:val="007A4E8B"/>
    <w:rsid w:val="007A585E"/>
    <w:rsid w:val="007A75AB"/>
    <w:rsid w:val="007B0498"/>
    <w:rsid w:val="007B0A17"/>
    <w:rsid w:val="007B1A01"/>
    <w:rsid w:val="007B1AFB"/>
    <w:rsid w:val="007B6B88"/>
    <w:rsid w:val="007B7064"/>
    <w:rsid w:val="007C0949"/>
    <w:rsid w:val="007C2611"/>
    <w:rsid w:val="007C2F0C"/>
    <w:rsid w:val="007C5028"/>
    <w:rsid w:val="007C5A2C"/>
    <w:rsid w:val="007D049A"/>
    <w:rsid w:val="007D08F0"/>
    <w:rsid w:val="007D0F58"/>
    <w:rsid w:val="007D1DC2"/>
    <w:rsid w:val="007D2AF0"/>
    <w:rsid w:val="007D3933"/>
    <w:rsid w:val="007D43E3"/>
    <w:rsid w:val="007D4CAA"/>
    <w:rsid w:val="007D5280"/>
    <w:rsid w:val="007D59A2"/>
    <w:rsid w:val="007D5A9C"/>
    <w:rsid w:val="007E0078"/>
    <w:rsid w:val="007E5680"/>
    <w:rsid w:val="007F3997"/>
    <w:rsid w:val="007F488D"/>
    <w:rsid w:val="008002A5"/>
    <w:rsid w:val="00800FFC"/>
    <w:rsid w:val="008037B1"/>
    <w:rsid w:val="00805709"/>
    <w:rsid w:val="008058D1"/>
    <w:rsid w:val="00806770"/>
    <w:rsid w:val="00806BF4"/>
    <w:rsid w:val="0080715A"/>
    <w:rsid w:val="00810908"/>
    <w:rsid w:val="00810EFD"/>
    <w:rsid w:val="008111D0"/>
    <w:rsid w:val="0081755F"/>
    <w:rsid w:val="00820B92"/>
    <w:rsid w:val="0082105B"/>
    <w:rsid w:val="00825E77"/>
    <w:rsid w:val="00832CA9"/>
    <w:rsid w:val="0083553C"/>
    <w:rsid w:val="00836DCC"/>
    <w:rsid w:val="008370FF"/>
    <w:rsid w:val="00837244"/>
    <w:rsid w:val="00840BE4"/>
    <w:rsid w:val="00841FA9"/>
    <w:rsid w:val="0084259C"/>
    <w:rsid w:val="008455EA"/>
    <w:rsid w:val="00845EAB"/>
    <w:rsid w:val="0084708E"/>
    <w:rsid w:val="00852255"/>
    <w:rsid w:val="008540D0"/>
    <w:rsid w:val="008555B7"/>
    <w:rsid w:val="00855DAB"/>
    <w:rsid w:val="008563F8"/>
    <w:rsid w:val="008568EC"/>
    <w:rsid w:val="0085705C"/>
    <w:rsid w:val="00860E7E"/>
    <w:rsid w:val="00861388"/>
    <w:rsid w:val="008629B5"/>
    <w:rsid w:val="008670B8"/>
    <w:rsid w:val="008713C0"/>
    <w:rsid w:val="0087721B"/>
    <w:rsid w:val="00883C5F"/>
    <w:rsid w:val="00883E97"/>
    <w:rsid w:val="0088447B"/>
    <w:rsid w:val="00884933"/>
    <w:rsid w:val="00885289"/>
    <w:rsid w:val="008854DD"/>
    <w:rsid w:val="008877C3"/>
    <w:rsid w:val="0089118D"/>
    <w:rsid w:val="00891613"/>
    <w:rsid w:val="00891D4E"/>
    <w:rsid w:val="00892E03"/>
    <w:rsid w:val="00896119"/>
    <w:rsid w:val="008A0641"/>
    <w:rsid w:val="008A12A9"/>
    <w:rsid w:val="008A2427"/>
    <w:rsid w:val="008A357A"/>
    <w:rsid w:val="008A3993"/>
    <w:rsid w:val="008A5981"/>
    <w:rsid w:val="008A5F42"/>
    <w:rsid w:val="008A7159"/>
    <w:rsid w:val="008B1A9A"/>
    <w:rsid w:val="008B357D"/>
    <w:rsid w:val="008B673B"/>
    <w:rsid w:val="008B777E"/>
    <w:rsid w:val="008B7C40"/>
    <w:rsid w:val="008C1D1E"/>
    <w:rsid w:val="008C5E3D"/>
    <w:rsid w:val="008C7AEE"/>
    <w:rsid w:val="008D0C57"/>
    <w:rsid w:val="008D0D71"/>
    <w:rsid w:val="008D2A01"/>
    <w:rsid w:val="008D2C2B"/>
    <w:rsid w:val="008D331D"/>
    <w:rsid w:val="008D56D2"/>
    <w:rsid w:val="008E39F9"/>
    <w:rsid w:val="008E453C"/>
    <w:rsid w:val="008E4AF6"/>
    <w:rsid w:val="008E5FC7"/>
    <w:rsid w:val="008E603F"/>
    <w:rsid w:val="008E65D1"/>
    <w:rsid w:val="008E6C25"/>
    <w:rsid w:val="008E7729"/>
    <w:rsid w:val="008F6E8F"/>
    <w:rsid w:val="009034F6"/>
    <w:rsid w:val="00903734"/>
    <w:rsid w:val="00903B16"/>
    <w:rsid w:val="0091067B"/>
    <w:rsid w:val="0091625F"/>
    <w:rsid w:val="00925469"/>
    <w:rsid w:val="00925A9B"/>
    <w:rsid w:val="00926051"/>
    <w:rsid w:val="009260B3"/>
    <w:rsid w:val="00926645"/>
    <w:rsid w:val="009277F8"/>
    <w:rsid w:val="0092798A"/>
    <w:rsid w:val="00930A06"/>
    <w:rsid w:val="00931628"/>
    <w:rsid w:val="00937DC7"/>
    <w:rsid w:val="00937E67"/>
    <w:rsid w:val="00942A0C"/>
    <w:rsid w:val="0094314E"/>
    <w:rsid w:val="009443AC"/>
    <w:rsid w:val="0094462B"/>
    <w:rsid w:val="00944BF4"/>
    <w:rsid w:val="00950A20"/>
    <w:rsid w:val="00951F68"/>
    <w:rsid w:val="009549C6"/>
    <w:rsid w:val="0095578B"/>
    <w:rsid w:val="009561E4"/>
    <w:rsid w:val="0095762A"/>
    <w:rsid w:val="00963615"/>
    <w:rsid w:val="00964F05"/>
    <w:rsid w:val="00967630"/>
    <w:rsid w:val="0096793C"/>
    <w:rsid w:val="00973E47"/>
    <w:rsid w:val="00975260"/>
    <w:rsid w:val="0097634C"/>
    <w:rsid w:val="009778F3"/>
    <w:rsid w:val="00980ACC"/>
    <w:rsid w:val="00983472"/>
    <w:rsid w:val="00983910"/>
    <w:rsid w:val="00985B49"/>
    <w:rsid w:val="0099028F"/>
    <w:rsid w:val="0099042C"/>
    <w:rsid w:val="009929F9"/>
    <w:rsid w:val="00993042"/>
    <w:rsid w:val="00996428"/>
    <w:rsid w:val="00996656"/>
    <w:rsid w:val="009A05AB"/>
    <w:rsid w:val="009A1027"/>
    <w:rsid w:val="009A1E33"/>
    <w:rsid w:val="009A37CF"/>
    <w:rsid w:val="009A4344"/>
    <w:rsid w:val="009A4C77"/>
    <w:rsid w:val="009A4CF6"/>
    <w:rsid w:val="009A5FFC"/>
    <w:rsid w:val="009A60F4"/>
    <w:rsid w:val="009A79D8"/>
    <w:rsid w:val="009B1A3D"/>
    <w:rsid w:val="009B286F"/>
    <w:rsid w:val="009B3BB0"/>
    <w:rsid w:val="009B66B3"/>
    <w:rsid w:val="009B720A"/>
    <w:rsid w:val="009C018C"/>
    <w:rsid w:val="009C094D"/>
    <w:rsid w:val="009C4C8E"/>
    <w:rsid w:val="009C648A"/>
    <w:rsid w:val="009C7074"/>
    <w:rsid w:val="009C729C"/>
    <w:rsid w:val="009C782F"/>
    <w:rsid w:val="009D0810"/>
    <w:rsid w:val="009D2079"/>
    <w:rsid w:val="009D2107"/>
    <w:rsid w:val="009D23B4"/>
    <w:rsid w:val="009D443B"/>
    <w:rsid w:val="009D58A8"/>
    <w:rsid w:val="009D74E5"/>
    <w:rsid w:val="009D778F"/>
    <w:rsid w:val="009E07C0"/>
    <w:rsid w:val="009E3A61"/>
    <w:rsid w:val="009E64D9"/>
    <w:rsid w:val="009E6D96"/>
    <w:rsid w:val="009E7AE0"/>
    <w:rsid w:val="009F01F2"/>
    <w:rsid w:val="009F2734"/>
    <w:rsid w:val="009F3DEF"/>
    <w:rsid w:val="009F51CA"/>
    <w:rsid w:val="009F757F"/>
    <w:rsid w:val="009F776F"/>
    <w:rsid w:val="009F7CFA"/>
    <w:rsid w:val="00A01545"/>
    <w:rsid w:val="00A02B47"/>
    <w:rsid w:val="00A0379D"/>
    <w:rsid w:val="00A06D6A"/>
    <w:rsid w:val="00A10687"/>
    <w:rsid w:val="00A11A40"/>
    <w:rsid w:val="00A11E5D"/>
    <w:rsid w:val="00A12F21"/>
    <w:rsid w:val="00A13392"/>
    <w:rsid w:val="00A14979"/>
    <w:rsid w:val="00A152AF"/>
    <w:rsid w:val="00A162D5"/>
    <w:rsid w:val="00A2034D"/>
    <w:rsid w:val="00A20C9F"/>
    <w:rsid w:val="00A2175C"/>
    <w:rsid w:val="00A220BC"/>
    <w:rsid w:val="00A23C3E"/>
    <w:rsid w:val="00A24D2D"/>
    <w:rsid w:val="00A251BC"/>
    <w:rsid w:val="00A2700E"/>
    <w:rsid w:val="00A27DE0"/>
    <w:rsid w:val="00A31A57"/>
    <w:rsid w:val="00A31AFD"/>
    <w:rsid w:val="00A323F6"/>
    <w:rsid w:val="00A33C46"/>
    <w:rsid w:val="00A37FC7"/>
    <w:rsid w:val="00A40519"/>
    <w:rsid w:val="00A41D43"/>
    <w:rsid w:val="00A43571"/>
    <w:rsid w:val="00A45234"/>
    <w:rsid w:val="00A458EC"/>
    <w:rsid w:val="00A45A30"/>
    <w:rsid w:val="00A46F65"/>
    <w:rsid w:val="00A52A2B"/>
    <w:rsid w:val="00A536C5"/>
    <w:rsid w:val="00A62011"/>
    <w:rsid w:val="00A63C8E"/>
    <w:rsid w:val="00A64516"/>
    <w:rsid w:val="00A65307"/>
    <w:rsid w:val="00A6534D"/>
    <w:rsid w:val="00A660A2"/>
    <w:rsid w:val="00A66672"/>
    <w:rsid w:val="00A674D0"/>
    <w:rsid w:val="00A677AB"/>
    <w:rsid w:val="00A70839"/>
    <w:rsid w:val="00A70CF3"/>
    <w:rsid w:val="00A722F4"/>
    <w:rsid w:val="00A74671"/>
    <w:rsid w:val="00A77804"/>
    <w:rsid w:val="00A7785F"/>
    <w:rsid w:val="00A80361"/>
    <w:rsid w:val="00A8040B"/>
    <w:rsid w:val="00A8090C"/>
    <w:rsid w:val="00A81D21"/>
    <w:rsid w:val="00A82E1D"/>
    <w:rsid w:val="00A86796"/>
    <w:rsid w:val="00A952B4"/>
    <w:rsid w:val="00A9747E"/>
    <w:rsid w:val="00A9779A"/>
    <w:rsid w:val="00AA09E9"/>
    <w:rsid w:val="00AA0A67"/>
    <w:rsid w:val="00AA22E9"/>
    <w:rsid w:val="00AA2FE5"/>
    <w:rsid w:val="00AA4B04"/>
    <w:rsid w:val="00AA546A"/>
    <w:rsid w:val="00AA59AF"/>
    <w:rsid w:val="00AB0004"/>
    <w:rsid w:val="00AB0ABE"/>
    <w:rsid w:val="00AB0B74"/>
    <w:rsid w:val="00AB1C44"/>
    <w:rsid w:val="00AB4687"/>
    <w:rsid w:val="00AB77D7"/>
    <w:rsid w:val="00AC02D7"/>
    <w:rsid w:val="00AC248B"/>
    <w:rsid w:val="00AC2E61"/>
    <w:rsid w:val="00AC33D7"/>
    <w:rsid w:val="00AC3795"/>
    <w:rsid w:val="00AC4C36"/>
    <w:rsid w:val="00AC7652"/>
    <w:rsid w:val="00AD08B1"/>
    <w:rsid w:val="00AD1C02"/>
    <w:rsid w:val="00AD410C"/>
    <w:rsid w:val="00AD6363"/>
    <w:rsid w:val="00AD6CA3"/>
    <w:rsid w:val="00AD7214"/>
    <w:rsid w:val="00AD7480"/>
    <w:rsid w:val="00AD753A"/>
    <w:rsid w:val="00AE0469"/>
    <w:rsid w:val="00AE3190"/>
    <w:rsid w:val="00AE3802"/>
    <w:rsid w:val="00AE53BE"/>
    <w:rsid w:val="00AE5464"/>
    <w:rsid w:val="00AE68C3"/>
    <w:rsid w:val="00AF0812"/>
    <w:rsid w:val="00AF1573"/>
    <w:rsid w:val="00AF1C1B"/>
    <w:rsid w:val="00AF2676"/>
    <w:rsid w:val="00AF3474"/>
    <w:rsid w:val="00AF3B89"/>
    <w:rsid w:val="00AF6F2A"/>
    <w:rsid w:val="00AF738D"/>
    <w:rsid w:val="00B0001D"/>
    <w:rsid w:val="00B04B81"/>
    <w:rsid w:val="00B05110"/>
    <w:rsid w:val="00B063AB"/>
    <w:rsid w:val="00B071DB"/>
    <w:rsid w:val="00B11B15"/>
    <w:rsid w:val="00B13D48"/>
    <w:rsid w:val="00B142CD"/>
    <w:rsid w:val="00B155AC"/>
    <w:rsid w:val="00B16CE8"/>
    <w:rsid w:val="00B17588"/>
    <w:rsid w:val="00B17646"/>
    <w:rsid w:val="00B22BAE"/>
    <w:rsid w:val="00B22CB8"/>
    <w:rsid w:val="00B26077"/>
    <w:rsid w:val="00B30EAC"/>
    <w:rsid w:val="00B31778"/>
    <w:rsid w:val="00B31AA7"/>
    <w:rsid w:val="00B32155"/>
    <w:rsid w:val="00B32FD5"/>
    <w:rsid w:val="00B32FDF"/>
    <w:rsid w:val="00B37C1E"/>
    <w:rsid w:val="00B404D4"/>
    <w:rsid w:val="00B41423"/>
    <w:rsid w:val="00B44A6B"/>
    <w:rsid w:val="00B51CB4"/>
    <w:rsid w:val="00B52456"/>
    <w:rsid w:val="00B54A2D"/>
    <w:rsid w:val="00B54AC7"/>
    <w:rsid w:val="00B55238"/>
    <w:rsid w:val="00B5559C"/>
    <w:rsid w:val="00B56B14"/>
    <w:rsid w:val="00B56F4D"/>
    <w:rsid w:val="00B56F83"/>
    <w:rsid w:val="00B57942"/>
    <w:rsid w:val="00B57FC7"/>
    <w:rsid w:val="00B60267"/>
    <w:rsid w:val="00B61E3E"/>
    <w:rsid w:val="00B63130"/>
    <w:rsid w:val="00B66446"/>
    <w:rsid w:val="00B66A90"/>
    <w:rsid w:val="00B700CC"/>
    <w:rsid w:val="00B74CE7"/>
    <w:rsid w:val="00B76140"/>
    <w:rsid w:val="00B76E50"/>
    <w:rsid w:val="00B77815"/>
    <w:rsid w:val="00B82651"/>
    <w:rsid w:val="00B842FA"/>
    <w:rsid w:val="00B9038D"/>
    <w:rsid w:val="00B91F41"/>
    <w:rsid w:val="00B925BF"/>
    <w:rsid w:val="00B92E7E"/>
    <w:rsid w:val="00B93BCB"/>
    <w:rsid w:val="00B9462A"/>
    <w:rsid w:val="00B95241"/>
    <w:rsid w:val="00B968AF"/>
    <w:rsid w:val="00BA374A"/>
    <w:rsid w:val="00BA3839"/>
    <w:rsid w:val="00BA3ACD"/>
    <w:rsid w:val="00BA491A"/>
    <w:rsid w:val="00BA51E5"/>
    <w:rsid w:val="00BA5C47"/>
    <w:rsid w:val="00BA62E1"/>
    <w:rsid w:val="00BB06A1"/>
    <w:rsid w:val="00BB11FC"/>
    <w:rsid w:val="00BB2E92"/>
    <w:rsid w:val="00BB3182"/>
    <w:rsid w:val="00BB34F7"/>
    <w:rsid w:val="00BB360D"/>
    <w:rsid w:val="00BB5EA7"/>
    <w:rsid w:val="00BB75A9"/>
    <w:rsid w:val="00BB7ABA"/>
    <w:rsid w:val="00BC0D68"/>
    <w:rsid w:val="00BC1DA1"/>
    <w:rsid w:val="00BC3CB2"/>
    <w:rsid w:val="00BC3D3B"/>
    <w:rsid w:val="00BC48C2"/>
    <w:rsid w:val="00BD1F80"/>
    <w:rsid w:val="00BD25D0"/>
    <w:rsid w:val="00BD7C33"/>
    <w:rsid w:val="00BE480F"/>
    <w:rsid w:val="00BE5CDD"/>
    <w:rsid w:val="00BE633C"/>
    <w:rsid w:val="00BE7619"/>
    <w:rsid w:val="00BF4873"/>
    <w:rsid w:val="00BF6A5A"/>
    <w:rsid w:val="00BF7E3F"/>
    <w:rsid w:val="00C01D30"/>
    <w:rsid w:val="00C042A4"/>
    <w:rsid w:val="00C047AA"/>
    <w:rsid w:val="00C05970"/>
    <w:rsid w:val="00C05C9C"/>
    <w:rsid w:val="00C104E2"/>
    <w:rsid w:val="00C104F1"/>
    <w:rsid w:val="00C113A9"/>
    <w:rsid w:val="00C125B4"/>
    <w:rsid w:val="00C1265A"/>
    <w:rsid w:val="00C12F5E"/>
    <w:rsid w:val="00C13925"/>
    <w:rsid w:val="00C16EF5"/>
    <w:rsid w:val="00C214A2"/>
    <w:rsid w:val="00C2185B"/>
    <w:rsid w:val="00C2211D"/>
    <w:rsid w:val="00C26E5D"/>
    <w:rsid w:val="00C30422"/>
    <w:rsid w:val="00C31A6A"/>
    <w:rsid w:val="00C32830"/>
    <w:rsid w:val="00C32994"/>
    <w:rsid w:val="00C358FB"/>
    <w:rsid w:val="00C4226E"/>
    <w:rsid w:val="00C42AEB"/>
    <w:rsid w:val="00C439C0"/>
    <w:rsid w:val="00C469B3"/>
    <w:rsid w:val="00C46EA3"/>
    <w:rsid w:val="00C47D21"/>
    <w:rsid w:val="00C509F2"/>
    <w:rsid w:val="00C534D6"/>
    <w:rsid w:val="00C54781"/>
    <w:rsid w:val="00C55BC8"/>
    <w:rsid w:val="00C55C9F"/>
    <w:rsid w:val="00C614CE"/>
    <w:rsid w:val="00C62A87"/>
    <w:rsid w:val="00C63CE4"/>
    <w:rsid w:val="00C6799C"/>
    <w:rsid w:val="00C701B6"/>
    <w:rsid w:val="00C70878"/>
    <w:rsid w:val="00C72D2A"/>
    <w:rsid w:val="00C73B3C"/>
    <w:rsid w:val="00C74714"/>
    <w:rsid w:val="00C762F9"/>
    <w:rsid w:val="00C77C72"/>
    <w:rsid w:val="00C80D70"/>
    <w:rsid w:val="00C86979"/>
    <w:rsid w:val="00C900EF"/>
    <w:rsid w:val="00C91C16"/>
    <w:rsid w:val="00C93EAA"/>
    <w:rsid w:val="00C9662C"/>
    <w:rsid w:val="00CA3F36"/>
    <w:rsid w:val="00CA43C5"/>
    <w:rsid w:val="00CA709B"/>
    <w:rsid w:val="00CA79AF"/>
    <w:rsid w:val="00CB0EBB"/>
    <w:rsid w:val="00CB16FA"/>
    <w:rsid w:val="00CB1BE8"/>
    <w:rsid w:val="00CB228E"/>
    <w:rsid w:val="00CB2A24"/>
    <w:rsid w:val="00CB33D5"/>
    <w:rsid w:val="00CB5036"/>
    <w:rsid w:val="00CB5215"/>
    <w:rsid w:val="00CB6B16"/>
    <w:rsid w:val="00CC3330"/>
    <w:rsid w:val="00CC4C0C"/>
    <w:rsid w:val="00CD0223"/>
    <w:rsid w:val="00CD04F0"/>
    <w:rsid w:val="00CD453D"/>
    <w:rsid w:val="00CD48FA"/>
    <w:rsid w:val="00CE04E7"/>
    <w:rsid w:val="00CE1545"/>
    <w:rsid w:val="00CE1D24"/>
    <w:rsid w:val="00CE27E9"/>
    <w:rsid w:val="00CE313E"/>
    <w:rsid w:val="00CE3E9F"/>
    <w:rsid w:val="00CE5028"/>
    <w:rsid w:val="00CE717E"/>
    <w:rsid w:val="00CE7A84"/>
    <w:rsid w:val="00CE7ED9"/>
    <w:rsid w:val="00CF0CB2"/>
    <w:rsid w:val="00CF33F2"/>
    <w:rsid w:val="00CF3575"/>
    <w:rsid w:val="00CF39D1"/>
    <w:rsid w:val="00D01C64"/>
    <w:rsid w:val="00D05A1F"/>
    <w:rsid w:val="00D07184"/>
    <w:rsid w:val="00D07881"/>
    <w:rsid w:val="00D07E55"/>
    <w:rsid w:val="00D10292"/>
    <w:rsid w:val="00D1036E"/>
    <w:rsid w:val="00D10973"/>
    <w:rsid w:val="00D11024"/>
    <w:rsid w:val="00D1167D"/>
    <w:rsid w:val="00D1215D"/>
    <w:rsid w:val="00D149AB"/>
    <w:rsid w:val="00D14A8C"/>
    <w:rsid w:val="00D161C0"/>
    <w:rsid w:val="00D165A1"/>
    <w:rsid w:val="00D16687"/>
    <w:rsid w:val="00D17C7B"/>
    <w:rsid w:val="00D17EAF"/>
    <w:rsid w:val="00D22C59"/>
    <w:rsid w:val="00D25F5E"/>
    <w:rsid w:val="00D26032"/>
    <w:rsid w:val="00D27D4D"/>
    <w:rsid w:val="00D3117E"/>
    <w:rsid w:val="00D31A6A"/>
    <w:rsid w:val="00D329B3"/>
    <w:rsid w:val="00D32B0D"/>
    <w:rsid w:val="00D32BD1"/>
    <w:rsid w:val="00D3335C"/>
    <w:rsid w:val="00D36DC8"/>
    <w:rsid w:val="00D36DF6"/>
    <w:rsid w:val="00D37BFE"/>
    <w:rsid w:val="00D42142"/>
    <w:rsid w:val="00D423F9"/>
    <w:rsid w:val="00D42BCF"/>
    <w:rsid w:val="00D44B09"/>
    <w:rsid w:val="00D4623F"/>
    <w:rsid w:val="00D46451"/>
    <w:rsid w:val="00D504CA"/>
    <w:rsid w:val="00D506F7"/>
    <w:rsid w:val="00D51E86"/>
    <w:rsid w:val="00D52D57"/>
    <w:rsid w:val="00D5434B"/>
    <w:rsid w:val="00D54ABF"/>
    <w:rsid w:val="00D54CD2"/>
    <w:rsid w:val="00D54CF8"/>
    <w:rsid w:val="00D551A5"/>
    <w:rsid w:val="00D571F9"/>
    <w:rsid w:val="00D609FA"/>
    <w:rsid w:val="00D60A9D"/>
    <w:rsid w:val="00D60EB1"/>
    <w:rsid w:val="00D61137"/>
    <w:rsid w:val="00D61B40"/>
    <w:rsid w:val="00D63893"/>
    <w:rsid w:val="00D64820"/>
    <w:rsid w:val="00D67CE7"/>
    <w:rsid w:val="00D7411F"/>
    <w:rsid w:val="00D75457"/>
    <w:rsid w:val="00D755AB"/>
    <w:rsid w:val="00D76A3F"/>
    <w:rsid w:val="00D76D16"/>
    <w:rsid w:val="00D76E12"/>
    <w:rsid w:val="00D776CD"/>
    <w:rsid w:val="00D800F5"/>
    <w:rsid w:val="00D81153"/>
    <w:rsid w:val="00D81F9D"/>
    <w:rsid w:val="00D824A8"/>
    <w:rsid w:val="00D8287E"/>
    <w:rsid w:val="00D8347B"/>
    <w:rsid w:val="00D85186"/>
    <w:rsid w:val="00D85532"/>
    <w:rsid w:val="00D85935"/>
    <w:rsid w:val="00D87870"/>
    <w:rsid w:val="00D90E25"/>
    <w:rsid w:val="00D92996"/>
    <w:rsid w:val="00D93894"/>
    <w:rsid w:val="00D93BE7"/>
    <w:rsid w:val="00D945C5"/>
    <w:rsid w:val="00D97228"/>
    <w:rsid w:val="00DA01E0"/>
    <w:rsid w:val="00DA2176"/>
    <w:rsid w:val="00DA2B86"/>
    <w:rsid w:val="00DA34F9"/>
    <w:rsid w:val="00DA488D"/>
    <w:rsid w:val="00DB0029"/>
    <w:rsid w:val="00DB0D00"/>
    <w:rsid w:val="00DB13ED"/>
    <w:rsid w:val="00DB20A5"/>
    <w:rsid w:val="00DB27F8"/>
    <w:rsid w:val="00DB42EF"/>
    <w:rsid w:val="00DB6A54"/>
    <w:rsid w:val="00DB7494"/>
    <w:rsid w:val="00DB76E8"/>
    <w:rsid w:val="00DC0AAA"/>
    <w:rsid w:val="00DC19C6"/>
    <w:rsid w:val="00DC54FA"/>
    <w:rsid w:val="00DC5CED"/>
    <w:rsid w:val="00DC6566"/>
    <w:rsid w:val="00DC7001"/>
    <w:rsid w:val="00DC7FBF"/>
    <w:rsid w:val="00DD13B1"/>
    <w:rsid w:val="00DD1CC2"/>
    <w:rsid w:val="00DD1E16"/>
    <w:rsid w:val="00DD288F"/>
    <w:rsid w:val="00DD4529"/>
    <w:rsid w:val="00DD60D6"/>
    <w:rsid w:val="00DD7DF0"/>
    <w:rsid w:val="00DE0579"/>
    <w:rsid w:val="00DE0D35"/>
    <w:rsid w:val="00DE17D8"/>
    <w:rsid w:val="00DE1C76"/>
    <w:rsid w:val="00DE2579"/>
    <w:rsid w:val="00DE2B36"/>
    <w:rsid w:val="00DE4C00"/>
    <w:rsid w:val="00DE67E6"/>
    <w:rsid w:val="00DE6EBB"/>
    <w:rsid w:val="00DE6FCA"/>
    <w:rsid w:val="00DF0F5A"/>
    <w:rsid w:val="00DF2310"/>
    <w:rsid w:val="00DF6E6E"/>
    <w:rsid w:val="00DF7B21"/>
    <w:rsid w:val="00E007AA"/>
    <w:rsid w:val="00E03401"/>
    <w:rsid w:val="00E105E2"/>
    <w:rsid w:val="00E11650"/>
    <w:rsid w:val="00E122A9"/>
    <w:rsid w:val="00E13675"/>
    <w:rsid w:val="00E13908"/>
    <w:rsid w:val="00E14092"/>
    <w:rsid w:val="00E1684C"/>
    <w:rsid w:val="00E16DE9"/>
    <w:rsid w:val="00E2565F"/>
    <w:rsid w:val="00E259F3"/>
    <w:rsid w:val="00E26A1B"/>
    <w:rsid w:val="00E277AA"/>
    <w:rsid w:val="00E30CA8"/>
    <w:rsid w:val="00E324A7"/>
    <w:rsid w:val="00E355A7"/>
    <w:rsid w:val="00E36181"/>
    <w:rsid w:val="00E37605"/>
    <w:rsid w:val="00E403A0"/>
    <w:rsid w:val="00E429CD"/>
    <w:rsid w:val="00E438EF"/>
    <w:rsid w:val="00E46EA2"/>
    <w:rsid w:val="00E50EA7"/>
    <w:rsid w:val="00E53C8B"/>
    <w:rsid w:val="00E53D5B"/>
    <w:rsid w:val="00E54203"/>
    <w:rsid w:val="00E54BB5"/>
    <w:rsid w:val="00E71031"/>
    <w:rsid w:val="00E7188C"/>
    <w:rsid w:val="00E723FA"/>
    <w:rsid w:val="00E73243"/>
    <w:rsid w:val="00E75D0B"/>
    <w:rsid w:val="00E76C29"/>
    <w:rsid w:val="00E8151F"/>
    <w:rsid w:val="00E85E89"/>
    <w:rsid w:val="00E864CC"/>
    <w:rsid w:val="00E86DD8"/>
    <w:rsid w:val="00E86FB1"/>
    <w:rsid w:val="00E9201B"/>
    <w:rsid w:val="00E9458B"/>
    <w:rsid w:val="00E967A9"/>
    <w:rsid w:val="00EA0571"/>
    <w:rsid w:val="00EA1000"/>
    <w:rsid w:val="00EA2A07"/>
    <w:rsid w:val="00EA2A98"/>
    <w:rsid w:val="00EA3240"/>
    <w:rsid w:val="00EA5131"/>
    <w:rsid w:val="00EA61C7"/>
    <w:rsid w:val="00EA7EE6"/>
    <w:rsid w:val="00EB3AF4"/>
    <w:rsid w:val="00EB4405"/>
    <w:rsid w:val="00EB44F2"/>
    <w:rsid w:val="00EB53DE"/>
    <w:rsid w:val="00EB58C9"/>
    <w:rsid w:val="00EB5BCA"/>
    <w:rsid w:val="00EB625C"/>
    <w:rsid w:val="00EC0D12"/>
    <w:rsid w:val="00EC2F4B"/>
    <w:rsid w:val="00EC4E47"/>
    <w:rsid w:val="00ED0ABA"/>
    <w:rsid w:val="00ED3F72"/>
    <w:rsid w:val="00ED46F8"/>
    <w:rsid w:val="00ED7EA4"/>
    <w:rsid w:val="00ED7FB5"/>
    <w:rsid w:val="00EE0040"/>
    <w:rsid w:val="00EE3347"/>
    <w:rsid w:val="00EE349C"/>
    <w:rsid w:val="00EE424D"/>
    <w:rsid w:val="00EE4F69"/>
    <w:rsid w:val="00EF064A"/>
    <w:rsid w:val="00EF1DFD"/>
    <w:rsid w:val="00EF206E"/>
    <w:rsid w:val="00EF27B7"/>
    <w:rsid w:val="00EF308D"/>
    <w:rsid w:val="00EF36FA"/>
    <w:rsid w:val="00EF3B19"/>
    <w:rsid w:val="00EF5463"/>
    <w:rsid w:val="00EF6359"/>
    <w:rsid w:val="00EF76C3"/>
    <w:rsid w:val="00F01E9F"/>
    <w:rsid w:val="00F040B6"/>
    <w:rsid w:val="00F04F7E"/>
    <w:rsid w:val="00F10855"/>
    <w:rsid w:val="00F10BDD"/>
    <w:rsid w:val="00F10D24"/>
    <w:rsid w:val="00F12119"/>
    <w:rsid w:val="00F12F86"/>
    <w:rsid w:val="00F145E3"/>
    <w:rsid w:val="00F15ECE"/>
    <w:rsid w:val="00F228A7"/>
    <w:rsid w:val="00F24FA1"/>
    <w:rsid w:val="00F26269"/>
    <w:rsid w:val="00F262A0"/>
    <w:rsid w:val="00F30BB7"/>
    <w:rsid w:val="00F310F8"/>
    <w:rsid w:val="00F3296F"/>
    <w:rsid w:val="00F34783"/>
    <w:rsid w:val="00F356B4"/>
    <w:rsid w:val="00F42450"/>
    <w:rsid w:val="00F431B7"/>
    <w:rsid w:val="00F4532D"/>
    <w:rsid w:val="00F46A4C"/>
    <w:rsid w:val="00F47232"/>
    <w:rsid w:val="00F5121A"/>
    <w:rsid w:val="00F51DF6"/>
    <w:rsid w:val="00F52034"/>
    <w:rsid w:val="00F52DB7"/>
    <w:rsid w:val="00F53208"/>
    <w:rsid w:val="00F5492A"/>
    <w:rsid w:val="00F54E64"/>
    <w:rsid w:val="00F551FE"/>
    <w:rsid w:val="00F5674D"/>
    <w:rsid w:val="00F5730A"/>
    <w:rsid w:val="00F6745C"/>
    <w:rsid w:val="00F67DCC"/>
    <w:rsid w:val="00F72BC8"/>
    <w:rsid w:val="00F744FE"/>
    <w:rsid w:val="00F74FFA"/>
    <w:rsid w:val="00F75592"/>
    <w:rsid w:val="00F7666B"/>
    <w:rsid w:val="00F76C2B"/>
    <w:rsid w:val="00F7717F"/>
    <w:rsid w:val="00F77D57"/>
    <w:rsid w:val="00F80AFD"/>
    <w:rsid w:val="00F83558"/>
    <w:rsid w:val="00F83EEE"/>
    <w:rsid w:val="00F8558F"/>
    <w:rsid w:val="00F85E12"/>
    <w:rsid w:val="00F8768C"/>
    <w:rsid w:val="00F90C55"/>
    <w:rsid w:val="00F91833"/>
    <w:rsid w:val="00F97F48"/>
    <w:rsid w:val="00FA0D41"/>
    <w:rsid w:val="00FA1971"/>
    <w:rsid w:val="00FA2FEA"/>
    <w:rsid w:val="00FA33BB"/>
    <w:rsid w:val="00FA55B3"/>
    <w:rsid w:val="00FB17CD"/>
    <w:rsid w:val="00FB4608"/>
    <w:rsid w:val="00FB5B77"/>
    <w:rsid w:val="00FB6171"/>
    <w:rsid w:val="00FC0296"/>
    <w:rsid w:val="00FC0371"/>
    <w:rsid w:val="00FC0C29"/>
    <w:rsid w:val="00FC1E11"/>
    <w:rsid w:val="00FC288E"/>
    <w:rsid w:val="00FC45A4"/>
    <w:rsid w:val="00FC4780"/>
    <w:rsid w:val="00FC5622"/>
    <w:rsid w:val="00FC7FE2"/>
    <w:rsid w:val="00FD02C8"/>
    <w:rsid w:val="00FD02D3"/>
    <w:rsid w:val="00FD0390"/>
    <w:rsid w:val="00FD074C"/>
    <w:rsid w:val="00FD3207"/>
    <w:rsid w:val="00FD351E"/>
    <w:rsid w:val="00FD568F"/>
    <w:rsid w:val="00FD5E01"/>
    <w:rsid w:val="00FD6FDB"/>
    <w:rsid w:val="00FE0980"/>
    <w:rsid w:val="00FE17C7"/>
    <w:rsid w:val="00FE1E4A"/>
    <w:rsid w:val="00FE3581"/>
    <w:rsid w:val="00FE4921"/>
    <w:rsid w:val="00FE5A0F"/>
    <w:rsid w:val="00FE6D80"/>
    <w:rsid w:val="00FF48C8"/>
    <w:rsid w:val="00FF6C9E"/>
    <w:rsid w:val="00FF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3424CC"/>
  <w15:docId w15:val="{94AE9FB6-0EE1-45EE-86A7-DECAECBD1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BD7"/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b/>
      <w:i/>
      <w:sz w:val="44"/>
    </w:rPr>
  </w:style>
  <w:style w:type="paragraph" w:styleId="Heading2">
    <w:name w:val="heading 2"/>
    <w:basedOn w:val="Normal"/>
    <w:next w:val="Normal"/>
    <w:link w:val="Heading2Char"/>
    <w:qFormat/>
    <w:pPr>
      <w:keepNext/>
      <w:jc w:val="center"/>
      <w:outlineLvl w:val="1"/>
    </w:pPr>
    <w:rPr>
      <w:rFonts w:ascii="Palace Script MT" w:hAnsi="Palace Script MT"/>
      <w:sz w:val="52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Calisto MT" w:hAnsi="Calisto MT"/>
      <w:b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1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</w:rPr>
  </w:style>
  <w:style w:type="paragraph" w:styleId="Heading6">
    <w:name w:val="heading 6"/>
    <w:basedOn w:val="Normal"/>
    <w:next w:val="Normal"/>
    <w:qFormat/>
    <w:pPr>
      <w:keepNext/>
      <w:ind w:left="2160" w:firstLine="720"/>
      <w:outlineLvl w:val="5"/>
    </w:pPr>
    <w:rPr>
      <w:rFonts w:cs="Arial"/>
      <w:b/>
      <w:bCs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spacing w:after="220" w:line="180" w:lineRule="atLeast"/>
      <w:jc w:val="both"/>
    </w:pPr>
    <w:rPr>
      <w:spacing w:val="-5"/>
      <w:sz w:val="20"/>
    </w:rPr>
  </w:style>
  <w:style w:type="paragraph" w:customStyle="1" w:styleId="DocumentLabel">
    <w:name w:val="Document Label"/>
    <w:basedOn w:val="Normal"/>
    <w:next w:val="Normal"/>
    <w:pPr>
      <w:keepNext/>
      <w:keepLines/>
      <w:spacing w:before="400" w:after="120" w:line="240" w:lineRule="atLeast"/>
      <w:ind w:left="-840"/>
    </w:pPr>
    <w:rPr>
      <w:rFonts w:ascii="Arial Black" w:hAnsi="Arial Black"/>
      <w:spacing w:val="-5"/>
      <w:kern w:val="28"/>
      <w:sz w:val="96"/>
    </w:rPr>
  </w:style>
  <w:style w:type="paragraph" w:styleId="Footer">
    <w:name w:val="footer"/>
    <w:basedOn w:val="Normal"/>
    <w:semiHidden/>
    <w:pPr>
      <w:keepLines/>
      <w:tabs>
        <w:tab w:val="center" w:pos="4320"/>
        <w:tab w:val="right" w:pos="8640"/>
      </w:tabs>
      <w:spacing w:before="600" w:line="180" w:lineRule="atLeast"/>
      <w:jc w:val="both"/>
    </w:pPr>
    <w:rPr>
      <w:spacing w:val="-5"/>
      <w:sz w:val="18"/>
    </w:rPr>
  </w:style>
  <w:style w:type="paragraph" w:styleId="Header">
    <w:name w:val="header"/>
    <w:basedOn w:val="Normal"/>
    <w:semiHidden/>
    <w:pPr>
      <w:keepLines/>
      <w:tabs>
        <w:tab w:val="center" w:pos="4320"/>
        <w:tab w:val="right" w:pos="8640"/>
      </w:tabs>
      <w:spacing w:after="600" w:line="180" w:lineRule="atLeast"/>
      <w:jc w:val="both"/>
    </w:pPr>
    <w:rPr>
      <w:spacing w:val="-5"/>
      <w:sz w:val="20"/>
    </w:rPr>
  </w:style>
  <w:style w:type="paragraph" w:styleId="MessageHeader">
    <w:name w:val="Message Header"/>
    <w:basedOn w:val="BodyText"/>
    <w:semiHidden/>
    <w:pPr>
      <w:keepLines/>
      <w:spacing w:after="120"/>
      <w:ind w:left="720" w:hanging="720"/>
      <w:jc w:val="left"/>
    </w:pPr>
  </w:style>
  <w:style w:type="character" w:customStyle="1" w:styleId="MessageHeaderLabel">
    <w:name w:val="Message Header Label"/>
    <w:rPr>
      <w:rFonts w:ascii="Arial Black" w:hAnsi="Arial Black"/>
      <w:spacing w:val="-10"/>
      <w:sz w:val="18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Report">
    <w:name w:val="Report"/>
    <w:basedOn w:val="ListNumber"/>
    <w:link w:val="ReportChar1"/>
    <w:pPr>
      <w:numPr>
        <w:numId w:val="1"/>
      </w:numPr>
      <w:tabs>
        <w:tab w:val="left" w:pos="432"/>
      </w:tabs>
      <w:jc w:val="both"/>
    </w:pPr>
  </w:style>
  <w:style w:type="paragraph" w:styleId="ListNumber">
    <w:name w:val="List Number"/>
    <w:basedOn w:val="Normal"/>
    <w:semiHidden/>
  </w:style>
  <w:style w:type="paragraph" w:customStyle="1" w:styleId="ReportBody">
    <w:name w:val="Report Body"/>
    <w:basedOn w:val="BodyText"/>
    <w:pPr>
      <w:spacing w:after="0" w:line="240" w:lineRule="auto"/>
      <w:ind w:left="432"/>
    </w:pPr>
    <w:rPr>
      <w:rFonts w:ascii="Times New Roman" w:hAnsi="Times New Roman"/>
      <w:sz w:val="24"/>
    </w:rPr>
  </w:style>
  <w:style w:type="paragraph" w:customStyle="1" w:styleId="Bullet">
    <w:name w:val="Bullet"/>
    <w:basedOn w:val="Normal"/>
    <w:pPr>
      <w:numPr>
        <w:numId w:val="2"/>
      </w:numPr>
    </w:pPr>
  </w:style>
  <w:style w:type="paragraph" w:customStyle="1" w:styleId="BodyText1">
    <w:name w:val="BodyText1"/>
    <w:basedOn w:val="Report"/>
    <w:link w:val="BodyText1Char"/>
    <w:pPr>
      <w:keepLines/>
      <w:numPr>
        <w:numId w:val="0"/>
      </w:numPr>
      <w:tabs>
        <w:tab w:val="clear" w:pos="432"/>
        <w:tab w:val="left" w:pos="576"/>
        <w:tab w:val="left" w:pos="1440"/>
      </w:tabs>
      <w:spacing w:before="240" w:line="260" w:lineRule="exact"/>
      <w:ind w:left="576"/>
      <w:jc w:val="left"/>
    </w:pPr>
  </w:style>
  <w:style w:type="paragraph" w:customStyle="1" w:styleId="Style1">
    <w:name w:val="Style1"/>
    <w:basedOn w:val="Report"/>
    <w:rsid w:val="00D75457"/>
    <w:pPr>
      <w:keepNext/>
      <w:numPr>
        <w:numId w:val="0"/>
      </w:numPr>
      <w:tabs>
        <w:tab w:val="clear" w:pos="432"/>
        <w:tab w:val="left" w:pos="720"/>
      </w:tabs>
      <w:spacing w:before="240"/>
      <w:ind w:left="720" w:hanging="720"/>
      <w:jc w:val="left"/>
      <w:outlineLvl w:val="0"/>
    </w:pPr>
    <w:rPr>
      <w:rFonts w:cs="Arial"/>
      <w:szCs w:val="22"/>
      <w:u w:val="single"/>
    </w:rPr>
  </w:style>
  <w:style w:type="paragraph" w:customStyle="1" w:styleId="style2">
    <w:name w:val="style 2"/>
    <w:basedOn w:val="Report"/>
    <w:pPr>
      <w:numPr>
        <w:ilvl w:val="2"/>
        <w:numId w:val="3"/>
      </w:numPr>
      <w:tabs>
        <w:tab w:val="clear" w:pos="432"/>
        <w:tab w:val="left" w:pos="450"/>
        <w:tab w:val="left" w:pos="810"/>
        <w:tab w:val="left" w:pos="900"/>
      </w:tabs>
      <w:jc w:val="left"/>
    </w:pPr>
    <w:rPr>
      <w:u w:val="single"/>
    </w:rPr>
  </w:style>
  <w:style w:type="paragraph" w:customStyle="1" w:styleId="BodyText2">
    <w:name w:val="BodyText2"/>
    <w:basedOn w:val="BodyText1"/>
    <w:pPr>
      <w:tabs>
        <w:tab w:val="clear" w:pos="576"/>
        <w:tab w:val="left" w:pos="1728"/>
      </w:tabs>
      <w:ind w:left="864"/>
    </w:pPr>
  </w:style>
  <w:style w:type="paragraph" w:customStyle="1" w:styleId="Style20">
    <w:name w:val="Style2"/>
    <w:basedOn w:val="Style1"/>
    <w:pPr>
      <w:ind w:left="0" w:firstLine="0"/>
      <w:outlineLvl w:val="1"/>
    </w:pPr>
  </w:style>
  <w:style w:type="paragraph" w:customStyle="1" w:styleId="Style3">
    <w:name w:val="Style3"/>
    <w:basedOn w:val="Report"/>
    <w:pPr>
      <w:keepNext/>
      <w:numPr>
        <w:numId w:val="0"/>
      </w:numPr>
      <w:tabs>
        <w:tab w:val="clear" w:pos="432"/>
      </w:tabs>
      <w:spacing w:before="240"/>
      <w:jc w:val="left"/>
      <w:outlineLvl w:val="2"/>
    </w:pPr>
    <w:rPr>
      <w:u w:val="single"/>
    </w:rPr>
  </w:style>
  <w:style w:type="paragraph" w:customStyle="1" w:styleId="Style4">
    <w:name w:val="Style4"/>
    <w:pPr>
      <w:keepNext/>
      <w:tabs>
        <w:tab w:val="num" w:pos="1656"/>
      </w:tabs>
      <w:spacing w:before="180"/>
      <w:ind w:left="1656" w:hanging="936"/>
      <w:outlineLvl w:val="3"/>
    </w:pPr>
    <w:rPr>
      <w:rFonts w:ascii="Arial" w:hAnsi="Arial"/>
      <w:i/>
      <w:sz w:val="24"/>
      <w:u w:val="single"/>
    </w:rPr>
  </w:style>
  <w:style w:type="paragraph" w:styleId="TOC1">
    <w:name w:val="toc 1"/>
    <w:basedOn w:val="Normal"/>
    <w:next w:val="Normal"/>
    <w:autoRedefine/>
    <w:uiPriority w:val="39"/>
    <w:rsid w:val="0091625F"/>
    <w:pPr>
      <w:tabs>
        <w:tab w:val="left" w:pos="540"/>
        <w:tab w:val="right" w:leader="dot" w:pos="9350"/>
      </w:tabs>
    </w:pPr>
    <w:rPr>
      <w:smallCaps/>
      <w:noProof/>
    </w:rPr>
  </w:style>
  <w:style w:type="paragraph" w:styleId="TOC2">
    <w:name w:val="toc 2"/>
    <w:basedOn w:val="Normal"/>
    <w:next w:val="Normal"/>
    <w:autoRedefine/>
    <w:uiPriority w:val="39"/>
    <w:rsid w:val="0091625F"/>
    <w:pPr>
      <w:tabs>
        <w:tab w:val="left" w:pos="540"/>
        <w:tab w:val="right" w:leader="dot" w:pos="9350"/>
      </w:tabs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91625F"/>
    <w:pPr>
      <w:tabs>
        <w:tab w:val="left" w:pos="1440"/>
        <w:tab w:val="right" w:leader="dot" w:pos="9350"/>
      </w:tabs>
      <w:ind w:left="576"/>
    </w:pPr>
    <w:rPr>
      <w:smallCaps/>
      <w:noProof/>
    </w:rPr>
  </w:style>
  <w:style w:type="paragraph" w:styleId="TOC4">
    <w:name w:val="toc 4"/>
    <w:basedOn w:val="Normal"/>
    <w:next w:val="Normal"/>
    <w:autoRedefine/>
    <w:semiHidden/>
    <w:rsid w:val="0091625F"/>
    <w:pPr>
      <w:tabs>
        <w:tab w:val="left" w:pos="1680"/>
        <w:tab w:val="right" w:leader="dot" w:pos="9350"/>
      </w:tabs>
      <w:ind w:left="1440"/>
    </w:pPr>
    <w:rPr>
      <w:rFonts w:cs="Arial"/>
      <w:smallCaps/>
      <w:noProof/>
    </w:r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Style6">
    <w:name w:val="Style6"/>
    <w:basedOn w:val="Style1"/>
  </w:style>
  <w:style w:type="paragraph" w:styleId="TableofFigures">
    <w:name w:val="table of figures"/>
    <w:basedOn w:val="Normal"/>
    <w:next w:val="Normal"/>
    <w:link w:val="TableofFiguresChar"/>
    <w:autoRedefine/>
    <w:uiPriority w:val="99"/>
    <w:rsid w:val="00204AE8"/>
    <w:pPr>
      <w:ind w:left="619" w:hanging="475"/>
    </w:pPr>
  </w:style>
  <w:style w:type="paragraph" w:styleId="Caption">
    <w:name w:val="caption"/>
    <w:basedOn w:val="Normal"/>
    <w:next w:val="Normal"/>
    <w:qFormat/>
    <w:rsid w:val="000D27C4"/>
    <w:pPr>
      <w:spacing w:before="120" w:after="120"/>
      <w:jc w:val="center"/>
    </w:pPr>
    <w:rPr>
      <w:b/>
      <w:bCs/>
      <w:sz w:val="20"/>
    </w:rPr>
  </w:style>
  <w:style w:type="paragraph" w:customStyle="1" w:styleId="STYLE7">
    <w:name w:val="STYLE 7"/>
    <w:basedOn w:val="style2"/>
    <w:pPr>
      <w:numPr>
        <w:ilvl w:val="3"/>
      </w:numPr>
      <w:tabs>
        <w:tab w:val="left" w:pos="1170"/>
        <w:tab w:val="left" w:pos="1350"/>
        <w:tab w:val="left" w:pos="1800"/>
      </w:tabs>
    </w:pPr>
  </w:style>
  <w:style w:type="paragraph" w:customStyle="1" w:styleId="BodyText4">
    <w:name w:val="BodyText4"/>
    <w:basedOn w:val="BodyText2"/>
    <w:link w:val="BodyText4Char"/>
    <w:pPr>
      <w:spacing w:before="120" w:line="240" w:lineRule="auto"/>
    </w:pPr>
  </w:style>
  <w:style w:type="paragraph" w:customStyle="1" w:styleId="Appendix">
    <w:name w:val="Appendix"/>
    <w:basedOn w:val="Report"/>
    <w:pPr>
      <w:numPr>
        <w:numId w:val="0"/>
      </w:numPr>
      <w:tabs>
        <w:tab w:val="clear" w:pos="432"/>
        <w:tab w:val="left" w:pos="450"/>
        <w:tab w:val="left" w:pos="630"/>
        <w:tab w:val="left" w:pos="900"/>
      </w:tabs>
      <w:ind w:left="720" w:hanging="720"/>
      <w:jc w:val="center"/>
    </w:pPr>
    <w:rPr>
      <w:u w:val="single"/>
    </w:rPr>
  </w:style>
  <w:style w:type="table" w:styleId="TableGrid">
    <w:name w:val="Table Grid"/>
    <w:basedOn w:val="TableNormal"/>
    <w:rsid w:val="00AE5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609FA"/>
    <w:pPr>
      <w:spacing w:before="100" w:beforeAutospacing="1" w:after="100" w:afterAutospacing="1"/>
    </w:pPr>
    <w:rPr>
      <w:szCs w:val="24"/>
    </w:rPr>
  </w:style>
  <w:style w:type="character" w:styleId="FollowedHyperlink">
    <w:name w:val="FollowedHyperlink"/>
    <w:uiPriority w:val="99"/>
    <w:semiHidden/>
    <w:unhideWhenUsed/>
    <w:rsid w:val="005D7A03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D93894"/>
    <w:pPr>
      <w:spacing w:after="120"/>
      <w:ind w:left="720"/>
    </w:pPr>
  </w:style>
  <w:style w:type="character" w:customStyle="1" w:styleId="BodyText1Char">
    <w:name w:val="BodyText1 Char"/>
    <w:link w:val="BodyText1"/>
    <w:rsid w:val="0074443A"/>
    <w:rPr>
      <w:rFonts w:ascii="Arial" w:hAnsi="Arial"/>
      <w:sz w:val="24"/>
    </w:rPr>
  </w:style>
  <w:style w:type="character" w:customStyle="1" w:styleId="BodyText4Char">
    <w:name w:val="BodyText4 Char"/>
    <w:link w:val="BodyText4"/>
    <w:rsid w:val="0056380B"/>
    <w:rPr>
      <w:rFonts w:ascii="Arial" w:hAnsi="Arial"/>
      <w:sz w:val="24"/>
    </w:rPr>
  </w:style>
  <w:style w:type="character" w:customStyle="1" w:styleId="ReportChar1">
    <w:name w:val="Report Char1"/>
    <w:link w:val="Report"/>
    <w:rsid w:val="005F12FA"/>
    <w:rPr>
      <w:rFonts w:ascii="Arial" w:hAnsi="Arial"/>
      <w:sz w:val="22"/>
    </w:rPr>
  </w:style>
  <w:style w:type="paragraph" w:customStyle="1" w:styleId="3-Bullet-Txt">
    <w:name w:val="3-Bullet-Txt"/>
    <w:basedOn w:val="Normal"/>
    <w:rsid w:val="00C46EA3"/>
    <w:pPr>
      <w:tabs>
        <w:tab w:val="left" w:pos="576"/>
        <w:tab w:val="num" w:pos="936"/>
        <w:tab w:val="left" w:pos="1440"/>
      </w:tabs>
      <w:ind w:left="936" w:hanging="360"/>
    </w:pPr>
    <w:rPr>
      <w:rFonts w:eastAsia="Calibri"/>
    </w:rPr>
  </w:style>
  <w:style w:type="paragraph" w:customStyle="1" w:styleId="AllenFigures">
    <w:name w:val="Allen Figures"/>
    <w:basedOn w:val="TableofFigures"/>
    <w:link w:val="AllenFiguresChar"/>
    <w:qFormat/>
    <w:rsid w:val="0039057D"/>
    <w:pPr>
      <w:tabs>
        <w:tab w:val="right" w:leader="dot" w:pos="9350"/>
      </w:tabs>
    </w:pPr>
    <w:rPr>
      <w:smallCaps/>
      <w:noProof/>
    </w:rPr>
  </w:style>
  <w:style w:type="paragraph" w:customStyle="1" w:styleId="Allen-Tables">
    <w:name w:val="Allen-Tables"/>
    <w:basedOn w:val="TableofFigures"/>
    <w:link w:val="Allen-TablesChar"/>
    <w:autoRedefine/>
    <w:qFormat/>
    <w:rsid w:val="00272295"/>
    <w:pPr>
      <w:tabs>
        <w:tab w:val="right" w:leader="dot" w:pos="9350"/>
      </w:tabs>
      <w:spacing w:before="120"/>
      <w:ind w:left="0" w:firstLine="0"/>
    </w:pPr>
    <w:rPr>
      <w:smallCaps/>
    </w:rPr>
  </w:style>
  <w:style w:type="character" w:customStyle="1" w:styleId="TableofFiguresChar">
    <w:name w:val="Table of Figures Char"/>
    <w:link w:val="TableofFigures"/>
    <w:uiPriority w:val="99"/>
    <w:rsid w:val="0039057D"/>
    <w:rPr>
      <w:rFonts w:ascii="Arial" w:hAnsi="Arial"/>
      <w:sz w:val="24"/>
    </w:rPr>
  </w:style>
  <w:style w:type="character" w:customStyle="1" w:styleId="AllenFiguresChar">
    <w:name w:val="Allen Figures Char"/>
    <w:link w:val="AllenFigures"/>
    <w:rsid w:val="0039057D"/>
    <w:rPr>
      <w:rFonts w:ascii="Arial" w:hAnsi="Arial"/>
      <w:smallCaps/>
      <w:noProof/>
      <w:sz w:val="24"/>
    </w:rPr>
  </w:style>
  <w:style w:type="paragraph" w:customStyle="1" w:styleId="TableParagraph">
    <w:name w:val="Table Paragraph"/>
    <w:basedOn w:val="Normal"/>
    <w:uiPriority w:val="1"/>
    <w:qFormat/>
    <w:rsid w:val="00D551A5"/>
    <w:pPr>
      <w:widowControl w:val="0"/>
      <w:autoSpaceDE w:val="0"/>
      <w:autoSpaceDN w:val="0"/>
      <w:adjustRightInd w:val="0"/>
    </w:pPr>
    <w:rPr>
      <w:szCs w:val="24"/>
    </w:rPr>
  </w:style>
  <w:style w:type="character" w:customStyle="1" w:styleId="Allen-TablesChar">
    <w:name w:val="Allen-Tables Char"/>
    <w:link w:val="Allen-Tables"/>
    <w:rsid w:val="00272295"/>
    <w:rPr>
      <w:rFonts w:ascii="Arial" w:hAnsi="Arial"/>
      <w:smallCaps/>
      <w:sz w:val="24"/>
    </w:rPr>
  </w:style>
  <w:style w:type="paragraph" w:customStyle="1" w:styleId="BodyText1Hangingindent">
    <w:name w:val="BodyText1 Hanging indent"/>
    <w:basedOn w:val="Normal"/>
    <w:next w:val="Normal"/>
    <w:autoRedefine/>
    <w:qFormat/>
    <w:rsid w:val="00087A4B"/>
    <w:pPr>
      <w:keepLines/>
      <w:numPr>
        <w:numId w:val="4"/>
      </w:numPr>
      <w:spacing w:before="120"/>
    </w:pPr>
    <w:rPr>
      <w:szCs w:val="22"/>
    </w:rPr>
  </w:style>
  <w:style w:type="character" w:customStyle="1" w:styleId="Heading2Char">
    <w:name w:val="Heading 2 Char"/>
    <w:basedOn w:val="DefaultParagraphFont"/>
    <w:link w:val="Heading2"/>
    <w:rsid w:val="0064065C"/>
    <w:rPr>
      <w:rFonts w:ascii="Palace Script MT" w:hAnsi="Palace Script MT"/>
      <w:sz w:val="52"/>
    </w:rPr>
  </w:style>
  <w:style w:type="character" w:customStyle="1" w:styleId="ZParaChar">
    <w:name w:val="Z.Para. Char"/>
    <w:basedOn w:val="DefaultParagraphFont"/>
    <w:link w:val="ZPara"/>
    <w:locked/>
    <w:rsid w:val="0064065C"/>
    <w:rPr>
      <w:rFonts w:ascii="Arial" w:hAnsi="Arial" w:cs="Arial"/>
      <w:kern w:val="2"/>
      <w:sz w:val="24"/>
      <w:szCs w:val="24"/>
      <w14:ligatures w14:val="standardContextual"/>
    </w:rPr>
  </w:style>
  <w:style w:type="paragraph" w:customStyle="1" w:styleId="ZPara">
    <w:name w:val="Z.Para."/>
    <w:basedOn w:val="Normal"/>
    <w:link w:val="ZParaChar"/>
    <w:qFormat/>
    <w:rsid w:val="0064065C"/>
    <w:pPr>
      <w:widowControl w:val="0"/>
      <w:autoSpaceDE w:val="0"/>
      <w:autoSpaceDN w:val="0"/>
      <w:adjustRightInd w:val="0"/>
      <w:spacing w:before="120"/>
      <w:ind w:left="720"/>
      <w:jc w:val="both"/>
    </w:pPr>
    <w:rPr>
      <w:rFonts w:cs="Arial"/>
      <w:kern w:val="2"/>
      <w:sz w:val="24"/>
      <w:szCs w:val="24"/>
      <w14:ligatures w14:val="standardContextual"/>
    </w:rPr>
  </w:style>
  <w:style w:type="character" w:customStyle="1" w:styleId="ZFirstParagraphChar">
    <w:name w:val="Z.First Paragraph Char"/>
    <w:basedOn w:val="DefaultParagraphFont"/>
    <w:link w:val="ZFirstParagraph"/>
    <w:locked/>
    <w:rsid w:val="0064065C"/>
    <w:rPr>
      <w:rFonts w:ascii="Arial" w:hAnsi="Arial" w:cs="Arial"/>
      <w:kern w:val="2"/>
      <w:sz w:val="24"/>
      <w:szCs w:val="24"/>
      <w14:ligatures w14:val="standardContextual"/>
    </w:rPr>
  </w:style>
  <w:style w:type="paragraph" w:customStyle="1" w:styleId="ZFirstParagraph">
    <w:name w:val="Z.First Paragraph"/>
    <w:basedOn w:val="Normal"/>
    <w:link w:val="ZFirstParagraphChar"/>
    <w:qFormat/>
    <w:rsid w:val="0064065C"/>
    <w:pPr>
      <w:widowControl w:val="0"/>
      <w:autoSpaceDE w:val="0"/>
      <w:autoSpaceDN w:val="0"/>
      <w:adjustRightInd w:val="0"/>
      <w:spacing w:before="240"/>
      <w:ind w:left="720"/>
      <w:jc w:val="both"/>
    </w:pPr>
    <w:rPr>
      <w:rFonts w:cs="Arial"/>
      <w:kern w:val="2"/>
      <w:sz w:val="24"/>
      <w:szCs w:val="24"/>
      <w14:ligatures w14:val="standardContextual"/>
    </w:rPr>
  </w:style>
  <w:style w:type="character" w:customStyle="1" w:styleId="ZL3SectionChar">
    <w:name w:val="Z. L3 Section Char"/>
    <w:basedOn w:val="DefaultParagraphFont"/>
    <w:link w:val="ZL3Section"/>
    <w:locked/>
    <w:rsid w:val="00C70878"/>
    <w:rPr>
      <w:rFonts w:ascii="Arial" w:hAnsi="Arial"/>
      <w:sz w:val="22"/>
      <w:u w:val="single"/>
    </w:rPr>
  </w:style>
  <w:style w:type="paragraph" w:customStyle="1" w:styleId="ZL3Section">
    <w:name w:val="Z. L3 Section"/>
    <w:basedOn w:val="style2"/>
    <w:link w:val="ZL3SectionChar"/>
    <w:qFormat/>
    <w:rsid w:val="00C70878"/>
  </w:style>
  <w:style w:type="character" w:customStyle="1" w:styleId="ZL2SectionChar">
    <w:name w:val="Z. L2 Section Char"/>
    <w:basedOn w:val="DefaultParagraphFont"/>
    <w:link w:val="ZL2Section"/>
    <w:locked/>
    <w:rsid w:val="004F276E"/>
    <w:rPr>
      <w:rFonts w:ascii="Arial" w:eastAsiaTheme="minorHAnsi" w:hAnsi="Arial" w:cstheme="minorBidi"/>
      <w:kern w:val="2"/>
      <w:sz w:val="24"/>
      <w:szCs w:val="22"/>
      <w:u w:val="single"/>
      <w14:ligatures w14:val="standardContextual"/>
    </w:rPr>
  </w:style>
  <w:style w:type="paragraph" w:customStyle="1" w:styleId="ZL2Section">
    <w:name w:val="Z. L2 Section"/>
    <w:basedOn w:val="Normal"/>
    <w:link w:val="ZL2SectionChar"/>
    <w:autoRedefine/>
    <w:qFormat/>
    <w:rsid w:val="004F276E"/>
    <w:pPr>
      <w:keepNext/>
      <w:numPr>
        <w:ilvl w:val="1"/>
        <w:numId w:val="3"/>
      </w:numPr>
      <w:spacing w:before="240" w:after="120"/>
      <w:contextualSpacing/>
      <w:outlineLvl w:val="0"/>
    </w:pPr>
    <w:rPr>
      <w:rFonts w:eastAsiaTheme="minorHAnsi" w:cstheme="minorBidi"/>
      <w:kern w:val="2"/>
      <w:sz w:val="24"/>
      <w:szCs w:val="22"/>
      <w:u w:val="single"/>
      <w14:ligatures w14:val="standardContextual"/>
    </w:rPr>
  </w:style>
  <w:style w:type="character" w:customStyle="1" w:styleId="ZL1SectionChar">
    <w:name w:val="Z. L1 Section Char"/>
    <w:basedOn w:val="DefaultParagraphFont"/>
    <w:link w:val="ZL1Section"/>
    <w:locked/>
    <w:rsid w:val="007A4E8B"/>
    <w:rPr>
      <w:rFonts w:ascii="Arial" w:hAnsi="Arial" w:cs="Arial"/>
      <w:kern w:val="2"/>
      <w:sz w:val="24"/>
      <w:szCs w:val="24"/>
      <w:u w:val="single"/>
      <w14:ligatures w14:val="standardContextual"/>
    </w:rPr>
  </w:style>
  <w:style w:type="paragraph" w:customStyle="1" w:styleId="ZL1Section">
    <w:name w:val="Z. L1 Section"/>
    <w:basedOn w:val="Normal"/>
    <w:next w:val="Normal"/>
    <w:link w:val="ZL1SectionChar"/>
    <w:qFormat/>
    <w:rsid w:val="007A4E8B"/>
    <w:pPr>
      <w:keepNext/>
      <w:numPr>
        <w:numId w:val="3"/>
      </w:numPr>
      <w:spacing w:before="240" w:after="120"/>
      <w:contextualSpacing/>
      <w:outlineLvl w:val="0"/>
    </w:pPr>
    <w:rPr>
      <w:rFonts w:cs="Arial"/>
      <w:kern w:val="2"/>
      <w:sz w:val="24"/>
      <w:szCs w:val="24"/>
      <w:u w:val="single"/>
      <w14:ligatures w14:val="standardContextual"/>
    </w:rPr>
  </w:style>
  <w:style w:type="character" w:customStyle="1" w:styleId="ZCaptionChar">
    <w:name w:val="Z. Caption Char"/>
    <w:basedOn w:val="DefaultParagraphFont"/>
    <w:link w:val="ZCaption"/>
    <w:locked/>
    <w:rsid w:val="0064065C"/>
    <w:rPr>
      <w:rFonts w:ascii="Arial" w:hAnsi="Arial" w:cs="Arial"/>
      <w:kern w:val="2"/>
      <w:sz w:val="24"/>
      <w:szCs w:val="18"/>
      <w14:ligatures w14:val="standardContextual"/>
    </w:rPr>
  </w:style>
  <w:style w:type="paragraph" w:customStyle="1" w:styleId="ZCaption">
    <w:name w:val="Z. Caption"/>
    <w:basedOn w:val="Normal"/>
    <w:link w:val="ZCaptionChar"/>
    <w:qFormat/>
    <w:rsid w:val="0064065C"/>
    <w:pPr>
      <w:keepNext/>
      <w:widowControl w:val="0"/>
      <w:autoSpaceDE w:val="0"/>
      <w:autoSpaceDN w:val="0"/>
      <w:adjustRightInd w:val="0"/>
      <w:spacing w:after="120"/>
      <w:jc w:val="center"/>
    </w:pPr>
    <w:rPr>
      <w:rFonts w:cs="Arial"/>
      <w:kern w:val="2"/>
      <w:sz w:val="24"/>
      <w:szCs w:val="18"/>
      <w14:ligatures w14:val="standardContextual"/>
    </w:rPr>
  </w:style>
  <w:style w:type="paragraph" w:customStyle="1" w:styleId="ZL4Section">
    <w:name w:val="Z L4 Section"/>
    <w:basedOn w:val="ZL3Section"/>
    <w:qFormat/>
    <w:rsid w:val="0064065C"/>
    <w:pPr>
      <w:tabs>
        <w:tab w:val="clear" w:pos="864"/>
        <w:tab w:val="num" w:pos="360"/>
        <w:tab w:val="num" w:pos="2160"/>
      </w:tabs>
      <w:ind w:left="1728" w:hanging="648"/>
    </w:pPr>
    <w:rPr>
      <w:rFonts w:eastAsiaTheme="minorHAnsi"/>
      <w:kern w:val="24"/>
    </w:rPr>
  </w:style>
  <w:style w:type="character" w:styleId="Strong">
    <w:name w:val="Strong"/>
    <w:basedOn w:val="DefaultParagraphFont"/>
    <w:uiPriority w:val="22"/>
    <w:qFormat/>
    <w:rsid w:val="001500A1"/>
    <w:rPr>
      <w:b/>
      <w:bCs/>
    </w:rPr>
  </w:style>
  <w:style w:type="paragraph" w:styleId="Revision">
    <w:name w:val="Revision"/>
    <w:hidden/>
    <w:uiPriority w:val="99"/>
    <w:semiHidden/>
    <w:rsid w:val="004B299A"/>
    <w:rPr>
      <w:rFonts w:ascii="Arial" w:hAnsi="Arial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6745C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</w:rPr>
  </w:style>
  <w:style w:type="numbering" w:customStyle="1" w:styleId="ZLV4">
    <w:name w:val="Z LV4"/>
    <w:basedOn w:val="NoList"/>
    <w:uiPriority w:val="99"/>
    <w:rsid w:val="00AC4C36"/>
    <w:pPr>
      <w:numPr>
        <w:numId w:val="5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56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15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9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23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ld\Documents\Custom%20Office%20Templates\QTP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418A0-72F9-4A6F-BD37-040800788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QTP Template 1.dotx</Template>
  <TotalTime>965</TotalTime>
  <Pages>10</Pages>
  <Words>1398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ALLEN AIRCRAFT PRODUCTS, INC</vt:lpstr>
    </vt:vector>
  </TitlesOfParts>
  <Company>Allen Aircraft Products, Inc.</Company>
  <LinksUpToDate>false</LinksUpToDate>
  <CharactersWithSpaces>9350</CharactersWithSpaces>
  <SharedDoc>false</SharedDoc>
  <HLinks>
    <vt:vector size="138" baseType="variant">
      <vt:variant>
        <vt:i4>1638449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_Toc448749941</vt:lpwstr>
      </vt:variant>
      <vt:variant>
        <vt:i4>1638449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_Toc448749940</vt:lpwstr>
      </vt:variant>
      <vt:variant>
        <vt:i4>1966129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_Toc448749939</vt:lpwstr>
      </vt:variant>
      <vt:variant>
        <vt:i4>1966129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_Toc448749938</vt:lpwstr>
      </vt:variant>
      <vt:variant>
        <vt:i4>1966129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_Toc448749937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_Toc448749936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_Toc448749935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_Toc448749934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_Toc448749933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_Toc448749932</vt:lpwstr>
      </vt:variant>
      <vt:variant>
        <vt:i4>1966129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_Toc448749931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_Toc448749930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_Toc448749929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_Toc448749928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_Toc448749927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_Toc448749926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_Toc448749925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_Toc448749924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_Toc448749923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_Toc448749922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_Toc448749921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_Toc448749920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_Toc448749919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ALLEN AIRCRAFT PRODUCTS, INC</dc:title>
  <dc:creator>Diane L. Daugherty</dc:creator>
  <cp:lastModifiedBy>rick ales</cp:lastModifiedBy>
  <cp:revision>18</cp:revision>
  <cp:lastPrinted>2016-02-17T19:48:00Z</cp:lastPrinted>
  <dcterms:created xsi:type="dcterms:W3CDTF">2025-03-02T17:44:00Z</dcterms:created>
  <dcterms:modified xsi:type="dcterms:W3CDTF">2025-10-02T19:36:00Z</dcterms:modified>
</cp:coreProperties>
</file>